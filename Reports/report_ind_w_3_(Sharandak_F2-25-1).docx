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4397" w14:textId="16A68F5A" w:rsidR="00CF0AC5" w:rsidRPr="00143AF2" w:rsidRDefault="009C7450" w:rsidP="009C7450">
      <w:pPr>
        <w:pStyle w:val="ae"/>
      </w:pPr>
      <w:r w:rsidRPr="00143AF2">
        <w:t xml:space="preserve">Звіт про </w:t>
      </w:r>
      <w:r w:rsidR="00222942" w:rsidRPr="00143AF2">
        <w:t xml:space="preserve">ВИКОНАННЯ ІНДИВІДУАЛЬНОГО ЗАВДАННЯ </w:t>
      </w:r>
      <w:r w:rsidRPr="00143AF2">
        <w:t>№</w:t>
      </w:r>
      <w:r w:rsidR="00E878D1" w:rsidRPr="00143AF2">
        <w:t>3</w:t>
      </w:r>
    </w:p>
    <w:p w14:paraId="5F4FF343" w14:textId="0644CD00" w:rsidR="009C7450" w:rsidRPr="00143AF2" w:rsidRDefault="009C7450" w:rsidP="009C7450">
      <w:pPr>
        <w:pStyle w:val="aa"/>
      </w:pPr>
      <w:r w:rsidRPr="00143AF2">
        <w:t>Тема.</w:t>
      </w:r>
      <w:r w:rsidR="00684551" w:rsidRPr="00143AF2">
        <w:t xml:space="preserve"> Використання функцій стандартного модуля math.</w:t>
      </w:r>
    </w:p>
    <w:p w14:paraId="1934317A" w14:textId="35FA8027" w:rsidR="009C7450" w:rsidRPr="00143AF2" w:rsidRDefault="009C7450" w:rsidP="00684551">
      <w:pPr>
        <w:pStyle w:val="aa"/>
      </w:pPr>
      <w:r w:rsidRPr="00143AF2">
        <w:t>Мета</w:t>
      </w:r>
      <w:r w:rsidR="00496FF0" w:rsidRPr="00143AF2">
        <w:t>.</w:t>
      </w:r>
      <w:r w:rsidR="00684551" w:rsidRPr="00143AF2">
        <w:t xml:space="preserve"> Отримати практичні навички по роботі із функціями стандартного модуля math.</w:t>
      </w:r>
    </w:p>
    <w:p w14:paraId="637F9574" w14:textId="0B8EB09A" w:rsidR="00E878D1" w:rsidRPr="00143AF2" w:rsidRDefault="00E878D1" w:rsidP="00E878D1">
      <w:pPr>
        <w:jc w:val="center"/>
      </w:pPr>
      <w:r w:rsidRPr="00143AF2">
        <w:t>Порядок виконання роботи</w:t>
      </w:r>
    </w:p>
    <w:p w14:paraId="04203DBF" w14:textId="7D47B361" w:rsidR="00E878D1" w:rsidRPr="00143AF2" w:rsidRDefault="00E878D1" w:rsidP="00E878D1">
      <w:pPr>
        <w:pStyle w:val="a"/>
      </w:pPr>
      <w:r w:rsidRPr="00143AF2">
        <w:t>Створив python-файл:</w:t>
      </w:r>
    </w:p>
    <w:p w14:paraId="19F9EE8C" w14:textId="77777777" w:rsidR="00E878D1" w:rsidRPr="00143AF2" w:rsidRDefault="00E878D1" w:rsidP="00E878D1">
      <w:pPr>
        <w:pStyle w:val="a0"/>
      </w:pPr>
      <w:r w:rsidRPr="00143AF2">
        <w:t>присвоїв назву python-файлу ind_w_3_(surname_specialty_group).py;</w:t>
      </w:r>
    </w:p>
    <w:p w14:paraId="282BB4C1" w14:textId="6A71ED00" w:rsidR="00E878D1" w:rsidRPr="00143AF2" w:rsidRDefault="00E878D1" w:rsidP="00E878D1">
      <w:pPr>
        <w:pStyle w:val="a0"/>
      </w:pPr>
      <w:r w:rsidRPr="00143AF2">
        <w:t>здійснив тестовий запуск створеного python-файла.</w:t>
      </w:r>
    </w:p>
    <w:p w14:paraId="5EE65550" w14:textId="3A17CBCE" w:rsidR="00E878D1" w:rsidRPr="00143AF2" w:rsidRDefault="00E878D1" w:rsidP="00E878D1">
      <w:pPr>
        <w:pStyle w:val="a"/>
      </w:pPr>
      <w:r w:rsidRPr="00143AF2">
        <w:t>Приступив до розробки програми розгалуженого алгоритму для розрахунку значення заданої функції за умовами (3.1):</w:t>
      </w:r>
    </w:p>
    <w:p w14:paraId="0A791677" w14:textId="6FDDB0F4" w:rsidR="00E878D1" w:rsidRPr="00143AF2" w:rsidRDefault="00E878D1" w:rsidP="00E878D1"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f-k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f+k</m:t>
                      </m:r>
                    </m:den>
                  </m:f>
                  <m:r>
                    <w:rPr>
                      <w:rFonts w:ascii="Cambria Math" w:hAnsi="Cambria Math"/>
                    </w:rPr>
                    <m:t>, s=0</m:t>
                  </m:r>
                </m:e>
                <m:e>
                  <m:r>
                    <w:rPr>
                      <w:rFonts w:ascii="Cambria Math" w:hAnsi="Cambria Math"/>
                    </w:rPr>
                    <m:t>f-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2*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rad>
                  <m:r>
                    <w:rPr>
                      <w:rFonts w:ascii="Cambria Math" w:hAnsi="Cambria Math"/>
                    </w:rPr>
                    <m:t>,s≠0</m:t>
                  </m:r>
                </m:e>
              </m:eqAr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</m:t>
                  </m:r>
                </m:e>
              </m:d>
              <m:r>
                <w:rPr>
                  <w:rFonts w:ascii="Cambria Math" w:hAnsi="Cambria Math"/>
                </w:rPr>
                <m:t>;</m:t>
              </m:r>
            </m:e>
          </m:d>
        </m:oMath>
      </m:oMathPara>
    </w:p>
    <w:p w14:paraId="11BC1ABB" w14:textId="501EA473" w:rsidR="00E878D1" w:rsidRPr="00143AF2" w:rsidRDefault="00E878D1" w:rsidP="00E878D1">
      <w:pPr>
        <w:pStyle w:val="a"/>
      </w:pPr>
      <w:r w:rsidRPr="00143AF2">
        <w:t>Здійснив впровадження стандартного модуля math.</w:t>
      </w:r>
    </w:p>
    <w:p w14:paraId="4DCD658E" w14:textId="17AD7B3F" w:rsidR="00E878D1" w:rsidRPr="00143AF2" w:rsidRDefault="00E878D1" w:rsidP="00E878D1">
      <w:pPr>
        <w:pStyle w:val="a"/>
      </w:pPr>
      <w:r w:rsidRPr="00143AF2">
        <w:t>Здійснив організацію введення вхідних даних:</w:t>
      </w:r>
    </w:p>
    <w:p w14:paraId="2F1A3F13" w14:textId="24AA34E4" w:rsidR="00E878D1" w:rsidRPr="00143AF2" w:rsidRDefault="00E878D1" w:rsidP="00E878D1">
      <w:pPr>
        <w:pStyle w:val="a0"/>
      </w:pPr>
      <w:r w:rsidRPr="00143AF2">
        <w:t>через залучання функції input() забезпечив введення вхідних даних безпосередньо в консолі;</w:t>
      </w:r>
    </w:p>
    <w:p w14:paraId="05BE8A2D" w14:textId="7281AECD" w:rsidR="00E878D1" w:rsidRPr="00143AF2" w:rsidRDefault="00E878D1" w:rsidP="00E878D1">
      <w:pPr>
        <w:pStyle w:val="a0"/>
      </w:pPr>
      <w:r w:rsidRPr="00143AF2">
        <w:t>через залучання функції float() забезпечив конвертацію введених вхідних даних у формат дійсних чисел</w:t>
      </w:r>
    </w:p>
    <w:p w14:paraId="73079FCA" w14:textId="5D405062" w:rsidR="00E878D1" w:rsidRPr="00143AF2" w:rsidRDefault="00E878D1" w:rsidP="00E878D1">
      <w:pPr>
        <w:pStyle w:val="a0"/>
      </w:pPr>
      <w:r w:rsidRPr="00143AF2">
        <w:t>реалізував виведення вхідних даних у консоль (лістинг 3.1).</w:t>
      </w:r>
    </w:p>
    <w:p w14:paraId="6F537B14" w14:textId="76A2A686" w:rsidR="00E878D1" w:rsidRPr="00143AF2" w:rsidRDefault="00E878D1" w:rsidP="00E878D1">
      <w:r w:rsidRPr="00143AF2">
        <w:t>Лістинг 3.1 – Організація отримання вхідних даних</w:t>
      </w:r>
    </w:p>
    <w:p w14:paraId="4284D929" w14:textId="77777777" w:rsidR="00173A1E" w:rsidRPr="00143AF2" w:rsidRDefault="00173A1E" w:rsidP="00173A1E">
      <w:pPr>
        <w:pStyle w:val="af3"/>
      </w:pPr>
      <w:r w:rsidRPr="00143AF2">
        <w:t>s = input_check("Вкажіть значення:\ns = ")</w:t>
      </w:r>
    </w:p>
    <w:p w14:paraId="7D8BC8CA" w14:textId="77777777" w:rsidR="00173A1E" w:rsidRPr="00143AF2" w:rsidRDefault="00173A1E" w:rsidP="00173A1E">
      <w:pPr>
        <w:pStyle w:val="af3"/>
      </w:pPr>
      <w:r w:rsidRPr="00143AF2">
        <w:t>f = input_check("Вкажіть значення:\nf = ")</w:t>
      </w:r>
    </w:p>
    <w:p w14:paraId="76A2F7D9" w14:textId="77777777" w:rsidR="00173A1E" w:rsidRPr="00143AF2" w:rsidRDefault="00173A1E" w:rsidP="00173A1E">
      <w:pPr>
        <w:pStyle w:val="af3"/>
      </w:pPr>
      <w:r w:rsidRPr="00143AF2">
        <w:t>k = input_check("Вкажіть значення:\nk = ")</w:t>
      </w:r>
    </w:p>
    <w:p w14:paraId="650B3372" w14:textId="77777777" w:rsidR="00173A1E" w:rsidRPr="00143AF2" w:rsidRDefault="00173A1E" w:rsidP="00173A1E">
      <w:pPr>
        <w:pStyle w:val="af3"/>
      </w:pPr>
      <w:r w:rsidRPr="00143AF2">
        <w:t>h = input_check("Вкажіть значення:\nh = ")</w:t>
      </w:r>
    </w:p>
    <w:p w14:paraId="79C180BD" w14:textId="77777777" w:rsidR="00173A1E" w:rsidRPr="00143AF2" w:rsidRDefault="00173A1E" w:rsidP="00173A1E">
      <w:pPr>
        <w:pStyle w:val="af3"/>
      </w:pPr>
    </w:p>
    <w:p w14:paraId="2CABEF00" w14:textId="77777777" w:rsidR="00173A1E" w:rsidRPr="00143AF2" w:rsidRDefault="00173A1E" w:rsidP="00173A1E">
      <w:pPr>
        <w:pStyle w:val="af3"/>
      </w:pPr>
      <w:r w:rsidRPr="00143AF2">
        <w:t>print(f"s = {s}\nf = {f}\nk = {k}\nh = {h}")</w:t>
      </w:r>
    </w:p>
    <w:p w14:paraId="6F89823E" w14:textId="07797DE0" w:rsidR="00173A1E" w:rsidRPr="00143AF2" w:rsidRDefault="00173A1E" w:rsidP="00173A1E">
      <w:pPr>
        <w:pStyle w:val="a"/>
      </w:pPr>
      <w:r w:rsidRPr="00143AF2">
        <w:t>Організував обчислення значення функції за першою альтернативною умовою (3.1.1):</w:t>
      </w:r>
    </w:p>
    <w:p w14:paraId="66361EA6" w14:textId="0DDB7494" w:rsidR="00173A1E" w:rsidRPr="00143AF2" w:rsidRDefault="00173A1E" w:rsidP="00173A1E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f,k,s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f-k</m:t>
              </m:r>
            </m:num>
            <m:den>
              <m:r>
                <w:rPr>
                  <w:rFonts w:ascii="Cambria Math" w:hAnsi="Cambria Math"/>
                </w:rPr>
                <m:t>f+k</m:t>
              </m:r>
            </m:den>
          </m:f>
          <m:r>
            <w:rPr>
              <w:rFonts w:ascii="Cambria Math" w:hAnsi="Cambria Math"/>
            </w:rPr>
            <m:t xml:space="preserve">,  s=0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3.1.1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189250BF" w14:textId="17855C5D" w:rsidR="00173A1E" w:rsidRPr="00143AF2" w:rsidRDefault="00173A1E" w:rsidP="00173A1E">
      <w:pPr>
        <w:pStyle w:val="a0"/>
      </w:pPr>
      <w:r w:rsidRPr="00143AF2">
        <w:t>здійснив дослідження умови першої альтернативи;</w:t>
      </w:r>
    </w:p>
    <w:p w14:paraId="7C68A30A" w14:textId="213C7DB3" w:rsidR="00173A1E" w:rsidRPr="00143AF2" w:rsidRDefault="00173A1E" w:rsidP="00173A1E">
      <w:pPr>
        <w:pStyle w:val="a0"/>
      </w:pPr>
      <w:r w:rsidRPr="00143AF2">
        <w:lastRenderedPageBreak/>
        <w:t xml:space="preserve">врахував область допустимих значень: k ≠ </w:t>
      </w:r>
      <w:r w:rsidR="00143AF2" w:rsidRPr="00143AF2">
        <w:t>f</w:t>
      </w:r>
      <w:r w:rsidRPr="00143AF2">
        <w:t>;</w:t>
      </w:r>
    </w:p>
    <w:p w14:paraId="1C63C49C" w14:textId="25C8B2A0" w:rsidR="00173A1E" w:rsidRPr="00143AF2" w:rsidRDefault="00173A1E" w:rsidP="00173A1E">
      <w:pPr>
        <w:pStyle w:val="a0"/>
      </w:pPr>
      <w:r w:rsidRPr="00143AF2">
        <w:t>реалізував виведення повідомлення, яке ілюструє обчислення значення функції за першою альтернативою (лістинг 3.2).</w:t>
      </w:r>
    </w:p>
    <w:p w14:paraId="6DF0AC2B" w14:textId="6D509BB9" w:rsidR="00173A1E" w:rsidRPr="00143AF2" w:rsidRDefault="00173A1E" w:rsidP="00173A1E">
      <w:r w:rsidRPr="00143AF2">
        <w:t>Лістинг 3.2 – Організація обчислення за першою альтернативою</w:t>
      </w:r>
    </w:p>
    <w:p w14:paraId="7C1AC919" w14:textId="77777777" w:rsidR="00143AF2" w:rsidRPr="00143AF2" w:rsidRDefault="00143AF2" w:rsidP="00143AF2">
      <w:pPr>
        <w:pStyle w:val="af3"/>
      </w:pPr>
      <w:r w:rsidRPr="00143AF2">
        <w:t>if s == 0:</w:t>
      </w:r>
    </w:p>
    <w:p w14:paraId="2AA1BFCA" w14:textId="77777777" w:rsidR="00143AF2" w:rsidRPr="00143AF2" w:rsidRDefault="00143AF2" w:rsidP="00143AF2">
      <w:pPr>
        <w:pStyle w:val="af3"/>
      </w:pPr>
      <w:r w:rsidRPr="00143AF2">
        <w:t xml:space="preserve">        while k == f:</w:t>
      </w:r>
    </w:p>
    <w:p w14:paraId="1A477E07" w14:textId="77777777" w:rsidR="00143AF2" w:rsidRPr="00143AF2" w:rsidRDefault="00143AF2" w:rsidP="00143AF2">
      <w:pPr>
        <w:pStyle w:val="af3"/>
      </w:pPr>
      <w:r w:rsidRPr="00143AF2">
        <w:t xml:space="preserve">            print(</w:t>
      </w:r>
    </w:p>
    <w:p w14:paraId="43BA9D9F" w14:textId="77777777" w:rsidR="00143AF2" w:rsidRPr="00143AF2" w:rsidRDefault="00143AF2" w:rsidP="00143AF2">
      <w:pPr>
        <w:pStyle w:val="af3"/>
      </w:pPr>
      <w:r w:rsidRPr="00143AF2">
        <w:t xml:space="preserve">                "k не може дорівнювати f. Будь ласка, введіть інше значення для k та f."</w:t>
      </w:r>
    </w:p>
    <w:p w14:paraId="693DB6C0" w14:textId="77777777" w:rsidR="00143AF2" w:rsidRPr="00143AF2" w:rsidRDefault="00143AF2" w:rsidP="00143AF2">
      <w:pPr>
        <w:pStyle w:val="af3"/>
      </w:pPr>
      <w:r w:rsidRPr="00143AF2">
        <w:t xml:space="preserve">            )</w:t>
      </w:r>
    </w:p>
    <w:p w14:paraId="7F98C35B" w14:textId="77777777" w:rsidR="00143AF2" w:rsidRPr="00143AF2" w:rsidRDefault="00143AF2" w:rsidP="00143AF2">
      <w:pPr>
        <w:pStyle w:val="af3"/>
      </w:pPr>
      <w:r w:rsidRPr="00143AF2">
        <w:t xml:space="preserve">            k = input_check("Вкажіть значення:\nk = ")</w:t>
      </w:r>
    </w:p>
    <w:p w14:paraId="4189E669" w14:textId="77777777" w:rsidR="00723F79" w:rsidRDefault="00143AF2" w:rsidP="00723F79">
      <w:pPr>
        <w:pStyle w:val="af3"/>
        <w:rPr>
          <w:lang w:val="ru-RU"/>
        </w:rPr>
      </w:pPr>
      <w:r w:rsidRPr="00143AF2">
        <w:t xml:space="preserve">            f = input_check("Вкажіть значення:\nf = ")</w:t>
      </w:r>
    </w:p>
    <w:p w14:paraId="24DA1DA8" w14:textId="27995CCD" w:rsidR="00173A1E" w:rsidRPr="00143AF2" w:rsidRDefault="00173A1E" w:rsidP="00723F79">
      <w:pPr>
        <w:pStyle w:val="a"/>
      </w:pPr>
      <w:r w:rsidRPr="00143AF2">
        <w:t>Організував обчислення значення функції за другою альтернативною умовою (3.1.2):</w:t>
      </w:r>
    </w:p>
    <w:p w14:paraId="3A1C2468" w14:textId="224D68D4" w:rsidR="00173A1E" w:rsidRPr="00143AF2" w:rsidRDefault="00173A1E" w:rsidP="00173A1E"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f,h,s</m:t>
              </m:r>
            </m:e>
          </m:d>
          <m:r>
            <w:rPr>
              <w:rFonts w:ascii="Cambria Math" w:hAnsi="Cambria Math"/>
            </w:rPr>
            <m:t>=f-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h</m:t>
              </m:r>
            </m:e>
          </m:rad>
          <m:r>
            <w:rPr>
              <w:rFonts w:ascii="Cambria Math" w:hAnsi="Cambria Math"/>
            </w:rPr>
            <m:t xml:space="preserve">,s≠0,  s≠0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3.1.2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1C0B2E6E" w14:textId="77777777" w:rsidR="00B544E7" w:rsidRPr="00143AF2" w:rsidRDefault="00B544E7" w:rsidP="00B544E7">
      <w:pPr>
        <w:pStyle w:val="a0"/>
      </w:pPr>
      <w:r w:rsidRPr="00143AF2">
        <w:t>здійснив дослідження умови другої альтернативи;</w:t>
      </w:r>
    </w:p>
    <w:p w14:paraId="7400E476" w14:textId="3F89B499" w:rsidR="00B544E7" w:rsidRPr="00143AF2" w:rsidRDefault="00B544E7" w:rsidP="00B544E7">
      <w:pPr>
        <w:pStyle w:val="a0"/>
      </w:pPr>
      <w:r w:rsidRPr="00143AF2">
        <w:t xml:space="preserve">врахував область допустимих значень: </w:t>
      </w:r>
      <w:r w:rsidR="00143AF2" w:rsidRPr="00143AF2">
        <w:t>h &lt; 0</w:t>
      </w:r>
      <w:r w:rsidRPr="00143AF2">
        <w:t>;</w:t>
      </w:r>
    </w:p>
    <w:p w14:paraId="4204A3AB" w14:textId="02C4A2A4" w:rsidR="00B544E7" w:rsidRPr="00143AF2" w:rsidRDefault="00B544E7" w:rsidP="00F80933">
      <w:pPr>
        <w:pStyle w:val="a0"/>
      </w:pPr>
      <w:r w:rsidRPr="00143AF2">
        <w:t>реалізував виведення повідомлення, яке ілюструє обчислення значення функції за другою альтернативою (лістинг 3.3).</w:t>
      </w:r>
    </w:p>
    <w:p w14:paraId="23EC839E" w14:textId="5B8FCDB2" w:rsidR="00143AF2" w:rsidRPr="00143AF2" w:rsidRDefault="00143AF2" w:rsidP="00143AF2">
      <w:r w:rsidRPr="00143AF2">
        <w:t>Лістинг 3.</w:t>
      </w:r>
      <w:r w:rsidRPr="00143AF2">
        <w:t>3</w:t>
      </w:r>
      <w:r w:rsidRPr="00143AF2">
        <w:t xml:space="preserve"> – Організація обчислення за першою альтернативою</w:t>
      </w:r>
    </w:p>
    <w:p w14:paraId="432A8B0C" w14:textId="77777777" w:rsidR="00143AF2" w:rsidRPr="00143AF2" w:rsidRDefault="00143AF2" w:rsidP="00143AF2">
      <w:pPr>
        <w:pStyle w:val="af3"/>
      </w:pPr>
      <w:r w:rsidRPr="00143AF2">
        <w:t>elif s != 0:</w:t>
      </w:r>
    </w:p>
    <w:p w14:paraId="522516D0" w14:textId="77777777" w:rsidR="00143AF2" w:rsidRPr="00143AF2" w:rsidRDefault="00143AF2" w:rsidP="00143AF2">
      <w:pPr>
        <w:pStyle w:val="af3"/>
      </w:pPr>
      <w:r w:rsidRPr="00143AF2">
        <w:t xml:space="preserve">        while h &lt; 0:</w:t>
      </w:r>
    </w:p>
    <w:p w14:paraId="73E90007" w14:textId="77777777" w:rsidR="00143AF2" w:rsidRPr="00143AF2" w:rsidRDefault="00143AF2" w:rsidP="00143AF2">
      <w:pPr>
        <w:pStyle w:val="af3"/>
      </w:pPr>
      <w:r w:rsidRPr="00143AF2">
        <w:t xml:space="preserve">            print(</w:t>
      </w:r>
    </w:p>
    <w:p w14:paraId="4CB2FDE9" w14:textId="77777777" w:rsidR="00143AF2" w:rsidRPr="00143AF2" w:rsidRDefault="00143AF2" w:rsidP="00143AF2">
      <w:pPr>
        <w:pStyle w:val="af3"/>
      </w:pPr>
      <w:r w:rsidRPr="00143AF2">
        <w:t xml:space="preserve">                "Помилка: значення h не може бути від'ємним для обчислення кореня. Будь ласка, введіть невід'ємне число."</w:t>
      </w:r>
    </w:p>
    <w:p w14:paraId="09C3A6BE" w14:textId="77777777" w:rsidR="00143AF2" w:rsidRPr="00143AF2" w:rsidRDefault="00143AF2" w:rsidP="00143AF2">
      <w:pPr>
        <w:pStyle w:val="af3"/>
      </w:pPr>
      <w:r w:rsidRPr="00143AF2">
        <w:t xml:space="preserve">            )</w:t>
      </w:r>
    </w:p>
    <w:p w14:paraId="67C4E5FC" w14:textId="77777777" w:rsidR="00723F79" w:rsidRDefault="00143AF2" w:rsidP="00723F79">
      <w:pPr>
        <w:pStyle w:val="af3"/>
        <w:rPr>
          <w:lang w:val="ru-RU"/>
        </w:rPr>
      </w:pPr>
      <w:r w:rsidRPr="00143AF2">
        <w:t xml:space="preserve">            h = input_check("Вкажіть значення:\nh = ")</w:t>
      </w:r>
    </w:p>
    <w:p w14:paraId="0D3F1B3A" w14:textId="745B25C5" w:rsidR="00143AF2" w:rsidRPr="00143AF2" w:rsidRDefault="00143AF2" w:rsidP="00723F79">
      <w:pPr>
        <w:pStyle w:val="a"/>
      </w:pPr>
      <w:r w:rsidRPr="00143AF2">
        <w:t>Реалізував виведення результату обчислення.</w:t>
      </w:r>
    </w:p>
    <w:p w14:paraId="02041321" w14:textId="7C9DF861" w:rsidR="00143AF2" w:rsidRDefault="00143AF2" w:rsidP="00143AF2">
      <w:pPr>
        <w:pStyle w:val="a"/>
      </w:pPr>
      <w:r w:rsidRPr="00143AF2">
        <w:t>Приступив до процедури динамічного тестування програми:</w:t>
      </w:r>
    </w:p>
    <w:p w14:paraId="5A86AA17" w14:textId="65F3D7EB" w:rsidR="00143AF2" w:rsidRPr="00076014" w:rsidRDefault="00143AF2" w:rsidP="00143AF2">
      <w:pPr>
        <w:pStyle w:val="a0"/>
      </w:pPr>
      <w:r w:rsidRPr="00143AF2">
        <w:t xml:space="preserve">виконав тестування програми за вхідними даними, які сприяють обчисленню функції за першою альтернативною умовою, однак значення параметрів k та </w:t>
      </w:r>
      <w:r w:rsidR="00076014">
        <w:rPr>
          <w:lang w:val="en-US"/>
        </w:rPr>
        <w:t>f</w:t>
      </w:r>
      <w:r w:rsidRPr="00143AF2">
        <w:t xml:space="preserve"> — рівні, тобто не входять у область допустимих значень та потребують повторного ведення (рисунок 3.1);</w:t>
      </w:r>
    </w:p>
    <w:p w14:paraId="3716D4F9" w14:textId="262AD963" w:rsidR="001523DF" w:rsidRPr="001523DF" w:rsidRDefault="00723F79" w:rsidP="001523DF">
      <w:pPr>
        <w:pStyle w:val="ab"/>
        <w:rPr>
          <w:lang w:val="en-US"/>
        </w:rPr>
      </w:pPr>
      <w:r w:rsidRPr="00723F79">
        <w:rPr>
          <w:lang w:val="en-US"/>
        </w:rPr>
        <w:lastRenderedPageBreak/>
        <w:drawing>
          <wp:inline distT="0" distB="0" distL="0" distR="0" wp14:anchorId="54E282B4" wp14:editId="736CDE55">
            <wp:extent cx="6120130" cy="3592830"/>
            <wp:effectExtent l="0" t="0" r="0" b="7620"/>
            <wp:docPr id="122485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5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DF">
        <w:rPr>
          <w:lang w:val="en-US"/>
        </w:rPr>
        <w:br/>
      </w:r>
      <w:r w:rsidR="001523DF" w:rsidRPr="001523DF">
        <w:rPr>
          <w:lang w:val="en-US"/>
        </w:rPr>
        <w:t>Рисунок 3.1 – Виведення результату при s = 0 у випадку k = f</w:t>
      </w:r>
    </w:p>
    <w:p w14:paraId="5F748FC8" w14:textId="43EBB79E" w:rsidR="00076014" w:rsidRDefault="00076014" w:rsidP="001523DF">
      <w:pPr>
        <w:pStyle w:val="a0"/>
        <w:rPr>
          <w:lang w:val="en-US"/>
        </w:rPr>
      </w:pPr>
      <w:r w:rsidRPr="00076014">
        <w:t xml:space="preserve">виконав тестування програми за вхідними даними, які сприяють обчисленню функції за першою альтернативною умовою, значення параметрів k та </w:t>
      </w:r>
      <w:r>
        <w:rPr>
          <w:lang w:val="en-US"/>
        </w:rPr>
        <w:t>f</w:t>
      </w:r>
      <w:r w:rsidRPr="00076014">
        <w:t xml:space="preserve"> — різняться, тобто входять у область допустимих значень (рисунок 3.2);</w:t>
      </w:r>
    </w:p>
    <w:p w14:paraId="51FEC881" w14:textId="3AA3FF31" w:rsidR="00076014" w:rsidRDefault="00723F79" w:rsidP="00076014">
      <w:pPr>
        <w:pStyle w:val="ab"/>
        <w:rPr>
          <w:lang w:val="en-US"/>
        </w:rPr>
      </w:pPr>
      <w:r w:rsidRPr="00723F79">
        <w:rPr>
          <w:lang w:val="en-US"/>
        </w:rPr>
        <w:drawing>
          <wp:inline distT="0" distB="0" distL="0" distR="0" wp14:anchorId="4081BB17" wp14:editId="28F721BD">
            <wp:extent cx="6120130" cy="3003550"/>
            <wp:effectExtent l="0" t="0" r="0" b="6350"/>
            <wp:docPr id="11785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2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DF">
        <w:rPr>
          <w:lang w:val="en-US"/>
        </w:rPr>
        <w:br/>
      </w:r>
      <w:r w:rsidR="001523DF" w:rsidRPr="001523DF">
        <w:rPr>
          <w:lang w:val="en-US"/>
        </w:rPr>
        <w:t>Рисунок 3.</w:t>
      </w:r>
      <w:r w:rsidR="001523DF">
        <w:rPr>
          <w:lang w:val="en-US"/>
        </w:rPr>
        <w:t>2</w:t>
      </w:r>
      <w:r w:rsidR="001523DF" w:rsidRPr="001523DF">
        <w:rPr>
          <w:lang w:val="en-US"/>
        </w:rPr>
        <w:t xml:space="preserve"> – Виведення результату при s = 0 у випадку k </w:t>
      </w:r>
      <w:r w:rsidR="001523DF">
        <w:rPr>
          <w:lang w:val="en-US"/>
        </w:rPr>
        <w:t>≠</w:t>
      </w:r>
      <w:r w:rsidR="001523DF" w:rsidRPr="001523DF">
        <w:rPr>
          <w:lang w:val="en-US"/>
        </w:rPr>
        <w:t xml:space="preserve"> f</w:t>
      </w:r>
    </w:p>
    <w:p w14:paraId="7E8D343D" w14:textId="26203BF5" w:rsidR="00723F79" w:rsidRDefault="00723F79" w:rsidP="00723F79">
      <w:pPr>
        <w:pStyle w:val="a0"/>
        <w:rPr>
          <w:lang w:val="ru-RU"/>
        </w:rPr>
      </w:pPr>
      <w:r w:rsidRPr="00723F79">
        <w:lastRenderedPageBreak/>
        <w:t xml:space="preserve">виконав тестування програми за вхідними даними, які сприяють обчисленню функції за другою альтернативною умовою, до того ж значення параметра </w:t>
      </w:r>
      <w:r>
        <w:rPr>
          <w:lang w:val="en-US"/>
        </w:rPr>
        <w:t>h &lt; 0</w:t>
      </w:r>
      <w:r w:rsidRPr="00723F79">
        <w:t>, тобто</w:t>
      </w:r>
      <w:r>
        <w:t xml:space="preserve"> не</w:t>
      </w:r>
      <w:r w:rsidRPr="00723F79">
        <w:t xml:space="preserve"> входить до області допустимих значень</w:t>
      </w:r>
      <w:r>
        <w:t xml:space="preserve">, отже, </w:t>
      </w:r>
      <w:r w:rsidRPr="00723F79">
        <w:t>потребує корегування</w:t>
      </w:r>
      <w:r>
        <w:rPr>
          <w:lang w:val="ru-RU"/>
        </w:rPr>
        <w:t> </w:t>
      </w:r>
      <w:r w:rsidRPr="00723F79">
        <w:t>(</w:t>
      </w:r>
      <w:r w:rsidRPr="00723F79">
        <w:t>рисунок</w:t>
      </w:r>
      <w:r>
        <w:rPr>
          <w:lang w:val="ru-RU"/>
        </w:rPr>
        <w:t> </w:t>
      </w:r>
      <w:r w:rsidRPr="00723F79">
        <w:t>3</w:t>
      </w:r>
      <w:r w:rsidRPr="00723F79">
        <w:t>.3);</w:t>
      </w:r>
    </w:p>
    <w:p w14:paraId="423FCC0F" w14:textId="408EEDAC" w:rsidR="001523DF" w:rsidRDefault="00723F79" w:rsidP="00723F79">
      <w:pPr>
        <w:pStyle w:val="ab"/>
        <w:rPr>
          <w:lang w:val="en-US"/>
        </w:rPr>
      </w:pPr>
      <w:r w:rsidRPr="00723F79">
        <w:rPr>
          <w:lang w:val="ru-RU"/>
        </w:rPr>
        <w:drawing>
          <wp:inline distT="0" distB="0" distL="0" distR="0" wp14:anchorId="79E13A0A" wp14:editId="26A98E05">
            <wp:extent cx="6120130" cy="3355975"/>
            <wp:effectExtent l="0" t="0" r="0" b="0"/>
            <wp:docPr id="97758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0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723F79">
        <w:rPr>
          <w:lang w:val="ru-RU"/>
        </w:rPr>
        <w:t xml:space="preserve">Рисунок 3.3 – Виведення результату при </w:t>
      </w:r>
      <w:r>
        <w:rPr>
          <w:lang w:val="en-US"/>
        </w:rPr>
        <w:t>s ≠ 0</w:t>
      </w:r>
      <w:r w:rsidRPr="00723F79">
        <w:rPr>
          <w:lang w:val="ru-RU"/>
        </w:rPr>
        <w:t xml:space="preserve"> у випадку </w:t>
      </w:r>
      <w:r>
        <w:rPr>
          <w:lang w:val="en-US"/>
        </w:rPr>
        <w:t>h &lt; 0</w:t>
      </w:r>
    </w:p>
    <w:p w14:paraId="3E515CF6" w14:textId="46FB603E" w:rsidR="00723F79" w:rsidRPr="00723F79" w:rsidRDefault="00723F79" w:rsidP="00723F79">
      <w:pPr>
        <w:pStyle w:val="a0"/>
        <w:rPr>
          <w:lang w:val="en-US"/>
        </w:rPr>
      </w:pPr>
      <w:r w:rsidRPr="00723F79">
        <w:t xml:space="preserve">виконав тестування програми за вхідними даними, які сприяють обчисленню функції за другою альтернативною умовою, до того ж значення параметра </w:t>
      </w:r>
      <w:r>
        <w:rPr>
          <w:lang w:val="en-US"/>
        </w:rPr>
        <w:t>h &gt; 0</w:t>
      </w:r>
      <w:r w:rsidRPr="00723F79">
        <w:t>, тобто входить до області допустимих значень</w:t>
      </w:r>
      <w:r>
        <w:t xml:space="preserve"> та не</w:t>
      </w:r>
      <w:r w:rsidRPr="00723F79">
        <w:t xml:space="preserve"> потребує корегування (рисунок 3.4);</w:t>
      </w:r>
    </w:p>
    <w:p w14:paraId="14CE1147" w14:textId="7572C873" w:rsidR="00723F79" w:rsidRDefault="00723F79" w:rsidP="00723F79">
      <w:pPr>
        <w:pStyle w:val="ab"/>
        <w:rPr>
          <w:lang w:val="en-US"/>
        </w:rPr>
      </w:pPr>
      <w:r w:rsidRPr="00723F79">
        <w:rPr>
          <w:lang w:val="en-US"/>
        </w:rPr>
        <w:lastRenderedPageBreak/>
        <w:drawing>
          <wp:inline distT="0" distB="0" distL="0" distR="0" wp14:anchorId="1F64BFD4" wp14:editId="2D830B9E">
            <wp:extent cx="6120130" cy="2998470"/>
            <wp:effectExtent l="0" t="0" r="0" b="0"/>
            <wp:docPr id="151499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23F79">
        <w:t xml:space="preserve">Рисунок 3.3 – Виведення результату при s ≠ 0 у випадку h </w:t>
      </w:r>
      <w:r>
        <w:rPr>
          <w:lang w:val="en-US"/>
        </w:rPr>
        <w:t>&gt;</w:t>
      </w:r>
      <w:r w:rsidRPr="00723F79">
        <w:t xml:space="preserve"> 0</w:t>
      </w:r>
    </w:p>
    <w:p w14:paraId="1AA09502" w14:textId="4107FAC4" w:rsidR="00723F79" w:rsidRDefault="00723F79" w:rsidP="00723F79">
      <w:pPr>
        <w:jc w:val="center"/>
        <w:rPr>
          <w:lang w:val="en-US"/>
        </w:rPr>
      </w:pPr>
      <w:r w:rsidRPr="00723F79">
        <w:rPr>
          <w:lang w:val="en-US"/>
        </w:rPr>
        <w:t>Код програми</w:t>
      </w:r>
    </w:p>
    <w:p w14:paraId="137CCFD3" w14:textId="77777777" w:rsidR="00723F79" w:rsidRPr="00723F79" w:rsidRDefault="00723F79" w:rsidP="00723F79">
      <w:pPr>
        <w:pStyle w:val="af3"/>
      </w:pPr>
      <w:r w:rsidRPr="00723F79">
        <w:t>name = "Олександр"</w:t>
      </w:r>
    </w:p>
    <w:p w14:paraId="363D9504" w14:textId="77777777" w:rsidR="00723F79" w:rsidRPr="00723F79" w:rsidRDefault="00723F79" w:rsidP="00723F79">
      <w:pPr>
        <w:pStyle w:val="af3"/>
      </w:pPr>
      <w:r w:rsidRPr="00723F79">
        <w:t>surname = "Шарандак"</w:t>
      </w:r>
    </w:p>
    <w:p w14:paraId="738A793D" w14:textId="77777777" w:rsidR="00723F79" w:rsidRPr="00723F79" w:rsidRDefault="00723F79" w:rsidP="00723F79">
      <w:pPr>
        <w:pStyle w:val="af3"/>
      </w:pPr>
      <w:r w:rsidRPr="00723F79">
        <w:t>group = "ПЗ-25-1"</w:t>
      </w:r>
    </w:p>
    <w:p w14:paraId="225A219B" w14:textId="77777777" w:rsidR="00723F79" w:rsidRPr="00723F79" w:rsidRDefault="00723F79" w:rsidP="00723F79">
      <w:pPr>
        <w:pStyle w:val="af3"/>
      </w:pPr>
    </w:p>
    <w:p w14:paraId="76C8084E" w14:textId="77777777" w:rsidR="00723F79" w:rsidRPr="00723F79" w:rsidRDefault="00723F79" w:rsidP="00723F79">
      <w:pPr>
        <w:pStyle w:val="af3"/>
      </w:pPr>
      <w:r w:rsidRPr="00723F79">
        <w:t>author = f"{name} {surname} \t {group} \n"</w:t>
      </w:r>
    </w:p>
    <w:p w14:paraId="72F37FBC" w14:textId="77777777" w:rsidR="00723F79" w:rsidRPr="00723F79" w:rsidRDefault="00723F79" w:rsidP="00723F79">
      <w:pPr>
        <w:pStyle w:val="af3"/>
      </w:pPr>
      <w:r w:rsidRPr="00723F79">
        <w:t>print(author)</w:t>
      </w:r>
    </w:p>
    <w:p w14:paraId="0278429E" w14:textId="77777777" w:rsidR="00723F79" w:rsidRPr="00723F79" w:rsidRDefault="00723F79" w:rsidP="00723F79">
      <w:pPr>
        <w:pStyle w:val="af3"/>
      </w:pPr>
    </w:p>
    <w:p w14:paraId="5AA0497D" w14:textId="77777777" w:rsidR="00723F79" w:rsidRPr="00723F79" w:rsidRDefault="00723F79" w:rsidP="00723F79">
      <w:pPr>
        <w:pStyle w:val="af3"/>
      </w:pPr>
      <w:r w:rsidRPr="00723F79">
        <w:t>def input_check(text):</w:t>
      </w:r>
    </w:p>
    <w:p w14:paraId="5230330D" w14:textId="77777777" w:rsidR="00723F79" w:rsidRPr="00723F79" w:rsidRDefault="00723F79" w:rsidP="00723F79">
      <w:pPr>
        <w:pStyle w:val="af3"/>
      </w:pPr>
      <w:r w:rsidRPr="00723F79">
        <w:t>    while True:</w:t>
      </w:r>
    </w:p>
    <w:p w14:paraId="1E23671F" w14:textId="77777777" w:rsidR="00723F79" w:rsidRPr="00723F79" w:rsidRDefault="00723F79" w:rsidP="00723F79">
      <w:pPr>
        <w:pStyle w:val="af3"/>
      </w:pPr>
      <w:r w:rsidRPr="00723F79">
        <w:t>        try:</w:t>
      </w:r>
    </w:p>
    <w:p w14:paraId="4F37CB3B" w14:textId="77777777" w:rsidR="00723F79" w:rsidRPr="00723F79" w:rsidRDefault="00723F79" w:rsidP="00723F79">
      <w:pPr>
        <w:pStyle w:val="af3"/>
      </w:pPr>
      <w:r w:rsidRPr="00723F79">
        <w:t>            value = float(input(text))</w:t>
      </w:r>
    </w:p>
    <w:p w14:paraId="2A7C6E67" w14:textId="77777777" w:rsidR="00723F79" w:rsidRPr="00723F79" w:rsidRDefault="00723F79" w:rsidP="00723F79">
      <w:pPr>
        <w:pStyle w:val="af3"/>
      </w:pPr>
      <w:r w:rsidRPr="00723F79">
        <w:t>            return value</w:t>
      </w:r>
    </w:p>
    <w:p w14:paraId="02A42257" w14:textId="77777777" w:rsidR="00723F79" w:rsidRPr="00723F79" w:rsidRDefault="00723F79" w:rsidP="00723F79">
      <w:pPr>
        <w:pStyle w:val="af3"/>
      </w:pPr>
      <w:r w:rsidRPr="00723F79">
        <w:t>        except ValueError:</w:t>
      </w:r>
    </w:p>
    <w:p w14:paraId="6DC60A91" w14:textId="77777777" w:rsidR="00723F79" w:rsidRPr="00723F79" w:rsidRDefault="00723F79" w:rsidP="00723F79">
      <w:pPr>
        <w:pStyle w:val="af3"/>
      </w:pPr>
      <w:r w:rsidRPr="00723F79">
        <w:t>            print("Помилка: введіть число!\n")</w:t>
      </w:r>
    </w:p>
    <w:p w14:paraId="619047E6" w14:textId="77777777" w:rsidR="00723F79" w:rsidRPr="00723F79" w:rsidRDefault="00723F79" w:rsidP="00723F79">
      <w:pPr>
        <w:pStyle w:val="af3"/>
      </w:pPr>
    </w:p>
    <w:p w14:paraId="7723309F" w14:textId="77777777" w:rsidR="00723F79" w:rsidRPr="00723F79" w:rsidRDefault="00723F79" w:rsidP="00723F79">
      <w:pPr>
        <w:pStyle w:val="af3"/>
      </w:pPr>
      <w:r w:rsidRPr="00723F79">
        <w:t>def division_check(numerator, denominator, message):</w:t>
      </w:r>
    </w:p>
    <w:p w14:paraId="1C0D3D73" w14:textId="77777777" w:rsidR="00723F79" w:rsidRPr="00723F79" w:rsidRDefault="00723F79" w:rsidP="00723F79">
      <w:pPr>
        <w:pStyle w:val="af3"/>
      </w:pPr>
      <w:r w:rsidRPr="00723F79">
        <w:t>    if abs(denominator) &lt; 1e-10:</w:t>
      </w:r>
    </w:p>
    <w:p w14:paraId="42FB17A7" w14:textId="77777777" w:rsidR="00723F79" w:rsidRPr="00723F79" w:rsidRDefault="00723F79" w:rsidP="00723F79">
      <w:pPr>
        <w:pStyle w:val="af3"/>
      </w:pPr>
      <w:r w:rsidRPr="00723F79">
        <w:t>        raise ZeroDivisionError(message)</w:t>
      </w:r>
    </w:p>
    <w:p w14:paraId="35C74852" w14:textId="77777777" w:rsidR="00723F79" w:rsidRPr="00723F79" w:rsidRDefault="00723F79" w:rsidP="00723F79">
      <w:pPr>
        <w:pStyle w:val="af3"/>
      </w:pPr>
      <w:r w:rsidRPr="00723F79">
        <w:t>    return numerator / denominator</w:t>
      </w:r>
    </w:p>
    <w:p w14:paraId="392E45C9" w14:textId="77777777" w:rsidR="00723F79" w:rsidRPr="00723F79" w:rsidRDefault="00723F79" w:rsidP="00723F79">
      <w:pPr>
        <w:pStyle w:val="af3"/>
      </w:pPr>
    </w:p>
    <w:p w14:paraId="3F37FB3F" w14:textId="77777777" w:rsidR="00723F79" w:rsidRPr="00723F79" w:rsidRDefault="00723F79" w:rsidP="00723F79">
      <w:pPr>
        <w:pStyle w:val="af3"/>
      </w:pPr>
      <w:r w:rsidRPr="00723F79">
        <w:t>def sqrt_check(radicand, index):</w:t>
      </w:r>
    </w:p>
    <w:p w14:paraId="61AE87CF" w14:textId="77777777" w:rsidR="00723F79" w:rsidRPr="00723F79" w:rsidRDefault="00723F79" w:rsidP="00723F79">
      <w:pPr>
        <w:pStyle w:val="af3"/>
      </w:pPr>
      <w:r w:rsidRPr="00723F79">
        <w:t>    if radicand &lt; 0:</w:t>
      </w:r>
    </w:p>
    <w:p w14:paraId="7F9D0DED" w14:textId="77777777" w:rsidR="00723F79" w:rsidRPr="00723F79" w:rsidRDefault="00723F79" w:rsidP="00723F79">
      <w:pPr>
        <w:pStyle w:val="af3"/>
      </w:pPr>
      <w:r w:rsidRPr="00723F79">
        <w:t>        raise ValueError(f"Помилка обчислення кореня: від'ємний аргумент ({radicand})")</w:t>
      </w:r>
    </w:p>
    <w:p w14:paraId="472C355C" w14:textId="77777777" w:rsidR="00723F79" w:rsidRPr="00723F79" w:rsidRDefault="00723F79" w:rsidP="00723F79">
      <w:pPr>
        <w:pStyle w:val="af3"/>
      </w:pPr>
      <w:r w:rsidRPr="00723F79">
        <w:t>    return radicand ** (1 / index)</w:t>
      </w:r>
    </w:p>
    <w:p w14:paraId="0607D26F" w14:textId="77777777" w:rsidR="00723F79" w:rsidRPr="00723F79" w:rsidRDefault="00723F79" w:rsidP="00723F79">
      <w:pPr>
        <w:pStyle w:val="af3"/>
      </w:pPr>
    </w:p>
    <w:p w14:paraId="75208ECA" w14:textId="77777777" w:rsidR="00723F79" w:rsidRPr="00723F79" w:rsidRDefault="00723F79" w:rsidP="00723F79">
      <w:pPr>
        <w:pStyle w:val="af3"/>
      </w:pPr>
      <w:r w:rsidRPr="00723F79">
        <w:t>s = input_check("Вкажіть значення:\ns = ")</w:t>
      </w:r>
    </w:p>
    <w:p w14:paraId="7D12CA80" w14:textId="77777777" w:rsidR="00723F79" w:rsidRPr="00723F79" w:rsidRDefault="00723F79" w:rsidP="00723F79">
      <w:pPr>
        <w:pStyle w:val="af3"/>
      </w:pPr>
      <w:r w:rsidRPr="00723F79">
        <w:t>f = input_check("Вкажіть значення:\nf = ")</w:t>
      </w:r>
    </w:p>
    <w:p w14:paraId="54EF78B9" w14:textId="77777777" w:rsidR="00723F79" w:rsidRPr="00723F79" w:rsidRDefault="00723F79" w:rsidP="00723F79">
      <w:pPr>
        <w:pStyle w:val="af3"/>
      </w:pPr>
      <w:r w:rsidRPr="00723F79">
        <w:t>k = input_check("Вкажіть значення:\nk = ")</w:t>
      </w:r>
    </w:p>
    <w:p w14:paraId="01F74487" w14:textId="77777777" w:rsidR="00723F79" w:rsidRPr="00723F79" w:rsidRDefault="00723F79" w:rsidP="00723F79">
      <w:pPr>
        <w:pStyle w:val="af3"/>
      </w:pPr>
      <w:r w:rsidRPr="00723F79">
        <w:t>h = input_check("Вкажіть значення:\nh = ")</w:t>
      </w:r>
    </w:p>
    <w:p w14:paraId="060C9110" w14:textId="77777777" w:rsidR="00723F79" w:rsidRPr="00723F79" w:rsidRDefault="00723F79" w:rsidP="00723F79">
      <w:pPr>
        <w:pStyle w:val="af3"/>
      </w:pPr>
    </w:p>
    <w:p w14:paraId="2B25D820" w14:textId="77777777" w:rsidR="00723F79" w:rsidRPr="00723F79" w:rsidRDefault="00723F79" w:rsidP="00723F79">
      <w:pPr>
        <w:pStyle w:val="af3"/>
      </w:pPr>
      <w:r w:rsidRPr="00723F79">
        <w:t>if s == 0:</w:t>
      </w:r>
    </w:p>
    <w:p w14:paraId="65E10EC4" w14:textId="77777777" w:rsidR="00723F79" w:rsidRPr="00723F79" w:rsidRDefault="00723F79" w:rsidP="00723F79">
      <w:pPr>
        <w:pStyle w:val="af3"/>
      </w:pPr>
      <w:r w:rsidRPr="00723F79">
        <w:t>    while k == f:</w:t>
      </w:r>
    </w:p>
    <w:p w14:paraId="06006D48" w14:textId="77777777" w:rsidR="00723F79" w:rsidRPr="00723F79" w:rsidRDefault="00723F79" w:rsidP="00723F79">
      <w:pPr>
        <w:pStyle w:val="af3"/>
      </w:pPr>
      <w:r w:rsidRPr="00723F79">
        <w:t>        print("k не може дорівнювати f. Будь ласка, введіть інше значення для k та f.")</w:t>
      </w:r>
    </w:p>
    <w:p w14:paraId="596D0685" w14:textId="77777777" w:rsidR="00723F79" w:rsidRPr="00723F79" w:rsidRDefault="00723F79" w:rsidP="00723F79">
      <w:pPr>
        <w:pStyle w:val="af3"/>
      </w:pPr>
      <w:r w:rsidRPr="00723F79">
        <w:lastRenderedPageBreak/>
        <w:t>        k = input_check("Вкажіть значення:\nk = ")</w:t>
      </w:r>
    </w:p>
    <w:p w14:paraId="46A01254" w14:textId="77777777" w:rsidR="00723F79" w:rsidRPr="00723F79" w:rsidRDefault="00723F79" w:rsidP="00723F79">
      <w:pPr>
        <w:pStyle w:val="af3"/>
      </w:pPr>
      <w:r w:rsidRPr="00723F79">
        <w:t>        f = input_check("Вкажіть значення:\nf = ")</w:t>
      </w:r>
    </w:p>
    <w:p w14:paraId="05EBFD95" w14:textId="77777777" w:rsidR="00723F79" w:rsidRPr="00723F79" w:rsidRDefault="00723F79" w:rsidP="00723F79">
      <w:pPr>
        <w:pStyle w:val="af3"/>
      </w:pPr>
      <w:r w:rsidRPr="00723F79">
        <w:t>elif s != 0:</w:t>
      </w:r>
    </w:p>
    <w:p w14:paraId="496BE12B" w14:textId="77777777" w:rsidR="00723F79" w:rsidRPr="00723F79" w:rsidRDefault="00723F79" w:rsidP="00723F79">
      <w:pPr>
        <w:pStyle w:val="af3"/>
      </w:pPr>
      <w:r w:rsidRPr="00723F79">
        <w:t>    while h &lt; 0:</w:t>
      </w:r>
    </w:p>
    <w:p w14:paraId="4AAA169F" w14:textId="77777777" w:rsidR="00723F79" w:rsidRPr="00723F79" w:rsidRDefault="00723F79" w:rsidP="00723F79">
      <w:pPr>
        <w:pStyle w:val="af3"/>
      </w:pPr>
      <w:r w:rsidRPr="00723F79">
        <w:t>        print("Помилка: значення h не може бути від'ємним для обчислення кореня. Будь ласка, введіть невід'ємне число.")</w:t>
      </w:r>
    </w:p>
    <w:p w14:paraId="7A32B018" w14:textId="77777777" w:rsidR="00723F79" w:rsidRPr="00723F79" w:rsidRDefault="00723F79" w:rsidP="00723F79">
      <w:pPr>
        <w:pStyle w:val="af3"/>
      </w:pPr>
      <w:r w:rsidRPr="00723F79">
        <w:t>        h = input_check("Вкажіть значення:\nh = ")</w:t>
      </w:r>
    </w:p>
    <w:p w14:paraId="059A7CDD" w14:textId="77777777" w:rsidR="00723F79" w:rsidRPr="00723F79" w:rsidRDefault="00723F79" w:rsidP="00723F79">
      <w:pPr>
        <w:pStyle w:val="af3"/>
      </w:pPr>
    </w:p>
    <w:p w14:paraId="12B4CC61" w14:textId="77777777" w:rsidR="00723F79" w:rsidRPr="00723F79" w:rsidRDefault="00723F79" w:rsidP="00723F79">
      <w:pPr>
        <w:pStyle w:val="af3"/>
      </w:pPr>
      <w:r w:rsidRPr="00723F79">
        <w:t>print(f"\ns = {s}\nf = {f}\nk = {k}\nh = {h}")</w:t>
      </w:r>
    </w:p>
    <w:p w14:paraId="3D117184" w14:textId="77777777" w:rsidR="00723F79" w:rsidRPr="00723F79" w:rsidRDefault="00723F79" w:rsidP="00723F79">
      <w:pPr>
        <w:pStyle w:val="af3"/>
      </w:pPr>
    </w:p>
    <w:p w14:paraId="613CAB58" w14:textId="77777777" w:rsidR="00723F79" w:rsidRPr="00723F79" w:rsidRDefault="00723F79" w:rsidP="00723F79">
      <w:pPr>
        <w:pStyle w:val="af3"/>
      </w:pPr>
      <w:r w:rsidRPr="00723F79">
        <w:t>def g_calculate(f, k, s, h):</w:t>
      </w:r>
    </w:p>
    <w:p w14:paraId="6F86395D" w14:textId="77777777" w:rsidR="00723F79" w:rsidRPr="00723F79" w:rsidRDefault="00723F79" w:rsidP="00723F79">
      <w:pPr>
        <w:pStyle w:val="af3"/>
      </w:pPr>
      <w:r w:rsidRPr="00723F79">
        <w:t>    if s == 0:</w:t>
      </w:r>
    </w:p>
    <w:p w14:paraId="0B53A24B" w14:textId="77777777" w:rsidR="00723F79" w:rsidRPr="00723F79" w:rsidRDefault="00723F79" w:rsidP="00723F79">
      <w:pPr>
        <w:pStyle w:val="af3"/>
      </w:pPr>
      <w:r w:rsidRPr="00723F79">
        <w:t>        numerator = f - k</w:t>
      </w:r>
    </w:p>
    <w:p w14:paraId="2285D451" w14:textId="77777777" w:rsidR="00723F79" w:rsidRPr="00723F79" w:rsidRDefault="00723F79" w:rsidP="00723F79">
      <w:pPr>
        <w:pStyle w:val="af3"/>
      </w:pPr>
      <w:r w:rsidRPr="00723F79">
        <w:t>        denominator = f + k</w:t>
      </w:r>
    </w:p>
    <w:p w14:paraId="032EDC54" w14:textId="77777777" w:rsidR="00723F79" w:rsidRPr="00723F79" w:rsidRDefault="00723F79" w:rsidP="00723F79">
      <w:pPr>
        <w:pStyle w:val="af3"/>
      </w:pPr>
      <w:r w:rsidRPr="00723F79">
        <w:t>        return division_check(numerator, denominator, "Ділення на нуль"), "s = 0"</w:t>
      </w:r>
    </w:p>
    <w:p w14:paraId="37C73F22" w14:textId="77777777" w:rsidR="00723F79" w:rsidRPr="00723F79" w:rsidRDefault="00723F79" w:rsidP="00723F79">
      <w:pPr>
        <w:pStyle w:val="af3"/>
      </w:pPr>
      <w:r w:rsidRPr="00723F79">
        <w:t>    else:</w:t>
      </w:r>
    </w:p>
    <w:p w14:paraId="71CDD32B" w14:textId="77777777" w:rsidR="00723F79" w:rsidRPr="00723F79" w:rsidRDefault="00723F79" w:rsidP="00723F79">
      <w:pPr>
        <w:pStyle w:val="af3"/>
      </w:pPr>
      <w:r w:rsidRPr="00723F79">
        <w:t>        return f - sqrt_check(2 * h, 3), "s != 0"</w:t>
      </w:r>
    </w:p>
    <w:p w14:paraId="002B04F9" w14:textId="77777777" w:rsidR="00723F79" w:rsidRPr="00723F79" w:rsidRDefault="00723F79" w:rsidP="00723F79">
      <w:pPr>
        <w:pStyle w:val="af3"/>
      </w:pPr>
    </w:p>
    <w:p w14:paraId="0D6A6AC0" w14:textId="77777777" w:rsidR="00723F79" w:rsidRPr="00723F79" w:rsidRDefault="00723F79" w:rsidP="00723F79">
      <w:pPr>
        <w:pStyle w:val="af3"/>
      </w:pPr>
      <w:r w:rsidRPr="00723F79">
        <w:t>try:</w:t>
      </w:r>
    </w:p>
    <w:p w14:paraId="468DF442" w14:textId="77777777" w:rsidR="00723F79" w:rsidRPr="00723F79" w:rsidRDefault="00723F79" w:rsidP="00723F79">
      <w:pPr>
        <w:pStyle w:val="af3"/>
      </w:pPr>
      <w:r w:rsidRPr="00723F79">
        <w:t>    result = g_calculate(f, k, s, h)</w:t>
      </w:r>
    </w:p>
    <w:p w14:paraId="4EE06C23" w14:textId="77777777" w:rsidR="00723F79" w:rsidRPr="00723F79" w:rsidRDefault="00723F79" w:rsidP="00723F79">
      <w:pPr>
        <w:pStyle w:val="af3"/>
      </w:pPr>
      <w:r w:rsidRPr="00723F79">
        <w:t>    print(result[1])</w:t>
      </w:r>
    </w:p>
    <w:p w14:paraId="12A156CE" w14:textId="77777777" w:rsidR="00723F79" w:rsidRPr="00723F79" w:rsidRDefault="00723F79" w:rsidP="00723F79">
      <w:pPr>
        <w:pStyle w:val="af3"/>
      </w:pPr>
      <w:r w:rsidRPr="00723F79">
        <w:t>    print(f"g({f}, {k}, {s}, {h}) = {result[0]}")</w:t>
      </w:r>
    </w:p>
    <w:p w14:paraId="528BD961" w14:textId="77777777" w:rsidR="00723F79" w:rsidRPr="00723F79" w:rsidRDefault="00723F79" w:rsidP="00723F79">
      <w:pPr>
        <w:pStyle w:val="af3"/>
      </w:pPr>
    </w:p>
    <w:p w14:paraId="5A1F2F16" w14:textId="77777777" w:rsidR="00723F79" w:rsidRPr="00723F79" w:rsidRDefault="00723F79" w:rsidP="00723F79">
      <w:pPr>
        <w:pStyle w:val="af3"/>
      </w:pPr>
      <w:r w:rsidRPr="00723F79">
        <w:t>except ZeroDivisionError as error:</w:t>
      </w:r>
    </w:p>
    <w:p w14:paraId="795E3874" w14:textId="77777777" w:rsidR="00723F79" w:rsidRPr="00723F79" w:rsidRDefault="00723F79" w:rsidP="00723F79">
      <w:pPr>
        <w:pStyle w:val="af3"/>
      </w:pPr>
      <w:r w:rsidRPr="00723F79">
        <w:t>    print(error)</w:t>
      </w:r>
    </w:p>
    <w:p w14:paraId="2EA8B5B3" w14:textId="77777777" w:rsidR="00723F79" w:rsidRPr="00723F79" w:rsidRDefault="00723F79" w:rsidP="00723F79">
      <w:pPr>
        <w:pStyle w:val="af3"/>
      </w:pPr>
    </w:p>
    <w:p w14:paraId="194F5BBD" w14:textId="77777777" w:rsidR="00723F79" w:rsidRPr="00723F79" w:rsidRDefault="00723F79" w:rsidP="00723F79">
      <w:pPr>
        <w:pStyle w:val="af3"/>
      </w:pPr>
      <w:r w:rsidRPr="00723F79">
        <w:t>except ValueError as error:</w:t>
      </w:r>
    </w:p>
    <w:p w14:paraId="147F0E9F" w14:textId="77777777" w:rsidR="00723F79" w:rsidRPr="00723F79" w:rsidRDefault="00723F79" w:rsidP="00723F79">
      <w:pPr>
        <w:pStyle w:val="af3"/>
      </w:pPr>
      <w:r w:rsidRPr="00723F79">
        <w:t>    print(error)</w:t>
      </w:r>
    </w:p>
    <w:p w14:paraId="69609CA3" w14:textId="77777777" w:rsidR="00723F79" w:rsidRPr="00723F79" w:rsidRDefault="00723F79" w:rsidP="00723F79">
      <w:pPr>
        <w:pStyle w:val="af3"/>
      </w:pPr>
    </w:p>
    <w:p w14:paraId="3A65FFDE" w14:textId="77777777" w:rsidR="00723F79" w:rsidRPr="00723F79" w:rsidRDefault="00723F79" w:rsidP="00723F79">
      <w:pPr>
        <w:pStyle w:val="af3"/>
      </w:pPr>
      <w:r w:rsidRPr="00723F79">
        <w:t>except OverflowError:</w:t>
      </w:r>
    </w:p>
    <w:p w14:paraId="7615BBA4" w14:textId="77777777" w:rsidR="00723F79" w:rsidRPr="00723F79" w:rsidRDefault="00723F79" w:rsidP="00723F79">
      <w:pPr>
        <w:pStyle w:val="af3"/>
      </w:pPr>
      <w:r w:rsidRPr="00723F79">
        <w:t>    print("Помилка переповнення числа!")</w:t>
      </w:r>
    </w:p>
    <w:p w14:paraId="3ACC742C" w14:textId="77777777" w:rsidR="00723F79" w:rsidRPr="00723F79" w:rsidRDefault="00723F79" w:rsidP="00723F79">
      <w:pPr>
        <w:pStyle w:val="af3"/>
      </w:pPr>
    </w:p>
    <w:p w14:paraId="50917D8C" w14:textId="77777777" w:rsidR="00723F79" w:rsidRPr="00723F79" w:rsidRDefault="00723F79" w:rsidP="00723F79">
      <w:pPr>
        <w:pStyle w:val="af3"/>
      </w:pPr>
      <w:r w:rsidRPr="00723F79">
        <w:t>except Exception as error:</w:t>
      </w:r>
    </w:p>
    <w:p w14:paraId="33F5F618" w14:textId="6C3BB89F" w:rsidR="00723F79" w:rsidRPr="00723F79" w:rsidRDefault="00723F79" w:rsidP="00723F79">
      <w:pPr>
        <w:pStyle w:val="af3"/>
        <w:rPr>
          <w:lang w:val="en-US"/>
        </w:rPr>
      </w:pPr>
      <w:r w:rsidRPr="00723F79">
        <w:t>    print(f"Невідома помилка: {error}")</w:t>
      </w:r>
    </w:p>
    <w:p w14:paraId="69E25488" w14:textId="54AF0E1F" w:rsidR="007475D7" w:rsidRPr="00EF1C8B" w:rsidRDefault="007475D7" w:rsidP="00EF1C8B">
      <w:pPr>
        <w:pStyle w:val="aa"/>
      </w:pPr>
      <w:r w:rsidRPr="00EF1C8B">
        <w:t>Висновок.</w:t>
      </w:r>
      <w:r w:rsidR="00A41C5F" w:rsidRPr="00EF1C8B">
        <w:t xml:space="preserve"> </w:t>
      </w:r>
      <w:r w:rsidR="00EF1C8B" w:rsidRPr="00EF1C8B">
        <w:t>Отримав практичні навички по розробці інструкцій розгалуженого алгоритму.</w:t>
      </w:r>
    </w:p>
    <w:sectPr w:rsidR="007475D7" w:rsidRPr="00EF1C8B" w:rsidSect="00DF6B87">
      <w:headerReference w:type="default" r:id="rId12"/>
      <w:footerReference w:type="default" r:id="rId13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0D4C" w14:textId="77777777" w:rsidR="00372D15" w:rsidRPr="00143AF2" w:rsidRDefault="00372D15" w:rsidP="00C25072">
      <w:pPr>
        <w:spacing w:line="240" w:lineRule="auto"/>
      </w:pPr>
      <w:r w:rsidRPr="00143AF2">
        <w:separator/>
      </w:r>
    </w:p>
  </w:endnote>
  <w:endnote w:type="continuationSeparator" w:id="0">
    <w:p w14:paraId="364AD2F8" w14:textId="77777777" w:rsidR="00372D15" w:rsidRPr="00143AF2" w:rsidRDefault="00372D15" w:rsidP="00C25072">
      <w:pPr>
        <w:spacing w:line="240" w:lineRule="auto"/>
      </w:pPr>
      <w:r w:rsidRPr="00143A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8AA0" w14:textId="5E52E7AD" w:rsidR="007E65E2" w:rsidRPr="00143AF2" w:rsidRDefault="00222942" w:rsidP="00DF6B87">
    <w:pPr>
      <w:pStyle w:val="a8"/>
      <w:ind w:firstLine="3969"/>
      <w:rPr>
        <w:sz w:val="28"/>
        <w:szCs w:val="20"/>
      </w:rPr>
    </w:pPr>
    <w:r w:rsidRPr="00143AF2">
      <w:rPr>
        <w:sz w:val="28"/>
        <w:szCs w:val="20"/>
      </w:rPr>
      <w:t>F2</w:t>
    </w:r>
    <w:r w:rsidR="00ED492E" w:rsidRPr="00143AF2">
      <w:rPr>
        <w:sz w:val="28"/>
        <w:szCs w:val="20"/>
      </w:rPr>
      <w:t>.2</w:t>
    </w:r>
    <w:r w:rsidRPr="00143AF2">
      <w:rPr>
        <w:sz w:val="28"/>
        <w:szCs w:val="20"/>
      </w:rPr>
      <w:t>5</w:t>
    </w:r>
    <w:r w:rsidR="00ED492E" w:rsidRPr="00143AF2">
      <w:rPr>
        <w:sz w:val="28"/>
        <w:szCs w:val="20"/>
      </w:rPr>
      <w:t>-</w:t>
    </w:r>
    <w:r w:rsidRPr="00143AF2">
      <w:rPr>
        <w:sz w:val="28"/>
        <w:szCs w:val="20"/>
      </w:rPr>
      <w:t>1</w:t>
    </w:r>
    <w:r w:rsidR="00ED492E" w:rsidRPr="00143AF2">
      <w:rPr>
        <w:sz w:val="28"/>
        <w:szCs w:val="20"/>
      </w:rPr>
      <w:t>.</w:t>
    </w:r>
    <w:r w:rsidRPr="00143AF2">
      <w:rPr>
        <w:sz w:val="28"/>
        <w:szCs w:val="20"/>
      </w:rPr>
      <w:t>18</w:t>
    </w:r>
    <w:r w:rsidR="00ED492E" w:rsidRPr="00143AF2">
      <w:rPr>
        <w:sz w:val="28"/>
        <w:szCs w:val="20"/>
      </w:rPr>
      <w:t xml:space="preserve"> </w:t>
    </w:r>
    <w:r w:rsidRPr="00143AF2">
      <w:rPr>
        <w:sz w:val="28"/>
        <w:szCs w:val="20"/>
      </w:rPr>
      <w:t>ІЗ</w:t>
    </w:r>
    <w:r w:rsidR="00ED492E" w:rsidRPr="00143AF2">
      <w:rPr>
        <w:sz w:val="28"/>
        <w:szCs w:val="20"/>
      </w:rPr>
      <w:t>-</w:t>
    </w:r>
    <w:r w:rsidR="00E878D1" w:rsidRPr="00143AF2">
      <w:rPr>
        <w:sz w:val="28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610B" w14:textId="77777777" w:rsidR="00372D15" w:rsidRPr="00143AF2" w:rsidRDefault="00372D15" w:rsidP="00C25072">
      <w:pPr>
        <w:spacing w:line="240" w:lineRule="auto"/>
      </w:pPr>
      <w:r w:rsidRPr="00143AF2">
        <w:separator/>
      </w:r>
    </w:p>
  </w:footnote>
  <w:footnote w:type="continuationSeparator" w:id="0">
    <w:p w14:paraId="7B6E644A" w14:textId="77777777" w:rsidR="00372D15" w:rsidRPr="00143AF2" w:rsidRDefault="00372D15" w:rsidP="00C25072">
      <w:pPr>
        <w:spacing w:line="240" w:lineRule="auto"/>
      </w:pPr>
      <w:r w:rsidRPr="00143A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1539" w14:textId="77777777" w:rsidR="007E65E2" w:rsidRPr="00143AF2" w:rsidRDefault="008F6D4B" w:rsidP="00B94230">
    <w:pPr>
      <w:spacing w:line="240" w:lineRule="auto"/>
      <w:rPr>
        <w:sz w:val="2"/>
        <w:szCs w:val="2"/>
      </w:rPr>
    </w:pPr>
    <w:r w:rsidRPr="00143AF2">
      <w:rPr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4604F863" wp14:editId="0DDE0899">
              <wp:simplePos x="0" y="0"/>
              <wp:positionH relativeFrom="column">
                <wp:posOffset>-194513</wp:posOffset>
              </wp:positionH>
              <wp:positionV relativeFrom="paragraph">
                <wp:posOffset>-197841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5"/>
                              <a:ext cx="10352" cy="865"/>
                              <a:chOff x="1108" y="15575"/>
                              <a:chExt cx="10352" cy="865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11" y="15575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796FB" w14:textId="77777777" w:rsidR="00694E0A" w:rsidRPr="00143AF2" w:rsidRDefault="00694E0A" w:rsidP="002B1B83">
                              <w:pPr>
                                <w:pStyle w:val="a8"/>
                              </w:pPr>
                              <w:r w:rsidRPr="00143AF2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009B9" w14:textId="77777777" w:rsidR="00694E0A" w:rsidRPr="00143AF2" w:rsidRDefault="00694E0A" w:rsidP="002B1B83">
                                <w:pPr>
                                  <w:pStyle w:val="a8"/>
                                </w:pPr>
                                <w:r w:rsidRPr="00143AF2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173C50" w14:textId="77777777" w:rsidR="00694E0A" w:rsidRPr="00143AF2" w:rsidRDefault="00694E0A" w:rsidP="002B1B83">
                                <w:pPr>
                                  <w:pStyle w:val="a8"/>
                                </w:pPr>
                                <w:r w:rsidRPr="00143AF2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4717D1" w14:textId="77777777" w:rsidR="00694E0A" w:rsidRPr="00143AF2" w:rsidRDefault="00694E0A" w:rsidP="002B1B83">
                                <w:pPr>
                                  <w:pStyle w:val="a8"/>
                                </w:pPr>
                                <w:r w:rsidRPr="00143AF2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446BD0" w14:textId="77777777" w:rsidR="00694E0A" w:rsidRPr="00143AF2" w:rsidRDefault="00694E0A" w:rsidP="00422E4C">
                                <w:pPr>
                                  <w:pStyle w:val="a8"/>
                                </w:pPr>
                                <w:r w:rsidRPr="00143AF2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143AF2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2A928" w14:textId="77777777" w:rsidR="00694E0A" w:rsidRPr="00143AF2" w:rsidRDefault="00694E0A" w:rsidP="002B1B83">
                                <w:pPr>
                                  <w:pStyle w:val="a8"/>
                                </w:pPr>
                                <w:r w:rsidRPr="00143AF2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30" cy="497"/>
                            <a:chOff x="1163" y="15606"/>
                            <a:chExt cx="223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736CFC" w14:textId="77777777" w:rsidR="00694E0A" w:rsidRPr="00143AF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4B521C" w14:textId="77777777" w:rsidR="00694E0A" w:rsidRPr="00143AF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EBD0E0" w14:textId="77777777" w:rsidR="00694E0A" w:rsidRPr="00143AF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143AF2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30" cy="227"/>
                              <a:chOff x="1163" y="15606"/>
                              <a:chExt cx="223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CC8731" w14:textId="77777777" w:rsidR="00694E0A" w:rsidRPr="00143AF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B56E4A" w14:textId="77777777" w:rsidR="00694E0A" w:rsidRPr="00143AF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27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1DAB2C" w14:textId="4220CDB6" w:rsidR="00694E0A" w:rsidRPr="00143AF2" w:rsidRDefault="00222942" w:rsidP="00422E4C">
                                  <w:pPr>
                                    <w:pStyle w:val="a8"/>
                                    <w:jc w:val="both"/>
                                  </w:pPr>
                                  <w:r w:rsidRPr="00143AF2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04F863" id="Group 187" o:spid="_x0000_s1026" style="position:absolute;left:0;text-align:left;margin-left:-15.3pt;margin-top:-15.6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5;width:10352;height:865" coordorigin="1108,15575" coordsize="103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11,15575" to="3412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3D9796FB" w14:textId="77777777" w:rsidR="00694E0A" w:rsidRPr="00143AF2" w:rsidRDefault="00694E0A" w:rsidP="002B1B83">
                        <w:pPr>
                          <w:pStyle w:val="a8"/>
                        </w:pPr>
                        <w:r w:rsidRPr="00143AF2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2B2009B9" w14:textId="77777777" w:rsidR="00694E0A" w:rsidRPr="00143AF2" w:rsidRDefault="00694E0A" w:rsidP="002B1B83">
                          <w:pPr>
                            <w:pStyle w:val="a8"/>
                          </w:pPr>
                          <w:r w:rsidRPr="00143AF2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35173C50" w14:textId="77777777" w:rsidR="00694E0A" w:rsidRPr="00143AF2" w:rsidRDefault="00694E0A" w:rsidP="002B1B83">
                          <w:pPr>
                            <w:pStyle w:val="a8"/>
                          </w:pPr>
                          <w:r w:rsidRPr="00143AF2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3C4717D1" w14:textId="77777777" w:rsidR="00694E0A" w:rsidRPr="00143AF2" w:rsidRDefault="00694E0A" w:rsidP="002B1B83">
                          <w:pPr>
                            <w:pStyle w:val="a8"/>
                          </w:pPr>
                          <w:r w:rsidRPr="00143AF2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00446BD0" w14:textId="77777777" w:rsidR="00694E0A" w:rsidRPr="00143AF2" w:rsidRDefault="00694E0A" w:rsidP="00422E4C">
                          <w:pPr>
                            <w:pStyle w:val="a8"/>
                          </w:pPr>
                          <w:r w:rsidRPr="00143AF2">
                            <w:rPr>
                              <w:rStyle w:val="a9"/>
                            </w:rPr>
                            <w:t>Ізм</w:t>
                          </w:r>
                          <w:r w:rsidRPr="00143AF2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0942A928" w14:textId="77777777" w:rsidR="00694E0A" w:rsidRPr="00143AF2" w:rsidRDefault="00694E0A" w:rsidP="002B1B83">
                          <w:pPr>
                            <w:pStyle w:val="a8"/>
                          </w:pPr>
                          <w:r w:rsidRPr="00143AF2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30;height:497" coordorigin="1163,15606" coordsize="22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4B736CFC" w14:textId="77777777" w:rsidR="00694E0A" w:rsidRPr="00143AF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064B521C" w14:textId="77777777" w:rsidR="00694E0A" w:rsidRPr="00143AF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2BEBD0E0" w14:textId="77777777" w:rsidR="00694E0A" w:rsidRPr="00143AF2" w:rsidRDefault="00D22652" w:rsidP="00422E4C">
                            <w:pPr>
                              <w:pStyle w:val="a8"/>
                              <w:jc w:val="both"/>
                            </w:pPr>
                            <w:r w:rsidRPr="00143AF2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30;height:227" coordorigin="1163,15606" coordsize="223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22CC8731" w14:textId="77777777" w:rsidR="00694E0A" w:rsidRPr="00143AF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6B56E4A" w14:textId="77777777" w:rsidR="00694E0A" w:rsidRPr="00143AF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27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3D1DAB2C" w14:textId="4220CDB6" w:rsidR="00694E0A" w:rsidRPr="00143AF2" w:rsidRDefault="00222942" w:rsidP="00422E4C">
                            <w:pPr>
                              <w:pStyle w:val="a8"/>
                              <w:jc w:val="both"/>
                            </w:pPr>
                            <w:r w:rsidRPr="00143AF2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3E1AE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86852E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48015535">
    <w:abstractNumId w:val="15"/>
  </w:num>
  <w:num w:numId="2" w16cid:durableId="1390224197">
    <w:abstractNumId w:val="16"/>
  </w:num>
  <w:num w:numId="3" w16cid:durableId="799612304">
    <w:abstractNumId w:val="14"/>
  </w:num>
  <w:num w:numId="4" w16cid:durableId="716009230">
    <w:abstractNumId w:val="9"/>
  </w:num>
  <w:num w:numId="5" w16cid:durableId="1859393507">
    <w:abstractNumId w:val="7"/>
  </w:num>
  <w:num w:numId="6" w16cid:durableId="1859006983">
    <w:abstractNumId w:val="6"/>
  </w:num>
  <w:num w:numId="7" w16cid:durableId="1455248842">
    <w:abstractNumId w:val="5"/>
  </w:num>
  <w:num w:numId="8" w16cid:durableId="1543905721">
    <w:abstractNumId w:val="4"/>
  </w:num>
  <w:num w:numId="9" w16cid:durableId="611593786">
    <w:abstractNumId w:val="8"/>
  </w:num>
  <w:num w:numId="10" w16cid:durableId="2119444542">
    <w:abstractNumId w:val="3"/>
  </w:num>
  <w:num w:numId="11" w16cid:durableId="689185330">
    <w:abstractNumId w:val="2"/>
  </w:num>
  <w:num w:numId="12" w16cid:durableId="1976177127">
    <w:abstractNumId w:val="1"/>
  </w:num>
  <w:num w:numId="13" w16cid:durableId="1973290316">
    <w:abstractNumId w:val="0"/>
  </w:num>
  <w:num w:numId="14" w16cid:durableId="1766421786">
    <w:abstractNumId w:val="10"/>
  </w:num>
  <w:num w:numId="15" w16cid:durableId="351495184">
    <w:abstractNumId w:val="12"/>
  </w:num>
  <w:num w:numId="16" w16cid:durableId="916868994">
    <w:abstractNumId w:val="11"/>
  </w:num>
  <w:num w:numId="17" w16cid:durableId="153111587">
    <w:abstractNumId w:val="13"/>
  </w:num>
  <w:num w:numId="18" w16cid:durableId="2012827228">
    <w:abstractNumId w:val="8"/>
  </w:num>
  <w:num w:numId="19" w16cid:durableId="1086849212">
    <w:abstractNumId w:val="8"/>
  </w:num>
  <w:num w:numId="20" w16cid:durableId="792597779">
    <w:abstractNumId w:val="8"/>
  </w:num>
  <w:num w:numId="21" w16cid:durableId="334311037">
    <w:abstractNumId w:val="8"/>
    <w:lvlOverride w:ilvl="0">
      <w:startOverride w:val="1"/>
    </w:lvlOverride>
  </w:num>
  <w:num w:numId="22" w16cid:durableId="18046884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51"/>
    <w:rsid w:val="00005255"/>
    <w:rsid w:val="0000562D"/>
    <w:rsid w:val="0001377F"/>
    <w:rsid w:val="0001785E"/>
    <w:rsid w:val="00035C79"/>
    <w:rsid w:val="00051987"/>
    <w:rsid w:val="0007234C"/>
    <w:rsid w:val="00076014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43AF2"/>
    <w:rsid w:val="001523DF"/>
    <w:rsid w:val="00172BC1"/>
    <w:rsid w:val="00173A1E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2942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3715"/>
    <w:rsid w:val="00316B82"/>
    <w:rsid w:val="00321317"/>
    <w:rsid w:val="0032693F"/>
    <w:rsid w:val="00330B37"/>
    <w:rsid w:val="0036039B"/>
    <w:rsid w:val="00362DF2"/>
    <w:rsid w:val="00372D15"/>
    <w:rsid w:val="00374949"/>
    <w:rsid w:val="00383846"/>
    <w:rsid w:val="003A6D65"/>
    <w:rsid w:val="003B640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C7F6F"/>
    <w:rsid w:val="005D1427"/>
    <w:rsid w:val="005D5DE5"/>
    <w:rsid w:val="005F4893"/>
    <w:rsid w:val="00606C5B"/>
    <w:rsid w:val="00613436"/>
    <w:rsid w:val="006228B0"/>
    <w:rsid w:val="006409FD"/>
    <w:rsid w:val="00684551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23F79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55AC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A7087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84BD7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9F46C4"/>
    <w:rsid w:val="00A0076A"/>
    <w:rsid w:val="00A041D6"/>
    <w:rsid w:val="00A15FD8"/>
    <w:rsid w:val="00A21DB3"/>
    <w:rsid w:val="00A23E49"/>
    <w:rsid w:val="00A275D1"/>
    <w:rsid w:val="00A34B1D"/>
    <w:rsid w:val="00A359FF"/>
    <w:rsid w:val="00A41C5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544E7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7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878D1"/>
    <w:rsid w:val="00EA4399"/>
    <w:rsid w:val="00EC0AFB"/>
    <w:rsid w:val="00EC5A44"/>
    <w:rsid w:val="00ED492E"/>
    <w:rsid w:val="00ED50BC"/>
    <w:rsid w:val="00ED726C"/>
    <w:rsid w:val="00EF1C8B"/>
    <w:rsid w:val="00F06850"/>
    <w:rsid w:val="00F176CA"/>
    <w:rsid w:val="00F17822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CC685"/>
  <w15:docId w15:val="{F157DAAA-0DCC-4D16-9421-65BF2DA7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43AF2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2229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86</TotalTime>
  <Pages>6</Pages>
  <Words>3623</Words>
  <Characters>2066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2026-05-22T17:59:00Z</dcterms:created>
  <dcterms:modified xsi:type="dcterms:W3CDTF">2026-05-22T20:31:00Z</dcterms:modified>
</cp:coreProperties>
</file>