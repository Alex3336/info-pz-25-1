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52BD7" w14:textId="6BA765AC" w:rsidR="00CF0AC5" w:rsidRPr="00437894" w:rsidRDefault="009C7450" w:rsidP="009C7450">
      <w:pPr>
        <w:pStyle w:val="ae"/>
        <w:rPr>
          <w:lang w:val="en-US"/>
        </w:rPr>
      </w:pPr>
      <w:r w:rsidRPr="007A103D">
        <w:t>Звіт про виконання практичної роботи №</w:t>
      </w:r>
      <w:r w:rsidR="00437894">
        <w:rPr>
          <w:lang w:val="en-US"/>
        </w:rPr>
        <w:t>8</w:t>
      </w:r>
    </w:p>
    <w:p w14:paraId="6A1FA70D" w14:textId="667A8168" w:rsidR="009C7450" w:rsidRPr="007A103D" w:rsidRDefault="009C7450" w:rsidP="00906605">
      <w:pPr>
        <w:pStyle w:val="aa"/>
      </w:pPr>
      <w:r w:rsidRPr="007A103D">
        <w:t>Тема.</w:t>
      </w:r>
      <w:r w:rsidR="00906605" w:rsidRPr="007A103D">
        <w:rPr>
          <w:rFonts w:eastAsia="Calibri" w:cs="Times New Roman"/>
          <w:iCs w:val="0"/>
          <w:color w:val="auto"/>
          <w:spacing w:val="0"/>
          <w:szCs w:val="22"/>
        </w:rPr>
        <w:t> </w:t>
      </w:r>
      <w:r w:rsidR="00437894" w:rsidRPr="00437894">
        <w:t>Розробка GUI засобами стандартного модулю Python tkinter.</w:t>
      </w:r>
    </w:p>
    <w:p w14:paraId="5B5896A8" w14:textId="08CE11E4" w:rsidR="009C7450" w:rsidRPr="007A103D" w:rsidRDefault="009C7450" w:rsidP="009C7450">
      <w:pPr>
        <w:pStyle w:val="aa"/>
      </w:pPr>
      <w:r w:rsidRPr="007A103D">
        <w:t>Мета</w:t>
      </w:r>
      <w:r w:rsidR="00496FF0" w:rsidRPr="007A103D">
        <w:t>.</w:t>
      </w:r>
      <w:r w:rsidR="00906605" w:rsidRPr="007A103D">
        <w:t> Отримати практичні навички по розробці GUI засобами модуля tkinter.</w:t>
      </w:r>
    </w:p>
    <w:p w14:paraId="70988B50" w14:textId="77777777" w:rsidR="00496FF0" w:rsidRPr="007A103D" w:rsidRDefault="00496FF0" w:rsidP="007475D7">
      <w:pPr>
        <w:spacing w:before="360"/>
        <w:ind w:firstLine="0"/>
        <w:jc w:val="center"/>
      </w:pPr>
      <w:r w:rsidRPr="007A103D">
        <w:t>Порядок виконання роботи</w:t>
      </w:r>
    </w:p>
    <w:p w14:paraId="71ECDBD5" w14:textId="79AEA53A" w:rsidR="00906605" w:rsidRPr="007A103D" w:rsidRDefault="00906605" w:rsidP="00906605">
      <w:pPr>
        <w:pStyle w:val="a"/>
      </w:pPr>
      <w:r w:rsidRPr="007A103D">
        <w:t>Розпочав розробку програми, яка обчислює значення функцій</w:t>
      </w:r>
      <w:r w:rsidR="00437894">
        <w:rPr>
          <w:lang w:val="en-US"/>
        </w:rPr>
        <w:t xml:space="preserve"> result_1</w:t>
      </w:r>
      <w:r w:rsidR="00437894">
        <w:rPr>
          <w:lang w:val="en-US"/>
        </w:rPr>
        <w:noBreakHyphen/>
        <w:t>result_10</w:t>
      </w:r>
      <w:r w:rsidRPr="007A103D">
        <w:t xml:space="preserve"> за</w:t>
      </w:r>
      <w:r w:rsidR="00437894">
        <w:rPr>
          <w:lang w:val="en-US"/>
        </w:rPr>
        <w:t xml:space="preserve"> </w:t>
      </w:r>
      <w:r w:rsidR="00437894">
        <w:t>введеними змінними</w:t>
      </w:r>
      <w:r w:rsidRPr="007A103D">
        <w:t>.</w:t>
      </w:r>
    </w:p>
    <w:p w14:paraId="71925A60" w14:textId="7240194B" w:rsidR="00906605" w:rsidRPr="007A103D" w:rsidRDefault="00906605" w:rsidP="00906605">
      <w:pPr>
        <w:pStyle w:val="a"/>
      </w:pPr>
      <w:r w:rsidRPr="007A103D">
        <w:t>Створив python-файл, присвоїв ім’я відповідно до умови: pr_w_</w:t>
      </w:r>
      <w:r w:rsidR="00437894">
        <w:rPr>
          <w:lang w:val="en-US"/>
        </w:rPr>
        <w:t>8</w:t>
      </w:r>
      <w:r w:rsidRPr="007A103D">
        <w:t>_(Sharandak_F2-25-1).py.</w:t>
      </w:r>
    </w:p>
    <w:p w14:paraId="336381E2" w14:textId="3D503936" w:rsidR="00906605" w:rsidRPr="007A103D" w:rsidRDefault="00906605" w:rsidP="00906605">
      <w:pPr>
        <w:pStyle w:val="a"/>
      </w:pPr>
      <w:r w:rsidRPr="007A103D">
        <w:t>Здійснив імпорт стандартного модуля мови Python tkinter.</w:t>
      </w:r>
    </w:p>
    <w:p w14:paraId="493DF343" w14:textId="48006C9A" w:rsidR="00906605" w:rsidRPr="007A103D" w:rsidRDefault="00906605" w:rsidP="00906605">
      <w:pPr>
        <w:pStyle w:val="a"/>
      </w:pPr>
      <w:r w:rsidRPr="007A103D">
        <w:t>Реалізував автоматичне завантаження та підключення шрифту Ubuntu</w:t>
      </w:r>
      <w:r w:rsidRPr="007A103D">
        <w:noBreakHyphen/>
        <w:t>Regular для покращення зовнішнього вигляду програми.</w:t>
      </w:r>
    </w:p>
    <w:p w14:paraId="498FDE38" w14:textId="1E843115" w:rsidR="007A103D" w:rsidRPr="007A103D" w:rsidRDefault="007A103D" w:rsidP="00906605">
      <w:pPr>
        <w:pStyle w:val="a"/>
      </w:pPr>
      <w:r w:rsidRPr="007A103D">
        <w:t>Реалізував можливість відмовитись від завантаження шрифту та використати натомість системний</w:t>
      </w:r>
    </w:p>
    <w:p w14:paraId="6EE1B349" w14:textId="21D67C04" w:rsidR="007A103D" w:rsidRPr="007A103D" w:rsidRDefault="007A103D" w:rsidP="00906605">
      <w:pPr>
        <w:pStyle w:val="a"/>
      </w:pPr>
      <w:r w:rsidRPr="007A103D">
        <w:t>Описав алгоритм існування головного вікна додатку та здійснив попередні налаштування його конфігурації.</w:t>
      </w:r>
    </w:p>
    <w:p w14:paraId="0764A428" w14:textId="2BC83E7B" w:rsidR="00906605" w:rsidRPr="00131226" w:rsidRDefault="00906605" w:rsidP="00906605">
      <w:pPr>
        <w:pStyle w:val="a"/>
        <w:rPr>
          <w:iCs/>
        </w:rPr>
      </w:pPr>
      <w:r w:rsidRPr="007A103D">
        <w:t>Реалізував встановлення AppUserModelID для коректного відображення іконки застосунку в Windows.</w:t>
      </w:r>
    </w:p>
    <w:p w14:paraId="56828DFB" w14:textId="3E7171B6" w:rsidR="00131226" w:rsidRPr="00131226" w:rsidRDefault="00131226" w:rsidP="00906605">
      <w:pPr>
        <w:pStyle w:val="a"/>
        <w:rPr>
          <w:iCs/>
        </w:rPr>
      </w:pPr>
      <w:r w:rsidRPr="00131226">
        <w:rPr>
          <w:iCs/>
        </w:rPr>
        <w:t>Реалізував заміну стандартної іконки головного вікна на власну</w:t>
      </w:r>
      <w:r>
        <w:rPr>
          <w:iCs/>
          <w:lang w:val="ru-RU"/>
        </w:rPr>
        <w:t xml:space="preserve"> </w:t>
      </w:r>
      <w:r>
        <w:rPr>
          <w:iCs/>
          <w:lang w:val="en-US"/>
        </w:rPr>
        <w:t>logo.ico</w:t>
      </w:r>
      <w:r w:rsidRPr="00131226">
        <w:rPr>
          <w:iCs/>
        </w:rPr>
        <w:t xml:space="preserve">, зображену на рисунку </w:t>
      </w:r>
      <w:r w:rsidR="00437894">
        <w:rPr>
          <w:iCs/>
        </w:rPr>
        <w:t>8</w:t>
      </w:r>
      <w:r w:rsidRPr="00131226">
        <w:rPr>
          <w:iCs/>
        </w:rPr>
        <w:t>.1.</w:t>
      </w:r>
    </w:p>
    <w:p w14:paraId="269C3385" w14:textId="055BD37B" w:rsidR="00131226" w:rsidRPr="00131226" w:rsidRDefault="00131226" w:rsidP="00131226">
      <w:pPr>
        <w:pStyle w:val="ab"/>
        <w:rPr>
          <w:lang w:val="en-US"/>
        </w:rPr>
      </w:pPr>
      <w:r w:rsidRPr="00131226">
        <w:rPr>
          <w:noProof/>
        </w:rPr>
        <w:drawing>
          <wp:inline distT="0" distB="0" distL="0" distR="0" wp14:anchorId="03881767" wp14:editId="27924AE7">
            <wp:extent cx="1940118" cy="1940118"/>
            <wp:effectExtent l="0" t="0" r="3175" b="3175"/>
            <wp:docPr id="1994721488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557" cy="1966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t xml:space="preserve">Рисунок </w:t>
      </w:r>
      <w:r w:rsidR="00437894">
        <w:t>8</w:t>
      </w:r>
      <w:r>
        <w:t xml:space="preserve">.1 – </w:t>
      </w:r>
      <w:r>
        <w:rPr>
          <w:lang w:val="en-US"/>
        </w:rPr>
        <w:t>icon.ico</w:t>
      </w:r>
    </w:p>
    <w:p w14:paraId="449EB538" w14:textId="7F962F5A" w:rsidR="007A103D" w:rsidRPr="007A103D" w:rsidRDefault="007A103D" w:rsidP="00437894">
      <w:pPr>
        <w:pStyle w:val="a"/>
      </w:pPr>
      <w:r w:rsidRPr="007A103D">
        <w:rPr>
          <w:iCs/>
        </w:rPr>
        <w:lastRenderedPageBreak/>
        <w:t>Приступив до створення складових елементів графічного інтерфейсу головного вікна</w:t>
      </w:r>
    </w:p>
    <w:p w14:paraId="101AB628" w14:textId="2B56880A" w:rsidR="007A103D" w:rsidRPr="007A103D" w:rsidRDefault="007A103D" w:rsidP="007A103D">
      <w:pPr>
        <w:pStyle w:val="a"/>
      </w:pPr>
      <w:r w:rsidRPr="007A103D">
        <w:t>Реалізував функціональність програми:</w:t>
      </w:r>
    </w:p>
    <w:p w14:paraId="6F3CAAE9" w14:textId="55F350B7" w:rsidR="007A103D" w:rsidRPr="007A103D" w:rsidRDefault="007A103D" w:rsidP="007A103D">
      <w:pPr>
        <w:pStyle w:val="a0"/>
      </w:pPr>
      <w:r w:rsidRPr="007A103D">
        <w:t>реалізував функціональність кнопки та пол</w:t>
      </w:r>
      <w:r w:rsidR="00437894">
        <w:t>ів</w:t>
      </w:r>
      <w:r w:rsidRPr="007A103D">
        <w:t xml:space="preserve"> введення;</w:t>
      </w:r>
    </w:p>
    <w:p w14:paraId="4C250F63" w14:textId="350C0A85" w:rsidR="007A103D" w:rsidRPr="007A103D" w:rsidRDefault="007A103D" w:rsidP="007A103D">
      <w:pPr>
        <w:pStyle w:val="a0"/>
      </w:pPr>
      <w:r w:rsidRPr="007A103D">
        <w:t>здійснив імпорт модул</w:t>
      </w:r>
      <w:r w:rsidR="00437894">
        <w:t>ів</w:t>
      </w:r>
      <w:r w:rsidRPr="007A103D">
        <w:t xml:space="preserve"> math</w:t>
      </w:r>
      <w:r w:rsidR="00437894">
        <w:rPr>
          <w:lang w:val="en-US"/>
        </w:rPr>
        <w:t xml:space="preserve">, </w:t>
      </w:r>
      <w:r w:rsidR="00437894" w:rsidRPr="00437894">
        <w:rPr>
          <w:lang w:val="en-US"/>
        </w:rPr>
        <w:t>_math_functions_check.py</w:t>
      </w:r>
      <w:r w:rsidRPr="007A103D">
        <w:t>;</w:t>
      </w:r>
    </w:p>
    <w:p w14:paraId="36CA3EA4" w14:textId="77777777" w:rsidR="007A103D" w:rsidRPr="007A103D" w:rsidRDefault="007A103D" w:rsidP="007A103D">
      <w:pPr>
        <w:pStyle w:val="a0"/>
        <w:rPr>
          <w:iCs/>
        </w:rPr>
      </w:pPr>
      <w:r w:rsidRPr="007A103D">
        <w:t>описав інструкції, що виконуються після виклику функції.</w:t>
      </w:r>
    </w:p>
    <w:p w14:paraId="691B8234" w14:textId="6931692E" w:rsidR="007A103D" w:rsidRDefault="007A103D" w:rsidP="007A103D">
      <w:pPr>
        <w:pStyle w:val="a"/>
      </w:pPr>
      <w:r w:rsidRPr="007A103D">
        <w:t xml:space="preserve">Виконав тестування програми за вхідними даними відповідно до таблиці </w:t>
      </w:r>
      <w:r w:rsidR="00437894">
        <w:rPr>
          <w:lang w:val="en-US"/>
        </w:rPr>
        <w:t>8</w:t>
      </w:r>
      <w:r w:rsidRPr="007A103D">
        <w:t>.1.</w:t>
      </w:r>
    </w:p>
    <w:p w14:paraId="19997B8C" w14:textId="4C53418B" w:rsidR="007A103D" w:rsidRPr="007A103D" w:rsidRDefault="007A103D" w:rsidP="007A103D">
      <w:r>
        <w:t xml:space="preserve">Таблиця </w:t>
      </w:r>
      <w:r w:rsidR="00437894">
        <w:rPr>
          <w:lang w:val="en-US"/>
        </w:rPr>
        <w:t>8</w:t>
      </w:r>
      <w:r>
        <w:t>.1</w:t>
      </w:r>
      <w:r w:rsidRPr="007A103D">
        <w:t xml:space="preserve"> – Вхідні данні для тестування програми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437894" w:rsidRPr="007A103D" w14:paraId="3659B501" w14:textId="77777777" w:rsidTr="00437894">
        <w:tc>
          <w:tcPr>
            <w:tcW w:w="1925" w:type="dxa"/>
            <w:vAlign w:val="center"/>
          </w:tcPr>
          <w:p w14:paraId="7649A6B4" w14:textId="49FAD9E4" w:rsidR="00437894" w:rsidRPr="007A103D" w:rsidRDefault="00437894" w:rsidP="007A103D">
            <w:pPr>
              <w:ind w:firstLine="0"/>
              <w:jc w:val="center"/>
            </w:pPr>
            <w:r w:rsidRPr="007A103D">
              <w:t>Варіант</w:t>
            </w:r>
          </w:p>
        </w:tc>
        <w:tc>
          <w:tcPr>
            <w:tcW w:w="1925" w:type="dxa"/>
            <w:vAlign w:val="center"/>
          </w:tcPr>
          <w:p w14:paraId="32F556D5" w14:textId="7D9F61BD" w:rsidR="00437894" w:rsidRPr="00437894" w:rsidRDefault="00437894" w:rsidP="00437894">
            <w:pPr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a</w:t>
            </w:r>
          </w:p>
        </w:tc>
        <w:tc>
          <w:tcPr>
            <w:tcW w:w="1926" w:type="dxa"/>
            <w:vAlign w:val="center"/>
          </w:tcPr>
          <w:p w14:paraId="0910EA92" w14:textId="6675842C" w:rsidR="00437894" w:rsidRPr="00437894" w:rsidRDefault="00437894" w:rsidP="00437894">
            <w:pPr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b</w:t>
            </w:r>
          </w:p>
        </w:tc>
        <w:tc>
          <w:tcPr>
            <w:tcW w:w="1926" w:type="dxa"/>
            <w:vAlign w:val="center"/>
          </w:tcPr>
          <w:p w14:paraId="69039790" w14:textId="455C7735" w:rsidR="00437894" w:rsidRPr="00437894" w:rsidRDefault="00437894" w:rsidP="00437894">
            <w:pPr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c</w:t>
            </w:r>
          </w:p>
        </w:tc>
        <w:tc>
          <w:tcPr>
            <w:tcW w:w="1926" w:type="dxa"/>
            <w:vAlign w:val="center"/>
          </w:tcPr>
          <w:p w14:paraId="14525A2A" w14:textId="07560353" w:rsidR="00437894" w:rsidRPr="00437894" w:rsidRDefault="00437894" w:rsidP="00437894">
            <w:pPr>
              <w:ind w:firstLine="0"/>
              <w:jc w:val="center"/>
              <w:rPr>
                <w:i/>
                <w:iCs/>
                <w:lang w:val="en-US"/>
              </w:rPr>
            </w:pPr>
            <w:r>
              <w:rPr>
                <w:i/>
                <w:iCs/>
                <w:lang w:val="en-US"/>
              </w:rPr>
              <w:t>d</w:t>
            </w:r>
          </w:p>
        </w:tc>
      </w:tr>
      <w:tr w:rsidR="00437894" w:rsidRPr="007A103D" w14:paraId="6378D368" w14:textId="77777777" w:rsidTr="00437894">
        <w:tc>
          <w:tcPr>
            <w:tcW w:w="1925" w:type="dxa"/>
            <w:vMerge w:val="restart"/>
            <w:vAlign w:val="center"/>
          </w:tcPr>
          <w:p w14:paraId="2A81C699" w14:textId="25F93B6A" w:rsidR="00437894" w:rsidRPr="007A103D" w:rsidRDefault="00437894" w:rsidP="007A103D">
            <w:pPr>
              <w:ind w:firstLine="0"/>
              <w:jc w:val="center"/>
            </w:pPr>
            <w:r w:rsidRPr="007A103D">
              <w:t>18</w:t>
            </w:r>
          </w:p>
        </w:tc>
        <w:tc>
          <w:tcPr>
            <w:tcW w:w="1925" w:type="dxa"/>
            <w:vAlign w:val="center"/>
          </w:tcPr>
          <w:p w14:paraId="4FACB040" w14:textId="0A9C1739" w:rsidR="00437894" w:rsidRPr="00437894" w:rsidRDefault="00437894" w:rsidP="004378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-4</w:t>
            </w:r>
          </w:p>
        </w:tc>
        <w:tc>
          <w:tcPr>
            <w:tcW w:w="1926" w:type="dxa"/>
            <w:vAlign w:val="center"/>
          </w:tcPr>
          <w:p w14:paraId="2EF26AD5" w14:textId="2133A300" w:rsidR="00437894" w:rsidRPr="00437894" w:rsidRDefault="00437894" w:rsidP="004378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26" w:type="dxa"/>
            <w:vAlign w:val="center"/>
          </w:tcPr>
          <w:p w14:paraId="24F93038" w14:textId="2288B575" w:rsidR="00437894" w:rsidRPr="00437894" w:rsidRDefault="00437894" w:rsidP="004378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26" w:type="dxa"/>
            <w:vAlign w:val="center"/>
          </w:tcPr>
          <w:p w14:paraId="06BB88B9" w14:textId="07C47C69" w:rsidR="00437894" w:rsidRPr="00437894" w:rsidRDefault="00437894" w:rsidP="004378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</w:tr>
      <w:tr w:rsidR="00437894" w:rsidRPr="007A103D" w14:paraId="15963A72" w14:textId="77777777" w:rsidTr="00437894">
        <w:tc>
          <w:tcPr>
            <w:tcW w:w="1925" w:type="dxa"/>
            <w:vMerge/>
            <w:vAlign w:val="center"/>
          </w:tcPr>
          <w:p w14:paraId="752E7D4C" w14:textId="77777777" w:rsidR="00437894" w:rsidRPr="007A103D" w:rsidRDefault="00437894" w:rsidP="007A103D">
            <w:pPr>
              <w:ind w:firstLine="0"/>
              <w:jc w:val="center"/>
            </w:pPr>
          </w:p>
        </w:tc>
        <w:tc>
          <w:tcPr>
            <w:tcW w:w="1925" w:type="dxa"/>
            <w:vAlign w:val="center"/>
          </w:tcPr>
          <w:p w14:paraId="1389B73C" w14:textId="5D4459A4" w:rsidR="00437894" w:rsidRPr="00437894" w:rsidRDefault="00437894" w:rsidP="004378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926" w:type="dxa"/>
            <w:vAlign w:val="center"/>
          </w:tcPr>
          <w:p w14:paraId="25473E8F" w14:textId="222FCDBC" w:rsidR="00437894" w:rsidRPr="00437894" w:rsidRDefault="00437894" w:rsidP="004378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926" w:type="dxa"/>
            <w:vAlign w:val="center"/>
          </w:tcPr>
          <w:p w14:paraId="3937AB8C" w14:textId="0533EE50" w:rsidR="00437894" w:rsidRPr="00437894" w:rsidRDefault="00437894" w:rsidP="004378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926" w:type="dxa"/>
            <w:vAlign w:val="center"/>
          </w:tcPr>
          <w:p w14:paraId="27BCEB29" w14:textId="344A1DC6" w:rsidR="00437894" w:rsidRPr="00437894" w:rsidRDefault="00437894" w:rsidP="00437894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</w:tbl>
    <w:p w14:paraId="5D7FBA26" w14:textId="2B019C16" w:rsidR="007A103D" w:rsidRDefault="007A103D" w:rsidP="007A103D">
      <w:pPr>
        <w:ind w:left="709" w:firstLine="0"/>
      </w:pPr>
      <w:r>
        <w:br/>
      </w:r>
      <w:r w:rsidRPr="007A103D">
        <w:t>Результат роботи програмного додатку наведено на рисунк</w:t>
      </w:r>
      <w:r w:rsidR="00437894">
        <w:t>у 8.2</w:t>
      </w:r>
      <w:r w:rsidRPr="007A103D">
        <w:t>.</w:t>
      </w:r>
    </w:p>
    <w:p w14:paraId="4662565D" w14:textId="0FE7A667" w:rsidR="007A103D" w:rsidRDefault="00437894" w:rsidP="007A103D">
      <w:pPr>
        <w:pStyle w:val="ab"/>
      </w:pPr>
      <w:r w:rsidRPr="00437894">
        <w:rPr>
          <w:lang w:val="en-US"/>
        </w:rPr>
        <w:drawing>
          <wp:inline distT="0" distB="0" distL="0" distR="0" wp14:anchorId="44E7644E" wp14:editId="7BFFE896">
            <wp:extent cx="5353797" cy="3734321"/>
            <wp:effectExtent l="0" t="0" r="0" b="0"/>
            <wp:docPr id="1519843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43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226">
        <w:rPr>
          <w:lang w:val="en-US"/>
        </w:rPr>
        <w:br/>
      </w:r>
      <w:r w:rsidR="00131226">
        <w:t>А</w:t>
      </w:r>
    </w:p>
    <w:p w14:paraId="4E2BD881" w14:textId="153177A0" w:rsidR="00131226" w:rsidRDefault="00437894" w:rsidP="00437894">
      <w:pPr>
        <w:pStyle w:val="ab"/>
      </w:pPr>
      <w:r w:rsidRPr="00437894">
        <w:lastRenderedPageBreak/>
        <w:drawing>
          <wp:inline distT="0" distB="0" distL="0" distR="0" wp14:anchorId="25C6EE13" wp14:editId="5BA8042D">
            <wp:extent cx="5353797" cy="3734321"/>
            <wp:effectExtent l="0" t="0" r="0" b="0"/>
            <wp:docPr id="2128945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453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Б</w:t>
      </w:r>
    </w:p>
    <w:p w14:paraId="74BB1DDA" w14:textId="225B1FB7" w:rsidR="00131226" w:rsidRDefault="00131226" w:rsidP="007A103D">
      <w:pPr>
        <w:pStyle w:val="ab"/>
      </w:pPr>
      <w:r>
        <w:t xml:space="preserve">Рисунок </w:t>
      </w:r>
      <w:r w:rsidR="00437894">
        <w:t>8.2 – Результат роботи програмного застосунку</w:t>
      </w:r>
    </w:p>
    <w:p w14:paraId="4726DB35" w14:textId="77F3280B" w:rsidR="00AA5ACC" w:rsidRDefault="00AA5ACC" w:rsidP="00AA5ACC">
      <w:pPr>
        <w:jc w:val="center"/>
      </w:pPr>
      <w:r>
        <w:t>Код програми</w:t>
      </w:r>
    </w:p>
    <w:p w14:paraId="2873850A" w14:textId="77777777" w:rsidR="00437894" w:rsidRDefault="00437894" w:rsidP="00437894">
      <w:pPr>
        <w:pStyle w:val="af3"/>
      </w:pPr>
      <w:r>
        <w:t>from _math_functions_check import (</w:t>
      </w:r>
    </w:p>
    <w:p w14:paraId="72C3AA2B" w14:textId="77777777" w:rsidR="00437894" w:rsidRDefault="00437894" w:rsidP="00437894">
      <w:pPr>
        <w:pStyle w:val="af3"/>
      </w:pPr>
      <w:r>
        <w:t xml:space="preserve">    sqrt_check,</w:t>
      </w:r>
    </w:p>
    <w:p w14:paraId="57643625" w14:textId="77777777" w:rsidR="00437894" w:rsidRDefault="00437894" w:rsidP="00437894">
      <w:pPr>
        <w:pStyle w:val="af3"/>
      </w:pPr>
      <w:r>
        <w:t xml:space="preserve">    power_check,</w:t>
      </w:r>
    </w:p>
    <w:p w14:paraId="3A7E1377" w14:textId="77777777" w:rsidR="00437894" w:rsidRDefault="00437894" w:rsidP="00437894">
      <w:pPr>
        <w:pStyle w:val="af3"/>
      </w:pPr>
      <w:r>
        <w:t>)</w:t>
      </w:r>
    </w:p>
    <w:p w14:paraId="11BD96E6" w14:textId="77777777" w:rsidR="00437894" w:rsidRDefault="00437894" w:rsidP="00437894">
      <w:pPr>
        <w:pStyle w:val="af3"/>
      </w:pPr>
      <w:r>
        <w:t>from tkinter import *</w:t>
      </w:r>
    </w:p>
    <w:p w14:paraId="3152A0CA" w14:textId="77777777" w:rsidR="00437894" w:rsidRDefault="00437894" w:rsidP="00437894">
      <w:pPr>
        <w:pStyle w:val="af3"/>
      </w:pPr>
      <w:r>
        <w:t>from tkinter import messagebox</w:t>
      </w:r>
    </w:p>
    <w:p w14:paraId="49EF37CE" w14:textId="77777777" w:rsidR="00437894" w:rsidRDefault="00437894" w:rsidP="00437894">
      <w:pPr>
        <w:pStyle w:val="af3"/>
      </w:pPr>
      <w:r>
        <w:t>from math import *</w:t>
      </w:r>
    </w:p>
    <w:p w14:paraId="793CAC2E" w14:textId="77777777" w:rsidR="00437894" w:rsidRDefault="00437894" w:rsidP="00437894">
      <w:pPr>
        <w:pStyle w:val="af3"/>
      </w:pPr>
      <w:r>
        <w:t>import os</w:t>
      </w:r>
    </w:p>
    <w:p w14:paraId="27A65274" w14:textId="77777777" w:rsidR="00437894" w:rsidRDefault="00437894" w:rsidP="00437894">
      <w:pPr>
        <w:pStyle w:val="af3"/>
      </w:pPr>
      <w:r>
        <w:t>import urllib.request</w:t>
      </w:r>
    </w:p>
    <w:p w14:paraId="32B5FBCA" w14:textId="77777777" w:rsidR="00437894" w:rsidRDefault="00437894" w:rsidP="00437894">
      <w:pPr>
        <w:pStyle w:val="af3"/>
      </w:pPr>
      <w:r>
        <w:t>import ctypes</w:t>
      </w:r>
    </w:p>
    <w:p w14:paraId="0A895173" w14:textId="77777777" w:rsidR="00437894" w:rsidRDefault="00437894" w:rsidP="00437894">
      <w:pPr>
        <w:pStyle w:val="af3"/>
      </w:pPr>
    </w:p>
    <w:p w14:paraId="51064CD1" w14:textId="77777777" w:rsidR="00437894" w:rsidRDefault="00437894" w:rsidP="00437894">
      <w:pPr>
        <w:pStyle w:val="af3"/>
      </w:pPr>
      <w:r>
        <w:t>font_url = "https://github.com/google/fonts/raw/main/ufl/ubuntu/Ubuntu-Regular.ttf"</w:t>
      </w:r>
    </w:p>
    <w:p w14:paraId="79BDD5EC" w14:textId="77777777" w:rsidR="00437894" w:rsidRDefault="00437894" w:rsidP="00437894">
      <w:pPr>
        <w:pStyle w:val="af3"/>
      </w:pPr>
      <w:r>
        <w:t>font_filename = "Ubuntu-Regular.ttf"</w:t>
      </w:r>
    </w:p>
    <w:p w14:paraId="02C4C370" w14:textId="77777777" w:rsidR="00437894" w:rsidRDefault="00437894" w:rsidP="00437894">
      <w:pPr>
        <w:pStyle w:val="af3"/>
      </w:pPr>
    </w:p>
    <w:p w14:paraId="518A472D" w14:textId="77777777" w:rsidR="00437894" w:rsidRDefault="00437894" w:rsidP="00437894">
      <w:pPr>
        <w:pStyle w:val="af3"/>
      </w:pPr>
      <w:r>
        <w:t>root = Tk()</w:t>
      </w:r>
    </w:p>
    <w:p w14:paraId="40D958A0" w14:textId="77777777" w:rsidR="00437894" w:rsidRDefault="00437894" w:rsidP="00437894">
      <w:pPr>
        <w:pStyle w:val="af3"/>
      </w:pPr>
      <w:r>
        <w:t>root.withdraw()</w:t>
      </w:r>
    </w:p>
    <w:p w14:paraId="6D29C358" w14:textId="77777777" w:rsidR="00437894" w:rsidRDefault="00437894" w:rsidP="00437894">
      <w:pPr>
        <w:pStyle w:val="af3"/>
      </w:pPr>
    </w:p>
    <w:p w14:paraId="76380346" w14:textId="77777777" w:rsidR="00437894" w:rsidRDefault="00437894" w:rsidP="00437894">
      <w:pPr>
        <w:pStyle w:val="af3"/>
      </w:pPr>
      <w:r>
        <w:t>if not os.path.exists(font_filename):</w:t>
      </w:r>
    </w:p>
    <w:p w14:paraId="5DE27B74" w14:textId="77777777" w:rsidR="00437894" w:rsidRDefault="00437894" w:rsidP="00437894">
      <w:pPr>
        <w:pStyle w:val="af3"/>
      </w:pPr>
      <w:r>
        <w:t xml:space="preserve">    if messagebox.askyesno(</w:t>
      </w:r>
    </w:p>
    <w:p w14:paraId="54A7080D" w14:textId="77777777" w:rsidR="00437894" w:rsidRDefault="00437894" w:rsidP="00437894">
      <w:pPr>
        <w:pStyle w:val="af3"/>
      </w:pPr>
      <w:r>
        <w:t xml:space="preserve">        "Завантаження шрифту",</w:t>
      </w:r>
    </w:p>
    <w:p w14:paraId="26ECBEAE" w14:textId="77777777" w:rsidR="00437894" w:rsidRDefault="00437894" w:rsidP="00437894">
      <w:pPr>
        <w:pStyle w:val="af3"/>
      </w:pPr>
      <w:r>
        <w:t xml:space="preserve">        "Шрифт 'Ubuntu' не знайдено. Бажаєте завантажити його для кращого вигляду програми?",</w:t>
      </w:r>
    </w:p>
    <w:p w14:paraId="635BD886" w14:textId="77777777" w:rsidR="00437894" w:rsidRDefault="00437894" w:rsidP="00437894">
      <w:pPr>
        <w:pStyle w:val="af3"/>
      </w:pPr>
      <w:r>
        <w:t xml:space="preserve">    ):</w:t>
      </w:r>
    </w:p>
    <w:p w14:paraId="558E792D" w14:textId="77777777" w:rsidR="00437894" w:rsidRDefault="00437894" w:rsidP="00437894">
      <w:pPr>
        <w:pStyle w:val="af3"/>
      </w:pPr>
      <w:r>
        <w:t xml:space="preserve">        try:</w:t>
      </w:r>
    </w:p>
    <w:p w14:paraId="55CB8DC9" w14:textId="77777777" w:rsidR="00437894" w:rsidRDefault="00437894" w:rsidP="00437894">
      <w:pPr>
        <w:pStyle w:val="af3"/>
      </w:pPr>
      <w:r>
        <w:t xml:space="preserve">            print("Завантаження шрифту Ubuntu...")</w:t>
      </w:r>
    </w:p>
    <w:p w14:paraId="7D0B3B12" w14:textId="77777777" w:rsidR="00437894" w:rsidRDefault="00437894" w:rsidP="00437894">
      <w:pPr>
        <w:pStyle w:val="af3"/>
      </w:pPr>
      <w:r>
        <w:t xml:space="preserve">            urllib.request.urlretrieve(font_url, font_filename)</w:t>
      </w:r>
    </w:p>
    <w:p w14:paraId="32E626B0" w14:textId="77777777" w:rsidR="00437894" w:rsidRDefault="00437894" w:rsidP="00437894">
      <w:pPr>
        <w:pStyle w:val="af3"/>
      </w:pPr>
      <w:r>
        <w:t xml:space="preserve">            print("Завантаження завершено.")</w:t>
      </w:r>
    </w:p>
    <w:p w14:paraId="4266FF3C" w14:textId="77777777" w:rsidR="00437894" w:rsidRDefault="00437894" w:rsidP="00437894">
      <w:pPr>
        <w:pStyle w:val="af3"/>
      </w:pPr>
      <w:r>
        <w:lastRenderedPageBreak/>
        <w:t xml:space="preserve">        except Exception as e:</w:t>
      </w:r>
    </w:p>
    <w:p w14:paraId="045A7DB6" w14:textId="77777777" w:rsidR="00437894" w:rsidRDefault="00437894" w:rsidP="00437894">
      <w:pPr>
        <w:pStyle w:val="af3"/>
      </w:pPr>
      <w:r>
        <w:t xml:space="preserve">            print(f"Помилка завантаження шрифту: {e}")</w:t>
      </w:r>
    </w:p>
    <w:p w14:paraId="1E956B96" w14:textId="77777777" w:rsidR="00437894" w:rsidRDefault="00437894" w:rsidP="00437894">
      <w:pPr>
        <w:pStyle w:val="af3"/>
      </w:pPr>
      <w:r>
        <w:t xml:space="preserve">    else:</w:t>
      </w:r>
    </w:p>
    <w:p w14:paraId="654D235F" w14:textId="77777777" w:rsidR="00437894" w:rsidRDefault="00437894" w:rsidP="00437894">
      <w:pPr>
        <w:pStyle w:val="af3"/>
      </w:pPr>
      <w:r>
        <w:t xml:space="preserve">        print(</w:t>
      </w:r>
    </w:p>
    <w:p w14:paraId="5B52D119" w14:textId="77777777" w:rsidR="00437894" w:rsidRDefault="00437894" w:rsidP="00437894">
      <w:pPr>
        <w:pStyle w:val="af3"/>
      </w:pPr>
      <w:r>
        <w:t xml:space="preserve">            "Користувач відмовився від завантаження. Використовується системний шрифт."</w:t>
      </w:r>
    </w:p>
    <w:p w14:paraId="132C80E7" w14:textId="77777777" w:rsidR="00437894" w:rsidRDefault="00437894" w:rsidP="00437894">
      <w:pPr>
        <w:pStyle w:val="af3"/>
      </w:pPr>
      <w:r>
        <w:t xml:space="preserve">        )</w:t>
      </w:r>
    </w:p>
    <w:p w14:paraId="2D59E913" w14:textId="77777777" w:rsidR="00437894" w:rsidRDefault="00437894" w:rsidP="00437894">
      <w:pPr>
        <w:pStyle w:val="af3"/>
      </w:pPr>
    </w:p>
    <w:p w14:paraId="6D4F387E" w14:textId="77777777" w:rsidR="00437894" w:rsidRDefault="00437894" w:rsidP="00437894">
      <w:pPr>
        <w:pStyle w:val="af3"/>
      </w:pPr>
      <w:r>
        <w:t>if os.name == "nt" and os.path.exists(font_filename):</w:t>
      </w:r>
    </w:p>
    <w:p w14:paraId="13373BA1" w14:textId="77777777" w:rsidR="00437894" w:rsidRDefault="00437894" w:rsidP="00437894">
      <w:pPr>
        <w:pStyle w:val="af3"/>
      </w:pPr>
      <w:r>
        <w:t xml:space="preserve">    ctypes.windll.gdi32.AddFontResourceExW(font_filename, 0x10, 0)</w:t>
      </w:r>
    </w:p>
    <w:p w14:paraId="48F73AB9" w14:textId="77777777" w:rsidR="00437894" w:rsidRDefault="00437894" w:rsidP="00437894">
      <w:pPr>
        <w:pStyle w:val="af3"/>
      </w:pPr>
      <w:r>
        <w:t xml:space="preserve">    myappid = "mycompany.myproduct.subproduct.version"</w:t>
      </w:r>
    </w:p>
    <w:p w14:paraId="4F949DA1" w14:textId="77777777" w:rsidR="00437894" w:rsidRDefault="00437894" w:rsidP="00437894">
      <w:pPr>
        <w:pStyle w:val="af3"/>
      </w:pPr>
      <w:r>
        <w:t xml:space="preserve">    ctypes.windll.shell32.SetCurrentProcessExplicitAppUserModelID(myappid)</w:t>
      </w:r>
    </w:p>
    <w:p w14:paraId="136FFBD6" w14:textId="77777777" w:rsidR="00437894" w:rsidRDefault="00437894" w:rsidP="00437894">
      <w:pPr>
        <w:pStyle w:val="af3"/>
      </w:pPr>
    </w:p>
    <w:p w14:paraId="4A1D0C1F" w14:textId="77777777" w:rsidR="00437894" w:rsidRDefault="00437894" w:rsidP="00437894">
      <w:pPr>
        <w:pStyle w:val="af3"/>
      </w:pPr>
      <w:r>
        <w:t>root.deiconify()</w:t>
      </w:r>
    </w:p>
    <w:p w14:paraId="5766D0C2" w14:textId="77777777" w:rsidR="00437894" w:rsidRDefault="00437894" w:rsidP="00437894">
      <w:pPr>
        <w:pStyle w:val="af3"/>
      </w:pPr>
    </w:p>
    <w:p w14:paraId="1E6397F7" w14:textId="77777777" w:rsidR="00437894" w:rsidRDefault="00437894" w:rsidP="00437894">
      <w:pPr>
        <w:pStyle w:val="af3"/>
      </w:pPr>
      <w:r>
        <w:t>font_family = "Ubuntu" if os.path.exists(font_filename) else "Arial"</w:t>
      </w:r>
    </w:p>
    <w:p w14:paraId="6DC9B160" w14:textId="77777777" w:rsidR="00437894" w:rsidRDefault="00437894" w:rsidP="00437894">
      <w:pPr>
        <w:pStyle w:val="af3"/>
      </w:pPr>
    </w:p>
    <w:p w14:paraId="6DA69720" w14:textId="77777777" w:rsidR="00437894" w:rsidRDefault="00437894" w:rsidP="00437894">
      <w:pPr>
        <w:pStyle w:val="af3"/>
      </w:pPr>
      <w:r>
        <w:t>BG_COLOR = "#1f262b"</w:t>
      </w:r>
    </w:p>
    <w:p w14:paraId="2B008C28" w14:textId="77777777" w:rsidR="00437894" w:rsidRDefault="00437894" w:rsidP="00437894">
      <w:pPr>
        <w:pStyle w:val="af3"/>
      </w:pPr>
      <w:r>
        <w:t>ACCENT_COLOR = "#4a90e2"</w:t>
      </w:r>
    </w:p>
    <w:p w14:paraId="4F0D92CD" w14:textId="77777777" w:rsidR="00437894" w:rsidRDefault="00437894" w:rsidP="00437894">
      <w:pPr>
        <w:pStyle w:val="af3"/>
      </w:pPr>
      <w:r>
        <w:t>BTN_COLOR = "#4C4281"</w:t>
      </w:r>
    </w:p>
    <w:p w14:paraId="56C5AC1F" w14:textId="77777777" w:rsidR="00437894" w:rsidRDefault="00437894" w:rsidP="00437894">
      <w:pPr>
        <w:pStyle w:val="af3"/>
      </w:pPr>
      <w:r>
        <w:t>TEXT_COLOR = "#f4f4f4"</w:t>
      </w:r>
    </w:p>
    <w:p w14:paraId="7868FF72" w14:textId="77777777" w:rsidR="00437894" w:rsidRDefault="00437894" w:rsidP="00437894">
      <w:pPr>
        <w:pStyle w:val="af3"/>
      </w:pPr>
      <w:r>
        <w:t>ERROR_COLOR = "#ff6b6b"</w:t>
      </w:r>
    </w:p>
    <w:p w14:paraId="6F1C9E9D" w14:textId="77777777" w:rsidR="00437894" w:rsidRDefault="00437894" w:rsidP="00437894">
      <w:pPr>
        <w:pStyle w:val="af3"/>
      </w:pPr>
      <w:r>
        <w:t>FONT_MAIN = (font_family, 10)</w:t>
      </w:r>
    </w:p>
    <w:p w14:paraId="37FDE3F2" w14:textId="77777777" w:rsidR="00437894" w:rsidRDefault="00437894" w:rsidP="00437894">
      <w:pPr>
        <w:pStyle w:val="af3"/>
      </w:pPr>
      <w:r>
        <w:t>FONT_BOLD = (font_family, 10, "bold")</w:t>
      </w:r>
    </w:p>
    <w:p w14:paraId="221E9EF2" w14:textId="77777777" w:rsidR="00437894" w:rsidRDefault="00437894" w:rsidP="00437894">
      <w:pPr>
        <w:pStyle w:val="af3"/>
      </w:pPr>
    </w:p>
    <w:p w14:paraId="0BC47033" w14:textId="77777777" w:rsidR="00437894" w:rsidRDefault="00437894" w:rsidP="00437894">
      <w:pPr>
        <w:pStyle w:val="af3"/>
      </w:pPr>
      <w:r>
        <w:t>window_width = 560</w:t>
      </w:r>
    </w:p>
    <w:p w14:paraId="0A11168B" w14:textId="77777777" w:rsidR="00437894" w:rsidRDefault="00437894" w:rsidP="00437894">
      <w:pPr>
        <w:pStyle w:val="af3"/>
      </w:pPr>
      <w:r>
        <w:t>window_height = 360</w:t>
      </w:r>
    </w:p>
    <w:p w14:paraId="4C9A86F2" w14:textId="77777777" w:rsidR="00437894" w:rsidRDefault="00437894" w:rsidP="00437894">
      <w:pPr>
        <w:pStyle w:val="af3"/>
      </w:pPr>
    </w:p>
    <w:p w14:paraId="5F37D172" w14:textId="77777777" w:rsidR="00437894" w:rsidRDefault="00437894" w:rsidP="00437894">
      <w:pPr>
        <w:pStyle w:val="af3"/>
      </w:pPr>
      <w:r>
        <w:t>screen_width = root.winfo_screenwidth()</w:t>
      </w:r>
    </w:p>
    <w:p w14:paraId="7B6AF2F4" w14:textId="77777777" w:rsidR="00437894" w:rsidRDefault="00437894" w:rsidP="00437894">
      <w:pPr>
        <w:pStyle w:val="af3"/>
      </w:pPr>
      <w:r>
        <w:t>screen_height = root.winfo_screenheight()</w:t>
      </w:r>
    </w:p>
    <w:p w14:paraId="50F77419" w14:textId="77777777" w:rsidR="00437894" w:rsidRDefault="00437894" w:rsidP="00437894">
      <w:pPr>
        <w:pStyle w:val="af3"/>
      </w:pPr>
    </w:p>
    <w:p w14:paraId="402DCDDB" w14:textId="77777777" w:rsidR="00437894" w:rsidRDefault="00437894" w:rsidP="00437894">
      <w:pPr>
        <w:pStyle w:val="af3"/>
      </w:pPr>
      <w:r>
        <w:t>center_x = int(screen_width / 2 - window_width / 2)</w:t>
      </w:r>
    </w:p>
    <w:p w14:paraId="383F1E2E" w14:textId="77777777" w:rsidR="00437894" w:rsidRDefault="00437894" w:rsidP="00437894">
      <w:pPr>
        <w:pStyle w:val="af3"/>
      </w:pPr>
      <w:r>
        <w:t>center_y = int(screen_height / 2 - window_height / 2)</w:t>
      </w:r>
    </w:p>
    <w:p w14:paraId="68759975" w14:textId="77777777" w:rsidR="00437894" w:rsidRDefault="00437894" w:rsidP="00437894">
      <w:pPr>
        <w:pStyle w:val="af3"/>
      </w:pPr>
    </w:p>
    <w:p w14:paraId="028D1A0A" w14:textId="77777777" w:rsidR="00437894" w:rsidRDefault="00437894" w:rsidP="00437894">
      <w:pPr>
        <w:pStyle w:val="af3"/>
      </w:pPr>
      <w:r>
        <w:t>root.title("Виконання розрахунків")</w:t>
      </w:r>
    </w:p>
    <w:p w14:paraId="7A2CA0C2" w14:textId="77777777" w:rsidR="00437894" w:rsidRDefault="00437894" w:rsidP="00437894">
      <w:pPr>
        <w:pStyle w:val="af3"/>
      </w:pPr>
      <w:r>
        <w:t>root.iconbitmap(default="img/logo.ico")</w:t>
      </w:r>
    </w:p>
    <w:p w14:paraId="1D203C59" w14:textId="77777777" w:rsidR="00437894" w:rsidRDefault="00437894" w:rsidP="00437894">
      <w:pPr>
        <w:pStyle w:val="af3"/>
      </w:pPr>
      <w:r>
        <w:t>root.geometry(f"{window_width}x{window_height}+{center_x}+{center_y}")</w:t>
      </w:r>
    </w:p>
    <w:p w14:paraId="78B7F546" w14:textId="77777777" w:rsidR="00437894" w:rsidRDefault="00437894" w:rsidP="00437894">
      <w:pPr>
        <w:pStyle w:val="af3"/>
      </w:pPr>
      <w:r>
        <w:t>root.resizable(False, False)</w:t>
      </w:r>
    </w:p>
    <w:p w14:paraId="4449818E" w14:textId="77777777" w:rsidR="00437894" w:rsidRDefault="00437894" w:rsidP="00437894">
      <w:pPr>
        <w:pStyle w:val="af3"/>
      </w:pPr>
      <w:r>
        <w:t>root.configure(bg=BG_COLOR)</w:t>
      </w:r>
    </w:p>
    <w:p w14:paraId="52FBF9A1" w14:textId="77777777" w:rsidR="00437894" w:rsidRDefault="00437894" w:rsidP="00437894">
      <w:pPr>
        <w:pStyle w:val="af3"/>
      </w:pPr>
    </w:p>
    <w:p w14:paraId="27A4758C" w14:textId="77777777" w:rsidR="00437894" w:rsidRDefault="00437894" w:rsidP="00437894">
      <w:pPr>
        <w:pStyle w:val="af3"/>
      </w:pPr>
    </w:p>
    <w:p w14:paraId="6B3E5073" w14:textId="77777777" w:rsidR="00437894" w:rsidRDefault="00437894" w:rsidP="00437894">
      <w:pPr>
        <w:pStyle w:val="af3"/>
      </w:pPr>
      <w:r>
        <w:t>input_data = LabelFrame(</w:t>
      </w:r>
    </w:p>
    <w:p w14:paraId="50A14EC0" w14:textId="77777777" w:rsidR="00437894" w:rsidRDefault="00437894" w:rsidP="00437894">
      <w:pPr>
        <w:pStyle w:val="af3"/>
      </w:pPr>
      <w:r>
        <w:t xml:space="preserve">    root,</w:t>
      </w:r>
    </w:p>
    <w:p w14:paraId="57570912" w14:textId="77777777" w:rsidR="00437894" w:rsidRDefault="00437894" w:rsidP="00437894">
      <w:pPr>
        <w:pStyle w:val="af3"/>
      </w:pPr>
      <w:r>
        <w:t xml:space="preserve">    text="Вхідні дані:",</w:t>
      </w:r>
    </w:p>
    <w:p w14:paraId="4103D1E7" w14:textId="77777777" w:rsidR="00437894" w:rsidRDefault="00437894" w:rsidP="00437894">
      <w:pPr>
        <w:pStyle w:val="af3"/>
      </w:pPr>
      <w:r>
        <w:t xml:space="preserve">    bg=BG_COLOR,</w:t>
      </w:r>
    </w:p>
    <w:p w14:paraId="4A986701" w14:textId="77777777" w:rsidR="00437894" w:rsidRDefault="00437894" w:rsidP="00437894">
      <w:pPr>
        <w:pStyle w:val="af3"/>
      </w:pPr>
      <w:r>
        <w:t xml:space="preserve">    fg=ACCENT_COLOR,</w:t>
      </w:r>
    </w:p>
    <w:p w14:paraId="53B47445" w14:textId="77777777" w:rsidR="00437894" w:rsidRDefault="00437894" w:rsidP="00437894">
      <w:pPr>
        <w:pStyle w:val="af3"/>
      </w:pPr>
      <w:r>
        <w:t xml:space="preserve">    font=FONT_BOLD,</w:t>
      </w:r>
    </w:p>
    <w:p w14:paraId="4CDD4BEA" w14:textId="77777777" w:rsidR="00437894" w:rsidRDefault="00437894" w:rsidP="00437894">
      <w:pPr>
        <w:pStyle w:val="af3"/>
      </w:pPr>
      <w:r>
        <w:t xml:space="preserve">    relief=RIDGE,</w:t>
      </w:r>
    </w:p>
    <w:p w14:paraId="60B62978" w14:textId="77777777" w:rsidR="00437894" w:rsidRDefault="00437894" w:rsidP="00437894">
      <w:pPr>
        <w:pStyle w:val="af3"/>
      </w:pPr>
      <w:r>
        <w:t xml:space="preserve">    bd=2,</w:t>
      </w:r>
    </w:p>
    <w:p w14:paraId="4761DC26" w14:textId="77777777" w:rsidR="00437894" w:rsidRDefault="00437894" w:rsidP="00437894">
      <w:pPr>
        <w:pStyle w:val="af3"/>
      </w:pPr>
      <w:r>
        <w:t>)</w:t>
      </w:r>
    </w:p>
    <w:p w14:paraId="10478BCD" w14:textId="77777777" w:rsidR="00437894" w:rsidRDefault="00437894" w:rsidP="00437894">
      <w:pPr>
        <w:pStyle w:val="af3"/>
      </w:pPr>
    </w:p>
    <w:p w14:paraId="23CB03D4" w14:textId="77777777" w:rsidR="00437894" w:rsidRDefault="00437894" w:rsidP="00437894">
      <w:pPr>
        <w:pStyle w:val="af3"/>
      </w:pPr>
      <w:r>
        <w:t>input_data.place(x=10, y=20, width=180, height=260)</w:t>
      </w:r>
    </w:p>
    <w:p w14:paraId="3E5E9303" w14:textId="77777777" w:rsidR="00437894" w:rsidRDefault="00437894" w:rsidP="00437894">
      <w:pPr>
        <w:pStyle w:val="af3"/>
      </w:pPr>
    </w:p>
    <w:p w14:paraId="4D3AC05E" w14:textId="77777777" w:rsidR="00437894" w:rsidRDefault="00437894" w:rsidP="00437894">
      <w:pPr>
        <w:pStyle w:val="af3"/>
      </w:pPr>
      <w:r>
        <w:t>labels = ["a", "b", "c", "d"]</w:t>
      </w:r>
    </w:p>
    <w:p w14:paraId="61F2ADAA" w14:textId="77777777" w:rsidR="00437894" w:rsidRDefault="00437894" w:rsidP="00437894">
      <w:pPr>
        <w:pStyle w:val="af3"/>
      </w:pPr>
      <w:r>
        <w:t>entries = []</w:t>
      </w:r>
    </w:p>
    <w:p w14:paraId="35FD3298" w14:textId="77777777" w:rsidR="00437894" w:rsidRDefault="00437894" w:rsidP="00437894">
      <w:pPr>
        <w:pStyle w:val="af3"/>
      </w:pPr>
    </w:p>
    <w:p w14:paraId="4D8AB0E8" w14:textId="77777777" w:rsidR="00437894" w:rsidRDefault="00437894" w:rsidP="00437894">
      <w:pPr>
        <w:pStyle w:val="af3"/>
      </w:pPr>
      <w:r>
        <w:t>for i in range(4):</w:t>
      </w:r>
    </w:p>
    <w:p w14:paraId="5CB19D41" w14:textId="77777777" w:rsidR="00437894" w:rsidRDefault="00437894" w:rsidP="00437894">
      <w:pPr>
        <w:pStyle w:val="af3"/>
      </w:pPr>
    </w:p>
    <w:p w14:paraId="24EAB2D0" w14:textId="77777777" w:rsidR="00437894" w:rsidRDefault="00437894" w:rsidP="00437894">
      <w:pPr>
        <w:pStyle w:val="af3"/>
      </w:pPr>
      <w:r>
        <w:t xml:space="preserve">    label = Label(</w:t>
      </w:r>
    </w:p>
    <w:p w14:paraId="5ADA9420" w14:textId="77777777" w:rsidR="00437894" w:rsidRDefault="00437894" w:rsidP="00437894">
      <w:pPr>
        <w:pStyle w:val="af3"/>
      </w:pPr>
      <w:r>
        <w:t xml:space="preserve">        input_data,</w:t>
      </w:r>
    </w:p>
    <w:p w14:paraId="0E71832B" w14:textId="77777777" w:rsidR="00437894" w:rsidRDefault="00437894" w:rsidP="00437894">
      <w:pPr>
        <w:pStyle w:val="af3"/>
      </w:pPr>
      <w:r>
        <w:t xml:space="preserve">        text=labels[i],</w:t>
      </w:r>
    </w:p>
    <w:p w14:paraId="33C1BF8B" w14:textId="77777777" w:rsidR="00437894" w:rsidRDefault="00437894" w:rsidP="00437894">
      <w:pPr>
        <w:pStyle w:val="af3"/>
      </w:pPr>
      <w:r>
        <w:t xml:space="preserve">        bg=BG_COLOR,</w:t>
      </w:r>
    </w:p>
    <w:p w14:paraId="2ADE16CE" w14:textId="77777777" w:rsidR="00437894" w:rsidRDefault="00437894" w:rsidP="00437894">
      <w:pPr>
        <w:pStyle w:val="af3"/>
      </w:pPr>
      <w:r>
        <w:t xml:space="preserve">        fg=TEXT_COLOR,</w:t>
      </w:r>
    </w:p>
    <w:p w14:paraId="251DB87A" w14:textId="77777777" w:rsidR="00437894" w:rsidRDefault="00437894" w:rsidP="00437894">
      <w:pPr>
        <w:pStyle w:val="af3"/>
      </w:pPr>
      <w:r>
        <w:lastRenderedPageBreak/>
        <w:t xml:space="preserve">        font=FONT_MAIN,</w:t>
      </w:r>
    </w:p>
    <w:p w14:paraId="003AD96B" w14:textId="77777777" w:rsidR="00437894" w:rsidRDefault="00437894" w:rsidP="00437894">
      <w:pPr>
        <w:pStyle w:val="af3"/>
      </w:pPr>
      <w:r>
        <w:t xml:space="preserve">    )</w:t>
      </w:r>
    </w:p>
    <w:p w14:paraId="6CB3A114" w14:textId="77777777" w:rsidR="00437894" w:rsidRDefault="00437894" w:rsidP="00437894">
      <w:pPr>
        <w:pStyle w:val="af3"/>
      </w:pPr>
    </w:p>
    <w:p w14:paraId="423779D9" w14:textId="77777777" w:rsidR="00437894" w:rsidRDefault="00437894" w:rsidP="00437894">
      <w:pPr>
        <w:pStyle w:val="af3"/>
      </w:pPr>
      <w:r>
        <w:t xml:space="preserve">    entry = Entry(</w:t>
      </w:r>
    </w:p>
    <w:p w14:paraId="654A4C2D" w14:textId="77777777" w:rsidR="00437894" w:rsidRDefault="00437894" w:rsidP="00437894">
      <w:pPr>
        <w:pStyle w:val="af3"/>
      </w:pPr>
      <w:r>
        <w:t xml:space="preserve">        input_data,</w:t>
      </w:r>
    </w:p>
    <w:p w14:paraId="6E594C16" w14:textId="77777777" w:rsidR="00437894" w:rsidRDefault="00437894" w:rsidP="00437894">
      <w:pPr>
        <w:pStyle w:val="af3"/>
      </w:pPr>
      <w:r>
        <w:t xml:space="preserve">        width=10,</w:t>
      </w:r>
    </w:p>
    <w:p w14:paraId="72C8DDDA" w14:textId="77777777" w:rsidR="00437894" w:rsidRDefault="00437894" w:rsidP="00437894">
      <w:pPr>
        <w:pStyle w:val="af3"/>
      </w:pPr>
      <w:r>
        <w:t xml:space="preserve">        bg=ACCENT_COLOR,</w:t>
      </w:r>
    </w:p>
    <w:p w14:paraId="1EF3E9C3" w14:textId="77777777" w:rsidR="00437894" w:rsidRDefault="00437894" w:rsidP="00437894">
      <w:pPr>
        <w:pStyle w:val="af3"/>
      </w:pPr>
      <w:r>
        <w:t xml:space="preserve">        fg=TEXT_COLOR,</w:t>
      </w:r>
    </w:p>
    <w:p w14:paraId="0E5B912B" w14:textId="77777777" w:rsidR="00437894" w:rsidRDefault="00437894" w:rsidP="00437894">
      <w:pPr>
        <w:pStyle w:val="af3"/>
      </w:pPr>
      <w:r>
        <w:t xml:space="preserve">        relief=FLAT,</w:t>
      </w:r>
    </w:p>
    <w:p w14:paraId="69DCE25B" w14:textId="77777777" w:rsidR="00437894" w:rsidRDefault="00437894" w:rsidP="00437894">
      <w:pPr>
        <w:pStyle w:val="af3"/>
      </w:pPr>
      <w:r>
        <w:t xml:space="preserve">        font=FONT_MAIN,</w:t>
      </w:r>
    </w:p>
    <w:p w14:paraId="59E49EB0" w14:textId="77777777" w:rsidR="00437894" w:rsidRDefault="00437894" w:rsidP="00437894">
      <w:pPr>
        <w:pStyle w:val="af3"/>
      </w:pPr>
      <w:r>
        <w:t xml:space="preserve">        justify=CENTER,</w:t>
      </w:r>
    </w:p>
    <w:p w14:paraId="32A8B9C7" w14:textId="77777777" w:rsidR="00437894" w:rsidRDefault="00437894" w:rsidP="00437894">
      <w:pPr>
        <w:pStyle w:val="af3"/>
      </w:pPr>
      <w:r>
        <w:t xml:space="preserve">    )</w:t>
      </w:r>
    </w:p>
    <w:p w14:paraId="0DEBDA18" w14:textId="77777777" w:rsidR="00437894" w:rsidRDefault="00437894" w:rsidP="00437894">
      <w:pPr>
        <w:pStyle w:val="af3"/>
      </w:pPr>
    </w:p>
    <w:p w14:paraId="2C1A732E" w14:textId="77777777" w:rsidR="00437894" w:rsidRDefault="00437894" w:rsidP="00437894">
      <w:pPr>
        <w:pStyle w:val="af3"/>
      </w:pPr>
      <w:r>
        <w:t xml:space="preserve">    label.grid(row=i, column=0, padx=(15, 5), pady=12, sticky=E)</w:t>
      </w:r>
    </w:p>
    <w:p w14:paraId="0DC188DA" w14:textId="77777777" w:rsidR="00437894" w:rsidRDefault="00437894" w:rsidP="00437894">
      <w:pPr>
        <w:pStyle w:val="af3"/>
      </w:pPr>
      <w:r>
        <w:t xml:space="preserve">    entry.grid(row=i, column=1, padx=5, pady=12)</w:t>
      </w:r>
    </w:p>
    <w:p w14:paraId="54ABBE34" w14:textId="77777777" w:rsidR="00437894" w:rsidRDefault="00437894" w:rsidP="00437894">
      <w:pPr>
        <w:pStyle w:val="af3"/>
      </w:pPr>
    </w:p>
    <w:p w14:paraId="5BACB4C5" w14:textId="77777777" w:rsidR="00437894" w:rsidRDefault="00437894" w:rsidP="00437894">
      <w:pPr>
        <w:pStyle w:val="af3"/>
      </w:pPr>
      <w:r>
        <w:t xml:space="preserve">    entries.append(entry)</w:t>
      </w:r>
    </w:p>
    <w:p w14:paraId="0B9FC847" w14:textId="77777777" w:rsidR="00437894" w:rsidRDefault="00437894" w:rsidP="00437894">
      <w:pPr>
        <w:pStyle w:val="af3"/>
      </w:pPr>
    </w:p>
    <w:p w14:paraId="0BD3160D" w14:textId="77777777" w:rsidR="00437894" w:rsidRDefault="00437894" w:rsidP="00437894">
      <w:pPr>
        <w:pStyle w:val="af3"/>
      </w:pPr>
      <w:r>
        <w:t>calculate_button = Button(</w:t>
      </w:r>
    </w:p>
    <w:p w14:paraId="3C01A46C" w14:textId="77777777" w:rsidR="00437894" w:rsidRDefault="00437894" w:rsidP="00437894">
      <w:pPr>
        <w:pStyle w:val="af3"/>
      </w:pPr>
      <w:r>
        <w:t xml:space="preserve">    input_data,</w:t>
      </w:r>
    </w:p>
    <w:p w14:paraId="260DA9D0" w14:textId="77777777" w:rsidR="00437894" w:rsidRDefault="00437894" w:rsidP="00437894">
      <w:pPr>
        <w:pStyle w:val="af3"/>
      </w:pPr>
      <w:r>
        <w:t xml:space="preserve">    text="Обчислити",</w:t>
      </w:r>
    </w:p>
    <w:p w14:paraId="75385D96" w14:textId="77777777" w:rsidR="00437894" w:rsidRDefault="00437894" w:rsidP="00437894">
      <w:pPr>
        <w:pStyle w:val="af3"/>
      </w:pPr>
      <w:r>
        <w:t xml:space="preserve">    bg=BTN_COLOR,</w:t>
      </w:r>
    </w:p>
    <w:p w14:paraId="0E6B3935" w14:textId="77777777" w:rsidR="00437894" w:rsidRDefault="00437894" w:rsidP="00437894">
      <w:pPr>
        <w:pStyle w:val="af3"/>
      </w:pPr>
      <w:r>
        <w:t xml:space="preserve">    fg=TEXT_COLOR,</w:t>
      </w:r>
    </w:p>
    <w:p w14:paraId="427E6784" w14:textId="77777777" w:rsidR="00437894" w:rsidRDefault="00437894" w:rsidP="00437894">
      <w:pPr>
        <w:pStyle w:val="af3"/>
      </w:pPr>
      <w:r>
        <w:t xml:space="preserve">    font=FONT_BOLD,</w:t>
      </w:r>
    </w:p>
    <w:p w14:paraId="065614D0" w14:textId="77777777" w:rsidR="00437894" w:rsidRDefault="00437894" w:rsidP="00437894">
      <w:pPr>
        <w:pStyle w:val="af3"/>
      </w:pPr>
      <w:r>
        <w:t xml:space="preserve">    relief=FLAT,</w:t>
      </w:r>
    </w:p>
    <w:p w14:paraId="2F692B95" w14:textId="77777777" w:rsidR="00437894" w:rsidRDefault="00437894" w:rsidP="00437894">
      <w:pPr>
        <w:pStyle w:val="af3"/>
      </w:pPr>
      <w:r>
        <w:t xml:space="preserve">    cursor="hand2",</w:t>
      </w:r>
    </w:p>
    <w:p w14:paraId="70B9B98F" w14:textId="77777777" w:rsidR="00437894" w:rsidRDefault="00437894" w:rsidP="00437894">
      <w:pPr>
        <w:pStyle w:val="af3"/>
      </w:pPr>
      <w:r>
        <w:t xml:space="preserve">    width=16,</w:t>
      </w:r>
    </w:p>
    <w:p w14:paraId="20109943" w14:textId="77777777" w:rsidR="00437894" w:rsidRDefault="00437894" w:rsidP="00437894">
      <w:pPr>
        <w:pStyle w:val="af3"/>
      </w:pPr>
      <w:r>
        <w:t>)</w:t>
      </w:r>
    </w:p>
    <w:p w14:paraId="37D471FD" w14:textId="77777777" w:rsidR="00437894" w:rsidRDefault="00437894" w:rsidP="00437894">
      <w:pPr>
        <w:pStyle w:val="af3"/>
      </w:pPr>
    </w:p>
    <w:p w14:paraId="6C25B7CC" w14:textId="77777777" w:rsidR="00437894" w:rsidRDefault="00437894" w:rsidP="00437894">
      <w:pPr>
        <w:pStyle w:val="af3"/>
      </w:pPr>
      <w:r>
        <w:t>calculate_button.grid(</w:t>
      </w:r>
    </w:p>
    <w:p w14:paraId="7E08F27C" w14:textId="77777777" w:rsidR="00437894" w:rsidRDefault="00437894" w:rsidP="00437894">
      <w:pPr>
        <w:pStyle w:val="af3"/>
      </w:pPr>
      <w:r>
        <w:t xml:space="preserve">    row=5,</w:t>
      </w:r>
    </w:p>
    <w:p w14:paraId="384B761C" w14:textId="77777777" w:rsidR="00437894" w:rsidRDefault="00437894" w:rsidP="00437894">
      <w:pPr>
        <w:pStyle w:val="af3"/>
      </w:pPr>
      <w:r>
        <w:t xml:space="preserve">    column=0,</w:t>
      </w:r>
    </w:p>
    <w:p w14:paraId="41FEDBC6" w14:textId="77777777" w:rsidR="00437894" w:rsidRDefault="00437894" w:rsidP="00437894">
      <w:pPr>
        <w:pStyle w:val="af3"/>
      </w:pPr>
      <w:r>
        <w:t xml:space="preserve">    columnspan=2,</w:t>
      </w:r>
    </w:p>
    <w:p w14:paraId="69421F55" w14:textId="77777777" w:rsidR="00437894" w:rsidRDefault="00437894" w:rsidP="00437894">
      <w:pPr>
        <w:pStyle w:val="af3"/>
      </w:pPr>
      <w:r>
        <w:t xml:space="preserve">    pady=10,</w:t>
      </w:r>
    </w:p>
    <w:p w14:paraId="28B8E901" w14:textId="77777777" w:rsidR="00437894" w:rsidRDefault="00437894" w:rsidP="00437894">
      <w:pPr>
        <w:pStyle w:val="af3"/>
      </w:pPr>
      <w:r>
        <w:t xml:space="preserve">    padx=10,</w:t>
      </w:r>
    </w:p>
    <w:p w14:paraId="58CF9F22" w14:textId="77777777" w:rsidR="00437894" w:rsidRDefault="00437894" w:rsidP="00437894">
      <w:pPr>
        <w:pStyle w:val="af3"/>
      </w:pPr>
      <w:r>
        <w:t>)</w:t>
      </w:r>
    </w:p>
    <w:p w14:paraId="3018B80A" w14:textId="77777777" w:rsidR="00437894" w:rsidRDefault="00437894" w:rsidP="00437894">
      <w:pPr>
        <w:pStyle w:val="af3"/>
      </w:pPr>
    </w:p>
    <w:p w14:paraId="3F59258F" w14:textId="77777777" w:rsidR="00437894" w:rsidRDefault="00437894" w:rsidP="00437894">
      <w:pPr>
        <w:pStyle w:val="af3"/>
      </w:pPr>
    </w:p>
    <w:p w14:paraId="5A02B531" w14:textId="77777777" w:rsidR="00437894" w:rsidRDefault="00437894" w:rsidP="00437894">
      <w:pPr>
        <w:pStyle w:val="af3"/>
      </w:pPr>
      <w:r>
        <w:t>output_data = LabelFrame(</w:t>
      </w:r>
    </w:p>
    <w:p w14:paraId="34EDF543" w14:textId="77777777" w:rsidR="00437894" w:rsidRDefault="00437894" w:rsidP="00437894">
      <w:pPr>
        <w:pStyle w:val="af3"/>
      </w:pPr>
      <w:r>
        <w:t xml:space="preserve">    root,</w:t>
      </w:r>
    </w:p>
    <w:p w14:paraId="27E6EABA" w14:textId="77777777" w:rsidR="00437894" w:rsidRDefault="00437894" w:rsidP="00437894">
      <w:pPr>
        <w:pStyle w:val="af3"/>
      </w:pPr>
      <w:r>
        <w:t xml:space="preserve">    text="Результати",</w:t>
      </w:r>
    </w:p>
    <w:p w14:paraId="60C79DD0" w14:textId="77777777" w:rsidR="00437894" w:rsidRDefault="00437894" w:rsidP="00437894">
      <w:pPr>
        <w:pStyle w:val="af3"/>
      </w:pPr>
      <w:r>
        <w:t xml:space="preserve">    bg=BG_COLOR,</w:t>
      </w:r>
    </w:p>
    <w:p w14:paraId="64FE0FE6" w14:textId="77777777" w:rsidR="00437894" w:rsidRDefault="00437894" w:rsidP="00437894">
      <w:pPr>
        <w:pStyle w:val="af3"/>
      </w:pPr>
      <w:r>
        <w:t xml:space="preserve">    font=FONT_BOLD,</w:t>
      </w:r>
    </w:p>
    <w:p w14:paraId="01B4D482" w14:textId="77777777" w:rsidR="00437894" w:rsidRDefault="00437894" w:rsidP="00437894">
      <w:pPr>
        <w:pStyle w:val="af3"/>
      </w:pPr>
      <w:r>
        <w:t xml:space="preserve">    fg=ACCENT_COLOR,</w:t>
      </w:r>
    </w:p>
    <w:p w14:paraId="11492C90" w14:textId="77777777" w:rsidR="00437894" w:rsidRDefault="00437894" w:rsidP="00437894">
      <w:pPr>
        <w:pStyle w:val="af3"/>
      </w:pPr>
      <w:r>
        <w:t xml:space="preserve">    relief=RIDGE,</w:t>
      </w:r>
    </w:p>
    <w:p w14:paraId="3F3F3FAB" w14:textId="77777777" w:rsidR="00437894" w:rsidRDefault="00437894" w:rsidP="00437894">
      <w:pPr>
        <w:pStyle w:val="af3"/>
      </w:pPr>
      <w:r>
        <w:t>)</w:t>
      </w:r>
    </w:p>
    <w:p w14:paraId="787A6C2B" w14:textId="77777777" w:rsidR="00437894" w:rsidRDefault="00437894" w:rsidP="00437894">
      <w:pPr>
        <w:pStyle w:val="af3"/>
      </w:pPr>
    </w:p>
    <w:p w14:paraId="0B94A0CA" w14:textId="77777777" w:rsidR="00437894" w:rsidRDefault="00437894" w:rsidP="00437894">
      <w:pPr>
        <w:pStyle w:val="af3"/>
      </w:pPr>
      <w:r>
        <w:t>output_data.place(x=200, y=20, width=350, height=320)</w:t>
      </w:r>
    </w:p>
    <w:p w14:paraId="5FE91FE6" w14:textId="77777777" w:rsidR="00437894" w:rsidRDefault="00437894" w:rsidP="00437894">
      <w:pPr>
        <w:pStyle w:val="af3"/>
      </w:pPr>
      <w:r>
        <w:t>output_data.pack_propagate(False)</w:t>
      </w:r>
    </w:p>
    <w:p w14:paraId="0D79B571" w14:textId="77777777" w:rsidR="00437894" w:rsidRDefault="00437894" w:rsidP="00437894">
      <w:pPr>
        <w:pStyle w:val="af3"/>
      </w:pPr>
    </w:p>
    <w:p w14:paraId="11325F55" w14:textId="77777777" w:rsidR="00437894" w:rsidRDefault="00437894" w:rsidP="00437894">
      <w:pPr>
        <w:pStyle w:val="af3"/>
      </w:pPr>
      <w:r>
        <w:t>result_values = []</w:t>
      </w:r>
    </w:p>
    <w:p w14:paraId="54800AF5" w14:textId="77777777" w:rsidR="00437894" w:rsidRDefault="00437894" w:rsidP="00437894">
      <w:pPr>
        <w:pStyle w:val="af3"/>
      </w:pPr>
    </w:p>
    <w:p w14:paraId="4F3132FE" w14:textId="77777777" w:rsidR="00437894" w:rsidRDefault="00437894" w:rsidP="00437894">
      <w:pPr>
        <w:pStyle w:val="af3"/>
      </w:pPr>
      <w:r>
        <w:t>for i in range(10):</w:t>
      </w:r>
    </w:p>
    <w:p w14:paraId="2D7E19E2" w14:textId="77777777" w:rsidR="00437894" w:rsidRDefault="00437894" w:rsidP="00437894">
      <w:pPr>
        <w:pStyle w:val="af3"/>
      </w:pPr>
      <w:r>
        <w:t xml:space="preserve">    result_label = Label(</w:t>
      </w:r>
    </w:p>
    <w:p w14:paraId="59B3C43F" w14:textId="77777777" w:rsidR="00437894" w:rsidRDefault="00437894" w:rsidP="00437894">
      <w:pPr>
        <w:pStyle w:val="af3"/>
      </w:pPr>
      <w:r>
        <w:t xml:space="preserve">        output_data,</w:t>
      </w:r>
    </w:p>
    <w:p w14:paraId="607C9A39" w14:textId="77777777" w:rsidR="00437894" w:rsidRDefault="00437894" w:rsidP="00437894">
      <w:pPr>
        <w:pStyle w:val="af3"/>
      </w:pPr>
      <w:r>
        <w:t xml:space="preserve">        text=f"Result_{i + 1}:",</w:t>
      </w:r>
    </w:p>
    <w:p w14:paraId="273567C8" w14:textId="77777777" w:rsidR="00437894" w:rsidRDefault="00437894" w:rsidP="00437894">
      <w:pPr>
        <w:pStyle w:val="af3"/>
      </w:pPr>
      <w:r>
        <w:t xml:space="preserve">        bg=BG_COLOR,</w:t>
      </w:r>
    </w:p>
    <w:p w14:paraId="46DB2CC9" w14:textId="77777777" w:rsidR="00437894" w:rsidRDefault="00437894" w:rsidP="00437894">
      <w:pPr>
        <w:pStyle w:val="af3"/>
      </w:pPr>
      <w:r>
        <w:t xml:space="preserve">        font=FONT_MAIN,</w:t>
      </w:r>
    </w:p>
    <w:p w14:paraId="6151FFA6" w14:textId="77777777" w:rsidR="00437894" w:rsidRDefault="00437894" w:rsidP="00437894">
      <w:pPr>
        <w:pStyle w:val="af3"/>
      </w:pPr>
      <w:r>
        <w:t xml:space="preserve">        fg=TEXT_COLOR,</w:t>
      </w:r>
    </w:p>
    <w:p w14:paraId="21C95AF9" w14:textId="77777777" w:rsidR="00437894" w:rsidRDefault="00437894" w:rsidP="00437894">
      <w:pPr>
        <w:pStyle w:val="af3"/>
      </w:pPr>
      <w:r>
        <w:t xml:space="preserve">        anchor="w",</w:t>
      </w:r>
    </w:p>
    <w:p w14:paraId="44B3C9DD" w14:textId="77777777" w:rsidR="00437894" w:rsidRDefault="00437894" w:rsidP="00437894">
      <w:pPr>
        <w:pStyle w:val="af3"/>
      </w:pPr>
      <w:r>
        <w:t xml:space="preserve">    )</w:t>
      </w:r>
    </w:p>
    <w:p w14:paraId="40540118" w14:textId="77777777" w:rsidR="00437894" w:rsidRDefault="00437894" w:rsidP="00437894">
      <w:pPr>
        <w:pStyle w:val="af3"/>
      </w:pPr>
    </w:p>
    <w:p w14:paraId="71BADF71" w14:textId="77777777" w:rsidR="00437894" w:rsidRDefault="00437894" w:rsidP="00437894">
      <w:pPr>
        <w:pStyle w:val="af3"/>
      </w:pPr>
      <w:r>
        <w:t xml:space="preserve">    result_value = Label(</w:t>
      </w:r>
    </w:p>
    <w:p w14:paraId="291AD735" w14:textId="77777777" w:rsidR="00437894" w:rsidRDefault="00437894" w:rsidP="00437894">
      <w:pPr>
        <w:pStyle w:val="af3"/>
      </w:pPr>
      <w:r>
        <w:lastRenderedPageBreak/>
        <w:t xml:space="preserve">        output_data,</w:t>
      </w:r>
    </w:p>
    <w:p w14:paraId="05BEC820" w14:textId="77777777" w:rsidR="00437894" w:rsidRDefault="00437894" w:rsidP="00437894">
      <w:pPr>
        <w:pStyle w:val="af3"/>
      </w:pPr>
      <w:r>
        <w:t xml:space="preserve">        text="---",</w:t>
      </w:r>
    </w:p>
    <w:p w14:paraId="03102C20" w14:textId="77777777" w:rsidR="00437894" w:rsidRDefault="00437894" w:rsidP="00437894">
      <w:pPr>
        <w:pStyle w:val="af3"/>
      </w:pPr>
      <w:r>
        <w:t xml:space="preserve">        bg=BG_COLOR,</w:t>
      </w:r>
    </w:p>
    <w:p w14:paraId="1E797974" w14:textId="77777777" w:rsidR="00437894" w:rsidRDefault="00437894" w:rsidP="00437894">
      <w:pPr>
        <w:pStyle w:val="af3"/>
      </w:pPr>
      <w:r>
        <w:t xml:space="preserve">        font=FONT_MAIN,</w:t>
      </w:r>
    </w:p>
    <w:p w14:paraId="353528F7" w14:textId="77777777" w:rsidR="00437894" w:rsidRDefault="00437894" w:rsidP="00437894">
      <w:pPr>
        <w:pStyle w:val="af3"/>
      </w:pPr>
      <w:r>
        <w:t xml:space="preserve">        fg=ACCENT_COLOR,</w:t>
      </w:r>
    </w:p>
    <w:p w14:paraId="537163B2" w14:textId="77777777" w:rsidR="00437894" w:rsidRDefault="00437894" w:rsidP="00437894">
      <w:pPr>
        <w:pStyle w:val="af3"/>
      </w:pPr>
      <w:r>
        <w:t xml:space="preserve">        width=15,</w:t>
      </w:r>
    </w:p>
    <w:p w14:paraId="400A86F2" w14:textId="77777777" w:rsidR="00437894" w:rsidRDefault="00437894" w:rsidP="00437894">
      <w:pPr>
        <w:pStyle w:val="af3"/>
      </w:pPr>
      <w:r>
        <w:t xml:space="preserve">        anchor="w",</w:t>
      </w:r>
    </w:p>
    <w:p w14:paraId="6EE7BF3D" w14:textId="77777777" w:rsidR="00437894" w:rsidRDefault="00437894" w:rsidP="00437894">
      <w:pPr>
        <w:pStyle w:val="af3"/>
      </w:pPr>
      <w:r>
        <w:t xml:space="preserve">    )</w:t>
      </w:r>
    </w:p>
    <w:p w14:paraId="4BA07262" w14:textId="77777777" w:rsidR="00437894" w:rsidRDefault="00437894" w:rsidP="00437894">
      <w:pPr>
        <w:pStyle w:val="af3"/>
      </w:pPr>
    </w:p>
    <w:p w14:paraId="6550F0BE" w14:textId="77777777" w:rsidR="00437894" w:rsidRDefault="00437894" w:rsidP="00437894">
      <w:pPr>
        <w:pStyle w:val="af3"/>
      </w:pPr>
      <w:r>
        <w:t xml:space="preserve">    result_label.grid(row=i, column=0, padx=10, pady=3, sticky=W)</w:t>
      </w:r>
    </w:p>
    <w:p w14:paraId="6D308C60" w14:textId="77777777" w:rsidR="00437894" w:rsidRDefault="00437894" w:rsidP="00437894">
      <w:pPr>
        <w:pStyle w:val="af3"/>
      </w:pPr>
      <w:r>
        <w:t xml:space="preserve">    result_value.grid(row=i, column=1, pady=3, sticky=W)</w:t>
      </w:r>
    </w:p>
    <w:p w14:paraId="7A863988" w14:textId="77777777" w:rsidR="00437894" w:rsidRDefault="00437894" w:rsidP="00437894">
      <w:pPr>
        <w:pStyle w:val="af3"/>
      </w:pPr>
    </w:p>
    <w:p w14:paraId="0A59FD96" w14:textId="77777777" w:rsidR="00437894" w:rsidRDefault="00437894" w:rsidP="00437894">
      <w:pPr>
        <w:pStyle w:val="af3"/>
      </w:pPr>
      <w:r>
        <w:t xml:space="preserve">    result_values.append(result_value)</w:t>
      </w:r>
    </w:p>
    <w:p w14:paraId="39621B9D" w14:textId="77777777" w:rsidR="00437894" w:rsidRDefault="00437894" w:rsidP="00437894">
      <w:pPr>
        <w:pStyle w:val="af3"/>
      </w:pPr>
    </w:p>
    <w:p w14:paraId="03CA31C0" w14:textId="77777777" w:rsidR="00437894" w:rsidRDefault="00437894" w:rsidP="00437894">
      <w:pPr>
        <w:pStyle w:val="af3"/>
      </w:pPr>
    </w:p>
    <w:p w14:paraId="7EE352CF" w14:textId="77777777" w:rsidR="00437894" w:rsidRDefault="00437894" w:rsidP="00437894">
      <w:pPr>
        <w:pStyle w:val="af3"/>
      </w:pPr>
      <w:r>
        <w:t>def calculate_all(event=None):</w:t>
      </w:r>
    </w:p>
    <w:p w14:paraId="71ECDB03" w14:textId="77777777" w:rsidR="00437894" w:rsidRDefault="00437894" w:rsidP="00437894">
      <w:pPr>
        <w:pStyle w:val="af3"/>
      </w:pPr>
      <w:r>
        <w:t xml:space="preserve">    try:</w:t>
      </w:r>
    </w:p>
    <w:p w14:paraId="269B0032" w14:textId="77777777" w:rsidR="00437894" w:rsidRDefault="00437894" w:rsidP="00437894">
      <w:pPr>
        <w:pStyle w:val="af3"/>
      </w:pPr>
      <w:r>
        <w:t xml:space="preserve">        a = float(entries[0].get())</w:t>
      </w:r>
    </w:p>
    <w:p w14:paraId="23634C9E" w14:textId="77777777" w:rsidR="00437894" w:rsidRDefault="00437894" w:rsidP="00437894">
      <w:pPr>
        <w:pStyle w:val="af3"/>
      </w:pPr>
      <w:r>
        <w:t xml:space="preserve">        b = float(entries[1].get())</w:t>
      </w:r>
    </w:p>
    <w:p w14:paraId="337F03B2" w14:textId="77777777" w:rsidR="00437894" w:rsidRDefault="00437894" w:rsidP="00437894">
      <w:pPr>
        <w:pStyle w:val="af3"/>
      </w:pPr>
      <w:r>
        <w:t xml:space="preserve">        c = float(entries[2].get())</w:t>
      </w:r>
    </w:p>
    <w:p w14:paraId="2ABD8348" w14:textId="77777777" w:rsidR="00437894" w:rsidRDefault="00437894" w:rsidP="00437894">
      <w:pPr>
        <w:pStyle w:val="af3"/>
      </w:pPr>
      <w:r>
        <w:t xml:space="preserve">        d = float(entries[3].get())</w:t>
      </w:r>
    </w:p>
    <w:p w14:paraId="43621CCD" w14:textId="77777777" w:rsidR="00437894" w:rsidRDefault="00437894" w:rsidP="00437894">
      <w:pPr>
        <w:pStyle w:val="af3"/>
      </w:pPr>
    </w:p>
    <w:p w14:paraId="25F7AE6E" w14:textId="77777777" w:rsidR="00437894" w:rsidRDefault="00437894" w:rsidP="00437894">
      <w:pPr>
        <w:pStyle w:val="af3"/>
      </w:pPr>
      <w:r>
        <w:t xml:space="preserve">        def result_1():</w:t>
      </w:r>
    </w:p>
    <w:p w14:paraId="29EB7027" w14:textId="77777777" w:rsidR="00437894" w:rsidRDefault="00437894" w:rsidP="00437894">
      <w:pPr>
        <w:pStyle w:val="af3"/>
      </w:pPr>
      <w:r>
        <w:t xml:space="preserve">            return power_check(b - a * c, d)</w:t>
      </w:r>
    </w:p>
    <w:p w14:paraId="483A58DE" w14:textId="77777777" w:rsidR="00437894" w:rsidRDefault="00437894" w:rsidP="00437894">
      <w:pPr>
        <w:pStyle w:val="af3"/>
      </w:pPr>
    </w:p>
    <w:p w14:paraId="0170082E" w14:textId="77777777" w:rsidR="00437894" w:rsidRDefault="00437894" w:rsidP="00437894">
      <w:pPr>
        <w:pStyle w:val="af3"/>
      </w:pPr>
      <w:r>
        <w:t xml:space="preserve">        def result_2():</w:t>
      </w:r>
    </w:p>
    <w:p w14:paraId="41F683C9" w14:textId="77777777" w:rsidR="00437894" w:rsidRDefault="00437894" w:rsidP="00437894">
      <w:pPr>
        <w:pStyle w:val="af3"/>
      </w:pPr>
      <w:r>
        <w:t xml:space="preserve">            return 2 * (b - a) - c / sin(pi / 2)</w:t>
      </w:r>
    </w:p>
    <w:p w14:paraId="292A7CE8" w14:textId="77777777" w:rsidR="00437894" w:rsidRDefault="00437894" w:rsidP="00437894">
      <w:pPr>
        <w:pStyle w:val="af3"/>
      </w:pPr>
    </w:p>
    <w:p w14:paraId="5E0688C7" w14:textId="77777777" w:rsidR="00437894" w:rsidRDefault="00437894" w:rsidP="00437894">
      <w:pPr>
        <w:pStyle w:val="af3"/>
      </w:pPr>
      <w:r>
        <w:t xml:space="preserve">        def result_3():</w:t>
      </w:r>
    </w:p>
    <w:p w14:paraId="3BBA127C" w14:textId="77777777" w:rsidR="00437894" w:rsidRDefault="00437894" w:rsidP="00437894">
      <w:pPr>
        <w:pStyle w:val="af3"/>
      </w:pPr>
      <w:r>
        <w:t xml:space="preserve">            return a * pi + c * b - 2 * d</w:t>
      </w:r>
    </w:p>
    <w:p w14:paraId="6C63F0DE" w14:textId="77777777" w:rsidR="00437894" w:rsidRDefault="00437894" w:rsidP="00437894">
      <w:pPr>
        <w:pStyle w:val="af3"/>
      </w:pPr>
    </w:p>
    <w:p w14:paraId="511C5BF9" w14:textId="77777777" w:rsidR="00437894" w:rsidRDefault="00437894" w:rsidP="00437894">
      <w:pPr>
        <w:pStyle w:val="af3"/>
      </w:pPr>
      <w:r>
        <w:t xml:space="preserve">        def result_4():</w:t>
      </w:r>
    </w:p>
    <w:p w14:paraId="48014BE1" w14:textId="77777777" w:rsidR="00437894" w:rsidRDefault="00437894" w:rsidP="00437894">
      <w:pPr>
        <w:pStyle w:val="af3"/>
      </w:pPr>
      <w:r>
        <w:t xml:space="preserve">            return (a + c) * (b - d)</w:t>
      </w:r>
    </w:p>
    <w:p w14:paraId="74C8CA35" w14:textId="77777777" w:rsidR="00437894" w:rsidRDefault="00437894" w:rsidP="00437894">
      <w:pPr>
        <w:pStyle w:val="af3"/>
      </w:pPr>
    </w:p>
    <w:p w14:paraId="56023A6E" w14:textId="77777777" w:rsidR="00437894" w:rsidRDefault="00437894" w:rsidP="00437894">
      <w:pPr>
        <w:pStyle w:val="af3"/>
      </w:pPr>
      <w:r>
        <w:t xml:space="preserve">        def result_5():</w:t>
      </w:r>
    </w:p>
    <w:p w14:paraId="2E886C72" w14:textId="77777777" w:rsidR="00437894" w:rsidRDefault="00437894" w:rsidP="00437894">
      <w:pPr>
        <w:pStyle w:val="af3"/>
      </w:pPr>
      <w:r>
        <w:t xml:space="preserve">            return power_check(a + b, a - b)</w:t>
      </w:r>
    </w:p>
    <w:p w14:paraId="42B52D20" w14:textId="77777777" w:rsidR="00437894" w:rsidRDefault="00437894" w:rsidP="00437894">
      <w:pPr>
        <w:pStyle w:val="af3"/>
      </w:pPr>
    </w:p>
    <w:p w14:paraId="3B910B0D" w14:textId="77777777" w:rsidR="00437894" w:rsidRDefault="00437894" w:rsidP="00437894">
      <w:pPr>
        <w:pStyle w:val="af3"/>
      </w:pPr>
      <w:r>
        <w:t xml:space="preserve">        def result_6():</w:t>
      </w:r>
    </w:p>
    <w:p w14:paraId="4661D72D" w14:textId="77777777" w:rsidR="00437894" w:rsidRDefault="00437894" w:rsidP="00437894">
      <w:pPr>
        <w:pStyle w:val="af3"/>
      </w:pPr>
      <w:r>
        <w:t xml:space="preserve">            return sqrt_check((a - b) ** 2 + (c * d) ** 2)</w:t>
      </w:r>
    </w:p>
    <w:p w14:paraId="3288B0F1" w14:textId="77777777" w:rsidR="00437894" w:rsidRDefault="00437894" w:rsidP="00437894">
      <w:pPr>
        <w:pStyle w:val="af3"/>
      </w:pPr>
    </w:p>
    <w:p w14:paraId="40F8CDFD" w14:textId="77777777" w:rsidR="00437894" w:rsidRDefault="00437894" w:rsidP="00437894">
      <w:pPr>
        <w:pStyle w:val="af3"/>
      </w:pPr>
      <w:r>
        <w:t xml:space="preserve">        def result_7():</w:t>
      </w:r>
    </w:p>
    <w:p w14:paraId="240344D8" w14:textId="77777777" w:rsidR="00437894" w:rsidRDefault="00437894" w:rsidP="00437894">
      <w:pPr>
        <w:pStyle w:val="af3"/>
      </w:pPr>
      <w:r>
        <w:t xml:space="preserve">            return 3 * sqrt_check((2 * a - 4 * b + c / 3 - d / 2) ** 2 - a * b * c / 4)</w:t>
      </w:r>
    </w:p>
    <w:p w14:paraId="2C74D575" w14:textId="77777777" w:rsidR="00437894" w:rsidRDefault="00437894" w:rsidP="00437894">
      <w:pPr>
        <w:pStyle w:val="af3"/>
      </w:pPr>
    </w:p>
    <w:p w14:paraId="192DABD1" w14:textId="77777777" w:rsidR="00437894" w:rsidRDefault="00437894" w:rsidP="00437894">
      <w:pPr>
        <w:pStyle w:val="af3"/>
      </w:pPr>
      <w:r>
        <w:t xml:space="preserve">        def result_8():</w:t>
      </w:r>
    </w:p>
    <w:p w14:paraId="08254141" w14:textId="77777777" w:rsidR="00437894" w:rsidRDefault="00437894" w:rsidP="00437894">
      <w:pPr>
        <w:pStyle w:val="af3"/>
      </w:pPr>
      <w:r>
        <w:t xml:space="preserve">            return (5 * a + 3 * b) / (2 * pi) - (a * c + b * d) / 3**c</w:t>
      </w:r>
    </w:p>
    <w:p w14:paraId="1845034D" w14:textId="77777777" w:rsidR="00437894" w:rsidRDefault="00437894" w:rsidP="00437894">
      <w:pPr>
        <w:pStyle w:val="af3"/>
      </w:pPr>
    </w:p>
    <w:p w14:paraId="2A9C6CA7" w14:textId="77777777" w:rsidR="00437894" w:rsidRDefault="00437894" w:rsidP="00437894">
      <w:pPr>
        <w:pStyle w:val="af3"/>
      </w:pPr>
      <w:r>
        <w:t xml:space="preserve">        def result_9():</w:t>
      </w:r>
    </w:p>
    <w:p w14:paraId="4E0107AD" w14:textId="77777777" w:rsidR="00437894" w:rsidRDefault="00437894" w:rsidP="00437894">
      <w:pPr>
        <w:pStyle w:val="af3"/>
      </w:pPr>
      <w:r>
        <w:t xml:space="preserve">            return sqrt_check(7**a + 4**b + 3**c + 5**d)</w:t>
      </w:r>
    </w:p>
    <w:p w14:paraId="18905CDB" w14:textId="77777777" w:rsidR="00437894" w:rsidRDefault="00437894" w:rsidP="00437894">
      <w:pPr>
        <w:pStyle w:val="af3"/>
      </w:pPr>
    </w:p>
    <w:p w14:paraId="7546EB56" w14:textId="77777777" w:rsidR="00437894" w:rsidRDefault="00437894" w:rsidP="00437894">
      <w:pPr>
        <w:pStyle w:val="af3"/>
      </w:pPr>
      <w:r>
        <w:t xml:space="preserve">        def result_10():</w:t>
      </w:r>
    </w:p>
    <w:p w14:paraId="3CBF41C5" w14:textId="77777777" w:rsidR="00437894" w:rsidRDefault="00437894" w:rsidP="00437894">
      <w:pPr>
        <w:pStyle w:val="af3"/>
      </w:pPr>
      <w:r>
        <w:t xml:space="preserve">            return 3 * cos(pi) - 2 / pi + 2 * sin(pi / 2)</w:t>
      </w:r>
    </w:p>
    <w:p w14:paraId="104B0267" w14:textId="77777777" w:rsidR="00437894" w:rsidRDefault="00437894" w:rsidP="00437894">
      <w:pPr>
        <w:pStyle w:val="af3"/>
      </w:pPr>
    </w:p>
    <w:p w14:paraId="28A7E91C" w14:textId="77777777" w:rsidR="00437894" w:rsidRDefault="00437894" w:rsidP="00437894">
      <w:pPr>
        <w:pStyle w:val="af3"/>
      </w:pPr>
      <w:r>
        <w:t xml:space="preserve">        numeric_results = []</w:t>
      </w:r>
    </w:p>
    <w:p w14:paraId="4CA699C8" w14:textId="77777777" w:rsidR="00437894" w:rsidRDefault="00437894" w:rsidP="00437894">
      <w:pPr>
        <w:pStyle w:val="af3"/>
      </w:pPr>
    </w:p>
    <w:p w14:paraId="2E6679DB" w14:textId="77777777" w:rsidR="00437894" w:rsidRDefault="00437894" w:rsidP="00437894">
      <w:pPr>
        <w:pStyle w:val="af3"/>
      </w:pPr>
      <w:r>
        <w:t xml:space="preserve">        def safe_run(func, label):</w:t>
      </w:r>
    </w:p>
    <w:p w14:paraId="2C5D8520" w14:textId="77777777" w:rsidR="00437894" w:rsidRDefault="00437894" w:rsidP="00437894">
      <w:pPr>
        <w:pStyle w:val="af3"/>
      </w:pPr>
      <w:r>
        <w:t xml:space="preserve">            try:</w:t>
      </w:r>
    </w:p>
    <w:p w14:paraId="1AC8E9CE" w14:textId="77777777" w:rsidR="00437894" w:rsidRDefault="00437894" w:rsidP="00437894">
      <w:pPr>
        <w:pStyle w:val="af3"/>
      </w:pPr>
      <w:r>
        <w:t xml:space="preserve">                val = func()</w:t>
      </w:r>
    </w:p>
    <w:p w14:paraId="28BE3AC3" w14:textId="77777777" w:rsidR="00437894" w:rsidRDefault="00437894" w:rsidP="00437894">
      <w:pPr>
        <w:pStyle w:val="af3"/>
      </w:pPr>
      <w:r>
        <w:t xml:space="preserve">                label.config(text=f"{val:.3f}".rstrip("0").rstrip("."), fg=TEXT_COLOR)</w:t>
      </w:r>
    </w:p>
    <w:p w14:paraId="24E103CA" w14:textId="77777777" w:rsidR="00437894" w:rsidRDefault="00437894" w:rsidP="00437894">
      <w:pPr>
        <w:pStyle w:val="af3"/>
      </w:pPr>
      <w:r>
        <w:t xml:space="preserve">                numeric_results.append(val)</w:t>
      </w:r>
    </w:p>
    <w:p w14:paraId="675B11A8" w14:textId="77777777" w:rsidR="00437894" w:rsidRDefault="00437894" w:rsidP="00437894">
      <w:pPr>
        <w:pStyle w:val="af3"/>
      </w:pPr>
      <w:r>
        <w:t xml:space="preserve">                return val</w:t>
      </w:r>
    </w:p>
    <w:p w14:paraId="2BC1397E" w14:textId="77777777" w:rsidR="00437894" w:rsidRDefault="00437894" w:rsidP="00437894">
      <w:pPr>
        <w:pStyle w:val="af3"/>
      </w:pPr>
      <w:r>
        <w:t xml:space="preserve">            except Exception as e:</w:t>
      </w:r>
    </w:p>
    <w:p w14:paraId="2EC759FC" w14:textId="77777777" w:rsidR="00437894" w:rsidRDefault="00437894" w:rsidP="00437894">
      <w:pPr>
        <w:pStyle w:val="af3"/>
      </w:pPr>
      <w:r>
        <w:lastRenderedPageBreak/>
        <w:t xml:space="preserve">                label.config(text=f"{e}", fg=ERROR_COLOR)</w:t>
      </w:r>
    </w:p>
    <w:p w14:paraId="30D3EFC4" w14:textId="77777777" w:rsidR="00437894" w:rsidRDefault="00437894" w:rsidP="00437894">
      <w:pPr>
        <w:pStyle w:val="af3"/>
      </w:pPr>
      <w:r>
        <w:t xml:space="preserve">                return None</w:t>
      </w:r>
    </w:p>
    <w:p w14:paraId="4DA1F62A" w14:textId="77777777" w:rsidR="00437894" w:rsidRDefault="00437894" w:rsidP="00437894">
      <w:pPr>
        <w:pStyle w:val="af3"/>
      </w:pPr>
    </w:p>
    <w:p w14:paraId="596D796E" w14:textId="77777777" w:rsidR="00437894" w:rsidRDefault="00437894" w:rsidP="00437894">
      <w:pPr>
        <w:pStyle w:val="af3"/>
      </w:pPr>
      <w:r>
        <w:t xml:space="preserve">        for i in range(1, 11):</w:t>
      </w:r>
    </w:p>
    <w:p w14:paraId="57D85870" w14:textId="77777777" w:rsidR="00437894" w:rsidRDefault="00437894" w:rsidP="00437894">
      <w:pPr>
        <w:pStyle w:val="af3"/>
      </w:pPr>
      <w:r>
        <w:t xml:space="preserve">            func = locals()[f"result_{i}"]</w:t>
      </w:r>
    </w:p>
    <w:p w14:paraId="21C5949C" w14:textId="77777777" w:rsidR="00437894" w:rsidRDefault="00437894" w:rsidP="00437894">
      <w:pPr>
        <w:pStyle w:val="af3"/>
      </w:pPr>
      <w:r>
        <w:t xml:space="preserve">            label = result_values[i - 1]</w:t>
      </w:r>
    </w:p>
    <w:p w14:paraId="33E2E8EF" w14:textId="77777777" w:rsidR="00437894" w:rsidRDefault="00437894" w:rsidP="00437894">
      <w:pPr>
        <w:pStyle w:val="af3"/>
      </w:pPr>
      <w:r>
        <w:t xml:space="preserve">            safe_run(func, label)</w:t>
      </w:r>
    </w:p>
    <w:p w14:paraId="230EDE82" w14:textId="77777777" w:rsidR="00437894" w:rsidRDefault="00437894" w:rsidP="00437894">
      <w:pPr>
        <w:pStyle w:val="af3"/>
      </w:pPr>
    </w:p>
    <w:p w14:paraId="0C7AF839" w14:textId="77777777" w:rsidR="00437894" w:rsidRDefault="00437894" w:rsidP="00437894">
      <w:pPr>
        <w:pStyle w:val="af3"/>
      </w:pPr>
      <w:r>
        <w:t xml:space="preserve">    except ValueError:</w:t>
      </w:r>
    </w:p>
    <w:p w14:paraId="649151C3" w14:textId="77777777" w:rsidR="00437894" w:rsidRDefault="00437894" w:rsidP="00437894">
      <w:pPr>
        <w:pStyle w:val="af3"/>
      </w:pPr>
      <w:r>
        <w:t xml:space="preserve">        messagebox.showerror("Помилка вводу", "Будь ласка, введіть числові значення у всі поля (g, h, u, v).")</w:t>
      </w:r>
    </w:p>
    <w:p w14:paraId="35FA8261" w14:textId="77777777" w:rsidR="00437894" w:rsidRDefault="00437894" w:rsidP="00437894">
      <w:pPr>
        <w:pStyle w:val="af3"/>
      </w:pPr>
      <w:r>
        <w:t xml:space="preserve">    except OverflowError:</w:t>
      </w:r>
    </w:p>
    <w:p w14:paraId="6668833A" w14:textId="77777777" w:rsidR="00437894" w:rsidRDefault="00437894" w:rsidP="00437894">
      <w:pPr>
        <w:pStyle w:val="af3"/>
      </w:pPr>
      <w:r>
        <w:t xml:space="preserve">        messagebox.showerror("Помилка", "Помилка переповнення числа!")</w:t>
      </w:r>
    </w:p>
    <w:p w14:paraId="527F268E" w14:textId="77777777" w:rsidR="00437894" w:rsidRDefault="00437894" w:rsidP="00437894">
      <w:pPr>
        <w:pStyle w:val="af3"/>
      </w:pPr>
      <w:r>
        <w:t xml:space="preserve">    except Exception as error:</w:t>
      </w:r>
    </w:p>
    <w:p w14:paraId="72F6F14C" w14:textId="77777777" w:rsidR="00437894" w:rsidRDefault="00437894" w:rsidP="00437894">
      <w:pPr>
        <w:pStyle w:val="af3"/>
      </w:pPr>
      <w:r>
        <w:t xml:space="preserve">        messagebox.showerror("Помилка", f"Невідома помилка: {error}")</w:t>
      </w:r>
    </w:p>
    <w:p w14:paraId="0693D70A" w14:textId="77777777" w:rsidR="00437894" w:rsidRDefault="00437894" w:rsidP="00437894">
      <w:pPr>
        <w:pStyle w:val="af3"/>
      </w:pPr>
    </w:p>
    <w:p w14:paraId="70AD59CB" w14:textId="77777777" w:rsidR="00437894" w:rsidRDefault="00437894" w:rsidP="00437894">
      <w:pPr>
        <w:pStyle w:val="af3"/>
      </w:pPr>
    </w:p>
    <w:p w14:paraId="455AC5AB" w14:textId="77777777" w:rsidR="00437894" w:rsidRDefault="00437894" w:rsidP="00437894">
      <w:pPr>
        <w:pStyle w:val="af3"/>
      </w:pPr>
      <w:r>
        <w:t>calculate_button.config(command=calculate_all)</w:t>
      </w:r>
    </w:p>
    <w:p w14:paraId="465E13F4" w14:textId="77777777" w:rsidR="00437894" w:rsidRDefault="00437894" w:rsidP="00437894">
      <w:pPr>
        <w:pStyle w:val="af3"/>
      </w:pPr>
    </w:p>
    <w:p w14:paraId="22304186" w14:textId="77777777" w:rsidR="00437894" w:rsidRDefault="00437894" w:rsidP="00437894">
      <w:pPr>
        <w:pStyle w:val="af3"/>
      </w:pPr>
      <w:r>
        <w:t>author = Label(</w:t>
      </w:r>
    </w:p>
    <w:p w14:paraId="304E68E7" w14:textId="77777777" w:rsidR="00437894" w:rsidRDefault="00437894" w:rsidP="00437894">
      <w:pPr>
        <w:pStyle w:val="af3"/>
      </w:pPr>
      <w:r>
        <w:t xml:space="preserve">    root,</w:t>
      </w:r>
    </w:p>
    <w:p w14:paraId="4B1B3ABD" w14:textId="77777777" w:rsidR="00437894" w:rsidRDefault="00437894" w:rsidP="00437894">
      <w:pPr>
        <w:pStyle w:val="af3"/>
      </w:pPr>
      <w:r>
        <w:t xml:space="preserve">    text="\u00a9 Шарандак О.В, ПЗ-25-1",</w:t>
      </w:r>
    </w:p>
    <w:p w14:paraId="6EA92FD0" w14:textId="77777777" w:rsidR="00437894" w:rsidRDefault="00437894" w:rsidP="00437894">
      <w:pPr>
        <w:pStyle w:val="af3"/>
      </w:pPr>
      <w:r>
        <w:t xml:space="preserve">    bg=BG_COLOR,</w:t>
      </w:r>
    </w:p>
    <w:p w14:paraId="6B9C1F84" w14:textId="77777777" w:rsidR="00437894" w:rsidRDefault="00437894" w:rsidP="00437894">
      <w:pPr>
        <w:pStyle w:val="af3"/>
      </w:pPr>
      <w:r>
        <w:t xml:space="preserve">    font=(font_family, 8, "italic"),</w:t>
      </w:r>
    </w:p>
    <w:p w14:paraId="5F720CF4" w14:textId="77777777" w:rsidR="00437894" w:rsidRDefault="00437894" w:rsidP="00437894">
      <w:pPr>
        <w:pStyle w:val="af3"/>
      </w:pPr>
      <w:r>
        <w:t xml:space="preserve">    fg=ACCENT_COLOR,</w:t>
      </w:r>
    </w:p>
    <w:p w14:paraId="3567CC2D" w14:textId="77777777" w:rsidR="00437894" w:rsidRDefault="00437894" w:rsidP="00437894">
      <w:pPr>
        <w:pStyle w:val="af3"/>
      </w:pPr>
      <w:r>
        <w:t>)</w:t>
      </w:r>
    </w:p>
    <w:p w14:paraId="6A10A486" w14:textId="77777777" w:rsidR="00437894" w:rsidRDefault="00437894" w:rsidP="00437894">
      <w:pPr>
        <w:pStyle w:val="af3"/>
      </w:pPr>
    </w:p>
    <w:p w14:paraId="1B84A224" w14:textId="77777777" w:rsidR="00437894" w:rsidRDefault="00437894" w:rsidP="00437894">
      <w:pPr>
        <w:pStyle w:val="af3"/>
      </w:pPr>
      <w:r>
        <w:t>author.place(x=25, y=320)</w:t>
      </w:r>
    </w:p>
    <w:p w14:paraId="4A4D036A" w14:textId="77777777" w:rsidR="00437894" w:rsidRDefault="00437894" w:rsidP="00437894">
      <w:pPr>
        <w:pStyle w:val="af3"/>
      </w:pPr>
    </w:p>
    <w:p w14:paraId="22F3B4F0" w14:textId="6DC66401" w:rsidR="00AA5ACC" w:rsidRPr="00131226" w:rsidRDefault="00437894" w:rsidP="00AA5ACC">
      <w:pPr>
        <w:pStyle w:val="af3"/>
      </w:pPr>
      <w:r>
        <w:t>root.mainloop()</w:t>
      </w:r>
    </w:p>
    <w:p w14:paraId="60B6158F" w14:textId="154A4683" w:rsidR="007475D7" w:rsidRPr="00496FF0" w:rsidRDefault="007475D7" w:rsidP="00906605">
      <w:pPr>
        <w:pStyle w:val="aa"/>
      </w:pPr>
      <w:r w:rsidRPr="007A103D">
        <w:t>Висновок.</w:t>
      </w:r>
      <w:r w:rsidR="00D735F1" w:rsidRPr="007A103D">
        <w:rPr>
          <w:rFonts w:eastAsia="Calibri" w:cs="Times New Roman"/>
          <w:iCs w:val="0"/>
          <w:color w:val="auto"/>
          <w:spacing w:val="0"/>
          <w:szCs w:val="22"/>
        </w:rPr>
        <w:t xml:space="preserve"> </w:t>
      </w:r>
      <w:r w:rsidR="00906605" w:rsidRPr="007A103D">
        <w:t>Отримав практичні навички по розробці GUI засобами модуля tkinter.</w:t>
      </w:r>
    </w:p>
    <w:sectPr w:rsidR="007475D7" w:rsidRPr="00496FF0" w:rsidSect="00DF6B87">
      <w:headerReference w:type="default" r:id="rId11"/>
      <w:footerReference w:type="default" r:id="rId12"/>
      <w:pgSz w:w="11906" w:h="16838"/>
      <w:pgMar w:top="851" w:right="850" w:bottom="1701" w:left="1418" w:header="709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5D8A0" w14:textId="77777777" w:rsidR="00963C0A" w:rsidRPr="007A103D" w:rsidRDefault="00963C0A" w:rsidP="00C25072">
      <w:pPr>
        <w:spacing w:line="240" w:lineRule="auto"/>
      </w:pPr>
      <w:r w:rsidRPr="007A103D">
        <w:separator/>
      </w:r>
    </w:p>
  </w:endnote>
  <w:endnote w:type="continuationSeparator" w:id="0">
    <w:p w14:paraId="35EC876A" w14:textId="77777777" w:rsidR="00963C0A" w:rsidRPr="007A103D" w:rsidRDefault="00963C0A" w:rsidP="00C25072">
      <w:pPr>
        <w:spacing w:line="240" w:lineRule="auto"/>
      </w:pPr>
      <w:r w:rsidRPr="007A103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altName w:val="Sylfaen"/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3DAE6" w14:textId="0F705BF3" w:rsidR="007E65E2" w:rsidRPr="007A103D" w:rsidRDefault="0076308D" w:rsidP="00DF6B87">
    <w:pPr>
      <w:pStyle w:val="a8"/>
      <w:ind w:firstLine="3969"/>
      <w:rPr>
        <w:sz w:val="28"/>
        <w:szCs w:val="20"/>
      </w:rPr>
    </w:pPr>
    <w:r w:rsidRPr="007A103D">
      <w:rPr>
        <w:sz w:val="28"/>
        <w:szCs w:val="20"/>
      </w:rPr>
      <w:t>F</w:t>
    </w:r>
    <w:r w:rsidR="00ED492E" w:rsidRPr="007A103D">
      <w:rPr>
        <w:sz w:val="28"/>
        <w:szCs w:val="20"/>
      </w:rPr>
      <w:t>2.2</w:t>
    </w:r>
    <w:r w:rsidRPr="007A103D">
      <w:rPr>
        <w:sz w:val="28"/>
        <w:szCs w:val="20"/>
      </w:rPr>
      <w:t>5</w:t>
    </w:r>
    <w:r w:rsidR="00ED492E" w:rsidRPr="007A103D">
      <w:rPr>
        <w:sz w:val="28"/>
        <w:szCs w:val="20"/>
      </w:rPr>
      <w:t>-</w:t>
    </w:r>
    <w:r w:rsidRPr="007A103D">
      <w:rPr>
        <w:sz w:val="28"/>
        <w:szCs w:val="20"/>
      </w:rPr>
      <w:t>1</w:t>
    </w:r>
    <w:r w:rsidR="00ED492E" w:rsidRPr="007A103D">
      <w:rPr>
        <w:sz w:val="28"/>
        <w:szCs w:val="20"/>
      </w:rPr>
      <w:t>.</w:t>
    </w:r>
    <w:r w:rsidRPr="007A103D">
      <w:rPr>
        <w:sz w:val="28"/>
        <w:szCs w:val="20"/>
      </w:rPr>
      <w:t>18</w:t>
    </w:r>
    <w:r w:rsidR="00ED492E" w:rsidRPr="007A103D">
      <w:rPr>
        <w:sz w:val="28"/>
        <w:szCs w:val="20"/>
      </w:rPr>
      <w:t xml:space="preserve"> ПР-</w:t>
    </w:r>
    <w:r w:rsidR="00096589">
      <w:rPr>
        <w:sz w:val="28"/>
        <w:szCs w:val="20"/>
      </w:rPr>
      <w:t>0</w:t>
    </w:r>
    <w:r w:rsidR="00437894">
      <w:rPr>
        <w:sz w:val="28"/>
        <w:szCs w:val="20"/>
      </w:rPr>
      <w:t>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5C085" w14:textId="77777777" w:rsidR="00963C0A" w:rsidRPr="007A103D" w:rsidRDefault="00963C0A" w:rsidP="00C25072">
      <w:pPr>
        <w:spacing w:line="240" w:lineRule="auto"/>
      </w:pPr>
      <w:r w:rsidRPr="007A103D">
        <w:separator/>
      </w:r>
    </w:p>
  </w:footnote>
  <w:footnote w:type="continuationSeparator" w:id="0">
    <w:p w14:paraId="315E3972" w14:textId="77777777" w:rsidR="00963C0A" w:rsidRPr="007A103D" w:rsidRDefault="00963C0A" w:rsidP="00C25072">
      <w:pPr>
        <w:spacing w:line="240" w:lineRule="auto"/>
      </w:pPr>
      <w:r w:rsidRPr="007A103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9D0AB" w14:textId="77777777" w:rsidR="007E65E2" w:rsidRPr="007A103D" w:rsidRDefault="008F6D4B" w:rsidP="00B94230">
    <w:pPr>
      <w:spacing w:line="240" w:lineRule="auto"/>
      <w:rPr>
        <w:sz w:val="2"/>
        <w:szCs w:val="2"/>
      </w:rPr>
    </w:pPr>
    <w:r w:rsidRPr="007A103D">
      <w:rPr>
        <w:noProof/>
        <w:sz w:val="2"/>
        <w:szCs w:val="2"/>
        <w:lang w:eastAsia="ru-RU"/>
      </w:rPr>
      <mc:AlternateContent>
        <mc:Choice Requires="wpg">
          <w:drawing>
            <wp:anchor distT="0" distB="0" distL="114300" distR="114300" simplePos="0" relativeHeight="251770880" behindDoc="0" locked="0" layoutInCell="1" allowOverlap="1" wp14:anchorId="257D28ED" wp14:editId="625E40CB">
              <wp:simplePos x="0" y="0"/>
              <wp:positionH relativeFrom="column">
                <wp:posOffset>-201690</wp:posOffset>
              </wp:positionH>
              <wp:positionV relativeFrom="paragraph">
                <wp:posOffset>-200049</wp:posOffset>
              </wp:positionV>
              <wp:extent cx="6573520" cy="10186670"/>
              <wp:effectExtent l="0" t="0" r="36830" b="24130"/>
              <wp:wrapNone/>
              <wp:docPr id="1" name="Group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73520" cy="10186670"/>
                        <a:chOff x="1108" y="398"/>
                        <a:chExt cx="10352" cy="16042"/>
                      </a:xfrm>
                    </wpg:grpSpPr>
                    <wpg:grpSp>
                      <wpg:cNvPr id="2" name="Group 182"/>
                      <wpg:cNvGrpSpPr>
                        <a:grpSpLocks/>
                      </wpg:cNvGrpSpPr>
                      <wpg:grpSpPr bwMode="auto">
                        <a:xfrm>
                          <a:off x="1108" y="398"/>
                          <a:ext cx="10352" cy="16042"/>
                          <a:chOff x="1108" y="398"/>
                          <a:chExt cx="10352" cy="16042"/>
                        </a:xfrm>
                      </wpg:grpSpPr>
                      <wps:wsp>
                        <wps:cNvPr id="3" name="Line 151"/>
                        <wps:cNvCnPr/>
                        <wps:spPr bwMode="auto">
                          <a:xfrm>
                            <a:off x="10995" y="15575"/>
                            <a:ext cx="1" cy="857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 type="none" w="sm" len="lg"/>
                            <a:tailEnd type="none" w="sm" len="lg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" name="Group 181"/>
                        <wpg:cNvGrpSpPr>
                          <a:grpSpLocks/>
                        </wpg:cNvGrpSpPr>
                        <wpg:grpSpPr bwMode="auto">
                          <a:xfrm>
                            <a:off x="1108" y="398"/>
                            <a:ext cx="10352" cy="16042"/>
                            <a:chOff x="1108" y="398"/>
                            <a:chExt cx="10352" cy="16042"/>
                          </a:xfrm>
                        </wpg:grpSpPr>
                        <wps:wsp>
                          <wps:cNvPr id="5" name="Rectangle 1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9" y="398"/>
                              <a:ext cx="10341" cy="16031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6" name="Group 179"/>
                          <wpg:cNvGrpSpPr>
                            <a:grpSpLocks/>
                          </wpg:cNvGrpSpPr>
                          <wpg:grpSpPr bwMode="auto">
                            <a:xfrm>
                              <a:off x="1108" y="15571"/>
                              <a:ext cx="10352" cy="869"/>
                              <a:chOff x="1108" y="15571"/>
                              <a:chExt cx="10352" cy="869"/>
                            </a:xfrm>
                          </wpg:grpSpPr>
                          <wps:wsp>
                            <wps:cNvPr id="7" name="Line 137"/>
                            <wps:cNvCnPr/>
                            <wps:spPr bwMode="auto">
                              <a:xfrm>
                                <a:off x="209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" name="Line 138"/>
                            <wps:cNvCnPr/>
                            <wps:spPr bwMode="auto">
                              <a:xfrm>
                                <a:off x="3444" y="15571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" name="Line 139"/>
                            <wps:cNvCnPr/>
                            <wps:spPr bwMode="auto">
                              <a:xfrm>
                                <a:off x="1526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" name="Line 140"/>
                            <wps:cNvCnPr/>
                            <wps:spPr bwMode="auto">
                              <a:xfrm>
                                <a:off x="4278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" name="Line 141"/>
                            <wps:cNvCnPr/>
                            <wps:spPr bwMode="auto">
                              <a:xfrm>
                                <a:off x="4850" y="15583"/>
                                <a:ext cx="1" cy="85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" name="Line 144"/>
                            <wps:cNvCnPr/>
                            <wps:spPr bwMode="auto">
                              <a:xfrm>
                                <a:off x="1108" y="15583"/>
                                <a:ext cx="10352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" name="Line 145"/>
                            <wps:cNvCnPr/>
                            <wps:spPr bwMode="auto">
                              <a:xfrm>
                                <a:off x="1126" y="15869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" name="Line 146"/>
                            <wps:cNvCnPr/>
                            <wps:spPr bwMode="auto">
                              <a:xfrm>
                                <a:off x="1126" y="16154"/>
                                <a:ext cx="3727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" name="Line 152"/>
                            <wps:cNvCnPr/>
                            <wps:spPr bwMode="auto">
                              <a:xfrm>
                                <a:off x="10995" y="15983"/>
                                <a:ext cx="454" cy="1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lg"/>
                                <a:tailEnd type="none" w="sm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6" name="Group 186"/>
                      <wpg:cNvGrpSpPr>
                        <a:grpSpLocks/>
                      </wpg:cNvGrpSpPr>
                      <wpg:grpSpPr bwMode="auto">
                        <a:xfrm>
                          <a:off x="1113" y="15617"/>
                          <a:ext cx="10301" cy="811"/>
                          <a:chOff x="1113" y="15617"/>
                          <a:chExt cx="10301" cy="811"/>
                        </a:xfrm>
                      </wpg:grpSpPr>
                      <wps:wsp>
                        <wps:cNvPr id="17" name="Rectangle 153"/>
                        <wps:cNvSpPr>
                          <a:spLocks noChangeArrowheads="1"/>
                        </wps:cNvSpPr>
                        <wps:spPr bwMode="auto">
                          <a:xfrm>
                            <a:off x="11017" y="15617"/>
                            <a:ext cx="397" cy="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A86489" w14:textId="77777777" w:rsidR="00694E0A" w:rsidRPr="007A103D" w:rsidRDefault="00694E0A" w:rsidP="002B1B83">
                              <w:pPr>
                                <w:pStyle w:val="a8"/>
                              </w:pPr>
                              <w:r w:rsidRPr="007A103D">
                                <w:t>Арк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  <wpg:grpSp>
                        <wpg:cNvPr id="18" name="Group 173"/>
                        <wpg:cNvGrpSpPr>
                          <a:grpSpLocks/>
                        </wpg:cNvGrpSpPr>
                        <wpg:grpSpPr bwMode="auto">
                          <a:xfrm>
                            <a:off x="1113" y="16198"/>
                            <a:ext cx="3681" cy="230"/>
                            <a:chOff x="1113" y="16182"/>
                            <a:chExt cx="3681" cy="230"/>
                          </a:xfrm>
                        </wpg:grpSpPr>
                        <wps:wsp>
                          <wps:cNvPr id="19" name="Rectangle 147"/>
                          <wps:cNvSpPr>
                            <a:spLocks noChangeArrowheads="1"/>
                          </wps:cNvSpPr>
                          <wps:spPr bwMode="auto">
                            <a:xfrm>
                              <a:off x="1557" y="16183"/>
                              <a:ext cx="516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A38D661" w14:textId="77777777" w:rsidR="00694E0A" w:rsidRPr="007A103D" w:rsidRDefault="00694E0A" w:rsidP="002B1B83">
                                <w:pPr>
                                  <w:pStyle w:val="a8"/>
                                </w:pPr>
                                <w:r w:rsidRPr="007A103D">
                                  <w:t>Арк.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" name="Rectangle 148"/>
                          <wps:cNvSpPr>
                            <a:spLocks noChangeArrowheads="1"/>
                          </wps:cNvSpPr>
                          <wps:spPr bwMode="auto">
                            <a:xfrm>
                              <a:off x="2098" y="16183"/>
                              <a:ext cx="114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2B94CF" w14:textId="77777777" w:rsidR="00694E0A" w:rsidRPr="007A103D" w:rsidRDefault="00694E0A" w:rsidP="002B1B83">
                                <w:pPr>
                                  <w:pStyle w:val="a8"/>
                                </w:pPr>
                                <w:r w:rsidRPr="007A103D">
                                  <w:t>№ докум.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1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3458" y="16182"/>
                              <a:ext cx="87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BED1E0" w14:textId="77777777" w:rsidR="00694E0A" w:rsidRPr="007A103D" w:rsidRDefault="00694E0A" w:rsidP="002B1B83">
                                <w:pPr>
                                  <w:pStyle w:val="a8"/>
                                </w:pPr>
                                <w:r w:rsidRPr="007A103D"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2" name="Rectangle 150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3" y="16183"/>
                              <a:ext cx="397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970BCA" w14:textId="77777777" w:rsidR="00694E0A" w:rsidRPr="007A103D" w:rsidRDefault="00694E0A" w:rsidP="00422E4C">
                                <w:pPr>
                                  <w:pStyle w:val="a8"/>
                                </w:pPr>
                                <w:r w:rsidRPr="007A103D">
                                  <w:rPr>
                                    <w:rStyle w:val="a9"/>
                                  </w:rPr>
                                  <w:t>Ізм</w:t>
                                </w:r>
                                <w:r w:rsidRPr="007A103D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3" name="Rectangle 15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35" y="16183"/>
                              <a:ext cx="459" cy="22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F82E62F" w14:textId="77777777" w:rsidR="00694E0A" w:rsidRPr="007A103D" w:rsidRDefault="00694E0A" w:rsidP="002B1B83">
                                <w:pPr>
                                  <w:pStyle w:val="a8"/>
                                </w:pPr>
                                <w:r w:rsidRPr="007A103D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177"/>
                        <wpg:cNvGrpSpPr>
                          <a:grpSpLocks/>
                        </wpg:cNvGrpSpPr>
                        <wpg:grpSpPr bwMode="auto">
                          <a:xfrm>
                            <a:off x="1181" y="15622"/>
                            <a:ext cx="2263" cy="497"/>
                            <a:chOff x="1163" y="15606"/>
                            <a:chExt cx="2263" cy="497"/>
                          </a:xfrm>
                        </wpg:grpSpPr>
                        <wpg:grpSp>
                          <wpg:cNvPr id="25" name="Group 176"/>
                          <wpg:cNvGrpSpPr>
                            <a:grpSpLocks/>
                          </wpg:cNvGrpSpPr>
                          <wpg:grpSpPr bwMode="auto">
                            <a:xfrm>
                              <a:off x="1163" y="15876"/>
                              <a:ext cx="2088" cy="227"/>
                              <a:chOff x="1163" y="15876"/>
                              <a:chExt cx="2088" cy="227"/>
                            </a:xfrm>
                          </wpg:grpSpPr>
                          <wps:wsp>
                            <wps:cNvPr id="26" name="Text Box 16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87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1DA6EB" w14:textId="77777777" w:rsidR="00694E0A" w:rsidRPr="007A103D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7" name="Text Box 16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87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B8C561" w14:textId="77777777" w:rsidR="00694E0A" w:rsidRPr="007A103D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16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876"/>
                                <a:ext cx="113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3B8051" w14:textId="77777777" w:rsidR="00694E0A" w:rsidRPr="007A103D" w:rsidRDefault="00D22652" w:rsidP="00422E4C">
                                  <w:pPr>
                                    <w:pStyle w:val="a8"/>
                                    <w:jc w:val="both"/>
                                  </w:pPr>
                                  <w:r w:rsidRPr="007A103D">
                                    <w:t>Буряк Г.І.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  <wpg:grpSp>
                          <wpg:cNvPr id="29" name="Group 175"/>
                          <wpg:cNvGrpSpPr>
                            <a:grpSpLocks/>
                          </wpg:cNvGrpSpPr>
                          <wpg:grpSpPr bwMode="auto">
                            <a:xfrm>
                              <a:off x="1163" y="15606"/>
                              <a:ext cx="2263" cy="227"/>
                              <a:chOff x="1163" y="15606"/>
                              <a:chExt cx="2263" cy="227"/>
                            </a:xfrm>
                          </wpg:grpSpPr>
                          <wps:wsp>
                            <wps:cNvPr id="30" name="Text Box 16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163" y="15606"/>
                                <a:ext cx="283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C7A0E26" w14:textId="77777777" w:rsidR="00694E0A" w:rsidRPr="007A103D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1" name="Text Box 16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53" y="15606"/>
                                <a:ext cx="454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059BC1" w14:textId="77777777" w:rsidR="00694E0A" w:rsidRPr="007A103D" w:rsidRDefault="00694E0A" w:rsidP="00694E0A">
                                  <w:pPr>
                                    <w:rPr>
                                      <w:sz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32" name="Text Box 16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117" y="15606"/>
                                <a:ext cx="1309" cy="2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2CAEDD1" w14:textId="6076C79F" w:rsidR="00694E0A" w:rsidRPr="007A103D" w:rsidRDefault="0076308D" w:rsidP="00422E4C">
                                  <w:pPr>
                                    <w:pStyle w:val="a8"/>
                                    <w:jc w:val="both"/>
                                  </w:pPr>
                                  <w:r w:rsidRPr="007A103D">
                                    <w:t>Шарандак О.В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57D28ED" id="Group 187" o:spid="_x0000_s1026" style="position:absolute;left:0;text-align:left;margin-left:-15.9pt;margin-top:-15.75pt;width:517.6pt;height:802.1pt;z-index:251770880" coordorigin="1108,398" coordsize="10352,16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">
              <v:group id="Group 182" o:spid="_x0000_s1027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line id="Line 151" o:spid="_x0000_s1028" style="position:absolute;visibility:visible;mso-wrap-style:square" from="10995,15575" to="10996,164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" strokeweight="1.5pt">
                  <v:stroke startarrowwidth="narrow" startarrowlength="long" endarrowwidth="narrow" endarrowlength="long"/>
                </v:line>
                <v:group id="Group 181" o:spid="_x0000_s1029" style="position:absolute;left:1108;top:398;width:10352;height:16042" coordorigin="1108,398" coordsize="10352,16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Rectangle 143" o:spid="_x0000_s1030" style="position:absolute;left:1109;top:398;width:10341;height:160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" filled="f" strokeweight="1.5pt">
                    <v:textbox inset="0,0,0,0"/>
                  </v:rect>
                  <v:group id="Group 179" o:spid="_x0000_s1031" style="position:absolute;left:1108;top:15571;width:10352;height:869" coordorigin="1108,15571" coordsize="10352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line id="Line 137" o:spid="_x0000_s1032" style="position:absolute;visibility:visible;mso-wrap-style:square" from="2098,15583" to="209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38" o:spid="_x0000_s1033" style="position:absolute;visibility:visible;mso-wrap-style:square" from="3444,15571" to="3445,164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" strokeweight="1.5pt">
                      <v:stroke startarrowwidth="narrow" startarrowlength="long" endarrowwidth="narrow" endarrowlength="long"/>
                    </v:line>
                    <v:line id="Line 139" o:spid="_x0000_s1034" style="position:absolute;visibility:visible;mso-wrap-style:square" from="1526,15583" to="1527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0" o:spid="_x0000_s1035" style="position:absolute;visibility:visible;mso-wrap-style:square" from="4278,15583" to="4279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" strokeweight="1.5pt">
                      <v:stroke startarrowwidth="narrow" startarrowlength="long" endarrowwidth="narrow" endarrowlength="long"/>
                    </v:line>
                    <v:line id="Line 141" o:spid="_x0000_s1036" style="position:absolute;visibility:visible;mso-wrap-style:square" from="4850,15583" to="4851,16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" strokeweight="1.5pt">
                      <v:stroke startarrowwidth="narrow" startarrowlength="long" endarrowwidth="narrow" endarrowlength="long"/>
                    </v:line>
                    <v:line id="Line 144" o:spid="_x0000_s1037" style="position:absolute;visibility:visible;mso-wrap-style:square" from="1108,15583" to="11460,15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  <v:line id="Line 145" o:spid="_x0000_s1038" style="position:absolute;visibility:visible;mso-wrap-style:square" from="1126,15869" to="4853,1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42mwgAAANsAAAAPAAAAZHJzL2Rvd25yZXYueG1sRE9LawIx&#10;EL4X/A9hCr0UzVah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Cqz42m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46" o:spid="_x0000_s1039" style="position:absolute;visibility:visible;mso-wrap-style:square" from="1126,16154" to="4853,161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">
                      <v:stroke startarrowwidth="narrow" startarrowlength="long" endarrowwidth="narrow" endarrowlength="long"/>
                    </v:line>
                    <v:line id="Line 152" o:spid="_x0000_s1040" style="position:absolute;visibility:visible;mso-wrap-style:square" from="10995,15983" to="11449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" strokeweight="1.5pt">
                      <v:stroke startarrowwidth="narrow" startarrowlength="long" endarrowwidth="narrow" endarrowlength="long"/>
                    </v:line>
                  </v:group>
                </v:group>
              </v:group>
              <v:group id="Group 186" o:spid="_x0000_s1041" style="position:absolute;left:1113;top:15617;width:10301;height:811" coordorigin="1113,15617" coordsize="10301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<v:rect id="Rectangle 153" o:spid="_x0000_s1042" style="position:absolute;left:11017;top:15617;width:397;height: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" filled="f" stroked="f" strokeweight="1.5pt">
                  <v:textbox inset="0,0,0,0">
                    <w:txbxContent>
                      <w:p w14:paraId="53A86489" w14:textId="77777777" w:rsidR="00694E0A" w:rsidRPr="007A103D" w:rsidRDefault="00694E0A" w:rsidP="002B1B83">
                        <w:pPr>
                          <w:pStyle w:val="a8"/>
                        </w:pPr>
                        <w:r w:rsidRPr="007A103D">
                          <w:t>Арк</w:t>
                        </w:r>
                      </w:p>
                    </w:txbxContent>
                  </v:textbox>
                </v:rect>
                <v:group id="Group 173" o:spid="_x0000_s1043" style="position:absolute;left:1113;top:16198;width:3681;height:230" coordorigin="1113,16182" coordsize="3681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rect id="Rectangle 147" o:spid="_x0000_s1044" style="position:absolute;left:1557;top:16183;width:516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" filled="f" stroked="f" strokeweight="1.5pt">
                    <v:textbox inset="0,0,0,0">
                      <w:txbxContent>
                        <w:p w14:paraId="0A38D661" w14:textId="77777777" w:rsidR="00694E0A" w:rsidRPr="007A103D" w:rsidRDefault="00694E0A" w:rsidP="002B1B83">
                          <w:pPr>
                            <w:pStyle w:val="a8"/>
                          </w:pPr>
                          <w:r w:rsidRPr="007A103D">
                            <w:t>Арк.</w:t>
                          </w:r>
                        </w:p>
                      </w:txbxContent>
                    </v:textbox>
                  </v:rect>
                  <v:rect id="Rectangle 148" o:spid="_x0000_s1045" style="position:absolute;left:2098;top:16183;width:114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" filled="f" stroked="f" strokeweight="1.5pt">
                    <v:textbox inset="0,0,0,0">
                      <w:txbxContent>
                        <w:p w14:paraId="252B94CF" w14:textId="77777777" w:rsidR="00694E0A" w:rsidRPr="007A103D" w:rsidRDefault="00694E0A" w:rsidP="002B1B83">
                          <w:pPr>
                            <w:pStyle w:val="a8"/>
                          </w:pPr>
                          <w:r w:rsidRPr="007A103D">
                            <w:t>№ докум.</w:t>
                          </w:r>
                        </w:p>
                      </w:txbxContent>
                    </v:textbox>
                  </v:rect>
                  <v:rect id="Rectangle 149" o:spid="_x0000_s1046" style="position:absolute;left:3458;top:16182;width:87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" filled="f" stroked="f" strokeweight="1.5pt">
                    <v:textbox inset="0,0,0,0">
                      <w:txbxContent>
                        <w:p w14:paraId="43BED1E0" w14:textId="77777777" w:rsidR="00694E0A" w:rsidRPr="007A103D" w:rsidRDefault="00694E0A" w:rsidP="002B1B83">
                          <w:pPr>
                            <w:pStyle w:val="a8"/>
                          </w:pPr>
                          <w:r w:rsidRPr="007A103D">
                            <w:t>Підпис</w:t>
                          </w:r>
                        </w:p>
                      </w:txbxContent>
                    </v:textbox>
                  </v:rect>
                  <v:rect id="Rectangle 150" o:spid="_x0000_s1047" style="position:absolute;left:1113;top:16183;width:397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" filled="f" stroked="f" strokeweight="1.5pt">
                    <v:textbox inset="0,0,0,0">
                      <w:txbxContent>
                        <w:p w14:paraId="5E970BCA" w14:textId="77777777" w:rsidR="00694E0A" w:rsidRPr="007A103D" w:rsidRDefault="00694E0A" w:rsidP="00422E4C">
                          <w:pPr>
                            <w:pStyle w:val="a8"/>
                          </w:pPr>
                          <w:r w:rsidRPr="007A103D">
                            <w:rPr>
                              <w:rStyle w:val="a9"/>
                            </w:rPr>
                            <w:t>Ізм</w:t>
                          </w:r>
                          <w:r w:rsidRPr="007A103D">
                            <w:t>.</w:t>
                          </w:r>
                        </w:p>
                      </w:txbxContent>
                    </v:textbox>
                  </v:rect>
                  <v:rect id="Rectangle 155" o:spid="_x0000_s1048" style="position:absolute;left:4335;top:16183;width:459;height: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" filled="f" stroked="f" strokeweight="1.5pt">
                    <v:textbox inset="0,0,0,0">
                      <w:txbxContent>
                        <w:p w14:paraId="5F82E62F" w14:textId="77777777" w:rsidR="00694E0A" w:rsidRPr="007A103D" w:rsidRDefault="00694E0A" w:rsidP="002B1B83">
                          <w:pPr>
                            <w:pStyle w:val="a8"/>
                          </w:pPr>
                          <w:r w:rsidRPr="007A103D">
                            <w:t>Дата</w:t>
                          </w:r>
                        </w:p>
                      </w:txbxContent>
                    </v:textbox>
                  </v:rect>
                </v:group>
                <v:group id="Group 177" o:spid="_x0000_s1049" style="position:absolute;left:1181;top:15622;width:2263;height:497" coordorigin="1163,15606" coordsize="2263,4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group id="Group 176" o:spid="_x0000_s1050" style="position:absolute;left:1163;top:15876;width:2088;height:227" coordorigin="1163,15876" coordsize="2088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64" o:spid="_x0000_s1051" type="#_x0000_t202" style="position:absolute;left:1163;top:1587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  <v:textbox inset="0,0,0,0">
                        <w:txbxContent>
                          <w:p w14:paraId="241DA6EB" w14:textId="77777777" w:rsidR="00694E0A" w:rsidRPr="007A103D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6" o:spid="_x0000_s1052" type="#_x0000_t202" style="position:absolute;left:1553;top:1587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    <v:textbox inset="0,0,0,0">
                        <w:txbxContent>
                          <w:p w14:paraId="34B8C561" w14:textId="77777777" w:rsidR="00694E0A" w:rsidRPr="007A103D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8" o:spid="_x0000_s1053" type="#_x0000_t202" style="position:absolute;left:2117;top:15876;width:113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    <v:textbox inset="0,0,0,0">
                        <w:txbxContent>
                          <w:p w14:paraId="4D3B8051" w14:textId="77777777" w:rsidR="00694E0A" w:rsidRPr="007A103D" w:rsidRDefault="00D22652" w:rsidP="00422E4C">
                            <w:pPr>
                              <w:pStyle w:val="a8"/>
                              <w:jc w:val="both"/>
                            </w:pPr>
                            <w:r w:rsidRPr="007A103D">
                              <w:t>Буряк Г.І.</w:t>
                            </w:r>
                          </w:p>
                        </w:txbxContent>
                      </v:textbox>
                    </v:shape>
                  </v:group>
                  <v:group id="Group 175" o:spid="_x0000_s1054" style="position:absolute;left:1163;top:15606;width:2263;height:227" coordorigin="1163,15606" coordsize="2263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Text Box 163" o:spid="_x0000_s1055" type="#_x0000_t202" style="position:absolute;left:1163;top:15606;width:28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    <v:textbox inset="0,0,0,0">
                        <w:txbxContent>
                          <w:p w14:paraId="3C7A0E26" w14:textId="77777777" w:rsidR="00694E0A" w:rsidRPr="007A103D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5" o:spid="_x0000_s1056" type="#_x0000_t202" style="position:absolute;left:1553;top:15606;width:454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    <v:textbox inset="0,0,0,0">
                        <w:txbxContent>
                          <w:p w14:paraId="3A059BC1" w14:textId="77777777" w:rsidR="00694E0A" w:rsidRPr="007A103D" w:rsidRDefault="00694E0A" w:rsidP="00694E0A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v:textbox>
                    </v:shape>
                    <v:shape id="Text Box 167" o:spid="_x0000_s1057" type="#_x0000_t202" style="position:absolute;left:2117;top:15606;width:1309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    <v:textbox inset="0,0,0,0">
                        <w:txbxContent>
                          <w:p w14:paraId="02CAEDD1" w14:textId="6076C79F" w:rsidR="00694E0A" w:rsidRPr="007A103D" w:rsidRDefault="0076308D" w:rsidP="00422E4C">
                            <w:pPr>
                              <w:pStyle w:val="a8"/>
                              <w:jc w:val="both"/>
                            </w:pPr>
                            <w:r w:rsidRPr="007A103D">
                              <w:t>Шарандак О.В</w:t>
                            </w:r>
                          </w:p>
                        </w:txbxContent>
                      </v:textbox>
                    </v:shape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E08335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4606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9EADBB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BA2999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F686F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AE2DD5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0F2B13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E34FC0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406655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6FE2C1C"/>
    <w:lvl w:ilvl="0">
      <w:start w:val="1"/>
      <w:numFmt w:val="bullet"/>
      <w:pStyle w:val="a0"/>
      <w:lvlText w:val=""/>
      <w:lvlJc w:val="left"/>
      <w:pPr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27117"/>
    <w:multiLevelType w:val="hybridMultilevel"/>
    <w:tmpl w:val="DBF606BE"/>
    <w:lvl w:ilvl="0" w:tplc="BE900A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CC0A16"/>
    <w:multiLevelType w:val="multilevel"/>
    <w:tmpl w:val="557CD704"/>
    <w:styleLink w:val="a1"/>
    <w:lvl w:ilvl="0">
      <w:start w:val="1"/>
      <w:numFmt w:val="decimal"/>
      <w:lvlText w:val="%1."/>
      <w:lvlJc w:val="left"/>
      <w:pPr>
        <w:ind w:left="1287" w:hanging="360"/>
      </w:pPr>
      <w:rPr>
        <w:sz w:val="24"/>
      </w:r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ADF64C3"/>
    <w:multiLevelType w:val="hybridMultilevel"/>
    <w:tmpl w:val="B35EA866"/>
    <w:lvl w:ilvl="0" w:tplc="825216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8A2258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ED97D54"/>
    <w:multiLevelType w:val="hybridMultilevel"/>
    <w:tmpl w:val="C78E06B0"/>
    <w:lvl w:ilvl="0" w:tplc="65EC8C1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39DC7EEE"/>
    <w:multiLevelType w:val="hybridMultilevel"/>
    <w:tmpl w:val="0332ED86"/>
    <w:lvl w:ilvl="0" w:tplc="C650A3B6">
      <w:start w:val="1"/>
      <w:numFmt w:val="bullet"/>
      <w:lvlText w:val=""/>
      <w:lvlJc w:val="left"/>
      <w:pPr>
        <w:tabs>
          <w:tab w:val="num" w:pos="578"/>
        </w:tabs>
        <w:ind w:left="578" w:hanging="360"/>
      </w:pPr>
      <w:rPr>
        <w:rFonts w:ascii="Symbol" w:hAnsi="Symbol"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298"/>
        </w:tabs>
        <w:ind w:left="129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18"/>
        </w:tabs>
        <w:ind w:left="201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738"/>
        </w:tabs>
        <w:ind w:left="273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458"/>
        </w:tabs>
        <w:ind w:left="345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178"/>
        </w:tabs>
        <w:ind w:left="417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898"/>
        </w:tabs>
        <w:ind w:left="489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18"/>
        </w:tabs>
        <w:ind w:left="561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338"/>
        </w:tabs>
        <w:ind w:left="6338" w:hanging="180"/>
      </w:pPr>
    </w:lvl>
  </w:abstractNum>
  <w:abstractNum w:abstractNumId="16" w15:restartNumberingAfterBreak="0">
    <w:nsid w:val="581E47A5"/>
    <w:multiLevelType w:val="hybridMultilevel"/>
    <w:tmpl w:val="437C712E"/>
    <w:lvl w:ilvl="0" w:tplc="B3F2BF9C">
      <w:numFmt w:val="bullet"/>
      <w:lvlText w:val=""/>
      <w:lvlJc w:val="left"/>
      <w:pPr>
        <w:ind w:left="1069" w:hanging="360"/>
      </w:pPr>
      <w:rPr>
        <w:rFonts w:ascii="Wingdings" w:eastAsia="Times New Roman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2005550393">
    <w:abstractNumId w:val="15"/>
  </w:num>
  <w:num w:numId="2" w16cid:durableId="1772582408">
    <w:abstractNumId w:val="16"/>
  </w:num>
  <w:num w:numId="3" w16cid:durableId="622075748">
    <w:abstractNumId w:val="14"/>
  </w:num>
  <w:num w:numId="4" w16cid:durableId="868762110">
    <w:abstractNumId w:val="9"/>
  </w:num>
  <w:num w:numId="5" w16cid:durableId="1501315573">
    <w:abstractNumId w:val="7"/>
  </w:num>
  <w:num w:numId="6" w16cid:durableId="1083376526">
    <w:abstractNumId w:val="6"/>
  </w:num>
  <w:num w:numId="7" w16cid:durableId="1322463552">
    <w:abstractNumId w:val="5"/>
  </w:num>
  <w:num w:numId="8" w16cid:durableId="644434945">
    <w:abstractNumId w:val="4"/>
  </w:num>
  <w:num w:numId="9" w16cid:durableId="1901285089">
    <w:abstractNumId w:val="8"/>
  </w:num>
  <w:num w:numId="10" w16cid:durableId="2008360508">
    <w:abstractNumId w:val="3"/>
  </w:num>
  <w:num w:numId="11" w16cid:durableId="654182404">
    <w:abstractNumId w:val="2"/>
  </w:num>
  <w:num w:numId="12" w16cid:durableId="1276137987">
    <w:abstractNumId w:val="1"/>
  </w:num>
  <w:num w:numId="13" w16cid:durableId="1363827779">
    <w:abstractNumId w:val="0"/>
  </w:num>
  <w:num w:numId="14" w16cid:durableId="1318418437">
    <w:abstractNumId w:val="10"/>
  </w:num>
  <w:num w:numId="15" w16cid:durableId="1908802118">
    <w:abstractNumId w:val="12"/>
  </w:num>
  <w:num w:numId="16" w16cid:durableId="1019358975">
    <w:abstractNumId w:val="11"/>
  </w:num>
  <w:num w:numId="17" w16cid:durableId="1624385568">
    <w:abstractNumId w:val="13"/>
  </w:num>
  <w:num w:numId="18" w16cid:durableId="987125284">
    <w:abstractNumId w:val="8"/>
  </w:num>
  <w:num w:numId="19" w16cid:durableId="809371560">
    <w:abstractNumId w:val="8"/>
  </w:num>
  <w:num w:numId="20" w16cid:durableId="2050061414">
    <w:abstractNumId w:val="8"/>
  </w:num>
  <w:num w:numId="21" w16cid:durableId="7162436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5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8D"/>
    <w:rsid w:val="00005255"/>
    <w:rsid w:val="0000562D"/>
    <w:rsid w:val="0001377F"/>
    <w:rsid w:val="0001785E"/>
    <w:rsid w:val="00035C79"/>
    <w:rsid w:val="00051987"/>
    <w:rsid w:val="0007234C"/>
    <w:rsid w:val="00077F4B"/>
    <w:rsid w:val="00084543"/>
    <w:rsid w:val="000857E4"/>
    <w:rsid w:val="00085BC1"/>
    <w:rsid w:val="00096589"/>
    <w:rsid w:val="00096B0A"/>
    <w:rsid w:val="000A45A3"/>
    <w:rsid w:val="000D50AC"/>
    <w:rsid w:val="000F1C12"/>
    <w:rsid w:val="00107E52"/>
    <w:rsid w:val="00131226"/>
    <w:rsid w:val="00172BC1"/>
    <w:rsid w:val="00185197"/>
    <w:rsid w:val="001868A7"/>
    <w:rsid w:val="001929CF"/>
    <w:rsid w:val="00195AEF"/>
    <w:rsid w:val="001A50CC"/>
    <w:rsid w:val="001A58A6"/>
    <w:rsid w:val="001B3CE0"/>
    <w:rsid w:val="001C003D"/>
    <w:rsid w:val="001D01D1"/>
    <w:rsid w:val="001D4052"/>
    <w:rsid w:val="001D764A"/>
    <w:rsid w:val="001F7F88"/>
    <w:rsid w:val="00201451"/>
    <w:rsid w:val="00205CE3"/>
    <w:rsid w:val="00207233"/>
    <w:rsid w:val="00211389"/>
    <w:rsid w:val="00226455"/>
    <w:rsid w:val="002268E4"/>
    <w:rsid w:val="002570A6"/>
    <w:rsid w:val="00257E4D"/>
    <w:rsid w:val="00261ABB"/>
    <w:rsid w:val="002A0EB4"/>
    <w:rsid w:val="002A4ED1"/>
    <w:rsid w:val="002B1B83"/>
    <w:rsid w:val="002C12A6"/>
    <w:rsid w:val="003013B1"/>
    <w:rsid w:val="00316B82"/>
    <w:rsid w:val="00321317"/>
    <w:rsid w:val="00330B37"/>
    <w:rsid w:val="0036039B"/>
    <w:rsid w:val="00362DF2"/>
    <w:rsid w:val="00374949"/>
    <w:rsid w:val="00383846"/>
    <w:rsid w:val="003A6D65"/>
    <w:rsid w:val="003D2E2A"/>
    <w:rsid w:val="003D45FA"/>
    <w:rsid w:val="003E7832"/>
    <w:rsid w:val="004008F7"/>
    <w:rsid w:val="00414215"/>
    <w:rsid w:val="00422E4C"/>
    <w:rsid w:val="00423E27"/>
    <w:rsid w:val="00424AF8"/>
    <w:rsid w:val="00437894"/>
    <w:rsid w:val="0044119F"/>
    <w:rsid w:val="00456E69"/>
    <w:rsid w:val="0046637A"/>
    <w:rsid w:val="00467092"/>
    <w:rsid w:val="00473BA3"/>
    <w:rsid w:val="00483375"/>
    <w:rsid w:val="0048622F"/>
    <w:rsid w:val="004868D8"/>
    <w:rsid w:val="00496FF0"/>
    <w:rsid w:val="004A4167"/>
    <w:rsid w:val="004A7562"/>
    <w:rsid w:val="004C1147"/>
    <w:rsid w:val="004C4A88"/>
    <w:rsid w:val="004C6740"/>
    <w:rsid w:val="004E188D"/>
    <w:rsid w:val="004F0A77"/>
    <w:rsid w:val="004F0D3E"/>
    <w:rsid w:val="00502334"/>
    <w:rsid w:val="005032A6"/>
    <w:rsid w:val="00506FC9"/>
    <w:rsid w:val="005074CE"/>
    <w:rsid w:val="005076D1"/>
    <w:rsid w:val="00507D1B"/>
    <w:rsid w:val="00511A89"/>
    <w:rsid w:val="00517910"/>
    <w:rsid w:val="005208DE"/>
    <w:rsid w:val="00522DB6"/>
    <w:rsid w:val="005249C5"/>
    <w:rsid w:val="00525992"/>
    <w:rsid w:val="005338D7"/>
    <w:rsid w:val="0054609C"/>
    <w:rsid w:val="0055017D"/>
    <w:rsid w:val="00557316"/>
    <w:rsid w:val="00566CA7"/>
    <w:rsid w:val="00574A1A"/>
    <w:rsid w:val="00576F08"/>
    <w:rsid w:val="00593A00"/>
    <w:rsid w:val="005954D0"/>
    <w:rsid w:val="005B449B"/>
    <w:rsid w:val="005C2E9A"/>
    <w:rsid w:val="005D1427"/>
    <w:rsid w:val="005D5DE5"/>
    <w:rsid w:val="005F3731"/>
    <w:rsid w:val="005F4893"/>
    <w:rsid w:val="00606C5B"/>
    <w:rsid w:val="00613436"/>
    <w:rsid w:val="006228B0"/>
    <w:rsid w:val="006409FD"/>
    <w:rsid w:val="00643716"/>
    <w:rsid w:val="00680328"/>
    <w:rsid w:val="00692DF9"/>
    <w:rsid w:val="0069312F"/>
    <w:rsid w:val="00694E0A"/>
    <w:rsid w:val="00696C91"/>
    <w:rsid w:val="006D6100"/>
    <w:rsid w:val="006E73E0"/>
    <w:rsid w:val="00702409"/>
    <w:rsid w:val="007040F2"/>
    <w:rsid w:val="0071140F"/>
    <w:rsid w:val="00744FE5"/>
    <w:rsid w:val="007475D7"/>
    <w:rsid w:val="007609D0"/>
    <w:rsid w:val="007619A9"/>
    <w:rsid w:val="0076308D"/>
    <w:rsid w:val="00765722"/>
    <w:rsid w:val="00774362"/>
    <w:rsid w:val="00780D64"/>
    <w:rsid w:val="00783DB8"/>
    <w:rsid w:val="007845A1"/>
    <w:rsid w:val="00784DD7"/>
    <w:rsid w:val="007A103D"/>
    <w:rsid w:val="007A6510"/>
    <w:rsid w:val="007C1A69"/>
    <w:rsid w:val="007C22FA"/>
    <w:rsid w:val="007D0396"/>
    <w:rsid w:val="007D29B0"/>
    <w:rsid w:val="007E4ACB"/>
    <w:rsid w:val="007E644C"/>
    <w:rsid w:val="007E65E2"/>
    <w:rsid w:val="007F7590"/>
    <w:rsid w:val="00825B7F"/>
    <w:rsid w:val="00827852"/>
    <w:rsid w:val="00834D49"/>
    <w:rsid w:val="00835B06"/>
    <w:rsid w:val="008447D3"/>
    <w:rsid w:val="008503A6"/>
    <w:rsid w:val="008635A2"/>
    <w:rsid w:val="00863EE2"/>
    <w:rsid w:val="00867904"/>
    <w:rsid w:val="00877730"/>
    <w:rsid w:val="00882B11"/>
    <w:rsid w:val="00893C72"/>
    <w:rsid w:val="00893F6B"/>
    <w:rsid w:val="008B1C19"/>
    <w:rsid w:val="008B681A"/>
    <w:rsid w:val="008F5277"/>
    <w:rsid w:val="008F6D4B"/>
    <w:rsid w:val="008F7921"/>
    <w:rsid w:val="00906605"/>
    <w:rsid w:val="009275C2"/>
    <w:rsid w:val="00936267"/>
    <w:rsid w:val="00947EEF"/>
    <w:rsid w:val="00953A47"/>
    <w:rsid w:val="00955F22"/>
    <w:rsid w:val="00963C0A"/>
    <w:rsid w:val="00973615"/>
    <w:rsid w:val="0098138D"/>
    <w:rsid w:val="00984AB9"/>
    <w:rsid w:val="00991846"/>
    <w:rsid w:val="00994056"/>
    <w:rsid w:val="009A1F29"/>
    <w:rsid w:val="009B17E7"/>
    <w:rsid w:val="009C1844"/>
    <w:rsid w:val="009C7450"/>
    <w:rsid w:val="009C7774"/>
    <w:rsid w:val="009D66EA"/>
    <w:rsid w:val="009D72A1"/>
    <w:rsid w:val="009F3A44"/>
    <w:rsid w:val="00A0076A"/>
    <w:rsid w:val="00A041D6"/>
    <w:rsid w:val="00A15FD8"/>
    <w:rsid w:val="00A21DB3"/>
    <w:rsid w:val="00A23E49"/>
    <w:rsid w:val="00A275D1"/>
    <w:rsid w:val="00A34B1D"/>
    <w:rsid w:val="00A359FF"/>
    <w:rsid w:val="00A456A2"/>
    <w:rsid w:val="00A4648A"/>
    <w:rsid w:val="00A553FB"/>
    <w:rsid w:val="00A67ED6"/>
    <w:rsid w:val="00A864BE"/>
    <w:rsid w:val="00A96A2E"/>
    <w:rsid w:val="00AA5ACC"/>
    <w:rsid w:val="00AD078D"/>
    <w:rsid w:val="00AD6340"/>
    <w:rsid w:val="00AF0FDA"/>
    <w:rsid w:val="00B14D31"/>
    <w:rsid w:val="00B15A8D"/>
    <w:rsid w:val="00B21146"/>
    <w:rsid w:val="00B34FA4"/>
    <w:rsid w:val="00B43411"/>
    <w:rsid w:val="00B869D8"/>
    <w:rsid w:val="00B93D50"/>
    <w:rsid w:val="00B94230"/>
    <w:rsid w:val="00BA1CAE"/>
    <w:rsid w:val="00BA2CC6"/>
    <w:rsid w:val="00BB06F9"/>
    <w:rsid w:val="00BB3ABE"/>
    <w:rsid w:val="00BC0C60"/>
    <w:rsid w:val="00BC3A40"/>
    <w:rsid w:val="00BD7216"/>
    <w:rsid w:val="00BD7CB9"/>
    <w:rsid w:val="00BF2573"/>
    <w:rsid w:val="00BF2F24"/>
    <w:rsid w:val="00BF4D8D"/>
    <w:rsid w:val="00C023A9"/>
    <w:rsid w:val="00C1004C"/>
    <w:rsid w:val="00C12DBD"/>
    <w:rsid w:val="00C25072"/>
    <w:rsid w:val="00C25998"/>
    <w:rsid w:val="00C30E28"/>
    <w:rsid w:val="00C33CA3"/>
    <w:rsid w:val="00C4364D"/>
    <w:rsid w:val="00C43BF2"/>
    <w:rsid w:val="00C5518D"/>
    <w:rsid w:val="00C5682B"/>
    <w:rsid w:val="00C71AC7"/>
    <w:rsid w:val="00C7423D"/>
    <w:rsid w:val="00C93ABB"/>
    <w:rsid w:val="00CA2106"/>
    <w:rsid w:val="00CB1928"/>
    <w:rsid w:val="00CD2B63"/>
    <w:rsid w:val="00CF0AC5"/>
    <w:rsid w:val="00CF4A00"/>
    <w:rsid w:val="00D00E26"/>
    <w:rsid w:val="00D048F5"/>
    <w:rsid w:val="00D07459"/>
    <w:rsid w:val="00D10215"/>
    <w:rsid w:val="00D15F78"/>
    <w:rsid w:val="00D166AE"/>
    <w:rsid w:val="00D21D6B"/>
    <w:rsid w:val="00D22652"/>
    <w:rsid w:val="00D2516C"/>
    <w:rsid w:val="00D345A2"/>
    <w:rsid w:val="00D47F30"/>
    <w:rsid w:val="00D51A34"/>
    <w:rsid w:val="00D52467"/>
    <w:rsid w:val="00D651E3"/>
    <w:rsid w:val="00D66A7D"/>
    <w:rsid w:val="00D735F1"/>
    <w:rsid w:val="00D80748"/>
    <w:rsid w:val="00D818C1"/>
    <w:rsid w:val="00DA2001"/>
    <w:rsid w:val="00DA745A"/>
    <w:rsid w:val="00DB1E8B"/>
    <w:rsid w:val="00DD2E78"/>
    <w:rsid w:val="00DD78FE"/>
    <w:rsid w:val="00DF14C9"/>
    <w:rsid w:val="00DF417A"/>
    <w:rsid w:val="00DF6B87"/>
    <w:rsid w:val="00E05171"/>
    <w:rsid w:val="00E06214"/>
    <w:rsid w:val="00E06CC4"/>
    <w:rsid w:val="00E35F0C"/>
    <w:rsid w:val="00E6264A"/>
    <w:rsid w:val="00E71B97"/>
    <w:rsid w:val="00E72066"/>
    <w:rsid w:val="00EA4399"/>
    <w:rsid w:val="00EB60AD"/>
    <w:rsid w:val="00EC0AFB"/>
    <w:rsid w:val="00EC5A44"/>
    <w:rsid w:val="00ED492E"/>
    <w:rsid w:val="00ED50BC"/>
    <w:rsid w:val="00ED726C"/>
    <w:rsid w:val="00F06850"/>
    <w:rsid w:val="00F503C9"/>
    <w:rsid w:val="00F51857"/>
    <w:rsid w:val="00F67091"/>
    <w:rsid w:val="00F72FC2"/>
    <w:rsid w:val="00F96FFC"/>
    <w:rsid w:val="00FA3D2D"/>
    <w:rsid w:val="00FB2D1A"/>
    <w:rsid w:val="00FB32B8"/>
    <w:rsid w:val="00FC73E7"/>
    <w:rsid w:val="00FD42A5"/>
    <w:rsid w:val="00FE209D"/>
    <w:rsid w:val="00FE4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02DA9F"/>
  <w15:docId w15:val="{CF0828D6-02C4-4954-A3E9-46C1811D0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643716"/>
    <w:rPr>
      <w:rFonts w:ascii="Times New Roman" w:eastAsia="Calibri" w:hAnsi="Times New Roman" w:cs="Times New Roman"/>
      <w:sz w:val="28"/>
      <w:lang w:val="uk-UA" w:eastAsia="en-US"/>
    </w:rPr>
  </w:style>
  <w:style w:type="paragraph" w:styleId="1">
    <w:name w:val="heading 1"/>
    <w:basedOn w:val="a2"/>
    <w:next w:val="a2"/>
    <w:link w:val="10"/>
    <w:uiPriority w:val="9"/>
    <w:rsid w:val="00BC0C6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Subtitle"/>
    <w:basedOn w:val="a2"/>
    <w:next w:val="a2"/>
    <w:link w:val="a7"/>
    <w:rsid w:val="00096B0A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a7">
    <w:name w:val="Підзаголовок Знак"/>
    <w:basedOn w:val="a3"/>
    <w:link w:val="a6"/>
    <w:rsid w:val="00096B0A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  <w:lang w:eastAsia="en-US"/>
    </w:rPr>
  </w:style>
  <w:style w:type="paragraph" w:styleId="a0">
    <w:name w:val="List Bullet"/>
    <w:basedOn w:val="a2"/>
    <w:uiPriority w:val="99"/>
    <w:unhideWhenUsed/>
    <w:qFormat/>
    <w:rsid w:val="00ED492E"/>
    <w:pPr>
      <w:numPr>
        <w:numId w:val="4"/>
      </w:numPr>
      <w:tabs>
        <w:tab w:val="left" w:pos="1021"/>
      </w:tabs>
      <w:ind w:left="0" w:firstLine="709"/>
      <w:contextualSpacing/>
    </w:pPr>
  </w:style>
  <w:style w:type="paragraph" w:styleId="a8">
    <w:name w:val="footer"/>
    <w:basedOn w:val="a2"/>
    <w:link w:val="a9"/>
    <w:uiPriority w:val="99"/>
    <w:rsid w:val="00422E4C"/>
    <w:pPr>
      <w:tabs>
        <w:tab w:val="center" w:pos="4677"/>
        <w:tab w:val="right" w:pos="9355"/>
      </w:tabs>
      <w:spacing w:line="240" w:lineRule="auto"/>
      <w:ind w:firstLine="0"/>
      <w:jc w:val="center"/>
    </w:pPr>
    <w:rPr>
      <w:sz w:val="20"/>
    </w:rPr>
  </w:style>
  <w:style w:type="character" w:customStyle="1" w:styleId="a9">
    <w:name w:val="Нижній колонтитул Знак"/>
    <w:basedOn w:val="a3"/>
    <w:link w:val="a8"/>
    <w:uiPriority w:val="99"/>
    <w:rsid w:val="00422E4C"/>
    <w:rPr>
      <w:rFonts w:ascii="Times New Roman" w:eastAsia="Calibri" w:hAnsi="Times New Roman" w:cs="Times New Roman"/>
      <w:sz w:val="20"/>
      <w:lang w:eastAsia="en-US"/>
    </w:rPr>
  </w:style>
  <w:style w:type="paragraph" w:styleId="a">
    <w:name w:val="List Number"/>
    <w:basedOn w:val="a2"/>
    <w:uiPriority w:val="99"/>
    <w:unhideWhenUsed/>
    <w:qFormat/>
    <w:rsid w:val="00ED492E"/>
    <w:pPr>
      <w:numPr>
        <w:numId w:val="9"/>
      </w:numPr>
      <w:tabs>
        <w:tab w:val="left" w:pos="1021"/>
      </w:tabs>
      <w:ind w:left="0" w:firstLine="709"/>
    </w:pPr>
  </w:style>
  <w:style w:type="paragraph" w:customStyle="1" w:styleId="aa">
    <w:name w:val="Тема"/>
    <w:basedOn w:val="a6"/>
    <w:qFormat/>
    <w:rsid w:val="0007234C"/>
    <w:pPr>
      <w:spacing w:before="240" w:after="240"/>
      <w:contextualSpacing/>
    </w:pPr>
    <w:rPr>
      <w:rFonts w:ascii="Times New Roman" w:hAnsi="Times New Roman"/>
      <w:i w:val="0"/>
      <w:color w:val="002060"/>
      <w:sz w:val="28"/>
    </w:rPr>
  </w:style>
  <w:style w:type="paragraph" w:customStyle="1" w:styleId="ab">
    <w:name w:val="Рисунок"/>
    <w:basedOn w:val="a2"/>
    <w:qFormat/>
    <w:rsid w:val="00D66A7D"/>
    <w:pPr>
      <w:spacing w:before="360" w:after="360"/>
      <w:ind w:firstLine="0"/>
      <w:contextualSpacing/>
      <w:jc w:val="center"/>
    </w:pPr>
    <w:rPr>
      <w:color w:val="2F5496" w:themeColor="accent5" w:themeShade="BF"/>
    </w:rPr>
  </w:style>
  <w:style w:type="numbering" w:customStyle="1" w:styleId="a1">
    <w:name w:val="Стиль нумерованный:"/>
    <w:basedOn w:val="a5"/>
    <w:rsid w:val="00CF0AC5"/>
    <w:pPr>
      <w:numPr>
        <w:numId w:val="16"/>
      </w:numPr>
    </w:pPr>
  </w:style>
  <w:style w:type="paragraph" w:styleId="ac">
    <w:name w:val="header"/>
    <w:basedOn w:val="a2"/>
    <w:link w:val="ad"/>
    <w:unhideWhenUsed/>
    <w:rsid w:val="00D22652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ій колонтитул Знак"/>
    <w:basedOn w:val="a3"/>
    <w:link w:val="ac"/>
    <w:rsid w:val="00D22652"/>
    <w:rPr>
      <w:rFonts w:ascii="Times New Roman" w:eastAsia="Calibri" w:hAnsi="Times New Roman" w:cs="Times New Roman"/>
      <w:sz w:val="28"/>
      <w:lang w:eastAsia="en-US"/>
    </w:rPr>
  </w:style>
  <w:style w:type="character" w:customStyle="1" w:styleId="10">
    <w:name w:val="Заголовок 1 Знак"/>
    <w:basedOn w:val="a3"/>
    <w:link w:val="1"/>
    <w:uiPriority w:val="9"/>
    <w:rsid w:val="00BC0C6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11">
    <w:name w:val="toc 1"/>
    <w:basedOn w:val="a2"/>
    <w:next w:val="a2"/>
    <w:autoRedefine/>
    <w:uiPriority w:val="39"/>
    <w:unhideWhenUsed/>
    <w:rsid w:val="00BC0C60"/>
    <w:pPr>
      <w:spacing w:after="100"/>
    </w:pPr>
  </w:style>
  <w:style w:type="paragraph" w:customStyle="1" w:styleId="ae">
    <w:name w:val="Заголовок практической работы"/>
    <w:basedOn w:val="a2"/>
    <w:link w:val="af"/>
    <w:qFormat/>
    <w:rsid w:val="00ED492E"/>
    <w:pPr>
      <w:spacing w:after="360"/>
      <w:jc w:val="center"/>
    </w:pPr>
    <w:rPr>
      <w:caps/>
      <w:color w:val="002060"/>
      <w:szCs w:val="28"/>
    </w:rPr>
  </w:style>
  <w:style w:type="character" w:customStyle="1" w:styleId="af">
    <w:name w:val="Заголовок практической работы Знак"/>
    <w:basedOn w:val="a3"/>
    <w:link w:val="ae"/>
    <w:rsid w:val="00ED492E"/>
    <w:rPr>
      <w:rFonts w:ascii="Times New Roman" w:eastAsia="Calibri" w:hAnsi="Times New Roman" w:cs="Times New Roman"/>
      <w:caps/>
      <w:color w:val="002060"/>
      <w:sz w:val="28"/>
      <w:szCs w:val="28"/>
      <w:lang w:val="uk-UA" w:eastAsia="en-US"/>
    </w:rPr>
  </w:style>
  <w:style w:type="character" w:styleId="af0">
    <w:name w:val="Placeholder Text"/>
    <w:basedOn w:val="a3"/>
    <w:uiPriority w:val="99"/>
    <w:semiHidden/>
    <w:rsid w:val="00893F6B"/>
    <w:rPr>
      <w:color w:val="808080"/>
    </w:rPr>
  </w:style>
  <w:style w:type="paragraph" w:styleId="af1">
    <w:name w:val="Balloon Text"/>
    <w:basedOn w:val="a2"/>
    <w:link w:val="af2"/>
    <w:uiPriority w:val="99"/>
    <w:semiHidden/>
    <w:unhideWhenUsed/>
    <w:rsid w:val="002268E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3"/>
    <w:link w:val="af1"/>
    <w:uiPriority w:val="99"/>
    <w:semiHidden/>
    <w:rsid w:val="002268E4"/>
    <w:rPr>
      <w:rFonts w:ascii="Segoe UI" w:eastAsia="Calibri" w:hAnsi="Segoe UI" w:cs="Segoe UI"/>
      <w:sz w:val="18"/>
      <w:szCs w:val="18"/>
      <w:lang w:eastAsia="en-US"/>
    </w:rPr>
  </w:style>
  <w:style w:type="paragraph" w:customStyle="1" w:styleId="af3">
    <w:name w:val="Код програми"/>
    <w:basedOn w:val="a2"/>
    <w:qFormat/>
    <w:rsid w:val="00496FF0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HTML">
    <w:name w:val="HTML Preformatted"/>
    <w:basedOn w:val="a2"/>
    <w:link w:val="HTML0"/>
    <w:uiPriority w:val="99"/>
    <w:semiHidden/>
    <w:unhideWhenUsed/>
    <w:rsid w:val="0049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3"/>
    <w:link w:val="HTML"/>
    <w:uiPriority w:val="99"/>
    <w:semiHidden/>
    <w:rsid w:val="00496FF0"/>
    <w:rPr>
      <w:rFonts w:ascii="Courier New" w:eastAsia="Times New Roman" w:hAnsi="Courier New" w:cs="Courier New"/>
      <w:sz w:val="20"/>
      <w:szCs w:val="20"/>
      <w:lang w:eastAsia="ru-RU"/>
    </w:rPr>
  </w:style>
  <w:style w:type="table" w:styleId="af4">
    <w:name w:val="Table Grid"/>
    <w:basedOn w:val="a4"/>
    <w:uiPriority w:val="39"/>
    <w:rsid w:val="0064371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Hyperlink"/>
    <w:basedOn w:val="a3"/>
    <w:uiPriority w:val="99"/>
    <w:unhideWhenUsed/>
    <w:rsid w:val="00437894"/>
    <w:rPr>
      <w:color w:val="0563C1" w:themeColor="hyperlink"/>
      <w:u w:val="single"/>
    </w:rPr>
  </w:style>
  <w:style w:type="character" w:styleId="af6">
    <w:name w:val="Unresolved Mention"/>
    <w:basedOn w:val="a3"/>
    <w:uiPriority w:val="99"/>
    <w:semiHidden/>
    <w:unhideWhenUsed/>
    <w:rsid w:val="004378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66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5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4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1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3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tal\Desktop\Coding\Informatics_F2\Reports\report_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B8296-AEBF-45D7-A33A-EE813F6E1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report_template.dotx</Template>
  <TotalTime>11</TotalTime>
  <Pages>7</Pages>
  <Words>4723</Words>
  <Characters>2693</Characters>
  <Application>Microsoft Office Word</Application>
  <DocSecurity>0</DocSecurity>
  <Lines>22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Софія Тесля</dc:creator>
  <cp:lastModifiedBy>PC _</cp:lastModifiedBy>
  <cp:revision>3</cp:revision>
  <dcterms:created xsi:type="dcterms:W3CDTF">2026-05-28T20:51:00Z</dcterms:created>
  <dcterms:modified xsi:type="dcterms:W3CDTF">2026-05-28T21:01:00Z</dcterms:modified>
</cp:coreProperties>
</file>