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0B09" w14:textId="3B05942E" w:rsidR="00CF0AC5" w:rsidRPr="00B26843" w:rsidRDefault="009C7450" w:rsidP="009C7450">
      <w:pPr>
        <w:pStyle w:val="ae"/>
      </w:pPr>
      <w:r w:rsidRPr="00B26843">
        <w:t xml:space="preserve">Звіт про виконання </w:t>
      </w:r>
      <w:r w:rsidR="00DA10BD" w:rsidRPr="00B26843">
        <w:t>Індивідуального</w:t>
      </w:r>
      <w:r w:rsidRPr="00B26843">
        <w:t xml:space="preserve"> </w:t>
      </w:r>
      <w:r w:rsidR="00DA10BD" w:rsidRPr="00B26843">
        <w:t>завдання</w:t>
      </w:r>
      <w:r w:rsidRPr="00B26843">
        <w:t xml:space="preserve"> №</w:t>
      </w:r>
      <w:r w:rsidR="00DA10BD" w:rsidRPr="00B26843">
        <w:t>6</w:t>
      </w:r>
    </w:p>
    <w:p w14:paraId="7E375A7E" w14:textId="30C1310E" w:rsidR="009C7450" w:rsidRPr="00B26843" w:rsidRDefault="009C7450" w:rsidP="009C7450">
      <w:pPr>
        <w:pStyle w:val="aa"/>
      </w:pPr>
      <w:r w:rsidRPr="00B26843">
        <w:t>Тема.</w:t>
      </w:r>
      <w:r w:rsidR="00DA10BD" w:rsidRPr="00B26843">
        <w:t xml:space="preserve"> Застосування функцій в процесі розробки алгоритмів мовою Python.</w:t>
      </w:r>
    </w:p>
    <w:p w14:paraId="2C978823" w14:textId="209D1B01" w:rsidR="009C7450" w:rsidRPr="00B26843" w:rsidRDefault="009C7450" w:rsidP="009C7450">
      <w:pPr>
        <w:pStyle w:val="aa"/>
      </w:pPr>
      <w:r w:rsidRPr="00B26843">
        <w:t>Мета</w:t>
      </w:r>
      <w:r w:rsidR="00496FF0" w:rsidRPr="00B26843">
        <w:t>.</w:t>
      </w:r>
      <w:r w:rsidR="00DA10BD" w:rsidRPr="00B26843">
        <w:rPr>
          <w:rFonts w:eastAsia="Calibri" w:cs="Times New Roman"/>
          <w:iCs w:val="0"/>
          <w:color w:val="auto"/>
          <w:spacing w:val="0"/>
          <w:szCs w:val="22"/>
        </w:rPr>
        <w:t xml:space="preserve"> </w:t>
      </w:r>
      <w:r w:rsidR="00DA10BD" w:rsidRPr="00B26843">
        <w:t>Отримати практичні навички по застосуванню функцій в процесі розробки алгоритмів мовою Python.</w:t>
      </w:r>
    </w:p>
    <w:p w14:paraId="4C4E8400" w14:textId="77777777" w:rsidR="00496FF0" w:rsidRPr="00B26843" w:rsidRDefault="00496FF0" w:rsidP="007475D7">
      <w:pPr>
        <w:spacing w:before="360"/>
        <w:ind w:firstLine="0"/>
        <w:jc w:val="center"/>
      </w:pPr>
      <w:r w:rsidRPr="00B26843">
        <w:t>Порядок виконання роботи</w:t>
      </w:r>
    </w:p>
    <w:p w14:paraId="7B2AD34E" w14:textId="4781263B" w:rsidR="008F6D4B" w:rsidRPr="00B26843" w:rsidRDefault="00DA10BD" w:rsidP="00ED492E">
      <w:pPr>
        <w:pStyle w:val="a"/>
      </w:pPr>
      <w:r w:rsidRPr="00B26843">
        <w:t xml:space="preserve">За варіантом індивідуального завдання виконав розробку програми розгалуженого алгоритму для обчислення значення заданої функції </w:t>
      </w:r>
      <w:r w:rsidRPr="00B26843">
        <w:rPr>
          <w:i/>
          <w:iCs/>
        </w:rPr>
        <w:t>F (x, a, b, c).</w:t>
      </w:r>
    </w:p>
    <w:p w14:paraId="7CEBC1FC" w14:textId="6298A37A" w:rsidR="00DA10BD" w:rsidRPr="00B26843" w:rsidRDefault="00DA10BD" w:rsidP="00DA10BD">
      <w:pPr>
        <w:jc w:val="lef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x,a,b,c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Cambria Math" w:hAnsi="Cambria Math" w:cs="Cambria Math"/>
                    </w:rPr>
                  </m:ctrlPr>
                </m:eqArr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+b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,  при x&lt;0 і b #####≠0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x-a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x-c</m:t>
                      </m:r>
                    </m:den>
                  </m:f>
                  <m:r>
                    <w:rPr>
                      <w:rFonts w:ascii="Cambria Math" w:hAnsi="Cambria Math"/>
                    </w:rPr>
                    <m:t>,  при x&gt;0 і b=0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x+5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x-10</m:t>
                          </m:r>
                        </m:e>
                      </m:d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</m:oMath>
      </m:oMathPara>
    </w:p>
    <w:p w14:paraId="48C5DE5D" w14:textId="7F748161" w:rsidR="00B26843" w:rsidRPr="00B26843" w:rsidRDefault="00B26843" w:rsidP="00B26843">
      <w:pPr>
        <w:pStyle w:val="a"/>
      </w:pPr>
      <w:r w:rsidRPr="00B26843">
        <w:t>В процесі розробки програми було реалізовано:</w:t>
      </w:r>
    </w:p>
    <w:p w14:paraId="610DB912" w14:textId="5778DF9D" w:rsidR="00B26843" w:rsidRPr="00B26843" w:rsidRDefault="00B26843" w:rsidP="00B26843">
      <w:pPr>
        <w:pStyle w:val="a0"/>
      </w:pPr>
      <w:r w:rsidRPr="00B26843">
        <w:t xml:space="preserve">можливість введення початкових даних — аргументів </w:t>
      </w:r>
      <w:r w:rsidRPr="00B26843">
        <w:rPr>
          <w:i/>
          <w:iCs/>
        </w:rPr>
        <w:t>x, a, b, c</w:t>
      </w:r>
      <w:r w:rsidRPr="00B26843">
        <w:t>;</w:t>
      </w:r>
    </w:p>
    <w:p w14:paraId="288E614A" w14:textId="071FCDAB" w:rsidR="00B26843" w:rsidRPr="00B26843" w:rsidRDefault="00B26843" w:rsidP="00B26843">
      <w:pPr>
        <w:pStyle w:val="a0"/>
      </w:pPr>
      <w:r w:rsidRPr="00B26843">
        <w:t>розгалуження в залежності від умови початкових даних;</w:t>
      </w:r>
    </w:p>
    <w:p w14:paraId="2F454926" w14:textId="013FED60" w:rsidR="00B26843" w:rsidRPr="00B26843" w:rsidRDefault="00B26843" w:rsidP="00B26843">
      <w:pPr>
        <w:pStyle w:val="a0"/>
      </w:pPr>
      <w:r w:rsidRPr="00B26843">
        <w:t>обчислення значення через організацію функцій;</w:t>
      </w:r>
    </w:p>
    <w:p w14:paraId="7AEC0F85" w14:textId="6077B870" w:rsidR="00B26843" w:rsidRPr="00B26843" w:rsidRDefault="00B26843" w:rsidP="00B26843">
      <w:pPr>
        <w:pStyle w:val="a0"/>
      </w:pPr>
      <w:r w:rsidRPr="00B26843">
        <w:t xml:space="preserve">виведення результату обчислення </w:t>
      </w:r>
      <w:r>
        <w:rPr>
          <w:i/>
          <w:iCs/>
          <w:lang w:val="en-US"/>
        </w:rPr>
        <w:t>F</w:t>
      </w:r>
      <w:r w:rsidRPr="00B26843">
        <w:t>.</w:t>
      </w:r>
    </w:p>
    <w:p w14:paraId="48C1C56C" w14:textId="09F376CC" w:rsidR="00B26843" w:rsidRPr="00B26843" w:rsidRDefault="00B26843" w:rsidP="00B26843">
      <w:pPr>
        <w:pStyle w:val="a"/>
      </w:pPr>
      <w:r w:rsidRPr="00B26843">
        <w:t>Виконав тестування програми, використовуючи вхідні данні, які задовольняють всім можливим умовам заданої функції.</w:t>
      </w:r>
    </w:p>
    <w:p w14:paraId="20CFEA48" w14:textId="2CC29109" w:rsidR="00B26843" w:rsidRPr="00B26843" w:rsidRDefault="00B26843" w:rsidP="00B26843">
      <w:pPr>
        <w:pStyle w:val="a"/>
      </w:pPr>
      <w:r w:rsidRPr="00B26843">
        <w:t>Результати тестування програми наведені на рисунках 6.1 – 6.</w:t>
      </w:r>
      <w:r>
        <w:rPr>
          <w:lang w:val="en-US"/>
        </w:rPr>
        <w:t>3</w:t>
      </w:r>
    </w:p>
    <w:p w14:paraId="0182DC08" w14:textId="03939341" w:rsidR="00B26843" w:rsidRPr="00B26843" w:rsidRDefault="00B26843" w:rsidP="00B26843">
      <w:pPr>
        <w:pStyle w:val="ab"/>
      </w:pPr>
      <w:r w:rsidRPr="00B26843">
        <w:rPr>
          <w:noProof/>
        </w:rPr>
        <w:lastRenderedPageBreak/>
        <w:drawing>
          <wp:inline distT="0" distB="0" distL="0" distR="0" wp14:anchorId="68BA2A5A" wp14:editId="3D3417AE">
            <wp:extent cx="6120130" cy="2046605"/>
            <wp:effectExtent l="0" t="0" r="0" b="0"/>
            <wp:docPr id="591093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93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843">
        <w:br/>
        <w:t>Рисунок 6.1 – перша умова</w:t>
      </w:r>
    </w:p>
    <w:p w14:paraId="33775DA7" w14:textId="65EEB783" w:rsidR="00B26843" w:rsidRDefault="00B26843" w:rsidP="00B26843">
      <w:pPr>
        <w:pStyle w:val="ab"/>
        <w:rPr>
          <w:lang w:eastAsia="ko-KR"/>
        </w:rPr>
      </w:pPr>
      <w:r w:rsidRPr="00B26843">
        <w:rPr>
          <w:noProof/>
        </w:rPr>
        <w:drawing>
          <wp:inline distT="0" distB="0" distL="0" distR="0" wp14:anchorId="40353C5F" wp14:editId="5195884C">
            <wp:extent cx="6120130" cy="2085975"/>
            <wp:effectExtent l="0" t="0" r="0" b="9525"/>
            <wp:docPr id="1911639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39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  <w:t>Рисунок 6.2 – друга умова</w:t>
      </w:r>
    </w:p>
    <w:p w14:paraId="19B9E8D9" w14:textId="086FF08E" w:rsidR="00B26843" w:rsidRDefault="00B26843" w:rsidP="00B26843">
      <w:pPr>
        <w:pStyle w:val="ab"/>
      </w:pPr>
      <w:r w:rsidRPr="00B26843">
        <w:rPr>
          <w:noProof/>
        </w:rPr>
        <w:drawing>
          <wp:inline distT="0" distB="0" distL="0" distR="0" wp14:anchorId="34094E9B" wp14:editId="2B6FF4D9">
            <wp:extent cx="6120130" cy="2005330"/>
            <wp:effectExtent l="0" t="0" r="0" b="0"/>
            <wp:docPr id="522989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89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843">
        <w:br/>
        <w:t>Рисунок 6.3 – інакша умова</w:t>
      </w:r>
    </w:p>
    <w:p w14:paraId="51D4A69B" w14:textId="2C242524" w:rsidR="00B26843" w:rsidRPr="00B26843" w:rsidRDefault="00B26843" w:rsidP="00B26843">
      <w:pPr>
        <w:jc w:val="center"/>
      </w:pPr>
      <w:r>
        <w:t>Код програми</w:t>
      </w:r>
    </w:p>
    <w:p w14:paraId="3F8065E9" w14:textId="77777777" w:rsidR="00B26843" w:rsidRDefault="00B26843" w:rsidP="00B26843">
      <w:pPr>
        <w:pStyle w:val="af3"/>
      </w:pPr>
      <w:r>
        <w:t>def input_check(text):</w:t>
      </w:r>
    </w:p>
    <w:p w14:paraId="3BD27AF4" w14:textId="77777777" w:rsidR="00B26843" w:rsidRDefault="00B26843" w:rsidP="00B26843">
      <w:pPr>
        <w:pStyle w:val="af3"/>
      </w:pPr>
      <w:r>
        <w:t xml:space="preserve">    while True:</w:t>
      </w:r>
    </w:p>
    <w:p w14:paraId="14C3BE48" w14:textId="77777777" w:rsidR="00B26843" w:rsidRDefault="00B26843" w:rsidP="00B26843">
      <w:pPr>
        <w:pStyle w:val="af3"/>
      </w:pPr>
      <w:r>
        <w:t xml:space="preserve">        try:</w:t>
      </w:r>
    </w:p>
    <w:p w14:paraId="34678941" w14:textId="77777777" w:rsidR="00B26843" w:rsidRDefault="00B26843" w:rsidP="00B26843">
      <w:pPr>
        <w:pStyle w:val="af3"/>
      </w:pPr>
      <w:r>
        <w:t xml:space="preserve">            value = float(input(text))</w:t>
      </w:r>
    </w:p>
    <w:p w14:paraId="030945D4" w14:textId="77777777" w:rsidR="00B26843" w:rsidRDefault="00B26843" w:rsidP="00B26843">
      <w:pPr>
        <w:pStyle w:val="af3"/>
      </w:pPr>
      <w:r>
        <w:t xml:space="preserve">            return value</w:t>
      </w:r>
    </w:p>
    <w:p w14:paraId="15C886DF" w14:textId="77777777" w:rsidR="00B26843" w:rsidRDefault="00B26843" w:rsidP="00B26843">
      <w:pPr>
        <w:pStyle w:val="af3"/>
      </w:pPr>
      <w:r>
        <w:t xml:space="preserve">        except ValueError:</w:t>
      </w:r>
    </w:p>
    <w:p w14:paraId="48EADCF9" w14:textId="77777777" w:rsidR="00B26843" w:rsidRDefault="00B26843" w:rsidP="00B26843">
      <w:pPr>
        <w:pStyle w:val="af3"/>
      </w:pPr>
      <w:r>
        <w:t xml:space="preserve">            print("Помилка: введіть число!\n")</w:t>
      </w:r>
    </w:p>
    <w:p w14:paraId="752C23A1" w14:textId="77777777" w:rsidR="00B26843" w:rsidRDefault="00B26843" w:rsidP="00B26843">
      <w:pPr>
        <w:pStyle w:val="af3"/>
      </w:pPr>
    </w:p>
    <w:p w14:paraId="395FDC43" w14:textId="77777777" w:rsidR="00B26843" w:rsidRDefault="00B26843" w:rsidP="00B26843">
      <w:pPr>
        <w:pStyle w:val="af3"/>
      </w:pPr>
    </w:p>
    <w:p w14:paraId="2D91CB16" w14:textId="77777777" w:rsidR="00B26843" w:rsidRDefault="00B26843" w:rsidP="00B26843">
      <w:pPr>
        <w:pStyle w:val="af3"/>
      </w:pPr>
      <w:r>
        <w:t>def division_check(numerator, denominator, message):</w:t>
      </w:r>
    </w:p>
    <w:p w14:paraId="4D28CF2D" w14:textId="77777777" w:rsidR="00B26843" w:rsidRDefault="00B26843" w:rsidP="00B26843">
      <w:pPr>
        <w:pStyle w:val="af3"/>
      </w:pPr>
      <w:r>
        <w:t xml:space="preserve">    if abs(denominator) &lt; 1e-10:</w:t>
      </w:r>
    </w:p>
    <w:p w14:paraId="31A0D66D" w14:textId="77777777" w:rsidR="00B26843" w:rsidRDefault="00B26843" w:rsidP="00B26843">
      <w:pPr>
        <w:pStyle w:val="af3"/>
      </w:pPr>
      <w:r>
        <w:t xml:space="preserve">        raise ZeroDivisionError(message)</w:t>
      </w:r>
    </w:p>
    <w:p w14:paraId="024EEEB7" w14:textId="77777777" w:rsidR="00B26843" w:rsidRDefault="00B26843" w:rsidP="00B26843">
      <w:pPr>
        <w:pStyle w:val="af3"/>
      </w:pPr>
      <w:r>
        <w:t xml:space="preserve">    return numerator / denominator</w:t>
      </w:r>
    </w:p>
    <w:p w14:paraId="2928912A" w14:textId="77777777" w:rsidR="00B26843" w:rsidRDefault="00B26843" w:rsidP="00B26843">
      <w:pPr>
        <w:pStyle w:val="af3"/>
      </w:pPr>
    </w:p>
    <w:p w14:paraId="1455B1F5" w14:textId="77777777" w:rsidR="00B26843" w:rsidRDefault="00B26843" w:rsidP="00B26843">
      <w:pPr>
        <w:pStyle w:val="af3"/>
      </w:pPr>
    </w:p>
    <w:p w14:paraId="3698C93D" w14:textId="77777777" w:rsidR="00B26843" w:rsidRDefault="00B26843" w:rsidP="00B26843">
      <w:pPr>
        <w:pStyle w:val="af3"/>
      </w:pPr>
      <w:r>
        <w:t>x = input_check("Вкажіть значення:\nx = ")</w:t>
      </w:r>
    </w:p>
    <w:p w14:paraId="1E6CFCB5" w14:textId="77777777" w:rsidR="00B26843" w:rsidRDefault="00B26843" w:rsidP="00B26843">
      <w:pPr>
        <w:pStyle w:val="af3"/>
      </w:pPr>
      <w:r>
        <w:t>a = input_check("Вкажіть значення:\na = ")</w:t>
      </w:r>
    </w:p>
    <w:p w14:paraId="56277389" w14:textId="77777777" w:rsidR="00B26843" w:rsidRDefault="00B26843" w:rsidP="00B26843">
      <w:pPr>
        <w:pStyle w:val="af3"/>
      </w:pPr>
      <w:r>
        <w:t>b = input_check("Вкажіть значення:\nb = ")</w:t>
      </w:r>
    </w:p>
    <w:p w14:paraId="4288290F" w14:textId="77777777" w:rsidR="00B26843" w:rsidRDefault="00B26843" w:rsidP="00B26843">
      <w:pPr>
        <w:pStyle w:val="af3"/>
      </w:pPr>
      <w:r>
        <w:t>c = input_check("Вкажіть значення:\nc = ")</w:t>
      </w:r>
    </w:p>
    <w:p w14:paraId="7C9BF990" w14:textId="77777777" w:rsidR="00B26843" w:rsidRDefault="00B26843" w:rsidP="00B26843">
      <w:pPr>
        <w:pStyle w:val="af3"/>
      </w:pPr>
    </w:p>
    <w:p w14:paraId="06C216B5" w14:textId="77777777" w:rsidR="00B26843" w:rsidRDefault="00B26843" w:rsidP="00B26843">
      <w:pPr>
        <w:pStyle w:val="af3"/>
      </w:pPr>
    </w:p>
    <w:p w14:paraId="5EEDC7F0" w14:textId="77777777" w:rsidR="00B26843" w:rsidRDefault="00B26843" w:rsidP="00B26843">
      <w:pPr>
        <w:pStyle w:val="af3"/>
      </w:pPr>
      <w:r>
        <w:t>def calculate_f(x, a, b, c):</w:t>
      </w:r>
    </w:p>
    <w:p w14:paraId="631C2624" w14:textId="77777777" w:rsidR="00B26843" w:rsidRDefault="00B26843" w:rsidP="00B26843">
      <w:pPr>
        <w:pStyle w:val="af3"/>
      </w:pPr>
      <w:r>
        <w:t xml:space="preserve">    if x &lt; 0 and b != 0:</w:t>
      </w:r>
    </w:p>
    <w:p w14:paraId="49F018C1" w14:textId="77777777" w:rsidR="00B26843" w:rsidRDefault="00B26843" w:rsidP="00B26843">
      <w:pPr>
        <w:pStyle w:val="af3"/>
      </w:pPr>
      <w:r>
        <w:t xml:space="preserve">        branch = "Гілка 1 (x &lt; 0, b != 0)"</w:t>
      </w:r>
    </w:p>
    <w:p w14:paraId="1AF2909D" w14:textId="77777777" w:rsidR="00B26843" w:rsidRDefault="00B26843" w:rsidP="00B26843">
      <w:pPr>
        <w:pStyle w:val="af3"/>
      </w:pPr>
    </w:p>
    <w:p w14:paraId="66A28B1C" w14:textId="77777777" w:rsidR="00B26843" w:rsidRDefault="00B26843" w:rsidP="00B26843">
      <w:pPr>
        <w:pStyle w:val="af3"/>
      </w:pPr>
      <w:r>
        <w:t xml:space="preserve">        result = a * (x**3) + b * (x**2)</w:t>
      </w:r>
    </w:p>
    <w:p w14:paraId="04BF943B" w14:textId="77777777" w:rsidR="00B26843" w:rsidRDefault="00B26843" w:rsidP="00B26843">
      <w:pPr>
        <w:pStyle w:val="af3"/>
      </w:pPr>
    </w:p>
    <w:p w14:paraId="44A653DB" w14:textId="77777777" w:rsidR="00B26843" w:rsidRDefault="00B26843" w:rsidP="00B26843">
      <w:pPr>
        <w:pStyle w:val="af3"/>
      </w:pPr>
      <w:r>
        <w:t xml:space="preserve">        return result, branch</w:t>
      </w:r>
    </w:p>
    <w:p w14:paraId="3BEBC9C8" w14:textId="77777777" w:rsidR="00B26843" w:rsidRDefault="00B26843" w:rsidP="00B26843">
      <w:pPr>
        <w:pStyle w:val="af3"/>
      </w:pPr>
    </w:p>
    <w:p w14:paraId="5FA8D399" w14:textId="77777777" w:rsidR="00B26843" w:rsidRDefault="00B26843" w:rsidP="00B26843">
      <w:pPr>
        <w:pStyle w:val="af3"/>
      </w:pPr>
      <w:r>
        <w:t xml:space="preserve">    elif x &gt; 0 and b == 0:</w:t>
      </w:r>
    </w:p>
    <w:p w14:paraId="6ACA7B88" w14:textId="77777777" w:rsidR="00B26843" w:rsidRDefault="00B26843" w:rsidP="00B26843">
      <w:pPr>
        <w:pStyle w:val="af3"/>
      </w:pPr>
      <w:r>
        <w:t xml:space="preserve">        branch = "Гілка 2 (x &gt; 0, b = 0)"</w:t>
      </w:r>
    </w:p>
    <w:p w14:paraId="74F20045" w14:textId="77777777" w:rsidR="00B26843" w:rsidRDefault="00B26843" w:rsidP="00B26843">
      <w:pPr>
        <w:pStyle w:val="af3"/>
      </w:pPr>
    </w:p>
    <w:p w14:paraId="03015E9E" w14:textId="77777777" w:rsidR="00B26843" w:rsidRDefault="00B26843" w:rsidP="00B26843">
      <w:pPr>
        <w:pStyle w:val="af3"/>
      </w:pPr>
      <w:r>
        <w:t xml:space="preserve">        numerator = x - a</w:t>
      </w:r>
    </w:p>
    <w:p w14:paraId="66977723" w14:textId="77777777" w:rsidR="00B26843" w:rsidRDefault="00B26843" w:rsidP="00B26843">
      <w:pPr>
        <w:pStyle w:val="af3"/>
      </w:pPr>
      <w:r>
        <w:t xml:space="preserve">        denominator = x - c</w:t>
      </w:r>
    </w:p>
    <w:p w14:paraId="5BC26C35" w14:textId="77777777" w:rsidR="00B26843" w:rsidRDefault="00B26843" w:rsidP="00B26843">
      <w:pPr>
        <w:pStyle w:val="af3"/>
      </w:pPr>
    </w:p>
    <w:p w14:paraId="4CBE0CB6" w14:textId="77777777" w:rsidR="00B26843" w:rsidRDefault="00B26843" w:rsidP="00B26843">
      <w:pPr>
        <w:pStyle w:val="af3"/>
      </w:pPr>
      <w:r>
        <w:t xml:space="preserve">        return (</w:t>
      </w:r>
    </w:p>
    <w:p w14:paraId="31FA8BB1" w14:textId="77777777" w:rsidR="00B26843" w:rsidRDefault="00B26843" w:rsidP="00B26843">
      <w:pPr>
        <w:pStyle w:val="af3"/>
      </w:pPr>
      <w:r>
        <w:t xml:space="preserve">            division_check(numerator, denominator, "Ділення на нуль в гілці 2"),</w:t>
      </w:r>
    </w:p>
    <w:p w14:paraId="73CDDC84" w14:textId="77777777" w:rsidR="00B26843" w:rsidRDefault="00B26843" w:rsidP="00B26843">
      <w:pPr>
        <w:pStyle w:val="af3"/>
      </w:pPr>
      <w:r>
        <w:t xml:space="preserve">            branch,</w:t>
      </w:r>
    </w:p>
    <w:p w14:paraId="3B919E47" w14:textId="77777777" w:rsidR="00B26843" w:rsidRDefault="00B26843" w:rsidP="00B26843">
      <w:pPr>
        <w:pStyle w:val="af3"/>
      </w:pPr>
      <w:r>
        <w:t xml:space="preserve">        )</w:t>
      </w:r>
    </w:p>
    <w:p w14:paraId="5C71DA0A" w14:textId="77777777" w:rsidR="00B26843" w:rsidRDefault="00B26843" w:rsidP="00B26843">
      <w:pPr>
        <w:pStyle w:val="af3"/>
      </w:pPr>
    </w:p>
    <w:p w14:paraId="16C6A014" w14:textId="77777777" w:rsidR="00B26843" w:rsidRDefault="00B26843" w:rsidP="00B26843">
      <w:pPr>
        <w:pStyle w:val="af3"/>
      </w:pPr>
      <w:r>
        <w:t xml:space="preserve">    else:</w:t>
      </w:r>
    </w:p>
    <w:p w14:paraId="5CF7EF10" w14:textId="77777777" w:rsidR="00B26843" w:rsidRDefault="00B26843" w:rsidP="00B26843">
      <w:pPr>
        <w:pStyle w:val="af3"/>
      </w:pPr>
      <w:r>
        <w:t xml:space="preserve">        branch = "Гілка 3 (інакше)"</w:t>
      </w:r>
    </w:p>
    <w:p w14:paraId="2E9B23D0" w14:textId="77777777" w:rsidR="00B26843" w:rsidRDefault="00B26843" w:rsidP="00B26843">
      <w:pPr>
        <w:pStyle w:val="af3"/>
      </w:pPr>
    </w:p>
    <w:p w14:paraId="10B9A4BA" w14:textId="77777777" w:rsidR="00B26843" w:rsidRDefault="00B26843" w:rsidP="00B26843">
      <w:pPr>
        <w:pStyle w:val="af3"/>
      </w:pPr>
      <w:r>
        <w:t xml:space="preserve">        numerator = x + 5</w:t>
      </w:r>
    </w:p>
    <w:p w14:paraId="3CF135F5" w14:textId="77777777" w:rsidR="00B26843" w:rsidRDefault="00B26843" w:rsidP="00B26843">
      <w:pPr>
        <w:pStyle w:val="af3"/>
      </w:pPr>
      <w:r>
        <w:t xml:space="preserve">        denominator = c * (x - 10)</w:t>
      </w:r>
    </w:p>
    <w:p w14:paraId="0CAFCF4C" w14:textId="77777777" w:rsidR="00B26843" w:rsidRDefault="00B26843" w:rsidP="00B26843">
      <w:pPr>
        <w:pStyle w:val="af3"/>
      </w:pPr>
    </w:p>
    <w:p w14:paraId="4FB06189" w14:textId="77777777" w:rsidR="00B26843" w:rsidRDefault="00B26843" w:rsidP="00B26843">
      <w:pPr>
        <w:pStyle w:val="af3"/>
      </w:pPr>
      <w:r>
        <w:t xml:space="preserve">        return (</w:t>
      </w:r>
    </w:p>
    <w:p w14:paraId="3C9AB730" w14:textId="77777777" w:rsidR="00B26843" w:rsidRDefault="00B26843" w:rsidP="00B26843">
      <w:pPr>
        <w:pStyle w:val="af3"/>
      </w:pPr>
      <w:r>
        <w:t xml:space="preserve">            division_check(numerator, denominator, "Ділення на нуль в гілці 3"),</w:t>
      </w:r>
    </w:p>
    <w:p w14:paraId="16726DED" w14:textId="77777777" w:rsidR="00B26843" w:rsidRDefault="00B26843" w:rsidP="00B26843">
      <w:pPr>
        <w:pStyle w:val="af3"/>
      </w:pPr>
      <w:r>
        <w:t xml:space="preserve">            branch,</w:t>
      </w:r>
    </w:p>
    <w:p w14:paraId="3EEFED7F" w14:textId="77777777" w:rsidR="00B26843" w:rsidRDefault="00B26843" w:rsidP="00B26843">
      <w:pPr>
        <w:pStyle w:val="af3"/>
      </w:pPr>
      <w:r>
        <w:t xml:space="preserve">        )</w:t>
      </w:r>
    </w:p>
    <w:p w14:paraId="1576F728" w14:textId="77777777" w:rsidR="00B26843" w:rsidRDefault="00B26843" w:rsidP="00B26843">
      <w:pPr>
        <w:pStyle w:val="af3"/>
      </w:pPr>
    </w:p>
    <w:p w14:paraId="0FF48117" w14:textId="77777777" w:rsidR="00B26843" w:rsidRDefault="00B26843" w:rsidP="00B26843">
      <w:pPr>
        <w:pStyle w:val="af3"/>
      </w:pPr>
    </w:p>
    <w:p w14:paraId="320914BE" w14:textId="77777777" w:rsidR="00B26843" w:rsidRDefault="00B26843" w:rsidP="00B26843">
      <w:pPr>
        <w:pStyle w:val="af3"/>
      </w:pPr>
      <w:r>
        <w:t>try:</w:t>
      </w:r>
    </w:p>
    <w:p w14:paraId="216D7825" w14:textId="77777777" w:rsidR="00B26843" w:rsidRDefault="00B26843" w:rsidP="00B26843">
      <w:pPr>
        <w:pStyle w:val="af3"/>
      </w:pPr>
      <w:r>
        <w:t xml:space="preserve">    result, branch = calculate_f(x, a, b, c)</w:t>
      </w:r>
    </w:p>
    <w:p w14:paraId="7FA6E2FA" w14:textId="77777777" w:rsidR="00B26843" w:rsidRDefault="00B26843" w:rsidP="00B26843">
      <w:pPr>
        <w:pStyle w:val="af3"/>
      </w:pPr>
      <w:r>
        <w:t xml:space="preserve">    print("\nОбчислено при", branch)</w:t>
      </w:r>
    </w:p>
    <w:p w14:paraId="405E9239" w14:textId="77777777" w:rsidR="00B26843" w:rsidRDefault="00B26843" w:rsidP="00B26843">
      <w:pPr>
        <w:pStyle w:val="af3"/>
      </w:pPr>
      <w:r>
        <w:t xml:space="preserve">    print("Результат:", result)</w:t>
      </w:r>
    </w:p>
    <w:p w14:paraId="071C62DC" w14:textId="77777777" w:rsidR="00B26843" w:rsidRDefault="00B26843" w:rsidP="00B26843">
      <w:pPr>
        <w:pStyle w:val="af3"/>
      </w:pPr>
      <w:r>
        <w:t>except ZeroDivisionError as e:</w:t>
      </w:r>
    </w:p>
    <w:p w14:paraId="055ED4D5" w14:textId="670956B4" w:rsidR="00DA10BD" w:rsidRPr="00B26843" w:rsidRDefault="00B26843" w:rsidP="00B26843">
      <w:pPr>
        <w:pStyle w:val="af3"/>
      </w:pPr>
      <w:r>
        <w:t xml:space="preserve">    print(f"\nПомилка обчислення: {e}")</w:t>
      </w:r>
    </w:p>
    <w:p w14:paraId="34F95956" w14:textId="3423BD81" w:rsidR="007475D7" w:rsidRPr="00496FF0" w:rsidRDefault="007475D7" w:rsidP="007475D7">
      <w:pPr>
        <w:pStyle w:val="aa"/>
      </w:pPr>
      <w:r w:rsidRPr="00B26843">
        <w:t>Висновок.</w:t>
      </w:r>
      <w:r w:rsidR="00B26843" w:rsidRPr="00B26843">
        <w:rPr>
          <w:rFonts w:eastAsia="Calibri" w:cs="Times New Roman"/>
          <w:iCs w:val="0"/>
          <w:color w:val="auto"/>
          <w:spacing w:val="0"/>
          <w:szCs w:val="22"/>
        </w:rPr>
        <w:t xml:space="preserve"> </w:t>
      </w:r>
      <w:r w:rsidR="00B26843" w:rsidRPr="00B26843">
        <w:t>Отримав практичні навички по застосуванню функцій в процесі розробки алгоритмів мовою Python.</w:t>
      </w:r>
    </w:p>
    <w:sectPr w:rsidR="007475D7" w:rsidRPr="00496FF0" w:rsidSect="00DF6B8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03148" w14:textId="77777777" w:rsidR="00D947A3" w:rsidRPr="00B26843" w:rsidRDefault="00D947A3" w:rsidP="00C25072">
      <w:pPr>
        <w:spacing w:line="240" w:lineRule="auto"/>
      </w:pPr>
      <w:r w:rsidRPr="00B26843">
        <w:separator/>
      </w:r>
    </w:p>
  </w:endnote>
  <w:endnote w:type="continuationSeparator" w:id="0">
    <w:p w14:paraId="1ED98581" w14:textId="77777777" w:rsidR="00D947A3" w:rsidRPr="00B26843" w:rsidRDefault="00D947A3" w:rsidP="00C25072">
      <w:pPr>
        <w:spacing w:line="240" w:lineRule="auto"/>
      </w:pPr>
      <w:r w:rsidRPr="00B2684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810C0" w14:textId="77777777" w:rsidR="003C3587" w:rsidRDefault="003C358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F4A43" w14:textId="4D011A22" w:rsidR="007E65E2" w:rsidRPr="00B26843" w:rsidRDefault="00B26843" w:rsidP="00DF6B87">
    <w:pPr>
      <w:pStyle w:val="a8"/>
      <w:ind w:firstLine="3969"/>
      <w:rPr>
        <w:sz w:val="28"/>
        <w:szCs w:val="20"/>
      </w:rPr>
    </w:pPr>
    <w:r>
      <w:rPr>
        <w:sz w:val="28"/>
        <w:szCs w:val="20"/>
        <w:lang w:val="en-US"/>
      </w:rPr>
      <w:t>F2</w:t>
    </w:r>
    <w:r w:rsidR="00ED492E" w:rsidRPr="00B26843">
      <w:rPr>
        <w:sz w:val="28"/>
        <w:szCs w:val="20"/>
      </w:rPr>
      <w:t>.2</w:t>
    </w:r>
    <w:r>
      <w:rPr>
        <w:sz w:val="28"/>
        <w:szCs w:val="20"/>
      </w:rPr>
      <w:t>5</w:t>
    </w:r>
    <w:r w:rsidR="00ED492E" w:rsidRPr="00B26843">
      <w:rPr>
        <w:sz w:val="28"/>
        <w:szCs w:val="20"/>
      </w:rPr>
      <w:t>-</w:t>
    </w:r>
    <w:r>
      <w:rPr>
        <w:sz w:val="28"/>
        <w:szCs w:val="20"/>
      </w:rPr>
      <w:t>1</w:t>
    </w:r>
    <w:r w:rsidR="00ED492E" w:rsidRPr="00B26843">
      <w:rPr>
        <w:sz w:val="28"/>
        <w:szCs w:val="20"/>
      </w:rPr>
      <w:t>.</w:t>
    </w:r>
    <w:r>
      <w:rPr>
        <w:sz w:val="28"/>
        <w:szCs w:val="20"/>
      </w:rPr>
      <w:t>18</w:t>
    </w:r>
    <w:r w:rsidR="00ED492E" w:rsidRPr="00B26843">
      <w:rPr>
        <w:sz w:val="28"/>
        <w:szCs w:val="20"/>
      </w:rPr>
      <w:t xml:space="preserve"> </w:t>
    </w:r>
    <w:r>
      <w:rPr>
        <w:sz w:val="28"/>
        <w:szCs w:val="20"/>
      </w:rPr>
      <w:t>ІЗ-</w:t>
    </w:r>
    <w:r w:rsidR="003C3587">
      <w:rPr>
        <w:sz w:val="28"/>
        <w:szCs w:val="20"/>
      </w:rPr>
      <w:t>0</w:t>
    </w:r>
    <w:r>
      <w:rPr>
        <w:sz w:val="28"/>
        <w:szCs w:val="20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813E" w14:textId="77777777" w:rsidR="003C3587" w:rsidRDefault="003C358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08D2F" w14:textId="77777777" w:rsidR="00D947A3" w:rsidRPr="00B26843" w:rsidRDefault="00D947A3" w:rsidP="00C25072">
      <w:pPr>
        <w:spacing w:line="240" w:lineRule="auto"/>
      </w:pPr>
      <w:r w:rsidRPr="00B26843">
        <w:separator/>
      </w:r>
    </w:p>
  </w:footnote>
  <w:footnote w:type="continuationSeparator" w:id="0">
    <w:p w14:paraId="5A0CDEA2" w14:textId="77777777" w:rsidR="00D947A3" w:rsidRPr="00B26843" w:rsidRDefault="00D947A3" w:rsidP="00C25072">
      <w:pPr>
        <w:spacing w:line="240" w:lineRule="auto"/>
      </w:pPr>
      <w:r w:rsidRPr="00B2684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A5F9" w14:textId="77777777" w:rsidR="003C3587" w:rsidRDefault="003C358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93A8" w14:textId="77777777" w:rsidR="007E65E2" w:rsidRPr="00B26843" w:rsidRDefault="008F6D4B" w:rsidP="00B94230">
    <w:pPr>
      <w:spacing w:line="240" w:lineRule="auto"/>
      <w:rPr>
        <w:sz w:val="2"/>
        <w:szCs w:val="2"/>
      </w:rPr>
    </w:pPr>
    <w:r w:rsidRPr="00B26843">
      <w:rPr>
        <w:noProof/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36D6AA82" wp14:editId="5206ABB6">
              <wp:simplePos x="0" y="0"/>
              <wp:positionH relativeFrom="column">
                <wp:posOffset>-197452</wp:posOffset>
              </wp:positionH>
              <wp:positionV relativeFrom="paragraph">
                <wp:posOffset>-196509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83"/>
                              <a:ext cx="10352" cy="857"/>
                              <a:chOff x="1108" y="15583"/>
                              <a:chExt cx="10352" cy="857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8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F5534A" w14:textId="77777777" w:rsidR="00694E0A" w:rsidRPr="00B26843" w:rsidRDefault="00694E0A" w:rsidP="002B1B83">
                              <w:pPr>
                                <w:pStyle w:val="a8"/>
                              </w:pPr>
                              <w:r w:rsidRPr="00B26843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85"/>
                            <a:ext cx="3681" cy="243"/>
                            <a:chOff x="1113" y="16169"/>
                            <a:chExt cx="3681" cy="243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BF6FA6" w14:textId="77777777" w:rsidR="00694E0A" w:rsidRPr="00B26843" w:rsidRDefault="00694E0A" w:rsidP="002B1B83">
                                <w:pPr>
                                  <w:pStyle w:val="a8"/>
                                </w:pPr>
                                <w:r w:rsidRPr="00B26843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9508DF" w14:textId="77777777" w:rsidR="00694E0A" w:rsidRPr="00B26843" w:rsidRDefault="00694E0A" w:rsidP="002B1B83">
                                <w:pPr>
                                  <w:pStyle w:val="a8"/>
                                </w:pPr>
                                <w:r w:rsidRPr="00B26843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563" y="16169"/>
                              <a:ext cx="683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73046" w14:textId="77777777" w:rsidR="00694E0A" w:rsidRPr="00B26843" w:rsidRDefault="00694E0A" w:rsidP="002B1B83">
                                <w:pPr>
                                  <w:pStyle w:val="a8"/>
                                </w:pPr>
                                <w:r w:rsidRPr="00B26843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7BB729" w14:textId="77777777" w:rsidR="00694E0A" w:rsidRPr="00B26843" w:rsidRDefault="00694E0A" w:rsidP="00422E4C">
                                <w:pPr>
                                  <w:pStyle w:val="a8"/>
                                </w:pPr>
                                <w:r w:rsidRPr="00B26843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B26843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AE44C2" w14:textId="77777777" w:rsidR="00694E0A" w:rsidRPr="00B26843" w:rsidRDefault="00694E0A" w:rsidP="002B1B83">
                                <w:pPr>
                                  <w:pStyle w:val="a8"/>
                                </w:pPr>
                                <w:r w:rsidRPr="00B26843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300" cy="497"/>
                            <a:chOff x="1163" y="15606"/>
                            <a:chExt cx="2300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5FDE36" w14:textId="77777777" w:rsidR="00694E0A" w:rsidRPr="00B26843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C61913" w14:textId="77777777" w:rsidR="00694E0A" w:rsidRPr="00B26843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E8E57A" w14:textId="77777777" w:rsidR="00694E0A" w:rsidRPr="00B26843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 w:rsidRPr="00B26843"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300" cy="227"/>
                              <a:chOff x="1163" y="15606"/>
                              <a:chExt cx="2300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255992" w14:textId="77777777" w:rsidR="00694E0A" w:rsidRPr="00B26843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388550" w14:textId="77777777" w:rsidR="00694E0A" w:rsidRPr="00B26843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346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97C972" w14:textId="5053B659" w:rsidR="00694E0A" w:rsidRPr="00B26843" w:rsidRDefault="00B26843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Шарандак. 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6AA82" id="Group 187" o:spid="_x0000_s1026" style="position:absolute;left:0;text-align:left;margin-left:-15.55pt;margin-top:-15.45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83;width:10352;height:857" coordorigin="1108,15583" coordsize="10352,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80,15583" to="348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22F5534A" w14:textId="77777777" w:rsidR="00694E0A" w:rsidRPr="00B26843" w:rsidRDefault="00694E0A" w:rsidP="002B1B83">
                        <w:pPr>
                          <w:pStyle w:val="a8"/>
                        </w:pPr>
                        <w:r w:rsidRPr="00B26843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85;width:3681;height:243" coordorigin="1113,16169" coordsize="3681,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7ABF6FA6" w14:textId="77777777" w:rsidR="00694E0A" w:rsidRPr="00B26843" w:rsidRDefault="00694E0A" w:rsidP="002B1B83">
                          <w:pPr>
                            <w:pStyle w:val="a8"/>
                          </w:pPr>
                          <w:r w:rsidRPr="00B26843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1B9508DF" w14:textId="77777777" w:rsidR="00694E0A" w:rsidRPr="00B26843" w:rsidRDefault="00694E0A" w:rsidP="002B1B83">
                          <w:pPr>
                            <w:pStyle w:val="a8"/>
                          </w:pPr>
                          <w:r w:rsidRPr="00B26843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563;top:16169;width:683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7DF73046" w14:textId="77777777" w:rsidR="00694E0A" w:rsidRPr="00B26843" w:rsidRDefault="00694E0A" w:rsidP="002B1B83">
                          <w:pPr>
                            <w:pStyle w:val="a8"/>
                          </w:pPr>
                          <w:r w:rsidRPr="00B26843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217BB729" w14:textId="77777777" w:rsidR="00694E0A" w:rsidRPr="00B26843" w:rsidRDefault="00694E0A" w:rsidP="00422E4C">
                          <w:pPr>
                            <w:pStyle w:val="a8"/>
                          </w:pPr>
                          <w:r w:rsidRPr="00B26843">
                            <w:rPr>
                              <w:rStyle w:val="a9"/>
                            </w:rPr>
                            <w:t>Ізм</w:t>
                          </w:r>
                          <w:r w:rsidRPr="00B26843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67AE44C2" w14:textId="77777777" w:rsidR="00694E0A" w:rsidRPr="00B26843" w:rsidRDefault="00694E0A" w:rsidP="002B1B83">
                          <w:pPr>
                            <w:pStyle w:val="a8"/>
                          </w:pPr>
                          <w:r w:rsidRPr="00B26843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300;height:497" coordorigin="1163,15606" coordsize="23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005FDE36" w14:textId="77777777" w:rsidR="00694E0A" w:rsidRPr="00B26843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3BC61913" w14:textId="77777777" w:rsidR="00694E0A" w:rsidRPr="00B26843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18E8E57A" w14:textId="77777777" w:rsidR="00694E0A" w:rsidRPr="00B26843" w:rsidRDefault="00D22652" w:rsidP="00422E4C">
                            <w:pPr>
                              <w:pStyle w:val="a8"/>
                              <w:jc w:val="both"/>
                            </w:pPr>
                            <w:r w:rsidRPr="00B26843"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300;height:227" coordorigin="1163,15606" coordsize="2300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6A255992" w14:textId="77777777" w:rsidR="00694E0A" w:rsidRPr="00B26843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74388550" w14:textId="77777777" w:rsidR="00694E0A" w:rsidRPr="00B26843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346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5F97C972" w14:textId="5053B659" w:rsidR="00694E0A" w:rsidRPr="00B26843" w:rsidRDefault="00B26843" w:rsidP="00422E4C">
                            <w:pPr>
                              <w:pStyle w:val="a8"/>
                              <w:jc w:val="both"/>
                            </w:pPr>
                            <w:r>
                              <w:t>Шарандак. 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A72B4" w14:textId="77777777" w:rsidR="003C3587" w:rsidRDefault="003C358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88399C"/>
    <w:lvl w:ilvl="0">
      <w:start w:val="1"/>
      <w:numFmt w:val="decimal"/>
      <w:pStyle w:val="a"/>
      <w:lvlText w:val="%1"/>
      <w:lvlJc w:val="left"/>
      <w:pPr>
        <w:ind w:left="1069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0DB079DA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6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707871163">
    <w:abstractNumId w:val="15"/>
  </w:num>
  <w:num w:numId="2" w16cid:durableId="1668751044">
    <w:abstractNumId w:val="16"/>
  </w:num>
  <w:num w:numId="3" w16cid:durableId="646013688">
    <w:abstractNumId w:val="14"/>
  </w:num>
  <w:num w:numId="4" w16cid:durableId="1964925992">
    <w:abstractNumId w:val="9"/>
  </w:num>
  <w:num w:numId="5" w16cid:durableId="116607407">
    <w:abstractNumId w:val="7"/>
  </w:num>
  <w:num w:numId="6" w16cid:durableId="123351024">
    <w:abstractNumId w:val="6"/>
  </w:num>
  <w:num w:numId="7" w16cid:durableId="1719236451">
    <w:abstractNumId w:val="5"/>
  </w:num>
  <w:num w:numId="8" w16cid:durableId="831069032">
    <w:abstractNumId w:val="4"/>
  </w:num>
  <w:num w:numId="9" w16cid:durableId="2020622100">
    <w:abstractNumId w:val="8"/>
  </w:num>
  <w:num w:numId="10" w16cid:durableId="880245752">
    <w:abstractNumId w:val="3"/>
  </w:num>
  <w:num w:numId="11" w16cid:durableId="2132165291">
    <w:abstractNumId w:val="2"/>
  </w:num>
  <w:num w:numId="12" w16cid:durableId="1415005316">
    <w:abstractNumId w:val="1"/>
  </w:num>
  <w:num w:numId="13" w16cid:durableId="1296836991">
    <w:abstractNumId w:val="0"/>
  </w:num>
  <w:num w:numId="14" w16cid:durableId="22487252">
    <w:abstractNumId w:val="10"/>
  </w:num>
  <w:num w:numId="15" w16cid:durableId="932858877">
    <w:abstractNumId w:val="12"/>
  </w:num>
  <w:num w:numId="16" w16cid:durableId="1007950642">
    <w:abstractNumId w:val="11"/>
  </w:num>
  <w:num w:numId="17" w16cid:durableId="6987738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BD"/>
    <w:rsid w:val="00005255"/>
    <w:rsid w:val="0000562D"/>
    <w:rsid w:val="0001377F"/>
    <w:rsid w:val="0001785E"/>
    <w:rsid w:val="00035C79"/>
    <w:rsid w:val="00051987"/>
    <w:rsid w:val="0007234C"/>
    <w:rsid w:val="00077F4B"/>
    <w:rsid w:val="00084543"/>
    <w:rsid w:val="000857E4"/>
    <w:rsid w:val="00085BC1"/>
    <w:rsid w:val="00096B0A"/>
    <w:rsid w:val="000A45A3"/>
    <w:rsid w:val="000D50AC"/>
    <w:rsid w:val="000F1C12"/>
    <w:rsid w:val="00107E52"/>
    <w:rsid w:val="00172BC1"/>
    <w:rsid w:val="00185197"/>
    <w:rsid w:val="001868A7"/>
    <w:rsid w:val="001929CF"/>
    <w:rsid w:val="00195AEF"/>
    <w:rsid w:val="001A50CC"/>
    <w:rsid w:val="001A58A6"/>
    <w:rsid w:val="001B3B07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570A6"/>
    <w:rsid w:val="00257E4D"/>
    <w:rsid w:val="00261ABB"/>
    <w:rsid w:val="002A0EB4"/>
    <w:rsid w:val="002A4ED1"/>
    <w:rsid w:val="002B1B83"/>
    <w:rsid w:val="002C12A6"/>
    <w:rsid w:val="003013B1"/>
    <w:rsid w:val="00316B82"/>
    <w:rsid w:val="00321317"/>
    <w:rsid w:val="00330B37"/>
    <w:rsid w:val="0036039B"/>
    <w:rsid w:val="00362DF2"/>
    <w:rsid w:val="00374949"/>
    <w:rsid w:val="00383846"/>
    <w:rsid w:val="003A6D65"/>
    <w:rsid w:val="003C3587"/>
    <w:rsid w:val="003D2E2A"/>
    <w:rsid w:val="003D45FA"/>
    <w:rsid w:val="004008F7"/>
    <w:rsid w:val="00414215"/>
    <w:rsid w:val="00422E4C"/>
    <w:rsid w:val="00423E27"/>
    <w:rsid w:val="00424AF8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D1427"/>
    <w:rsid w:val="005D5DE5"/>
    <w:rsid w:val="005F4893"/>
    <w:rsid w:val="00606C5B"/>
    <w:rsid w:val="00613436"/>
    <w:rsid w:val="006228B0"/>
    <w:rsid w:val="006409FD"/>
    <w:rsid w:val="00692DF9"/>
    <w:rsid w:val="0069312F"/>
    <w:rsid w:val="00694E0A"/>
    <w:rsid w:val="00696C91"/>
    <w:rsid w:val="006D6100"/>
    <w:rsid w:val="006E73E0"/>
    <w:rsid w:val="00702409"/>
    <w:rsid w:val="007040F2"/>
    <w:rsid w:val="0071003C"/>
    <w:rsid w:val="0071140F"/>
    <w:rsid w:val="00744FE5"/>
    <w:rsid w:val="007475D7"/>
    <w:rsid w:val="007609D0"/>
    <w:rsid w:val="007619A9"/>
    <w:rsid w:val="00765722"/>
    <w:rsid w:val="00774362"/>
    <w:rsid w:val="00780D64"/>
    <w:rsid w:val="007845A1"/>
    <w:rsid w:val="00784DD7"/>
    <w:rsid w:val="00792137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5B7F"/>
    <w:rsid w:val="00827852"/>
    <w:rsid w:val="00834D49"/>
    <w:rsid w:val="00835B06"/>
    <w:rsid w:val="008447D3"/>
    <w:rsid w:val="008503A6"/>
    <w:rsid w:val="008635A2"/>
    <w:rsid w:val="00867904"/>
    <w:rsid w:val="00877730"/>
    <w:rsid w:val="00882B11"/>
    <w:rsid w:val="00893C72"/>
    <w:rsid w:val="00893F6B"/>
    <w:rsid w:val="008B1C19"/>
    <w:rsid w:val="008B681A"/>
    <w:rsid w:val="008F5277"/>
    <w:rsid w:val="008F6D4B"/>
    <w:rsid w:val="009275C2"/>
    <w:rsid w:val="00936267"/>
    <w:rsid w:val="00947EEF"/>
    <w:rsid w:val="00953A47"/>
    <w:rsid w:val="00955F22"/>
    <w:rsid w:val="00973615"/>
    <w:rsid w:val="00984AB9"/>
    <w:rsid w:val="00991846"/>
    <w:rsid w:val="00994056"/>
    <w:rsid w:val="009A1F29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D078D"/>
    <w:rsid w:val="00AD6340"/>
    <w:rsid w:val="00AF0FDA"/>
    <w:rsid w:val="00B14D31"/>
    <w:rsid w:val="00B15A8D"/>
    <w:rsid w:val="00B21146"/>
    <w:rsid w:val="00B26843"/>
    <w:rsid w:val="00B34FA4"/>
    <w:rsid w:val="00B43411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CB9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80748"/>
    <w:rsid w:val="00D818C1"/>
    <w:rsid w:val="00D947A3"/>
    <w:rsid w:val="00DA10BD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CC4"/>
    <w:rsid w:val="00E35F0C"/>
    <w:rsid w:val="00E6264A"/>
    <w:rsid w:val="00E71B97"/>
    <w:rsid w:val="00E72066"/>
    <w:rsid w:val="00EA4399"/>
    <w:rsid w:val="00EB45EC"/>
    <w:rsid w:val="00EC0AFB"/>
    <w:rsid w:val="00EC5A44"/>
    <w:rsid w:val="00ED492E"/>
    <w:rsid w:val="00ED50BC"/>
    <w:rsid w:val="00ED726C"/>
    <w:rsid w:val="00F06850"/>
    <w:rsid w:val="00F503C9"/>
    <w:rsid w:val="00F51857"/>
    <w:rsid w:val="00F67091"/>
    <w:rsid w:val="00F72FC2"/>
    <w:rsid w:val="00F96FFC"/>
    <w:rsid w:val="00FA3D2D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right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408279"/>
  <w15:docId w15:val="{768C264A-1A1A-401F-AD23-7C85278B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D492E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1</TotalTime>
  <Pages>3</Pages>
  <Words>1595</Words>
  <Characters>910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3</cp:revision>
  <dcterms:created xsi:type="dcterms:W3CDTF">2026-05-25T20:47:00Z</dcterms:created>
  <dcterms:modified xsi:type="dcterms:W3CDTF">2026-05-26T20:46:00Z</dcterms:modified>
</cp:coreProperties>
</file>