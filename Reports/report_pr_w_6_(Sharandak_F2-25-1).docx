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BD7" w14:textId="51397519" w:rsidR="00CF0AC5" w:rsidRPr="0076308D" w:rsidRDefault="009C7450" w:rsidP="009C7450">
      <w:pPr>
        <w:pStyle w:val="ae"/>
        <w:rPr>
          <w:lang w:val="en-US"/>
        </w:rPr>
      </w:pPr>
      <w:r w:rsidRPr="00496FF0">
        <w:t>Звіт про виконання практичної роботи №</w:t>
      </w:r>
      <w:r w:rsidR="0076308D">
        <w:rPr>
          <w:lang w:val="en-US"/>
        </w:rPr>
        <w:t>6</w:t>
      </w:r>
    </w:p>
    <w:p w14:paraId="6A1FA70D" w14:textId="340F5DFF" w:rsidR="009C7450" w:rsidRPr="00D735F1" w:rsidRDefault="009C7450" w:rsidP="009C7450">
      <w:pPr>
        <w:pStyle w:val="aa"/>
        <w:rPr>
          <w:lang w:val="en-US"/>
        </w:rPr>
      </w:pPr>
      <w:r w:rsidRPr="00496FF0">
        <w:t>Тема.</w:t>
      </w:r>
      <w:r w:rsidR="00D735F1" w:rsidRPr="00D735F1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D735F1" w:rsidRPr="00D735F1">
        <w:t>Застосування функцій в процесі розробки алгоритмів мовою Python</w:t>
      </w:r>
      <w:r w:rsidR="00D735F1">
        <w:rPr>
          <w:lang w:val="en-US"/>
        </w:rPr>
        <w:t>.</w:t>
      </w:r>
    </w:p>
    <w:p w14:paraId="5B5896A8" w14:textId="6F282DC6"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D735F1">
        <w:t> </w:t>
      </w:r>
      <w:r w:rsidR="00D735F1" w:rsidRPr="00D735F1">
        <w:t>Отримати практичні навички по застосуванню функцій в процесі розробки алгоритмів мовою Python.</w:t>
      </w:r>
    </w:p>
    <w:p w14:paraId="70988B50" w14:textId="77777777"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14:paraId="34C6E1F3" w14:textId="77777777" w:rsidR="0076308D" w:rsidRPr="0076308D" w:rsidRDefault="0076308D" w:rsidP="00ED492E">
      <w:pPr>
        <w:pStyle w:val="a"/>
      </w:pPr>
      <w:r w:rsidRPr="0076308D">
        <w:t>Ознайомився із з умовою та розв’язком задачі 1.</w:t>
      </w:r>
    </w:p>
    <w:p w14:paraId="1F62DA69" w14:textId="77777777" w:rsidR="0076308D" w:rsidRDefault="0076308D" w:rsidP="0076308D">
      <w:pPr>
        <w:ind w:left="425"/>
        <w:rPr>
          <w:lang w:val="ru-RU"/>
        </w:rPr>
      </w:pPr>
      <w:r w:rsidRPr="0076308D">
        <w:t>Задача 1. Дано п’ять цифр: 1, 2, 3, 4, 5. Визначити загальну кількість комбінацій складання п’ятицифрових чисел серед заданих.</w:t>
      </w:r>
    </w:p>
    <w:p w14:paraId="27256590" w14:textId="156D5BAE" w:rsidR="008F6D4B" w:rsidRDefault="0076308D" w:rsidP="0076308D">
      <w:pPr>
        <w:ind w:left="425"/>
        <w:rPr>
          <w:lang w:val="ru-RU"/>
        </w:rPr>
      </w:pPr>
      <w:r w:rsidRPr="0076308D">
        <w:t>Розв’язання. Оскільки враховується порядок наступності у сполуці, до того, всі елементи входять до сполуки, отже сполука — перестановка.</w:t>
      </w:r>
    </w:p>
    <w:p w14:paraId="73D5532C" w14:textId="2D072F44" w:rsidR="0076308D" w:rsidRPr="0076308D" w:rsidRDefault="00000000" w:rsidP="0076308D">
      <w:pPr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P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=5!=1∙2∙3∙4∙5=120</m:t>
          </m:r>
        </m:oMath>
      </m:oMathPara>
    </w:p>
    <w:p w14:paraId="1357C8B1" w14:textId="17B4034B" w:rsidR="0076308D" w:rsidRDefault="0076308D" w:rsidP="0076308D">
      <w:pPr>
        <w:ind w:left="425"/>
        <w:jc w:val="left"/>
        <w:rPr>
          <w:lang w:val="en-US"/>
        </w:rPr>
      </w:pPr>
      <w:r w:rsidRPr="0076308D">
        <w:t>Відповідь. Існує 120 комбінацій складання п’ятицифрових чисел серед заданих.</w:t>
      </w:r>
    </w:p>
    <w:p w14:paraId="067D8809" w14:textId="2C946F01" w:rsidR="0076308D" w:rsidRDefault="0076308D" w:rsidP="0076308D">
      <w:pPr>
        <w:pStyle w:val="a"/>
        <w:rPr>
          <w:lang w:val="en-US"/>
        </w:rPr>
      </w:pPr>
      <w:r w:rsidRPr="0076308D">
        <w:rPr>
          <w:lang w:val="en-US"/>
        </w:rPr>
        <w:t>Ознайомився із умовою та розв’язком задачі 2.</w:t>
      </w:r>
    </w:p>
    <w:p w14:paraId="7754CB60" w14:textId="77777777" w:rsidR="0076308D" w:rsidRDefault="0076308D" w:rsidP="0076308D">
      <w:pPr>
        <w:ind w:left="425"/>
      </w:pPr>
      <w:r w:rsidRPr="0076308D">
        <w:t>Задача 2. На змагання з легкої атлетики прибула команда з 12 спортсменів. Скількома способами тренер може визначити, хто з них побіжіть в естафеті 4 по 100 м на першому, другому, третьому и четвертому етапах?</w:t>
      </w:r>
    </w:p>
    <w:p w14:paraId="6264A86A" w14:textId="5E261DDF" w:rsidR="0076308D" w:rsidRDefault="0076308D" w:rsidP="0076308D">
      <w:pPr>
        <w:ind w:left="425"/>
      </w:pPr>
      <w:r w:rsidRPr="0076308D">
        <w:t>Розв’язання. Оскільки для учасників естафети важливо, у якому порядку вони будуть бігти, то порядок наступності у сполуці враховується, проте, не всі елементи входять до сполуки (4 елементи з 12 існуючих), отже відповідна сполука — розміщення.</w:t>
      </w:r>
    </w:p>
    <w:p w14:paraId="33B41DAA" w14:textId="3C31E9E2" w:rsidR="0076308D" w:rsidRPr="0076308D" w:rsidRDefault="00000000" w:rsidP="0076308D">
      <w:pPr>
        <w:jc w:val="center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12-4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</m:oMath>
      </m:oMathPara>
    </w:p>
    <w:p w14:paraId="4D42A856" w14:textId="0C984963" w:rsidR="0076308D" w:rsidRDefault="0076308D" w:rsidP="0076308D">
      <w:pPr>
        <w:ind w:left="425"/>
        <w:rPr>
          <w:lang w:val="en-US"/>
        </w:rPr>
      </w:pPr>
      <w:r w:rsidRPr="0076308D">
        <w:t>Відповідь. Існує 11880 способів визначити чотирьох учасників естафети з 12 спортсменів.</w:t>
      </w:r>
    </w:p>
    <w:p w14:paraId="633A960B" w14:textId="5820350B" w:rsidR="0076308D" w:rsidRDefault="0076308D" w:rsidP="0076308D">
      <w:pPr>
        <w:pStyle w:val="a"/>
        <w:rPr>
          <w:lang w:val="en-US"/>
        </w:rPr>
      </w:pPr>
      <w:r w:rsidRPr="0076308D">
        <w:rPr>
          <w:lang w:val="en-US"/>
        </w:rPr>
        <w:t>Ознайомився із умовою та розв’язком задачі 3</w:t>
      </w:r>
      <w:r>
        <w:rPr>
          <w:lang w:val="en-US"/>
        </w:rPr>
        <w:t>.</w:t>
      </w:r>
    </w:p>
    <w:p w14:paraId="67C6412D" w14:textId="77777777" w:rsidR="0076308D" w:rsidRDefault="0076308D" w:rsidP="0076308D">
      <w:pPr>
        <w:ind w:left="425"/>
        <w:rPr>
          <w:lang w:val="en-US"/>
        </w:rPr>
      </w:pPr>
      <w:r w:rsidRPr="0076308D">
        <w:lastRenderedPageBreak/>
        <w:t xml:space="preserve">Задача 3. Для участі в олімпіаді з дисципліни «Інформатика» потрібно вибрати чотири кандидатури з 12 студентів. Скількома способами можна виконати цей вибір? </w:t>
      </w:r>
    </w:p>
    <w:p w14:paraId="26BA6778" w14:textId="5E25B60F" w:rsidR="0076308D" w:rsidRDefault="0076308D" w:rsidP="0076308D">
      <w:pPr>
        <w:ind w:left="425"/>
        <w:rPr>
          <w:lang w:val="en-US"/>
        </w:rPr>
      </w:pPr>
      <w:r w:rsidRPr="0076308D">
        <w:t>Розв’язання. Оскільки порядок наступності у сполуці не враховується, то відповідна сполука є комбінацією.</w:t>
      </w:r>
    </w:p>
    <w:p w14:paraId="35CC318B" w14:textId="73832F39" w:rsidR="0076308D" w:rsidRPr="0076308D" w:rsidRDefault="00000000" w:rsidP="0076308D">
      <w:pPr>
        <w:jc w:val="center"/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12!</m:t>
              </m:r>
            </m:num>
            <m:den>
              <m:r>
                <w:rPr>
                  <w:rFonts w:ascii="Cambria Math" w:hAnsi="Cambria Math"/>
                  <w:lang w:val="en-US"/>
                </w:rPr>
                <m:t>4!∙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12-4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9∙10∙11∙12</m:t>
              </m:r>
            </m:num>
            <m:den>
              <m:r>
                <w:rPr>
                  <w:rFonts w:ascii="Cambria Math" w:hAnsi="Cambria Math"/>
                  <w:lang w:val="en-US"/>
                </w:rPr>
                <m:t>1∙2∙3∙4</m:t>
              </m:r>
            </m:den>
          </m:f>
          <m:r>
            <w:rPr>
              <w:rFonts w:ascii="Cambria Math" w:hAnsi="Cambria Math"/>
              <w:lang w:val="en-US"/>
            </w:rPr>
            <m:t xml:space="preserve">=495 </m:t>
          </m:r>
        </m:oMath>
      </m:oMathPara>
    </w:p>
    <w:p w14:paraId="0D3FAA70" w14:textId="2AD29E34" w:rsidR="0076308D" w:rsidRDefault="0076308D" w:rsidP="0076308D">
      <w:pPr>
        <w:ind w:left="425"/>
        <w:rPr>
          <w:lang w:val="en-US"/>
        </w:rPr>
      </w:pPr>
      <w:r w:rsidRPr="0076308D">
        <w:t>Відповідь. Існує 495 способів визначити чотирьох учасників олімпіади серед 12 студентів</w:t>
      </w:r>
    </w:p>
    <w:p w14:paraId="0336A80C" w14:textId="28F65360" w:rsidR="0076308D" w:rsidRDefault="0076308D" w:rsidP="0076308D">
      <w:pPr>
        <w:pStyle w:val="a"/>
        <w:rPr>
          <w:lang w:val="en-US"/>
        </w:rPr>
      </w:pPr>
      <w:r w:rsidRPr="0076308D">
        <w:t>Використовуючи принцип функціонального програмування приступив до розробки програмного додатку, присвоївши ім’я відповідно до умови: pr_w_6_(</w:t>
      </w:r>
      <w:r>
        <w:rPr>
          <w:lang w:val="en-US"/>
        </w:rPr>
        <w:t>S</w:t>
      </w:r>
      <w:r w:rsidRPr="0076308D">
        <w:rPr>
          <w:lang w:val="en-US"/>
        </w:rPr>
        <w:t>harandak_F2-25-1</w:t>
      </w:r>
      <w:r w:rsidRPr="0076308D">
        <w:t>).py</w:t>
      </w:r>
    </w:p>
    <w:p w14:paraId="4E2D6BAC" w14:textId="0D2DAD7E" w:rsidR="0098138D" w:rsidRPr="0076308D" w:rsidRDefault="0098138D" w:rsidP="0076308D">
      <w:pPr>
        <w:pStyle w:val="a"/>
        <w:rPr>
          <w:lang w:val="en-US"/>
        </w:rPr>
      </w:pPr>
      <w:r w:rsidRPr="0098138D">
        <w:t xml:space="preserve">Реалізував та виконав тестування алгоритм розгалуження </w:t>
      </w:r>
      <w:r>
        <w:br/>
      </w:r>
      <w:r w:rsidRPr="0098138D">
        <w:t>(див. рисунок 1, рисунок 2, рисунок 3).</w:t>
      </w:r>
    </w:p>
    <w:p w14:paraId="77360E79" w14:textId="63C7FCA6" w:rsidR="0076308D" w:rsidRPr="00643716" w:rsidRDefault="00BF2573" w:rsidP="00BF2573">
      <w:pPr>
        <w:pStyle w:val="ab"/>
      </w:pPr>
      <w:r w:rsidRPr="00BF2573">
        <w:rPr>
          <w:noProof/>
          <w:lang w:val="en-US"/>
        </w:rPr>
        <w:drawing>
          <wp:inline distT="0" distB="0" distL="0" distR="0" wp14:anchorId="6910CB82" wp14:editId="1A137F9A">
            <wp:extent cx="6120130" cy="2099945"/>
            <wp:effectExtent l="0" t="0" r="0" b="0"/>
            <wp:docPr id="135057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7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716">
        <w:rPr>
          <w:lang w:val="en-US"/>
        </w:rPr>
        <w:br/>
      </w:r>
      <w:r w:rsidR="00643716">
        <w:t>Рисунок 1</w:t>
      </w:r>
    </w:p>
    <w:p w14:paraId="670B33A5" w14:textId="488029BE" w:rsidR="00BF2573" w:rsidRPr="00643716" w:rsidRDefault="00BF2573" w:rsidP="00BF2573">
      <w:pPr>
        <w:pStyle w:val="ab"/>
      </w:pPr>
      <w:r w:rsidRPr="00BF2573">
        <w:rPr>
          <w:noProof/>
          <w:lang w:val="en-US"/>
        </w:rPr>
        <w:lastRenderedPageBreak/>
        <w:drawing>
          <wp:inline distT="0" distB="0" distL="0" distR="0" wp14:anchorId="611B9770" wp14:editId="117848ED">
            <wp:extent cx="6120130" cy="2206625"/>
            <wp:effectExtent l="0" t="0" r="0" b="3175"/>
            <wp:docPr id="1834759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59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716">
        <w:br/>
        <w:t>Рисунок 2</w:t>
      </w:r>
    </w:p>
    <w:p w14:paraId="7ECC0D19" w14:textId="21BE7B3D" w:rsidR="00BF2573" w:rsidRDefault="00BF2573" w:rsidP="00BF2573">
      <w:pPr>
        <w:pStyle w:val="ab"/>
      </w:pPr>
      <w:r w:rsidRPr="00BF2573">
        <w:rPr>
          <w:noProof/>
          <w:lang w:val="en-US"/>
        </w:rPr>
        <w:drawing>
          <wp:inline distT="0" distB="0" distL="0" distR="0" wp14:anchorId="00D78962" wp14:editId="77333C23">
            <wp:extent cx="6120130" cy="1686560"/>
            <wp:effectExtent l="0" t="0" r="0" b="8890"/>
            <wp:docPr id="1129079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716">
        <w:br/>
        <w:t>Рисунок 3</w:t>
      </w:r>
    </w:p>
    <w:p w14:paraId="16758035" w14:textId="60E660D0" w:rsidR="00643716" w:rsidRDefault="00643716" w:rsidP="00643716">
      <w:pPr>
        <w:pStyle w:val="a"/>
      </w:pPr>
      <w:r>
        <w:t xml:space="preserve">Присвоїв файлу з функціями назву </w:t>
      </w:r>
      <w:r w:rsidRPr="00643716">
        <w:t>pr_w_6_02_Sharandak_F2-25-1</w:t>
      </w:r>
      <w:r>
        <w:t>.</w:t>
      </w:r>
      <w:r>
        <w:rPr>
          <w:lang w:val="en-US"/>
        </w:rPr>
        <w:t>py</w:t>
      </w:r>
    </w:p>
    <w:p w14:paraId="2E9C7EC8" w14:textId="29FA955F" w:rsidR="00643716" w:rsidRDefault="00643716" w:rsidP="00643716">
      <w:pPr>
        <w:pStyle w:val="a"/>
      </w:pPr>
      <w:r>
        <w:t>Виконав визначення функції Factorial() (Лістинг 6.1)</w:t>
      </w:r>
    </w:p>
    <w:p w14:paraId="14C2653F" w14:textId="67FDF956" w:rsidR="00643716" w:rsidRDefault="00643716" w:rsidP="00643716">
      <w:r>
        <w:t>Лістинг 6.1</w:t>
      </w:r>
    </w:p>
    <w:p w14:paraId="635581D3" w14:textId="77777777" w:rsidR="00643716" w:rsidRDefault="00643716" w:rsidP="00643716">
      <w:pPr>
        <w:pStyle w:val="af3"/>
      </w:pPr>
      <w:r>
        <w:t>def Factorial(x):</w:t>
      </w:r>
    </w:p>
    <w:p w14:paraId="626276FC" w14:textId="77777777" w:rsidR="00643716" w:rsidRDefault="00643716" w:rsidP="00643716">
      <w:pPr>
        <w:pStyle w:val="af3"/>
      </w:pPr>
      <w:r>
        <w:t xml:space="preserve">    """Обчислення факторіала числа x."""</w:t>
      </w:r>
    </w:p>
    <w:p w14:paraId="767B7AA2" w14:textId="77777777" w:rsidR="00643716" w:rsidRDefault="00643716" w:rsidP="00643716">
      <w:pPr>
        <w:pStyle w:val="af3"/>
      </w:pPr>
      <w:r>
        <w:t xml:space="preserve">    P = 1</w:t>
      </w:r>
    </w:p>
    <w:p w14:paraId="7A1C97ED" w14:textId="77777777" w:rsidR="00643716" w:rsidRDefault="00643716" w:rsidP="00643716">
      <w:pPr>
        <w:pStyle w:val="af3"/>
      </w:pPr>
      <w:r>
        <w:t xml:space="preserve">    for i in range(1, x + 1):</w:t>
      </w:r>
    </w:p>
    <w:p w14:paraId="35FD61B3" w14:textId="77777777" w:rsidR="00643716" w:rsidRDefault="00643716" w:rsidP="00643716">
      <w:pPr>
        <w:pStyle w:val="af3"/>
      </w:pPr>
      <w:r>
        <w:t xml:space="preserve">        P *= i</w:t>
      </w:r>
    </w:p>
    <w:p w14:paraId="351C7123" w14:textId="5499DA94" w:rsidR="00643716" w:rsidRDefault="00643716" w:rsidP="00643716">
      <w:pPr>
        <w:pStyle w:val="af3"/>
      </w:pPr>
      <w:r>
        <w:t xml:space="preserve">    return P</w:t>
      </w:r>
    </w:p>
    <w:p w14:paraId="56A9C48C" w14:textId="2E2E5636" w:rsidR="00643716" w:rsidRDefault="00643716" w:rsidP="00643716">
      <w:pPr>
        <w:pStyle w:val="a"/>
      </w:pPr>
      <w:r>
        <w:t>Виконав визначення функції Allocation() (Лістинг 6.2)</w:t>
      </w:r>
    </w:p>
    <w:p w14:paraId="49E62147" w14:textId="19CA5DD0" w:rsidR="00643716" w:rsidRDefault="00643716" w:rsidP="00643716">
      <w:r>
        <w:t>Лістинг 6.2</w:t>
      </w:r>
    </w:p>
    <w:p w14:paraId="2CBF164E" w14:textId="77777777" w:rsidR="00643716" w:rsidRDefault="00643716" w:rsidP="00643716">
      <w:pPr>
        <w:pStyle w:val="af3"/>
      </w:pPr>
      <w:r>
        <w:t>def Allocation(x, y):</w:t>
      </w:r>
    </w:p>
    <w:p w14:paraId="39C78901" w14:textId="77777777" w:rsidR="00643716" w:rsidRDefault="00643716" w:rsidP="00643716">
      <w:pPr>
        <w:pStyle w:val="af3"/>
      </w:pPr>
      <w:r>
        <w:t xml:space="preserve">    """Обчислення кількості розміщень (A)."""</w:t>
      </w:r>
    </w:p>
    <w:p w14:paraId="36DFAD9A" w14:textId="77777777" w:rsidR="00643716" w:rsidRDefault="00643716" w:rsidP="00643716">
      <w:pPr>
        <w:pStyle w:val="af3"/>
      </w:pPr>
      <w:r>
        <w:t xml:space="preserve">    if y &gt; x: return 0</w:t>
      </w:r>
    </w:p>
    <w:p w14:paraId="3E13B64D" w14:textId="77777777" w:rsidR="00643716" w:rsidRDefault="00643716" w:rsidP="00643716">
      <w:pPr>
        <w:pStyle w:val="af3"/>
      </w:pPr>
      <w:r>
        <w:t xml:space="preserve">    A = Factorial(x) / Factorial(x - y)</w:t>
      </w:r>
    </w:p>
    <w:p w14:paraId="16D577D9" w14:textId="15457B25" w:rsidR="00643716" w:rsidRDefault="00643716" w:rsidP="00643716">
      <w:pPr>
        <w:pStyle w:val="af3"/>
      </w:pPr>
      <w:r>
        <w:t xml:space="preserve">    return int(A)</w:t>
      </w:r>
    </w:p>
    <w:p w14:paraId="4D098D0C" w14:textId="3CA90585" w:rsidR="00643716" w:rsidRDefault="00643716" w:rsidP="00643716">
      <w:pPr>
        <w:pStyle w:val="a"/>
      </w:pPr>
      <w:r>
        <w:t>Виконав визначення функції Combinations() (Лістинг 6.3)</w:t>
      </w:r>
    </w:p>
    <w:p w14:paraId="74908D8D" w14:textId="2CB3D1BE" w:rsidR="00643716" w:rsidRDefault="00643716" w:rsidP="00643716">
      <w:r>
        <w:t>Лістинг 6.3</w:t>
      </w:r>
    </w:p>
    <w:p w14:paraId="7A357299" w14:textId="77777777" w:rsidR="00643716" w:rsidRDefault="00643716" w:rsidP="00643716">
      <w:pPr>
        <w:pStyle w:val="af3"/>
      </w:pPr>
      <w:r>
        <w:t>def Combinations(x, y):</w:t>
      </w:r>
    </w:p>
    <w:p w14:paraId="6F7A57A2" w14:textId="77777777" w:rsidR="00643716" w:rsidRDefault="00643716" w:rsidP="00643716">
      <w:pPr>
        <w:pStyle w:val="af3"/>
      </w:pPr>
      <w:r>
        <w:t xml:space="preserve">    """Обчислення кількості комбінацій (C)."""</w:t>
      </w:r>
    </w:p>
    <w:p w14:paraId="4380CC06" w14:textId="77777777" w:rsidR="00643716" w:rsidRDefault="00643716" w:rsidP="00643716">
      <w:pPr>
        <w:pStyle w:val="af3"/>
      </w:pPr>
      <w:r>
        <w:lastRenderedPageBreak/>
        <w:t xml:space="preserve">    if y &gt; x: return 0</w:t>
      </w:r>
    </w:p>
    <w:p w14:paraId="3F1FEADB" w14:textId="77777777" w:rsidR="00643716" w:rsidRDefault="00643716" w:rsidP="00643716">
      <w:pPr>
        <w:pStyle w:val="af3"/>
      </w:pPr>
      <w:r>
        <w:t xml:space="preserve">    C = Factorial(x) / (Factorial(y) * Factorial(x - y))</w:t>
      </w:r>
    </w:p>
    <w:p w14:paraId="636603A3" w14:textId="4681A3E2" w:rsidR="00643716" w:rsidRDefault="00643716" w:rsidP="00643716">
      <w:pPr>
        <w:pStyle w:val="af3"/>
      </w:pPr>
      <w:r>
        <w:t xml:space="preserve">    return int(C)</w:t>
      </w:r>
    </w:p>
    <w:p w14:paraId="5FD9563B" w14:textId="110BAF86" w:rsidR="00643716" w:rsidRDefault="00643716" w:rsidP="00643716">
      <w:pPr>
        <w:pStyle w:val="a"/>
      </w:pPr>
      <w:r>
        <w:t>Імпортував функції в основний файл (Лістинг 6.4)</w:t>
      </w:r>
    </w:p>
    <w:p w14:paraId="44E7A515" w14:textId="67D6F605" w:rsidR="00643716" w:rsidRDefault="00643716" w:rsidP="00643716">
      <w:r>
        <w:t xml:space="preserve">Лістинг 6.4 </w:t>
      </w:r>
      <w:r w:rsidRPr="00643716">
        <w:t>—</w:t>
      </w:r>
      <w:r>
        <w:t xml:space="preserve"> імпорт функцій</w:t>
      </w:r>
    </w:p>
    <w:p w14:paraId="192FC5C2" w14:textId="77777777" w:rsidR="00643716" w:rsidRDefault="00643716" w:rsidP="00643716">
      <w:pPr>
        <w:pStyle w:val="af3"/>
      </w:pPr>
      <w:r>
        <w:t>module = __import__("pr_w_6.02_Sharandak_F2-25-1")</w:t>
      </w:r>
    </w:p>
    <w:p w14:paraId="58C254EE" w14:textId="77777777" w:rsidR="00643716" w:rsidRDefault="00643716" w:rsidP="00643716">
      <w:pPr>
        <w:pStyle w:val="af3"/>
      </w:pPr>
      <w:r>
        <w:t>Factorial = module.Factorial</w:t>
      </w:r>
    </w:p>
    <w:p w14:paraId="324103CE" w14:textId="77777777" w:rsidR="00643716" w:rsidRDefault="00643716" w:rsidP="00643716">
      <w:pPr>
        <w:pStyle w:val="af3"/>
      </w:pPr>
      <w:r>
        <w:t>Allocation = module.Allocation</w:t>
      </w:r>
    </w:p>
    <w:p w14:paraId="686F030A" w14:textId="033BCB68" w:rsidR="00643716" w:rsidRDefault="00643716" w:rsidP="00643716">
      <w:pPr>
        <w:pStyle w:val="af3"/>
      </w:pPr>
      <w:r>
        <w:t>Combinations = module.Combinations</w:t>
      </w:r>
    </w:p>
    <w:p w14:paraId="56DBB07B" w14:textId="19AA2207" w:rsidR="00643716" w:rsidRDefault="00643716" w:rsidP="00643716">
      <w:pPr>
        <w:pStyle w:val="a"/>
      </w:pPr>
      <w:r w:rsidRPr="00643716">
        <w:t>Виконав виклик відповідних функцій у алгоритмі розгалуження основного тексту програми.</w:t>
      </w:r>
    </w:p>
    <w:p w14:paraId="61C6F78B" w14:textId="012C911F" w:rsidR="00643716" w:rsidRDefault="00643716" w:rsidP="00643716">
      <w:pPr>
        <w:pStyle w:val="a"/>
      </w:pPr>
      <w:r w:rsidRPr="00643716">
        <w:t>Приступив до фінального тестування програми (див. рисунок 4, рисунок 5, рисунок 6) за вказаними вхідними даними відповідно до таблиці 6.1.</w:t>
      </w:r>
    </w:p>
    <w:p w14:paraId="4035ED3C" w14:textId="639A149C" w:rsidR="00643716" w:rsidRDefault="00643716" w:rsidP="00643716">
      <w:r w:rsidRPr="00643716">
        <w:t>Таблиця 6.1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338"/>
        <w:gridCol w:w="1275"/>
        <w:gridCol w:w="1241"/>
      </w:tblGrid>
      <w:tr w:rsidR="00643716" w14:paraId="1B7C853A" w14:textId="77777777" w:rsidTr="00643716">
        <w:tc>
          <w:tcPr>
            <w:tcW w:w="7338" w:type="dxa"/>
            <w:vAlign w:val="center"/>
          </w:tcPr>
          <w:p w14:paraId="18295FE7" w14:textId="03ECC421" w:rsidR="00643716" w:rsidRDefault="00643716" w:rsidP="00643716">
            <w:pPr>
              <w:ind w:firstLine="0"/>
              <w:jc w:val="center"/>
            </w:pPr>
            <w:r>
              <w:t>Варіант</w:t>
            </w:r>
          </w:p>
        </w:tc>
        <w:tc>
          <w:tcPr>
            <w:tcW w:w="2516" w:type="dxa"/>
            <w:gridSpan w:val="2"/>
            <w:vAlign w:val="center"/>
          </w:tcPr>
          <w:p w14:paraId="66F68C98" w14:textId="2E03EBDE" w:rsidR="00643716" w:rsidRDefault="00643716" w:rsidP="00643716">
            <w:pPr>
              <w:ind w:firstLine="0"/>
              <w:jc w:val="center"/>
            </w:pPr>
            <w:r>
              <w:t>18</w:t>
            </w:r>
          </w:p>
        </w:tc>
      </w:tr>
      <w:tr w:rsidR="00643716" w14:paraId="0B23242B" w14:textId="77777777" w:rsidTr="00643716">
        <w:tc>
          <w:tcPr>
            <w:tcW w:w="7338" w:type="dxa"/>
            <w:vAlign w:val="center"/>
          </w:tcPr>
          <w:p w14:paraId="130FCC07" w14:textId="20E93481" w:rsidR="00643716" w:rsidRDefault="00643716" w:rsidP="00643716">
            <w:pPr>
              <w:ind w:firstLine="0"/>
              <w:jc w:val="left"/>
            </w:pPr>
            <w:r w:rsidRPr="00643716">
              <w:t>порядок наступності у сполуці</w:t>
            </w:r>
          </w:p>
        </w:tc>
        <w:tc>
          <w:tcPr>
            <w:tcW w:w="1275" w:type="dxa"/>
            <w:vAlign w:val="center"/>
          </w:tcPr>
          <w:p w14:paraId="6012E6BB" w14:textId="2E481ADE" w:rsidR="00643716" w:rsidRDefault="00643716" w:rsidP="00643716">
            <w:pPr>
              <w:ind w:firstLine="0"/>
              <w:jc w:val="center"/>
            </w:pPr>
            <w:r>
              <w:t>так</w:t>
            </w:r>
          </w:p>
        </w:tc>
        <w:tc>
          <w:tcPr>
            <w:tcW w:w="1241" w:type="dxa"/>
            <w:vAlign w:val="center"/>
          </w:tcPr>
          <w:p w14:paraId="502A8AFE" w14:textId="0D5AD3E6" w:rsidR="00643716" w:rsidRDefault="00643716" w:rsidP="00643716">
            <w:pPr>
              <w:ind w:firstLine="0"/>
              <w:jc w:val="center"/>
            </w:pPr>
            <w:r>
              <w:t>ні</w:t>
            </w:r>
          </w:p>
        </w:tc>
      </w:tr>
      <w:tr w:rsidR="00643716" w14:paraId="6B9EEAD2" w14:textId="77777777" w:rsidTr="00643716">
        <w:trPr>
          <w:trHeight w:val="64"/>
        </w:trPr>
        <w:tc>
          <w:tcPr>
            <w:tcW w:w="7338" w:type="dxa"/>
            <w:vAlign w:val="center"/>
          </w:tcPr>
          <w:p w14:paraId="5E2F3CB1" w14:textId="1FF442C8" w:rsidR="00643716" w:rsidRDefault="00643716" w:rsidP="00643716">
            <w:pPr>
              <w:ind w:firstLine="0"/>
              <w:jc w:val="left"/>
            </w:pPr>
            <w:r w:rsidRPr="00643716">
              <w:t>кількість елементів у сполуці</w:t>
            </w:r>
          </w:p>
        </w:tc>
        <w:tc>
          <w:tcPr>
            <w:tcW w:w="1275" w:type="dxa"/>
            <w:vAlign w:val="center"/>
          </w:tcPr>
          <w:p w14:paraId="55383F8C" w14:textId="70872726" w:rsidR="00643716" w:rsidRDefault="00643716" w:rsidP="00643716">
            <w:pPr>
              <w:ind w:firstLine="0"/>
              <w:jc w:val="center"/>
            </w:pPr>
            <w:r>
              <w:t>11</w:t>
            </w:r>
          </w:p>
        </w:tc>
        <w:tc>
          <w:tcPr>
            <w:tcW w:w="1241" w:type="dxa"/>
            <w:vAlign w:val="center"/>
          </w:tcPr>
          <w:p w14:paraId="69EAB141" w14:textId="6EB70F4E" w:rsidR="00643716" w:rsidRDefault="00643716" w:rsidP="00643716">
            <w:pPr>
              <w:ind w:firstLine="0"/>
              <w:jc w:val="center"/>
            </w:pPr>
            <w:r>
              <w:t>15</w:t>
            </w:r>
          </w:p>
        </w:tc>
      </w:tr>
      <w:tr w:rsidR="00643716" w14:paraId="352569CF" w14:textId="77777777" w:rsidTr="00643716">
        <w:tc>
          <w:tcPr>
            <w:tcW w:w="7338" w:type="dxa"/>
            <w:vAlign w:val="center"/>
          </w:tcPr>
          <w:p w14:paraId="4AA35CD2" w14:textId="49A86840" w:rsidR="00643716" w:rsidRDefault="00643716" w:rsidP="00643716">
            <w:pPr>
              <w:ind w:firstLine="0"/>
              <w:jc w:val="left"/>
            </w:pPr>
            <w:r w:rsidRPr="00643716">
              <w:t>кількість елементів які використовуються у комбінації</w:t>
            </w:r>
          </w:p>
        </w:tc>
        <w:tc>
          <w:tcPr>
            <w:tcW w:w="1275" w:type="dxa"/>
            <w:vAlign w:val="center"/>
          </w:tcPr>
          <w:p w14:paraId="782CB8BB" w14:textId="5DC0083A" w:rsidR="00643716" w:rsidRDefault="00643716" w:rsidP="00643716">
            <w:pPr>
              <w:ind w:firstLine="0"/>
              <w:jc w:val="center"/>
            </w:pPr>
            <w:r>
              <w:t>7</w:t>
            </w:r>
          </w:p>
        </w:tc>
        <w:tc>
          <w:tcPr>
            <w:tcW w:w="1241" w:type="dxa"/>
            <w:vAlign w:val="center"/>
          </w:tcPr>
          <w:p w14:paraId="66B7D2F8" w14:textId="7FD306FD" w:rsidR="00643716" w:rsidRDefault="00643716" w:rsidP="00643716">
            <w:pPr>
              <w:ind w:firstLine="0"/>
              <w:jc w:val="center"/>
            </w:pPr>
            <w:r>
              <w:t>9</w:t>
            </w:r>
          </w:p>
        </w:tc>
      </w:tr>
    </w:tbl>
    <w:p w14:paraId="3DEA3C7B" w14:textId="4E63AA48" w:rsidR="00643716" w:rsidRDefault="00643716" w:rsidP="00643716">
      <w:pPr>
        <w:pStyle w:val="ab"/>
      </w:pPr>
      <w:r w:rsidRPr="00643716">
        <w:rPr>
          <w:noProof/>
        </w:rPr>
        <w:drawing>
          <wp:inline distT="0" distB="0" distL="0" distR="0" wp14:anchorId="0FDD2CD6" wp14:editId="7F2006D6">
            <wp:extent cx="6120130" cy="2499360"/>
            <wp:effectExtent l="0" t="0" r="0" b="0"/>
            <wp:docPr id="113400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</w:t>
      </w:r>
    </w:p>
    <w:p w14:paraId="6CE2EC1D" w14:textId="67EA170C" w:rsidR="00643716" w:rsidRDefault="00643716" w:rsidP="00643716">
      <w:pPr>
        <w:pStyle w:val="ab"/>
      </w:pPr>
      <w:r w:rsidRPr="00643716">
        <w:rPr>
          <w:noProof/>
        </w:rPr>
        <w:lastRenderedPageBreak/>
        <w:drawing>
          <wp:inline distT="0" distB="0" distL="0" distR="0" wp14:anchorId="2F5350FA" wp14:editId="06968CAE">
            <wp:extent cx="6120130" cy="2634615"/>
            <wp:effectExtent l="0" t="0" r="0" b="0"/>
            <wp:docPr id="97013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6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5</w:t>
      </w:r>
    </w:p>
    <w:p w14:paraId="33D3D985" w14:textId="71FAD04F" w:rsidR="00643716" w:rsidRDefault="00D735F1" w:rsidP="00643716">
      <w:pPr>
        <w:pStyle w:val="ab"/>
      </w:pPr>
      <w:r w:rsidRPr="00D735F1">
        <w:rPr>
          <w:noProof/>
        </w:rPr>
        <w:drawing>
          <wp:inline distT="0" distB="0" distL="0" distR="0" wp14:anchorId="04054397" wp14:editId="445A2885">
            <wp:extent cx="6120130" cy="2167890"/>
            <wp:effectExtent l="0" t="0" r="0" b="3810"/>
            <wp:docPr id="59524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47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6</w:t>
      </w:r>
    </w:p>
    <w:p w14:paraId="7B1AAD63" w14:textId="4E5921DD" w:rsidR="00D735F1" w:rsidRDefault="00D735F1" w:rsidP="00D735F1">
      <w:pPr>
        <w:ind w:firstLine="0"/>
        <w:jc w:val="center"/>
      </w:pPr>
      <w:r>
        <w:t>Код програми</w:t>
      </w:r>
    </w:p>
    <w:p w14:paraId="7CAB418F" w14:textId="39BDC3B7" w:rsidR="00D735F1" w:rsidRDefault="00D735F1" w:rsidP="00D735F1">
      <w:pPr>
        <w:pStyle w:val="af3"/>
        <w:rPr>
          <w:lang w:val="en-US"/>
        </w:rPr>
      </w:pPr>
      <w:r>
        <w:rPr>
          <w:lang w:val="en-US"/>
        </w:rPr>
        <w:t>#pr_w_6_02</w:t>
      </w:r>
    </w:p>
    <w:p w14:paraId="3CCE3C1F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def Factorial(x):</w:t>
      </w:r>
    </w:p>
    <w:p w14:paraId="4EE543D5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"""Обчислення факторіала числа x."""</w:t>
      </w:r>
    </w:p>
    <w:p w14:paraId="4C6822A9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P = 1</w:t>
      </w:r>
    </w:p>
    <w:p w14:paraId="520696E5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for i in range(1, x + 1):</w:t>
      </w:r>
    </w:p>
    <w:p w14:paraId="61D79F70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P *= i</w:t>
      </w:r>
    </w:p>
    <w:p w14:paraId="280C7A22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return P</w:t>
      </w:r>
    </w:p>
    <w:p w14:paraId="01B63A28" w14:textId="77777777" w:rsidR="00D735F1" w:rsidRPr="00D735F1" w:rsidRDefault="00D735F1" w:rsidP="00D735F1">
      <w:pPr>
        <w:pStyle w:val="af3"/>
        <w:rPr>
          <w:lang w:val="en-US"/>
        </w:rPr>
      </w:pPr>
    </w:p>
    <w:p w14:paraId="46E1AECD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def Allocation(x, y):</w:t>
      </w:r>
    </w:p>
    <w:p w14:paraId="5AFBD700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"""Обчислення кількості розміщень (A)."""</w:t>
      </w:r>
    </w:p>
    <w:p w14:paraId="0A73F465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if y &gt; x: return 0</w:t>
      </w:r>
    </w:p>
    <w:p w14:paraId="1D736E8E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A = Factorial(x) / Factorial(x - y)</w:t>
      </w:r>
    </w:p>
    <w:p w14:paraId="70650956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return int(A)</w:t>
      </w:r>
    </w:p>
    <w:p w14:paraId="6F241A95" w14:textId="77777777" w:rsidR="00D735F1" w:rsidRPr="00D735F1" w:rsidRDefault="00D735F1" w:rsidP="00D735F1">
      <w:pPr>
        <w:pStyle w:val="af3"/>
        <w:rPr>
          <w:lang w:val="en-US"/>
        </w:rPr>
      </w:pPr>
    </w:p>
    <w:p w14:paraId="571CA729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def Combinations(x, y):</w:t>
      </w:r>
    </w:p>
    <w:p w14:paraId="0145B26E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"""Обчислення кількості комбінацій (C)."""</w:t>
      </w:r>
    </w:p>
    <w:p w14:paraId="69DAD3F7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if y &gt; x: return 0</w:t>
      </w:r>
    </w:p>
    <w:p w14:paraId="0B0298CE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C = Factorial(x) / (Factorial(y) * Factorial(x - y))</w:t>
      </w:r>
    </w:p>
    <w:p w14:paraId="60CB70AC" w14:textId="7DACCF41" w:rsid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return int(C)</w:t>
      </w:r>
    </w:p>
    <w:p w14:paraId="03B3C279" w14:textId="77777777" w:rsidR="00D735F1" w:rsidRDefault="00D735F1" w:rsidP="00D735F1">
      <w:pPr>
        <w:pStyle w:val="af3"/>
        <w:rPr>
          <w:lang w:val="en-US"/>
        </w:rPr>
      </w:pPr>
    </w:p>
    <w:p w14:paraId="6743305D" w14:textId="38F09A41" w:rsidR="00D735F1" w:rsidRDefault="00D735F1" w:rsidP="00D735F1">
      <w:pPr>
        <w:pStyle w:val="af3"/>
        <w:rPr>
          <w:lang w:val="en-US"/>
        </w:rPr>
      </w:pPr>
      <w:r>
        <w:rPr>
          <w:lang w:val="en-US"/>
        </w:rPr>
        <w:lastRenderedPageBreak/>
        <w:t>#pr_w_6</w:t>
      </w:r>
    </w:p>
    <w:p w14:paraId="0AA713D1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name = "Олександр"</w:t>
      </w:r>
    </w:p>
    <w:p w14:paraId="46AFFACA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surname = "Шарандак"</w:t>
      </w:r>
    </w:p>
    <w:p w14:paraId="6834E442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group = "ПЗ-25-1"</w:t>
      </w:r>
    </w:p>
    <w:p w14:paraId="50259FC0" w14:textId="77777777" w:rsidR="00D735F1" w:rsidRPr="00D735F1" w:rsidRDefault="00D735F1" w:rsidP="00D735F1">
      <w:pPr>
        <w:pStyle w:val="af3"/>
        <w:rPr>
          <w:lang w:val="en-US"/>
        </w:rPr>
      </w:pPr>
    </w:p>
    <w:p w14:paraId="4E6E788B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module = __import__("pr_w_6_02_Sharandak_F2-25-1")</w:t>
      </w:r>
    </w:p>
    <w:p w14:paraId="7F1346A2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Factorial = module.Factorial</w:t>
      </w:r>
    </w:p>
    <w:p w14:paraId="2189A266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Allocation = module.Allocation</w:t>
      </w:r>
    </w:p>
    <w:p w14:paraId="3827EC1C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Combinations = module.Combinations</w:t>
      </w:r>
    </w:p>
    <w:p w14:paraId="6E99CBD4" w14:textId="77777777" w:rsidR="00D735F1" w:rsidRPr="00D735F1" w:rsidRDefault="00D735F1" w:rsidP="00D735F1">
      <w:pPr>
        <w:pStyle w:val="af3"/>
        <w:rPr>
          <w:lang w:val="en-US"/>
        </w:rPr>
      </w:pPr>
    </w:p>
    <w:p w14:paraId="1D2D862B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print(f"{name} {surname} \t {group} \n")</w:t>
      </w:r>
    </w:p>
    <w:p w14:paraId="7680E6BA" w14:textId="77777777" w:rsidR="00D735F1" w:rsidRPr="00D735F1" w:rsidRDefault="00D735F1" w:rsidP="00D735F1">
      <w:pPr>
        <w:pStyle w:val="af3"/>
        <w:rPr>
          <w:lang w:val="en-US"/>
        </w:rPr>
      </w:pPr>
    </w:p>
    <w:p w14:paraId="4A2055DF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try:</w:t>
      </w:r>
    </w:p>
    <w:p w14:paraId="558B1FDB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n = int(input("Укажіть загальну кількість елементів (n): "))</w:t>
      </w:r>
    </w:p>
    <w:p w14:paraId="5551F836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</w:t>
      </w:r>
    </w:p>
    <w:p w14:paraId="44AC1FC9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print("Чи враховується порядок наступності у сполуці?\n 1 - так\n 2 - ні")</w:t>
      </w:r>
    </w:p>
    <w:p w14:paraId="1A4C38A4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question_1 = int(input("Оберіть варіант відповіді: "))</w:t>
      </w:r>
    </w:p>
    <w:p w14:paraId="79259E27" w14:textId="77777777" w:rsidR="00D735F1" w:rsidRPr="00D735F1" w:rsidRDefault="00D735F1" w:rsidP="00D735F1">
      <w:pPr>
        <w:pStyle w:val="af3"/>
        <w:rPr>
          <w:lang w:val="en-US"/>
        </w:rPr>
      </w:pPr>
    </w:p>
    <w:p w14:paraId="33312F50" w14:textId="77777777" w:rsidR="00D735F1" w:rsidRPr="00D735F1" w:rsidRDefault="00D735F1" w:rsidP="00D735F1">
      <w:pPr>
        <w:pStyle w:val="af3"/>
        <w:rPr>
          <w:lang w:val="en-US"/>
        </w:rPr>
      </w:pPr>
    </w:p>
    <w:p w14:paraId="00F0CE55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if question_1 == 2:</w:t>
      </w:r>
    </w:p>
    <w:p w14:paraId="3128442F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k = int(input("Укажіть кількість елементів, які використовуються (k): "))</w:t>
      </w:r>
    </w:p>
    <w:p w14:paraId="70CC867B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print(f"\nКількість комбінацій C({n}, {k}) = {Combinations(n, k)}")</w:t>
      </w:r>
    </w:p>
    <w:p w14:paraId="715005FE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else:</w:t>
      </w:r>
    </w:p>
    <w:p w14:paraId="2602D9AF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print("Чи всі елементи входять до сполуки?\n 1 - так\n 2 - ні")</w:t>
      </w:r>
    </w:p>
    <w:p w14:paraId="5665E484" w14:textId="77777777" w:rsidR="00D735F1" w:rsidRPr="00D735F1" w:rsidRDefault="00D735F1" w:rsidP="00D735F1">
      <w:pPr>
        <w:pStyle w:val="af3"/>
        <w:rPr>
          <w:lang w:val="en-US"/>
        </w:rPr>
      </w:pPr>
    </w:p>
    <w:p w14:paraId="1DFC82E8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question_2 = int(input("Оберіть варіант відповіді: "))</w:t>
      </w:r>
    </w:p>
    <w:p w14:paraId="7B36C7C8" w14:textId="77777777" w:rsidR="00D735F1" w:rsidRPr="00D735F1" w:rsidRDefault="00D735F1" w:rsidP="00D735F1">
      <w:pPr>
        <w:pStyle w:val="af3"/>
        <w:rPr>
          <w:lang w:val="en-US"/>
        </w:rPr>
      </w:pPr>
    </w:p>
    <w:p w14:paraId="7F9B4B1F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if question_2 == 1:</w:t>
      </w:r>
    </w:p>
    <w:p w14:paraId="039DF40E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    print(f"\nКількість перестановок P({n}) = {Factorial(n)}")</w:t>
      </w:r>
    </w:p>
    <w:p w14:paraId="5DA86013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else:</w:t>
      </w:r>
    </w:p>
    <w:p w14:paraId="1F7AB270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    k = int(input("Укажіть кількість елементів, які використовуються (k): "))</w:t>
      </w:r>
    </w:p>
    <w:p w14:paraId="411C3DFE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        print(f"\nКількість розміщень A({n}, {k}) = {Allocation(n, k)}")</w:t>
      </w:r>
    </w:p>
    <w:p w14:paraId="738301CD" w14:textId="77777777" w:rsidR="00D735F1" w:rsidRPr="00D735F1" w:rsidRDefault="00D735F1" w:rsidP="00D735F1">
      <w:pPr>
        <w:pStyle w:val="af3"/>
        <w:rPr>
          <w:lang w:val="en-US"/>
        </w:rPr>
      </w:pPr>
    </w:p>
    <w:p w14:paraId="03E90F16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except ValueError:</w:t>
      </w:r>
    </w:p>
    <w:p w14:paraId="1EF46AFA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print("Помилка: введіть ціле число.")</w:t>
      </w:r>
    </w:p>
    <w:p w14:paraId="21B8C433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except Exception as e:</w:t>
      </w:r>
    </w:p>
    <w:p w14:paraId="484BA807" w14:textId="77777777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 xml:space="preserve">    print(f"Виникла помилка: {e}")</w:t>
      </w:r>
    </w:p>
    <w:p w14:paraId="1979E3AC" w14:textId="77777777" w:rsidR="00D735F1" w:rsidRPr="00D735F1" w:rsidRDefault="00D735F1" w:rsidP="00D735F1">
      <w:pPr>
        <w:pStyle w:val="af3"/>
        <w:rPr>
          <w:lang w:val="en-US"/>
        </w:rPr>
      </w:pPr>
    </w:p>
    <w:p w14:paraId="05DCE0E8" w14:textId="741FE9C4" w:rsidR="00D735F1" w:rsidRPr="00D735F1" w:rsidRDefault="00D735F1" w:rsidP="00D735F1">
      <w:pPr>
        <w:pStyle w:val="af3"/>
        <w:rPr>
          <w:lang w:val="en-US"/>
        </w:rPr>
      </w:pPr>
      <w:r w:rsidRPr="00D735F1">
        <w:rPr>
          <w:lang w:val="en-US"/>
        </w:rPr>
        <w:t>print("\nПрограму завершено.")</w:t>
      </w:r>
    </w:p>
    <w:p w14:paraId="60B6158F" w14:textId="5B30C59C" w:rsidR="007475D7" w:rsidRPr="00496FF0" w:rsidRDefault="007475D7" w:rsidP="007475D7">
      <w:pPr>
        <w:pStyle w:val="aa"/>
      </w:pPr>
      <w:r>
        <w:t>Висновок.</w:t>
      </w:r>
      <w:r w:rsidR="00D735F1" w:rsidRPr="00D735F1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D735F1" w:rsidRPr="00D735F1">
        <w:t>Отримав практичні навички по застосуванню функцій в процесі розробки алгоритмів мовою Python.</w:t>
      </w:r>
    </w:p>
    <w:sectPr w:rsidR="007475D7" w:rsidRPr="00496FF0" w:rsidSect="00DF6B87">
      <w:headerReference w:type="default" r:id="rId14"/>
      <w:footerReference w:type="default" r:id="rId15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44D65" w14:textId="77777777" w:rsidR="00E150E7" w:rsidRDefault="00E150E7" w:rsidP="00C25072">
      <w:pPr>
        <w:spacing w:line="240" w:lineRule="auto"/>
      </w:pPr>
      <w:r>
        <w:separator/>
      </w:r>
    </w:p>
  </w:endnote>
  <w:endnote w:type="continuationSeparator" w:id="0">
    <w:p w14:paraId="54F81E6A" w14:textId="77777777" w:rsidR="00E150E7" w:rsidRDefault="00E150E7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DAE6" w14:textId="2D948F50" w:rsidR="007E65E2" w:rsidRPr="0076308D" w:rsidRDefault="0076308D" w:rsidP="00DF6B87">
    <w:pPr>
      <w:pStyle w:val="a8"/>
      <w:ind w:firstLine="3969"/>
      <w:rPr>
        <w:sz w:val="28"/>
        <w:szCs w:val="20"/>
        <w:lang w:val="en-US"/>
      </w:rPr>
    </w:pPr>
    <w:r>
      <w:rPr>
        <w:sz w:val="28"/>
        <w:szCs w:val="20"/>
        <w:lang w:val="en-US"/>
      </w:rPr>
      <w:t>F</w:t>
    </w:r>
    <w:r w:rsidR="00ED492E">
      <w:rPr>
        <w:sz w:val="28"/>
        <w:szCs w:val="20"/>
      </w:rPr>
      <w:t>2.2</w:t>
    </w:r>
    <w:r>
      <w:rPr>
        <w:sz w:val="28"/>
        <w:szCs w:val="20"/>
        <w:lang w:val="en-US"/>
      </w:rPr>
      <w:t>5</w:t>
    </w:r>
    <w:r w:rsidR="00ED492E">
      <w:rPr>
        <w:sz w:val="28"/>
        <w:szCs w:val="20"/>
      </w:rPr>
      <w:t>-</w:t>
    </w:r>
    <w:r>
      <w:rPr>
        <w:sz w:val="28"/>
        <w:szCs w:val="20"/>
        <w:lang w:val="en-US"/>
      </w:rPr>
      <w:t>1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>18</w:t>
    </w:r>
    <w:r w:rsidR="00ED492E">
      <w:rPr>
        <w:sz w:val="28"/>
        <w:szCs w:val="20"/>
      </w:rPr>
      <w:t xml:space="preserve"> ПР-</w:t>
    </w:r>
    <w:r w:rsidR="007549AF">
      <w:rPr>
        <w:sz w:val="28"/>
        <w:szCs w:val="20"/>
      </w:rPr>
      <w:t>0</w:t>
    </w:r>
    <w:r>
      <w:rPr>
        <w:sz w:val="28"/>
        <w:szCs w:val="20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C184" w14:textId="77777777" w:rsidR="00E150E7" w:rsidRDefault="00E150E7" w:rsidP="00C25072">
      <w:pPr>
        <w:spacing w:line="240" w:lineRule="auto"/>
      </w:pPr>
      <w:r>
        <w:separator/>
      </w:r>
    </w:p>
  </w:footnote>
  <w:footnote w:type="continuationSeparator" w:id="0">
    <w:p w14:paraId="6AF2E117" w14:textId="77777777" w:rsidR="00E150E7" w:rsidRDefault="00E150E7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D0AB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57D28ED" wp14:editId="625E40CB">
              <wp:simplePos x="0" y="0"/>
              <wp:positionH relativeFrom="column">
                <wp:posOffset>-201690</wp:posOffset>
              </wp:positionH>
              <wp:positionV relativeFrom="paragraph">
                <wp:posOffset>-200049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44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86489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8"/>
                            <a:ext cx="3681" cy="230"/>
                            <a:chOff x="1113" y="16182"/>
                            <a:chExt cx="3681" cy="230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8D661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B94CF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8" y="16182"/>
                              <a:ext cx="87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ED1E0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70BCA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2E62F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63" cy="497"/>
                            <a:chOff x="1163" y="15606"/>
                            <a:chExt cx="2263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DA6EB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8C56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B8051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63" cy="227"/>
                              <a:chOff x="1163" y="15606"/>
                              <a:chExt cx="2263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A0E26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059BC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09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AEDD1" w14:textId="6076C79F" w:rsidR="00694E0A" w:rsidRPr="0076308D" w:rsidRDefault="0076308D" w:rsidP="00422E4C">
                                  <w:pPr>
                                    <w:pStyle w:val="a8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7D28ED" id="Group 187" o:spid="_x0000_s1026" style="position:absolute;left:0;text-align:left;margin-left:-15.9pt;margin-top:-15.7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44,15571" to="3445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53A86489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8;width:3681;height:230" coordorigin="1113,16182" coordsize="368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0A38D661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252B94CF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458;top:16182;width:87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43BED1E0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5E970BCA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5F82E62F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63;height:497" coordorigin="1163,15606" coordsize="226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241DA6EB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4B8C56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4D3B8051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63;height:227" coordorigin="1163,15606" coordsize="226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3C7A0E26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3A059BC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0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2CAEDD1" w14:textId="6076C79F" w:rsidR="00694E0A" w:rsidRPr="0076308D" w:rsidRDefault="0076308D" w:rsidP="00422E4C">
                            <w:pPr>
                              <w:pStyle w:val="a8"/>
                              <w:jc w:val="bot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28F2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05550393">
    <w:abstractNumId w:val="15"/>
  </w:num>
  <w:num w:numId="2" w16cid:durableId="1772582408">
    <w:abstractNumId w:val="16"/>
  </w:num>
  <w:num w:numId="3" w16cid:durableId="622075748">
    <w:abstractNumId w:val="14"/>
  </w:num>
  <w:num w:numId="4" w16cid:durableId="868762110">
    <w:abstractNumId w:val="9"/>
  </w:num>
  <w:num w:numId="5" w16cid:durableId="1501315573">
    <w:abstractNumId w:val="7"/>
  </w:num>
  <w:num w:numId="6" w16cid:durableId="1083376526">
    <w:abstractNumId w:val="6"/>
  </w:num>
  <w:num w:numId="7" w16cid:durableId="1322463552">
    <w:abstractNumId w:val="5"/>
  </w:num>
  <w:num w:numId="8" w16cid:durableId="644434945">
    <w:abstractNumId w:val="4"/>
  </w:num>
  <w:num w:numId="9" w16cid:durableId="1901285089">
    <w:abstractNumId w:val="8"/>
  </w:num>
  <w:num w:numId="10" w16cid:durableId="2008360508">
    <w:abstractNumId w:val="3"/>
  </w:num>
  <w:num w:numId="11" w16cid:durableId="654182404">
    <w:abstractNumId w:val="2"/>
  </w:num>
  <w:num w:numId="12" w16cid:durableId="1276137987">
    <w:abstractNumId w:val="1"/>
  </w:num>
  <w:num w:numId="13" w16cid:durableId="1363827779">
    <w:abstractNumId w:val="0"/>
  </w:num>
  <w:num w:numId="14" w16cid:durableId="1318418437">
    <w:abstractNumId w:val="10"/>
  </w:num>
  <w:num w:numId="15" w16cid:durableId="1908802118">
    <w:abstractNumId w:val="12"/>
  </w:num>
  <w:num w:numId="16" w16cid:durableId="1019358975">
    <w:abstractNumId w:val="11"/>
  </w:num>
  <w:num w:numId="17" w16cid:durableId="1624385568">
    <w:abstractNumId w:val="13"/>
  </w:num>
  <w:num w:numId="18" w16cid:durableId="987125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308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3E7832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43716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549AF"/>
    <w:rsid w:val="007609D0"/>
    <w:rsid w:val="007619A9"/>
    <w:rsid w:val="0076308D"/>
    <w:rsid w:val="00765722"/>
    <w:rsid w:val="00774362"/>
    <w:rsid w:val="00780D64"/>
    <w:rsid w:val="00783DB8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138D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3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735F1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150E7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2DA9F"/>
  <w15:docId w15:val="{CF0828D6-02C4-4954-A3E9-46C1811D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43716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6437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70</TotalTime>
  <Pages>6</Pages>
  <Words>3287</Words>
  <Characters>1875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2026-05-25T11:28:00Z</dcterms:created>
  <dcterms:modified xsi:type="dcterms:W3CDTF">2026-05-26T20:46:00Z</dcterms:modified>
</cp:coreProperties>
</file>