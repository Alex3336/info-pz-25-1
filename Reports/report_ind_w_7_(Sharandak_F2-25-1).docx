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B09" w14:textId="242A16D6" w:rsidR="00CF0AC5" w:rsidRPr="001D13A3" w:rsidRDefault="009C7450" w:rsidP="009C7450">
      <w:pPr>
        <w:pStyle w:val="ae"/>
      </w:pPr>
      <w:r w:rsidRPr="001D13A3">
        <w:t xml:space="preserve">Звіт про виконання </w:t>
      </w:r>
      <w:r w:rsidR="00DA10BD" w:rsidRPr="001D13A3">
        <w:t>Індивідуального</w:t>
      </w:r>
      <w:r w:rsidRPr="001D13A3">
        <w:t xml:space="preserve"> </w:t>
      </w:r>
      <w:r w:rsidR="00DA10BD" w:rsidRPr="001D13A3">
        <w:t>завдання</w:t>
      </w:r>
      <w:r w:rsidRPr="001D13A3">
        <w:t xml:space="preserve"> №</w:t>
      </w:r>
      <w:r w:rsidR="00421F05" w:rsidRPr="001D13A3">
        <w:t>7</w:t>
      </w:r>
    </w:p>
    <w:p w14:paraId="4F2021DD" w14:textId="5FA06E57" w:rsidR="00421F05" w:rsidRPr="001D13A3" w:rsidRDefault="009C7450" w:rsidP="009C7450">
      <w:pPr>
        <w:pStyle w:val="aa"/>
      </w:pPr>
      <w:r w:rsidRPr="001D13A3">
        <w:t>Тема.</w:t>
      </w:r>
      <w:r w:rsidR="00421F05" w:rsidRPr="001D13A3">
        <w:t> Розробка GUI засобами стандартного модулю Python tkinter.</w:t>
      </w:r>
    </w:p>
    <w:p w14:paraId="2C978823" w14:textId="0305ECBC" w:rsidR="009C7450" w:rsidRPr="001D13A3" w:rsidRDefault="009C7450" w:rsidP="009C7450">
      <w:pPr>
        <w:pStyle w:val="aa"/>
      </w:pPr>
      <w:r w:rsidRPr="001D13A3">
        <w:t>Мета</w:t>
      </w:r>
      <w:r w:rsidR="00496FF0" w:rsidRPr="001D13A3">
        <w:t>.</w:t>
      </w:r>
      <w:r w:rsidR="00421F05" w:rsidRPr="001D13A3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421F05" w:rsidRPr="001D13A3">
        <w:t>Отримати практичні навички по розробці GUI засобами модуля tkinter.</w:t>
      </w:r>
    </w:p>
    <w:p w14:paraId="4C4E8400" w14:textId="77777777" w:rsidR="00496FF0" w:rsidRPr="001D13A3" w:rsidRDefault="00496FF0" w:rsidP="007475D7">
      <w:pPr>
        <w:spacing w:before="360"/>
        <w:ind w:firstLine="0"/>
        <w:jc w:val="center"/>
      </w:pPr>
      <w:r w:rsidRPr="001D13A3">
        <w:t>Порядок виконання роботи</w:t>
      </w:r>
    </w:p>
    <w:p w14:paraId="1233A0E9" w14:textId="63CECA41" w:rsidR="004E6575" w:rsidRPr="001D13A3" w:rsidRDefault="004E6575" w:rsidP="00421F05">
      <w:pPr>
        <w:pStyle w:val="a"/>
        <w:rPr>
          <w:lang w:val="uk-UA"/>
        </w:rPr>
      </w:pPr>
      <w:r w:rsidRPr="001D13A3">
        <w:rPr>
          <w:lang w:val="uk-UA"/>
        </w:rPr>
        <w:t>Дав назву Python файлу ind_w_7_(Sharandak_F2-25-1).py</w:t>
      </w:r>
    </w:p>
    <w:p w14:paraId="34F95956" w14:textId="316887EF" w:rsidR="007475D7" w:rsidRPr="001D13A3" w:rsidRDefault="00421F05" w:rsidP="00421F05">
      <w:pPr>
        <w:pStyle w:val="a"/>
        <w:rPr>
          <w:lang w:val="uk-UA"/>
        </w:rPr>
      </w:pPr>
      <w:r w:rsidRPr="001D13A3">
        <w:rPr>
          <w:lang w:val="uk-UA"/>
        </w:rPr>
        <w:t>За варіантом індивідуального завдання розпочав розробку програми, яка має графічний інтерфейс користувача.</w:t>
      </w:r>
    </w:p>
    <w:p w14:paraId="011D2A3C" w14:textId="6F50FC2E" w:rsidR="00421F05" w:rsidRPr="001D13A3" w:rsidRDefault="00421F05" w:rsidP="00421F05">
      <w:pPr>
        <w:pStyle w:val="a"/>
        <w:rPr>
          <w:lang w:val="uk-UA"/>
        </w:rPr>
      </w:pPr>
      <w:r w:rsidRPr="001D13A3">
        <w:rPr>
          <w:lang w:val="uk-UA"/>
        </w:rPr>
        <w:t>Здійснив імпорт стандартного модуля мови Python tkinter.</w:t>
      </w:r>
    </w:p>
    <w:p w14:paraId="180C27F7" w14:textId="1DC4ADBF" w:rsidR="00421F05" w:rsidRPr="001D13A3" w:rsidRDefault="00421F05" w:rsidP="00421F05">
      <w:pPr>
        <w:pStyle w:val="a"/>
        <w:rPr>
          <w:lang w:val="uk-UA"/>
        </w:rPr>
      </w:pPr>
      <w:r w:rsidRPr="001D13A3">
        <w:rPr>
          <w:lang w:val="uk-UA"/>
        </w:rPr>
        <w:t>Описав алгоритм існування та здійснив попередні налаштування конфігурації головного вікна додатку.</w:t>
      </w:r>
    </w:p>
    <w:p w14:paraId="0CF8D2D8" w14:textId="442EAD7C" w:rsidR="00421F05" w:rsidRPr="001D13A3" w:rsidRDefault="00421F05" w:rsidP="00421F05">
      <w:pPr>
        <w:pStyle w:val="a"/>
        <w:rPr>
          <w:lang w:val="uk-UA"/>
        </w:rPr>
      </w:pPr>
      <w:r w:rsidRPr="001D13A3">
        <w:rPr>
          <w:lang w:val="uk-UA"/>
        </w:rPr>
        <w:t>Створив складові елементи інтерфейсу головного вікна.</w:t>
      </w:r>
    </w:p>
    <w:p w14:paraId="234B07C5" w14:textId="299C3371" w:rsidR="00421F05" w:rsidRPr="001D13A3" w:rsidRDefault="0024702E" w:rsidP="0024702E">
      <w:pPr>
        <w:pStyle w:val="a"/>
        <w:numPr>
          <w:ilvl w:val="0"/>
          <w:numId w:val="0"/>
        </w:numPr>
        <w:ind w:firstLine="964"/>
        <w:rPr>
          <w:lang w:val="uk-UA"/>
        </w:rPr>
      </w:pPr>
      <w:r w:rsidRPr="001D13A3">
        <w:rPr>
          <w:lang w:val="uk-UA"/>
        </w:rPr>
        <w:t>4.1</w:t>
      </w:r>
      <w:r w:rsidRPr="001D13A3">
        <w:rPr>
          <w:lang w:val="uk-UA"/>
        </w:rPr>
        <w:tab/>
        <w:t>Описав складові елементи організацій введення вхідних даних:</w:t>
      </w:r>
    </w:p>
    <w:p w14:paraId="6A1C3434" w14:textId="09463399" w:rsidR="0024702E" w:rsidRPr="001D13A3" w:rsidRDefault="0024702E" w:rsidP="0024702E">
      <w:pPr>
        <w:pStyle w:val="a0"/>
        <w:ind w:firstLine="964"/>
      </w:pPr>
      <w:r w:rsidRPr="001D13A3">
        <w:t xml:space="preserve"> </w:t>
      </w:r>
      <w:r w:rsidRPr="001D13A3">
        <w:tab/>
        <w:t>описав віджет рамки для групування елементів введення вхідних даних;</w:t>
      </w:r>
    </w:p>
    <w:p w14:paraId="69A8B940" w14:textId="2C50301B" w:rsidR="0024702E" w:rsidRPr="001D13A3" w:rsidRDefault="004E6575" w:rsidP="0024702E">
      <w:pPr>
        <w:pStyle w:val="a0"/>
        <w:ind w:firstLine="964"/>
      </w:pPr>
      <w:r w:rsidRPr="001D13A3">
        <w:t xml:space="preserve"> </w:t>
      </w:r>
      <w:r w:rsidRPr="001D13A3">
        <w:tab/>
      </w:r>
      <w:r w:rsidR="0024702E" w:rsidRPr="001D13A3">
        <w:t>описав віджети міток для забезпечення наочності в процесі використання програмного додатку;</w:t>
      </w:r>
    </w:p>
    <w:p w14:paraId="4B9737F1" w14:textId="409873E2" w:rsidR="0024702E" w:rsidRPr="001D13A3" w:rsidRDefault="004E6575" w:rsidP="0024702E">
      <w:pPr>
        <w:pStyle w:val="a0"/>
        <w:ind w:firstLine="964"/>
      </w:pPr>
      <w:r w:rsidRPr="001D13A3">
        <w:t xml:space="preserve"> </w:t>
      </w:r>
      <w:r w:rsidRPr="001D13A3">
        <w:tab/>
      </w:r>
      <w:r w:rsidR="0024702E" w:rsidRPr="001D13A3">
        <w:t>описав віджети однорядкового введення тексту, які забезпечують безпосереднє введення вхідних даних;</w:t>
      </w:r>
    </w:p>
    <w:p w14:paraId="27B0C246" w14:textId="536887D1" w:rsidR="0024702E" w:rsidRPr="001D13A3" w:rsidRDefault="004E6575" w:rsidP="0024702E">
      <w:pPr>
        <w:pStyle w:val="a0"/>
        <w:ind w:firstLine="964"/>
      </w:pPr>
      <w:r w:rsidRPr="001D13A3">
        <w:t xml:space="preserve"> </w:t>
      </w:r>
      <w:r w:rsidRPr="001D13A3">
        <w:tab/>
      </w:r>
      <w:r w:rsidR="0024702E" w:rsidRPr="001D13A3">
        <w:t xml:space="preserve">через метод </w:t>
      </w:r>
      <w:r w:rsidR="003028FA" w:rsidRPr="001D13A3">
        <w:t>grid</w:t>
      </w:r>
      <w:r w:rsidR="0024702E" w:rsidRPr="001D13A3">
        <w:t>() описав умови відображення складових елементів організації введення даних.</w:t>
      </w:r>
    </w:p>
    <w:p w14:paraId="2BB8202F" w14:textId="417436AB" w:rsidR="0024702E" w:rsidRPr="001D13A3" w:rsidRDefault="0024702E" w:rsidP="0024702E">
      <w:pPr>
        <w:pStyle w:val="a0"/>
        <w:numPr>
          <w:ilvl w:val="0"/>
          <w:numId w:val="0"/>
        </w:numPr>
        <w:ind w:left="964"/>
      </w:pPr>
      <w:r w:rsidRPr="001D13A3">
        <w:t>4.2</w:t>
      </w:r>
      <w:r w:rsidRPr="001D13A3">
        <w:tab/>
        <w:t>Описав механізм обробки вхідних даних:</w:t>
      </w:r>
    </w:p>
    <w:p w14:paraId="27079802" w14:textId="4A8ABC19" w:rsidR="0024702E" w:rsidRPr="001D13A3" w:rsidRDefault="004E6575" w:rsidP="0024702E">
      <w:pPr>
        <w:pStyle w:val="a0"/>
        <w:ind w:firstLine="964"/>
      </w:pPr>
      <w:r w:rsidRPr="001D13A3">
        <w:t xml:space="preserve"> </w:t>
      </w:r>
      <w:r w:rsidRPr="001D13A3">
        <w:tab/>
      </w:r>
      <w:r w:rsidR="0024702E" w:rsidRPr="001D13A3">
        <w:t>через клас Button() описав віджет кнопки, а також умову відображення її у вікні програмного додатку;</w:t>
      </w:r>
    </w:p>
    <w:p w14:paraId="7397F0DA" w14:textId="5C90AB78" w:rsidR="004E6575" w:rsidRPr="001D13A3" w:rsidRDefault="004E6575" w:rsidP="0024702E">
      <w:pPr>
        <w:pStyle w:val="a0"/>
        <w:ind w:firstLine="964"/>
      </w:pPr>
      <w:r w:rsidRPr="001D13A3">
        <w:t xml:space="preserve"> </w:t>
      </w:r>
      <w:r w:rsidRPr="001D13A3">
        <w:tab/>
        <w:t>через метод bind() описав механізм обробки події;</w:t>
      </w:r>
    </w:p>
    <w:p w14:paraId="7FE1759B" w14:textId="05306DD1" w:rsidR="004E6575" w:rsidRPr="001D13A3" w:rsidRDefault="004E6575" w:rsidP="0024702E">
      <w:pPr>
        <w:pStyle w:val="a0"/>
        <w:ind w:firstLine="964"/>
      </w:pPr>
      <w:r w:rsidRPr="001D13A3">
        <w:t xml:space="preserve"> </w:t>
      </w:r>
      <w:r w:rsidRPr="001D13A3">
        <w:tab/>
        <w:t xml:space="preserve">виніс функції які перевіряють </w:t>
      </w:r>
      <w:r w:rsidR="003028FA" w:rsidRPr="001D13A3">
        <w:t>код на наявність математичних невизначеностей у файл _math_functions_check.py та імпортував їх</w:t>
      </w:r>
      <w:r w:rsidR="009A7B41" w:rsidRPr="001D13A3">
        <w:t>;</w:t>
      </w:r>
    </w:p>
    <w:p w14:paraId="737A6FE5" w14:textId="52AB6E73" w:rsidR="003028FA" w:rsidRPr="001D13A3" w:rsidRDefault="003028FA" w:rsidP="00FA14DC">
      <w:pPr>
        <w:pStyle w:val="a0"/>
        <w:ind w:firstLine="964"/>
      </w:pPr>
      <w:r w:rsidRPr="001D13A3">
        <w:lastRenderedPageBreak/>
        <w:t xml:space="preserve"> </w:t>
      </w:r>
      <w:r w:rsidRPr="001D13A3">
        <w:tab/>
      </w:r>
      <w:r w:rsidR="009A7B41" w:rsidRPr="001D13A3">
        <w:t>через опис інструкцій функції calculate_all(event=None) організував механізм обчислення вхідних даних відповідно до формул, що задані у індивідуальному завданні 7;</w:t>
      </w:r>
    </w:p>
    <w:p w14:paraId="1B9B82CA" w14:textId="79106645" w:rsidR="004E6575" w:rsidRPr="001D13A3" w:rsidRDefault="004E6575" w:rsidP="009A7B41">
      <w:pPr>
        <w:pStyle w:val="a0"/>
      </w:pPr>
      <w:r w:rsidRPr="001D13A3">
        <w:t xml:space="preserve"> </w:t>
      </w:r>
      <w:r w:rsidRPr="001D13A3">
        <w:tab/>
      </w:r>
      <w:r w:rsidR="009A7B41" w:rsidRPr="001D13A3">
        <w:t>описав функцію safe_run(), яка забезпечує безпечне виконання обчислень, які не зупиняються при помилці, та обробку виняткових ситуацій під час виконання математичних операцій.</w:t>
      </w:r>
    </w:p>
    <w:p w14:paraId="6B91C519" w14:textId="363DE316" w:rsidR="004E6575" w:rsidRPr="001D13A3" w:rsidRDefault="004E6575" w:rsidP="004E6575">
      <w:pPr>
        <w:pStyle w:val="a"/>
        <w:numPr>
          <w:ilvl w:val="0"/>
          <w:numId w:val="0"/>
        </w:numPr>
        <w:ind w:left="709" w:firstLine="284"/>
        <w:rPr>
          <w:lang w:val="uk-UA"/>
        </w:rPr>
      </w:pPr>
      <w:r w:rsidRPr="001D13A3">
        <w:rPr>
          <w:lang w:val="uk-UA"/>
        </w:rPr>
        <w:t>4.3</w:t>
      </w:r>
      <w:r w:rsidRPr="001D13A3">
        <w:rPr>
          <w:lang w:val="uk-UA"/>
        </w:rPr>
        <w:tab/>
        <w:t>Описав механізм відображення вихідних даних:</w:t>
      </w:r>
    </w:p>
    <w:p w14:paraId="75C57671" w14:textId="0A8601D1" w:rsidR="004E6575" w:rsidRPr="001D13A3" w:rsidRDefault="004E6575" w:rsidP="004E6575">
      <w:pPr>
        <w:pStyle w:val="a0"/>
        <w:ind w:firstLine="964"/>
      </w:pPr>
      <w:r w:rsidRPr="001D13A3">
        <w:t xml:space="preserve"> </w:t>
      </w:r>
      <w:r w:rsidRPr="001D13A3">
        <w:tab/>
        <w:t>описав віджет рамки для групування елементів виведення вихідних даних;</w:t>
      </w:r>
    </w:p>
    <w:p w14:paraId="13C5C8AF" w14:textId="7E6AB30E" w:rsidR="004E6575" w:rsidRPr="001D13A3" w:rsidRDefault="004E6575" w:rsidP="004E6575">
      <w:pPr>
        <w:pStyle w:val="a0"/>
        <w:ind w:firstLine="964"/>
      </w:pPr>
      <w:r w:rsidRPr="001D13A3">
        <w:t xml:space="preserve"> </w:t>
      </w:r>
      <w:r w:rsidRPr="001D13A3">
        <w:tab/>
        <w:t>описав віджети міток для забезпечення відображення результату обробки вхідних даних;</w:t>
      </w:r>
    </w:p>
    <w:p w14:paraId="1419531F" w14:textId="3F466A83" w:rsidR="004E6575" w:rsidRPr="001D13A3" w:rsidRDefault="004E6575" w:rsidP="004E6575">
      <w:pPr>
        <w:pStyle w:val="a0"/>
        <w:ind w:firstLine="964"/>
      </w:pPr>
      <w:r w:rsidRPr="001D13A3">
        <w:t xml:space="preserve"> </w:t>
      </w:r>
      <w:r w:rsidRPr="001D13A3">
        <w:tab/>
        <w:t>описав умови відображення складових елементів організації виведення даних.</w:t>
      </w:r>
    </w:p>
    <w:p w14:paraId="72088F64" w14:textId="343ECD03" w:rsidR="004E6575" w:rsidRPr="001D13A3" w:rsidRDefault="004E6575" w:rsidP="004E6575">
      <w:pPr>
        <w:pStyle w:val="a"/>
        <w:numPr>
          <w:ilvl w:val="0"/>
          <w:numId w:val="0"/>
        </w:numPr>
        <w:ind w:left="709" w:firstLine="284"/>
        <w:rPr>
          <w:lang w:val="uk-UA"/>
        </w:rPr>
      </w:pPr>
      <w:r w:rsidRPr="001D13A3">
        <w:rPr>
          <w:lang w:val="uk-UA"/>
        </w:rPr>
        <w:t>4.4</w:t>
      </w:r>
      <w:r w:rsidRPr="001D13A3">
        <w:rPr>
          <w:lang w:val="uk-UA"/>
        </w:rPr>
        <w:tab/>
        <w:t>Стилізував вікно програми:</w:t>
      </w:r>
    </w:p>
    <w:p w14:paraId="3E5108FF" w14:textId="4BB3361B" w:rsidR="004E6575" w:rsidRPr="001D13A3" w:rsidRDefault="004E6575" w:rsidP="004E6575">
      <w:pPr>
        <w:pStyle w:val="a0"/>
        <w:ind w:firstLine="993"/>
      </w:pPr>
      <w:r w:rsidRPr="001D13A3">
        <w:t xml:space="preserve"> </w:t>
      </w:r>
      <w:r w:rsidRPr="001D13A3">
        <w:tab/>
        <w:t>додав шрифт Ubuntu-Regular, якщо користувач відмовився від завантаження використовується Arial</w:t>
      </w:r>
      <w:r w:rsidR="009A7B41" w:rsidRPr="001D13A3">
        <w:t>;</w:t>
      </w:r>
    </w:p>
    <w:p w14:paraId="6E9CAE39" w14:textId="32FA69A2" w:rsidR="004E6575" w:rsidRPr="001D13A3" w:rsidRDefault="004E6575" w:rsidP="004E6575">
      <w:pPr>
        <w:pStyle w:val="a0"/>
        <w:ind w:firstLine="993"/>
      </w:pPr>
      <w:r w:rsidRPr="001D13A3">
        <w:t xml:space="preserve"> </w:t>
      </w:r>
      <w:r w:rsidRPr="001D13A3">
        <w:tab/>
        <w:t>використовуючи Hex записав у константи кольори які задав елементам програми</w:t>
      </w:r>
      <w:r w:rsidR="009A7B41" w:rsidRPr="001D13A3">
        <w:t>;</w:t>
      </w:r>
    </w:p>
    <w:p w14:paraId="438D7760" w14:textId="14AFAFDD" w:rsidR="004E6575" w:rsidRPr="001D13A3" w:rsidRDefault="004E6575" w:rsidP="004E6575">
      <w:pPr>
        <w:pStyle w:val="a0"/>
        <w:ind w:firstLine="993"/>
      </w:pPr>
      <w:r w:rsidRPr="001D13A3">
        <w:t xml:space="preserve"> </w:t>
      </w:r>
      <w:r w:rsidRPr="001D13A3">
        <w:tab/>
        <w:t>застосувавши методи winfo_screenheight(), winfo_screenwidth(), визначив розміри екрану щоб запускати вікно програми по центру</w:t>
      </w:r>
      <w:r w:rsidR="009A7B41" w:rsidRPr="001D13A3">
        <w:t>;</w:t>
      </w:r>
    </w:p>
    <w:p w14:paraId="073A6C6E" w14:textId="7AE2E896" w:rsidR="009A7B41" w:rsidRPr="001D13A3" w:rsidRDefault="009A7B41" w:rsidP="004E6575">
      <w:pPr>
        <w:pStyle w:val="a0"/>
        <w:ind w:firstLine="993"/>
      </w:pPr>
      <w:r w:rsidRPr="001D13A3">
        <w:t xml:space="preserve"> </w:t>
      </w:r>
      <w:r w:rsidRPr="001D13A3">
        <w:tab/>
        <w:t>додав іконку для вікна програми (рисунок 7.1).</w:t>
      </w:r>
    </w:p>
    <w:p w14:paraId="26710875" w14:textId="4449AA61" w:rsidR="009A7B41" w:rsidRPr="001D13A3" w:rsidRDefault="009A7B41" w:rsidP="009A7B41">
      <w:pPr>
        <w:pStyle w:val="ab"/>
      </w:pPr>
      <w:r w:rsidRPr="001D13A3">
        <w:rPr>
          <w:noProof/>
        </w:rPr>
        <w:drawing>
          <wp:inline distT="0" distB="0" distL="0" distR="0" wp14:anchorId="7E71BD41" wp14:editId="4FCF2DC6">
            <wp:extent cx="1979433" cy="1979433"/>
            <wp:effectExtent l="0" t="0" r="1905" b="1905"/>
            <wp:docPr id="19301373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41" cy="202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3A3">
        <w:br/>
        <w:t>Рисунок 7.1 – іконка вікна програми</w:t>
      </w:r>
    </w:p>
    <w:p w14:paraId="59585598" w14:textId="6521F3F1" w:rsidR="009A7B41" w:rsidRPr="001D13A3" w:rsidRDefault="009A7B41" w:rsidP="009A7B41">
      <w:pPr>
        <w:pStyle w:val="a"/>
        <w:rPr>
          <w:lang w:val="uk-UA"/>
        </w:rPr>
      </w:pPr>
      <w:r w:rsidRPr="001D13A3">
        <w:rPr>
          <w:lang w:val="uk-UA"/>
        </w:rPr>
        <w:lastRenderedPageBreak/>
        <w:t>Запустив програмний додаток, ввів вхідні дані у відповідні поля та натиснув кнопку обчислення результатів (див. рисунок 7.2)</w:t>
      </w:r>
    </w:p>
    <w:p w14:paraId="0C0F720B" w14:textId="779906FA" w:rsidR="009A7B41" w:rsidRPr="001D13A3" w:rsidRDefault="001D13A3" w:rsidP="009A7B41">
      <w:pPr>
        <w:pStyle w:val="ab"/>
      </w:pPr>
      <w:r w:rsidRPr="001D13A3">
        <w:rPr>
          <w:noProof/>
        </w:rPr>
        <w:drawing>
          <wp:inline distT="0" distB="0" distL="0" distR="0" wp14:anchorId="44ADA493" wp14:editId="548F69B4">
            <wp:extent cx="4782217" cy="4401164"/>
            <wp:effectExtent l="0" t="0" r="0" b="0"/>
            <wp:docPr id="547899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AD63" w14:textId="0D5CA268" w:rsidR="001D13A3" w:rsidRPr="001D13A3" w:rsidRDefault="001D13A3" w:rsidP="009A7B41">
      <w:pPr>
        <w:pStyle w:val="ab"/>
      </w:pPr>
      <w:r w:rsidRPr="001D13A3">
        <w:t>Рисунок 7.2 – результат роботи програми</w:t>
      </w:r>
    </w:p>
    <w:p w14:paraId="69F80513" w14:textId="1F439756" w:rsidR="001D13A3" w:rsidRPr="001D13A3" w:rsidRDefault="001D13A3" w:rsidP="001D13A3">
      <w:pPr>
        <w:jc w:val="center"/>
      </w:pPr>
      <w:r w:rsidRPr="001D13A3">
        <w:t>Код програми</w:t>
      </w:r>
    </w:p>
    <w:p w14:paraId="0D0E0836" w14:textId="77777777" w:rsidR="001D13A3" w:rsidRPr="001D13A3" w:rsidRDefault="001D13A3" w:rsidP="001D13A3">
      <w:pPr>
        <w:pStyle w:val="af3"/>
      </w:pPr>
      <w:r w:rsidRPr="001D13A3">
        <w:t>from _math_functions_check import (</w:t>
      </w:r>
    </w:p>
    <w:p w14:paraId="6E5DC0BA" w14:textId="77777777" w:rsidR="001D13A3" w:rsidRPr="001D13A3" w:rsidRDefault="001D13A3" w:rsidP="001D13A3">
      <w:pPr>
        <w:pStyle w:val="af3"/>
      </w:pPr>
      <w:r w:rsidRPr="001D13A3">
        <w:t xml:space="preserve">    division_check,</w:t>
      </w:r>
    </w:p>
    <w:p w14:paraId="1DB799DB" w14:textId="77777777" w:rsidR="001D13A3" w:rsidRPr="001D13A3" w:rsidRDefault="001D13A3" w:rsidP="001D13A3">
      <w:pPr>
        <w:pStyle w:val="af3"/>
      </w:pPr>
      <w:r w:rsidRPr="001D13A3">
        <w:t xml:space="preserve">    sqrt_check,</w:t>
      </w:r>
    </w:p>
    <w:p w14:paraId="27962AD2" w14:textId="77777777" w:rsidR="001D13A3" w:rsidRPr="001D13A3" w:rsidRDefault="001D13A3" w:rsidP="001D13A3">
      <w:pPr>
        <w:pStyle w:val="af3"/>
      </w:pPr>
      <w:r w:rsidRPr="001D13A3">
        <w:t xml:space="preserve">    power_check,</w:t>
      </w:r>
    </w:p>
    <w:p w14:paraId="46F57FF9" w14:textId="77777777" w:rsidR="001D13A3" w:rsidRPr="001D13A3" w:rsidRDefault="001D13A3" w:rsidP="001D13A3">
      <w:pPr>
        <w:pStyle w:val="af3"/>
      </w:pPr>
      <w:r w:rsidRPr="001D13A3">
        <w:t xml:space="preserve">    tan_check,</w:t>
      </w:r>
    </w:p>
    <w:p w14:paraId="533B4A73" w14:textId="77777777" w:rsidR="001D13A3" w:rsidRPr="001D13A3" w:rsidRDefault="001D13A3" w:rsidP="001D13A3">
      <w:pPr>
        <w:pStyle w:val="af3"/>
      </w:pPr>
      <w:r w:rsidRPr="001D13A3">
        <w:t>)</w:t>
      </w:r>
    </w:p>
    <w:p w14:paraId="24A3F333" w14:textId="77777777" w:rsidR="001D13A3" w:rsidRPr="001D13A3" w:rsidRDefault="001D13A3" w:rsidP="001D13A3">
      <w:pPr>
        <w:pStyle w:val="af3"/>
      </w:pPr>
      <w:r w:rsidRPr="001D13A3">
        <w:t>from tkinter import *</w:t>
      </w:r>
    </w:p>
    <w:p w14:paraId="40B5A1B3" w14:textId="77777777" w:rsidR="001D13A3" w:rsidRPr="001D13A3" w:rsidRDefault="001D13A3" w:rsidP="001D13A3">
      <w:pPr>
        <w:pStyle w:val="af3"/>
      </w:pPr>
      <w:r w:rsidRPr="001D13A3">
        <w:t>from tkinter import messagebox</w:t>
      </w:r>
    </w:p>
    <w:p w14:paraId="13093662" w14:textId="77777777" w:rsidR="001D13A3" w:rsidRPr="001D13A3" w:rsidRDefault="001D13A3" w:rsidP="001D13A3">
      <w:pPr>
        <w:pStyle w:val="af3"/>
      </w:pPr>
      <w:r w:rsidRPr="001D13A3">
        <w:t>from math import *</w:t>
      </w:r>
    </w:p>
    <w:p w14:paraId="637805B9" w14:textId="77777777" w:rsidR="001D13A3" w:rsidRPr="001D13A3" w:rsidRDefault="001D13A3" w:rsidP="001D13A3">
      <w:pPr>
        <w:pStyle w:val="af3"/>
      </w:pPr>
      <w:r w:rsidRPr="001D13A3">
        <w:t>import os</w:t>
      </w:r>
    </w:p>
    <w:p w14:paraId="0E8065EC" w14:textId="77777777" w:rsidR="001D13A3" w:rsidRPr="001D13A3" w:rsidRDefault="001D13A3" w:rsidP="001D13A3">
      <w:pPr>
        <w:pStyle w:val="af3"/>
      </w:pPr>
      <w:r w:rsidRPr="001D13A3">
        <w:t>import urllib.request</w:t>
      </w:r>
    </w:p>
    <w:p w14:paraId="6ED2CECC" w14:textId="77777777" w:rsidR="001D13A3" w:rsidRPr="001D13A3" w:rsidRDefault="001D13A3" w:rsidP="001D13A3">
      <w:pPr>
        <w:pStyle w:val="af3"/>
      </w:pPr>
      <w:r w:rsidRPr="001D13A3">
        <w:t>import ctypes</w:t>
      </w:r>
    </w:p>
    <w:p w14:paraId="28544D90" w14:textId="77777777" w:rsidR="001D13A3" w:rsidRPr="001D13A3" w:rsidRDefault="001D13A3" w:rsidP="001D13A3">
      <w:pPr>
        <w:pStyle w:val="af3"/>
      </w:pPr>
    </w:p>
    <w:p w14:paraId="4530650E" w14:textId="77777777" w:rsidR="001D13A3" w:rsidRPr="001D13A3" w:rsidRDefault="001D13A3" w:rsidP="001D13A3">
      <w:pPr>
        <w:pStyle w:val="af3"/>
      </w:pPr>
      <w:r w:rsidRPr="001D13A3">
        <w:t>font_url = "https://github.com/google/fonts/raw/main/ufl/ubuntu/Ubuntu-Regular.ttf"</w:t>
      </w:r>
    </w:p>
    <w:p w14:paraId="6CA19875" w14:textId="77777777" w:rsidR="001D13A3" w:rsidRPr="001D13A3" w:rsidRDefault="001D13A3" w:rsidP="001D13A3">
      <w:pPr>
        <w:pStyle w:val="af3"/>
      </w:pPr>
      <w:r w:rsidRPr="001D13A3">
        <w:t>font_filename = "Ubuntu-Regular.ttf"</w:t>
      </w:r>
    </w:p>
    <w:p w14:paraId="0E62C08F" w14:textId="77777777" w:rsidR="001D13A3" w:rsidRPr="001D13A3" w:rsidRDefault="001D13A3" w:rsidP="001D13A3">
      <w:pPr>
        <w:pStyle w:val="af3"/>
      </w:pPr>
    </w:p>
    <w:p w14:paraId="7D81F1C2" w14:textId="77777777" w:rsidR="001D13A3" w:rsidRPr="001D13A3" w:rsidRDefault="001D13A3" w:rsidP="001D13A3">
      <w:pPr>
        <w:pStyle w:val="af3"/>
      </w:pPr>
      <w:r w:rsidRPr="001D13A3">
        <w:t>root = Tk()</w:t>
      </w:r>
    </w:p>
    <w:p w14:paraId="7D248813" w14:textId="77777777" w:rsidR="001D13A3" w:rsidRPr="001D13A3" w:rsidRDefault="001D13A3" w:rsidP="001D13A3">
      <w:pPr>
        <w:pStyle w:val="af3"/>
      </w:pPr>
      <w:r w:rsidRPr="001D13A3">
        <w:t>root.withdraw()</w:t>
      </w:r>
    </w:p>
    <w:p w14:paraId="7D85309E" w14:textId="77777777" w:rsidR="001D13A3" w:rsidRPr="001D13A3" w:rsidRDefault="001D13A3" w:rsidP="001D13A3">
      <w:pPr>
        <w:pStyle w:val="af3"/>
      </w:pPr>
    </w:p>
    <w:p w14:paraId="79A71701" w14:textId="77777777" w:rsidR="001D13A3" w:rsidRPr="001D13A3" w:rsidRDefault="001D13A3" w:rsidP="001D13A3">
      <w:pPr>
        <w:pStyle w:val="af3"/>
      </w:pPr>
      <w:r w:rsidRPr="001D13A3">
        <w:lastRenderedPageBreak/>
        <w:t>if not os.path.exists(font_filename):</w:t>
      </w:r>
    </w:p>
    <w:p w14:paraId="1A2A7A13" w14:textId="77777777" w:rsidR="001D13A3" w:rsidRPr="001D13A3" w:rsidRDefault="001D13A3" w:rsidP="001D13A3">
      <w:pPr>
        <w:pStyle w:val="af3"/>
      </w:pPr>
      <w:r w:rsidRPr="001D13A3">
        <w:t xml:space="preserve">    if messagebox.askyesno(</w:t>
      </w:r>
    </w:p>
    <w:p w14:paraId="6A99F65A" w14:textId="77777777" w:rsidR="001D13A3" w:rsidRPr="001D13A3" w:rsidRDefault="001D13A3" w:rsidP="001D13A3">
      <w:pPr>
        <w:pStyle w:val="af3"/>
      </w:pPr>
      <w:r w:rsidRPr="001D13A3">
        <w:t xml:space="preserve">        "Завантаження шрифту",</w:t>
      </w:r>
    </w:p>
    <w:p w14:paraId="2F8CD787" w14:textId="77777777" w:rsidR="001D13A3" w:rsidRPr="001D13A3" w:rsidRDefault="001D13A3" w:rsidP="001D13A3">
      <w:pPr>
        <w:pStyle w:val="af3"/>
      </w:pPr>
      <w:r w:rsidRPr="001D13A3">
        <w:t xml:space="preserve">        "Шрифт 'Ubuntu' не знайдено. Бажаєте завантажити його для кращого вигляду програми?",</w:t>
      </w:r>
    </w:p>
    <w:p w14:paraId="4935210C" w14:textId="77777777" w:rsidR="001D13A3" w:rsidRPr="001D13A3" w:rsidRDefault="001D13A3" w:rsidP="001D13A3">
      <w:pPr>
        <w:pStyle w:val="af3"/>
      </w:pPr>
      <w:r w:rsidRPr="001D13A3">
        <w:t xml:space="preserve">    ):</w:t>
      </w:r>
    </w:p>
    <w:p w14:paraId="16419C62" w14:textId="77777777" w:rsidR="001D13A3" w:rsidRPr="001D13A3" w:rsidRDefault="001D13A3" w:rsidP="001D13A3">
      <w:pPr>
        <w:pStyle w:val="af3"/>
      </w:pPr>
      <w:r w:rsidRPr="001D13A3">
        <w:t xml:space="preserve">        try:</w:t>
      </w:r>
    </w:p>
    <w:p w14:paraId="6E1918F7" w14:textId="77777777" w:rsidR="001D13A3" w:rsidRPr="001D13A3" w:rsidRDefault="001D13A3" w:rsidP="001D13A3">
      <w:pPr>
        <w:pStyle w:val="af3"/>
      </w:pPr>
      <w:r w:rsidRPr="001D13A3">
        <w:t xml:space="preserve">            print("Завантаження шрифту Ubuntu...")</w:t>
      </w:r>
    </w:p>
    <w:p w14:paraId="53DFB2DE" w14:textId="77777777" w:rsidR="001D13A3" w:rsidRPr="001D13A3" w:rsidRDefault="001D13A3" w:rsidP="001D13A3">
      <w:pPr>
        <w:pStyle w:val="af3"/>
      </w:pPr>
      <w:r w:rsidRPr="001D13A3">
        <w:t xml:space="preserve">            urllib.request.urlretrieve(font_url, font_filename)</w:t>
      </w:r>
    </w:p>
    <w:p w14:paraId="47DDC14B" w14:textId="77777777" w:rsidR="001D13A3" w:rsidRPr="001D13A3" w:rsidRDefault="001D13A3" w:rsidP="001D13A3">
      <w:pPr>
        <w:pStyle w:val="af3"/>
      </w:pPr>
      <w:r w:rsidRPr="001D13A3">
        <w:t xml:space="preserve">            print("Завантаження завершено.")</w:t>
      </w:r>
    </w:p>
    <w:p w14:paraId="214D4180" w14:textId="77777777" w:rsidR="001D13A3" w:rsidRPr="001D13A3" w:rsidRDefault="001D13A3" w:rsidP="001D13A3">
      <w:pPr>
        <w:pStyle w:val="af3"/>
      </w:pPr>
      <w:r w:rsidRPr="001D13A3">
        <w:t xml:space="preserve">        except Exception as e:</w:t>
      </w:r>
    </w:p>
    <w:p w14:paraId="2BD68A84" w14:textId="77777777" w:rsidR="001D13A3" w:rsidRPr="001D13A3" w:rsidRDefault="001D13A3" w:rsidP="001D13A3">
      <w:pPr>
        <w:pStyle w:val="af3"/>
      </w:pPr>
      <w:r w:rsidRPr="001D13A3">
        <w:t xml:space="preserve">            print(f"Помилка завантаження шрифту: {e}")</w:t>
      </w:r>
    </w:p>
    <w:p w14:paraId="608CBA93" w14:textId="77777777" w:rsidR="001D13A3" w:rsidRPr="001D13A3" w:rsidRDefault="001D13A3" w:rsidP="001D13A3">
      <w:pPr>
        <w:pStyle w:val="af3"/>
      </w:pPr>
      <w:r w:rsidRPr="001D13A3">
        <w:t xml:space="preserve">    else:</w:t>
      </w:r>
    </w:p>
    <w:p w14:paraId="11DE8454" w14:textId="77777777" w:rsidR="001D13A3" w:rsidRPr="001D13A3" w:rsidRDefault="001D13A3" w:rsidP="001D13A3">
      <w:pPr>
        <w:pStyle w:val="af3"/>
      </w:pPr>
      <w:r w:rsidRPr="001D13A3">
        <w:t xml:space="preserve">        print(</w:t>
      </w:r>
    </w:p>
    <w:p w14:paraId="208745B6" w14:textId="77777777" w:rsidR="001D13A3" w:rsidRPr="001D13A3" w:rsidRDefault="001D13A3" w:rsidP="001D13A3">
      <w:pPr>
        <w:pStyle w:val="af3"/>
      </w:pPr>
      <w:r w:rsidRPr="001D13A3">
        <w:t xml:space="preserve">            "Користувач відмовився від завантаження. Використовується системний шрифт."</w:t>
      </w:r>
    </w:p>
    <w:p w14:paraId="008A1DA1" w14:textId="77777777" w:rsidR="001D13A3" w:rsidRPr="001D13A3" w:rsidRDefault="001D13A3" w:rsidP="001D13A3">
      <w:pPr>
        <w:pStyle w:val="af3"/>
      </w:pPr>
      <w:r w:rsidRPr="001D13A3">
        <w:t xml:space="preserve">        )</w:t>
      </w:r>
    </w:p>
    <w:p w14:paraId="4D9F5A0B" w14:textId="77777777" w:rsidR="001D13A3" w:rsidRPr="001D13A3" w:rsidRDefault="001D13A3" w:rsidP="001D13A3">
      <w:pPr>
        <w:pStyle w:val="af3"/>
      </w:pPr>
    </w:p>
    <w:p w14:paraId="754E2672" w14:textId="77777777" w:rsidR="001D13A3" w:rsidRPr="001D13A3" w:rsidRDefault="001D13A3" w:rsidP="001D13A3">
      <w:pPr>
        <w:pStyle w:val="af3"/>
      </w:pPr>
      <w:r w:rsidRPr="001D13A3">
        <w:t>if os.name == "nt" and os.path.exists(font_filename):</w:t>
      </w:r>
    </w:p>
    <w:p w14:paraId="5225CF89" w14:textId="77777777" w:rsidR="001D13A3" w:rsidRPr="001D13A3" w:rsidRDefault="001D13A3" w:rsidP="001D13A3">
      <w:pPr>
        <w:pStyle w:val="af3"/>
      </w:pPr>
      <w:r w:rsidRPr="001D13A3">
        <w:t xml:space="preserve">    ctypes.windll.gdi32.AddFontResourceExW(font_filename, 0x10, 0)</w:t>
      </w:r>
    </w:p>
    <w:p w14:paraId="0F9798CF" w14:textId="77777777" w:rsidR="001D13A3" w:rsidRPr="001D13A3" w:rsidRDefault="001D13A3" w:rsidP="001D13A3">
      <w:pPr>
        <w:pStyle w:val="af3"/>
      </w:pPr>
      <w:r w:rsidRPr="001D13A3">
        <w:t xml:space="preserve">    myappid = "mycompany.myproduct.subproduct.version"</w:t>
      </w:r>
    </w:p>
    <w:p w14:paraId="45CDEF1A" w14:textId="77777777" w:rsidR="001D13A3" w:rsidRPr="001D13A3" w:rsidRDefault="001D13A3" w:rsidP="001D13A3">
      <w:pPr>
        <w:pStyle w:val="af3"/>
      </w:pPr>
      <w:r w:rsidRPr="001D13A3">
        <w:t xml:space="preserve">    ctypes.windll.shell32.SetCurrentProcessExplicitAppUserModelID(myappid)</w:t>
      </w:r>
    </w:p>
    <w:p w14:paraId="085A913D" w14:textId="77777777" w:rsidR="001D13A3" w:rsidRPr="001D13A3" w:rsidRDefault="001D13A3" w:rsidP="001D13A3">
      <w:pPr>
        <w:pStyle w:val="af3"/>
      </w:pPr>
    </w:p>
    <w:p w14:paraId="15828E01" w14:textId="77777777" w:rsidR="001D13A3" w:rsidRPr="001D13A3" w:rsidRDefault="001D13A3" w:rsidP="001D13A3">
      <w:pPr>
        <w:pStyle w:val="af3"/>
      </w:pPr>
      <w:r w:rsidRPr="001D13A3">
        <w:t>root.deiconify()</w:t>
      </w:r>
    </w:p>
    <w:p w14:paraId="4C8E82B8" w14:textId="77777777" w:rsidR="001D13A3" w:rsidRPr="001D13A3" w:rsidRDefault="001D13A3" w:rsidP="001D13A3">
      <w:pPr>
        <w:pStyle w:val="af3"/>
      </w:pPr>
    </w:p>
    <w:p w14:paraId="1239BC31" w14:textId="77777777" w:rsidR="001D13A3" w:rsidRPr="001D13A3" w:rsidRDefault="001D13A3" w:rsidP="001D13A3">
      <w:pPr>
        <w:pStyle w:val="af3"/>
      </w:pPr>
      <w:r w:rsidRPr="001D13A3">
        <w:t>font_family = "Ubuntu" if os.path.exists(font_filename) else "Arial"</w:t>
      </w:r>
    </w:p>
    <w:p w14:paraId="4BF55421" w14:textId="77777777" w:rsidR="001D13A3" w:rsidRPr="001D13A3" w:rsidRDefault="001D13A3" w:rsidP="001D13A3">
      <w:pPr>
        <w:pStyle w:val="af3"/>
      </w:pPr>
    </w:p>
    <w:p w14:paraId="1DA955E6" w14:textId="77777777" w:rsidR="001D13A3" w:rsidRPr="001D13A3" w:rsidRDefault="001D13A3" w:rsidP="001D13A3">
      <w:pPr>
        <w:pStyle w:val="af3"/>
      </w:pPr>
      <w:r w:rsidRPr="001D13A3">
        <w:t>BG_COLOR = "#1f262b"</w:t>
      </w:r>
    </w:p>
    <w:p w14:paraId="04511F37" w14:textId="77777777" w:rsidR="001D13A3" w:rsidRPr="001D13A3" w:rsidRDefault="001D13A3" w:rsidP="001D13A3">
      <w:pPr>
        <w:pStyle w:val="af3"/>
      </w:pPr>
      <w:r w:rsidRPr="001D13A3">
        <w:t>ACCENT_COLOR = "#4a90e2"</w:t>
      </w:r>
    </w:p>
    <w:p w14:paraId="37273F79" w14:textId="77777777" w:rsidR="001D13A3" w:rsidRPr="001D13A3" w:rsidRDefault="001D13A3" w:rsidP="001D13A3">
      <w:pPr>
        <w:pStyle w:val="af3"/>
      </w:pPr>
      <w:r w:rsidRPr="001D13A3">
        <w:t>BTN_COLOR = "#4C4281"</w:t>
      </w:r>
    </w:p>
    <w:p w14:paraId="77BACB29" w14:textId="77777777" w:rsidR="001D13A3" w:rsidRPr="001D13A3" w:rsidRDefault="001D13A3" w:rsidP="001D13A3">
      <w:pPr>
        <w:pStyle w:val="af3"/>
      </w:pPr>
      <w:r w:rsidRPr="001D13A3">
        <w:t>TEXT_COLOR = "#f4f4f4"</w:t>
      </w:r>
    </w:p>
    <w:p w14:paraId="5410EBAA" w14:textId="77777777" w:rsidR="001D13A3" w:rsidRPr="001D13A3" w:rsidRDefault="001D13A3" w:rsidP="001D13A3">
      <w:pPr>
        <w:pStyle w:val="af3"/>
      </w:pPr>
      <w:r w:rsidRPr="001D13A3">
        <w:t>ERROR_COLOR = "#ff6b6b"</w:t>
      </w:r>
    </w:p>
    <w:p w14:paraId="282DB7B2" w14:textId="77777777" w:rsidR="001D13A3" w:rsidRPr="001D13A3" w:rsidRDefault="001D13A3" w:rsidP="001D13A3">
      <w:pPr>
        <w:pStyle w:val="af3"/>
      </w:pPr>
      <w:r w:rsidRPr="001D13A3">
        <w:t>FONT_MAIN = (font_family, 10)</w:t>
      </w:r>
    </w:p>
    <w:p w14:paraId="7CECE075" w14:textId="77777777" w:rsidR="001D13A3" w:rsidRPr="001D13A3" w:rsidRDefault="001D13A3" w:rsidP="001D13A3">
      <w:pPr>
        <w:pStyle w:val="af3"/>
      </w:pPr>
      <w:r w:rsidRPr="001D13A3">
        <w:t>FONT_BOLD = (font_family, 10, "bold")</w:t>
      </w:r>
    </w:p>
    <w:p w14:paraId="266BDC92" w14:textId="77777777" w:rsidR="001D13A3" w:rsidRPr="001D13A3" w:rsidRDefault="001D13A3" w:rsidP="001D13A3">
      <w:pPr>
        <w:pStyle w:val="af3"/>
      </w:pPr>
    </w:p>
    <w:p w14:paraId="12F98E74" w14:textId="77777777" w:rsidR="001D13A3" w:rsidRPr="001D13A3" w:rsidRDefault="001D13A3" w:rsidP="001D13A3">
      <w:pPr>
        <w:pStyle w:val="af3"/>
      </w:pPr>
      <w:r w:rsidRPr="001D13A3">
        <w:t>window_width = 500</w:t>
      </w:r>
    </w:p>
    <w:p w14:paraId="0ADAC193" w14:textId="77777777" w:rsidR="001D13A3" w:rsidRPr="001D13A3" w:rsidRDefault="001D13A3" w:rsidP="001D13A3">
      <w:pPr>
        <w:pStyle w:val="af3"/>
      </w:pPr>
      <w:r w:rsidRPr="001D13A3">
        <w:t>window_height = 430</w:t>
      </w:r>
    </w:p>
    <w:p w14:paraId="0540D82F" w14:textId="77777777" w:rsidR="001D13A3" w:rsidRPr="001D13A3" w:rsidRDefault="001D13A3" w:rsidP="001D13A3">
      <w:pPr>
        <w:pStyle w:val="af3"/>
      </w:pPr>
    </w:p>
    <w:p w14:paraId="23B223E5" w14:textId="77777777" w:rsidR="001D13A3" w:rsidRPr="001D13A3" w:rsidRDefault="001D13A3" w:rsidP="001D13A3">
      <w:pPr>
        <w:pStyle w:val="af3"/>
      </w:pPr>
      <w:r w:rsidRPr="001D13A3">
        <w:t>screen_width = root.winfo_screenwidth()</w:t>
      </w:r>
    </w:p>
    <w:p w14:paraId="0417D11A" w14:textId="77777777" w:rsidR="001D13A3" w:rsidRPr="001D13A3" w:rsidRDefault="001D13A3" w:rsidP="001D13A3">
      <w:pPr>
        <w:pStyle w:val="af3"/>
      </w:pPr>
      <w:r w:rsidRPr="001D13A3">
        <w:t>screen_height = root.winfo_screenheight()</w:t>
      </w:r>
    </w:p>
    <w:p w14:paraId="20BD7BCF" w14:textId="77777777" w:rsidR="001D13A3" w:rsidRPr="001D13A3" w:rsidRDefault="001D13A3" w:rsidP="001D13A3">
      <w:pPr>
        <w:pStyle w:val="af3"/>
      </w:pPr>
    </w:p>
    <w:p w14:paraId="204371DE" w14:textId="77777777" w:rsidR="001D13A3" w:rsidRPr="001D13A3" w:rsidRDefault="001D13A3" w:rsidP="001D13A3">
      <w:pPr>
        <w:pStyle w:val="af3"/>
      </w:pPr>
      <w:r w:rsidRPr="001D13A3">
        <w:t>center_x = int(screen_width / 2 - window_width / 2)</w:t>
      </w:r>
    </w:p>
    <w:p w14:paraId="567417EE" w14:textId="77777777" w:rsidR="001D13A3" w:rsidRPr="001D13A3" w:rsidRDefault="001D13A3" w:rsidP="001D13A3">
      <w:pPr>
        <w:pStyle w:val="af3"/>
      </w:pPr>
      <w:r w:rsidRPr="001D13A3">
        <w:t>center_y = int(screen_height / 2 - window_height / 2)</w:t>
      </w:r>
    </w:p>
    <w:p w14:paraId="3EC6EDD6" w14:textId="77777777" w:rsidR="001D13A3" w:rsidRPr="001D13A3" w:rsidRDefault="001D13A3" w:rsidP="001D13A3">
      <w:pPr>
        <w:pStyle w:val="af3"/>
      </w:pPr>
    </w:p>
    <w:p w14:paraId="709F058D" w14:textId="77777777" w:rsidR="001D13A3" w:rsidRPr="001D13A3" w:rsidRDefault="001D13A3" w:rsidP="001D13A3">
      <w:pPr>
        <w:pStyle w:val="af3"/>
      </w:pPr>
      <w:r w:rsidRPr="001D13A3">
        <w:t>root.title("Виконання розрахунків")</w:t>
      </w:r>
    </w:p>
    <w:p w14:paraId="1FA4F81F" w14:textId="77777777" w:rsidR="001D13A3" w:rsidRPr="001D13A3" w:rsidRDefault="001D13A3" w:rsidP="001D13A3">
      <w:pPr>
        <w:pStyle w:val="af3"/>
      </w:pPr>
      <w:r w:rsidRPr="001D13A3">
        <w:t>root.iconbitmap(default="img/logo.ico")</w:t>
      </w:r>
    </w:p>
    <w:p w14:paraId="16CF8785" w14:textId="77777777" w:rsidR="001D13A3" w:rsidRPr="001D13A3" w:rsidRDefault="001D13A3" w:rsidP="001D13A3">
      <w:pPr>
        <w:pStyle w:val="af3"/>
      </w:pPr>
      <w:r w:rsidRPr="001D13A3">
        <w:t>root.geometry(f"{window_width}x{window_height}+{center_x}+{center_y}")</w:t>
      </w:r>
    </w:p>
    <w:p w14:paraId="328EAD05" w14:textId="77777777" w:rsidR="001D13A3" w:rsidRPr="001D13A3" w:rsidRDefault="001D13A3" w:rsidP="001D13A3">
      <w:pPr>
        <w:pStyle w:val="af3"/>
      </w:pPr>
      <w:r w:rsidRPr="001D13A3">
        <w:t>root.resizable(False, False)</w:t>
      </w:r>
    </w:p>
    <w:p w14:paraId="26905908" w14:textId="77777777" w:rsidR="001D13A3" w:rsidRPr="001D13A3" w:rsidRDefault="001D13A3" w:rsidP="001D13A3">
      <w:pPr>
        <w:pStyle w:val="af3"/>
      </w:pPr>
      <w:r w:rsidRPr="001D13A3">
        <w:t>root.configure(bg=BG_COLOR)</w:t>
      </w:r>
    </w:p>
    <w:p w14:paraId="0AB454F0" w14:textId="77777777" w:rsidR="001D13A3" w:rsidRPr="001D13A3" w:rsidRDefault="001D13A3" w:rsidP="001D13A3">
      <w:pPr>
        <w:pStyle w:val="af3"/>
      </w:pPr>
    </w:p>
    <w:p w14:paraId="432B242C" w14:textId="77777777" w:rsidR="001D13A3" w:rsidRPr="001D13A3" w:rsidRDefault="001D13A3" w:rsidP="001D13A3">
      <w:pPr>
        <w:pStyle w:val="af3"/>
      </w:pPr>
      <w:r w:rsidRPr="001D13A3">
        <w:t>input_data = LabelFrame(</w:t>
      </w:r>
    </w:p>
    <w:p w14:paraId="69179388" w14:textId="77777777" w:rsidR="001D13A3" w:rsidRPr="001D13A3" w:rsidRDefault="001D13A3" w:rsidP="001D13A3">
      <w:pPr>
        <w:pStyle w:val="af3"/>
      </w:pPr>
      <w:r w:rsidRPr="001D13A3">
        <w:t xml:space="preserve">    root, text="Вхідні дані", bg=BG_COLOR, font=FONT_BOLD, fg=ACCENT_COLOR</w:t>
      </w:r>
    </w:p>
    <w:p w14:paraId="4883C9A8" w14:textId="77777777" w:rsidR="001D13A3" w:rsidRPr="001D13A3" w:rsidRDefault="001D13A3" w:rsidP="001D13A3">
      <w:pPr>
        <w:pStyle w:val="af3"/>
      </w:pPr>
      <w:r w:rsidRPr="001D13A3">
        <w:t>)</w:t>
      </w:r>
    </w:p>
    <w:p w14:paraId="02DC188A" w14:textId="77777777" w:rsidR="001D13A3" w:rsidRPr="001D13A3" w:rsidRDefault="001D13A3" w:rsidP="001D13A3">
      <w:pPr>
        <w:pStyle w:val="af3"/>
      </w:pPr>
    </w:p>
    <w:p w14:paraId="50A605D4" w14:textId="77777777" w:rsidR="001D13A3" w:rsidRPr="001D13A3" w:rsidRDefault="001D13A3" w:rsidP="001D13A3">
      <w:pPr>
        <w:pStyle w:val="af3"/>
      </w:pPr>
      <w:r w:rsidRPr="001D13A3">
        <w:t>label_1 = Label(</w:t>
      </w:r>
    </w:p>
    <w:p w14:paraId="0C3A697E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37EDB83A" w14:textId="77777777" w:rsidR="001D13A3" w:rsidRPr="001D13A3" w:rsidRDefault="001D13A3" w:rsidP="001D13A3">
      <w:pPr>
        <w:pStyle w:val="af3"/>
      </w:pPr>
      <w:r w:rsidRPr="001D13A3">
        <w:t xml:space="preserve">    text="g",</w:t>
      </w:r>
    </w:p>
    <w:p w14:paraId="35C15E6A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564FDE13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51076960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246265FD" w14:textId="77777777" w:rsidR="001D13A3" w:rsidRPr="001D13A3" w:rsidRDefault="001D13A3" w:rsidP="001D13A3">
      <w:pPr>
        <w:pStyle w:val="af3"/>
      </w:pPr>
      <w:r w:rsidRPr="001D13A3">
        <w:t>)</w:t>
      </w:r>
    </w:p>
    <w:p w14:paraId="6DEF53C7" w14:textId="77777777" w:rsidR="001D13A3" w:rsidRPr="001D13A3" w:rsidRDefault="001D13A3" w:rsidP="001D13A3">
      <w:pPr>
        <w:pStyle w:val="af3"/>
      </w:pPr>
      <w:r w:rsidRPr="001D13A3">
        <w:t>label_2 = Label(</w:t>
      </w:r>
    </w:p>
    <w:p w14:paraId="116DF454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4242F7E2" w14:textId="77777777" w:rsidR="001D13A3" w:rsidRPr="001D13A3" w:rsidRDefault="001D13A3" w:rsidP="001D13A3">
      <w:pPr>
        <w:pStyle w:val="af3"/>
      </w:pPr>
      <w:r w:rsidRPr="001D13A3">
        <w:lastRenderedPageBreak/>
        <w:t xml:space="preserve">    text="h",</w:t>
      </w:r>
    </w:p>
    <w:p w14:paraId="1E2C69E0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28E688DF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2F1DAC54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2068D9C6" w14:textId="77777777" w:rsidR="001D13A3" w:rsidRPr="001D13A3" w:rsidRDefault="001D13A3" w:rsidP="001D13A3">
      <w:pPr>
        <w:pStyle w:val="af3"/>
      </w:pPr>
      <w:r w:rsidRPr="001D13A3">
        <w:t>)</w:t>
      </w:r>
    </w:p>
    <w:p w14:paraId="717750CD" w14:textId="77777777" w:rsidR="001D13A3" w:rsidRPr="001D13A3" w:rsidRDefault="001D13A3" w:rsidP="001D13A3">
      <w:pPr>
        <w:pStyle w:val="af3"/>
      </w:pPr>
      <w:r w:rsidRPr="001D13A3">
        <w:t>label_3 = Label(</w:t>
      </w:r>
    </w:p>
    <w:p w14:paraId="0963BA71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51F43F2A" w14:textId="77777777" w:rsidR="001D13A3" w:rsidRPr="001D13A3" w:rsidRDefault="001D13A3" w:rsidP="001D13A3">
      <w:pPr>
        <w:pStyle w:val="af3"/>
      </w:pPr>
      <w:r w:rsidRPr="001D13A3">
        <w:t xml:space="preserve">    text="u",</w:t>
      </w:r>
    </w:p>
    <w:p w14:paraId="22281E5A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78213257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2C953708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736CF875" w14:textId="77777777" w:rsidR="001D13A3" w:rsidRPr="001D13A3" w:rsidRDefault="001D13A3" w:rsidP="001D13A3">
      <w:pPr>
        <w:pStyle w:val="af3"/>
      </w:pPr>
      <w:r w:rsidRPr="001D13A3">
        <w:t>)</w:t>
      </w:r>
    </w:p>
    <w:p w14:paraId="36849671" w14:textId="77777777" w:rsidR="001D13A3" w:rsidRPr="001D13A3" w:rsidRDefault="001D13A3" w:rsidP="001D13A3">
      <w:pPr>
        <w:pStyle w:val="af3"/>
      </w:pPr>
      <w:r w:rsidRPr="001D13A3">
        <w:t>label_4 = Label(</w:t>
      </w:r>
    </w:p>
    <w:p w14:paraId="178C434C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7AFE70B4" w14:textId="77777777" w:rsidR="001D13A3" w:rsidRPr="001D13A3" w:rsidRDefault="001D13A3" w:rsidP="001D13A3">
      <w:pPr>
        <w:pStyle w:val="af3"/>
      </w:pPr>
      <w:r w:rsidRPr="001D13A3">
        <w:t xml:space="preserve">    text="v",</w:t>
      </w:r>
    </w:p>
    <w:p w14:paraId="0E36AF24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62E9B465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3ABA68FF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1C5AE477" w14:textId="77777777" w:rsidR="001D13A3" w:rsidRPr="001D13A3" w:rsidRDefault="001D13A3" w:rsidP="001D13A3">
      <w:pPr>
        <w:pStyle w:val="af3"/>
      </w:pPr>
      <w:r w:rsidRPr="001D13A3">
        <w:t>)</w:t>
      </w:r>
    </w:p>
    <w:p w14:paraId="65FB7D4C" w14:textId="77777777" w:rsidR="001D13A3" w:rsidRPr="001D13A3" w:rsidRDefault="001D13A3" w:rsidP="001D13A3">
      <w:pPr>
        <w:pStyle w:val="af3"/>
      </w:pPr>
    </w:p>
    <w:p w14:paraId="7C02C52A" w14:textId="77777777" w:rsidR="001D13A3" w:rsidRPr="001D13A3" w:rsidRDefault="001D13A3" w:rsidP="001D13A3">
      <w:pPr>
        <w:pStyle w:val="af3"/>
      </w:pPr>
      <w:r w:rsidRPr="001D13A3">
        <w:t>entry_1 = Entry(</w:t>
      </w:r>
    </w:p>
    <w:p w14:paraId="1152E66E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345EBB57" w14:textId="77777777" w:rsidR="001D13A3" w:rsidRPr="001D13A3" w:rsidRDefault="001D13A3" w:rsidP="001D13A3">
      <w:pPr>
        <w:pStyle w:val="af3"/>
      </w:pPr>
      <w:r w:rsidRPr="001D13A3">
        <w:t xml:space="preserve">    width=6,</w:t>
      </w:r>
    </w:p>
    <w:p w14:paraId="3145C6FB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5CEF64DF" w14:textId="77777777" w:rsidR="001D13A3" w:rsidRPr="001D13A3" w:rsidRDefault="001D13A3" w:rsidP="001D13A3">
      <w:pPr>
        <w:pStyle w:val="af3"/>
      </w:pPr>
      <w:r w:rsidRPr="001D13A3">
        <w:t xml:space="preserve">    relief=FLAT,</w:t>
      </w:r>
    </w:p>
    <w:p w14:paraId="66FDA91C" w14:textId="77777777" w:rsidR="001D13A3" w:rsidRPr="001D13A3" w:rsidRDefault="001D13A3" w:rsidP="001D13A3">
      <w:pPr>
        <w:pStyle w:val="af3"/>
      </w:pPr>
      <w:r w:rsidRPr="001D13A3">
        <w:t xml:space="preserve">    highlightthickness=2,</w:t>
      </w:r>
    </w:p>
    <w:p w14:paraId="2C4D78CE" w14:textId="77777777" w:rsidR="001D13A3" w:rsidRPr="001D13A3" w:rsidRDefault="001D13A3" w:rsidP="001D13A3">
      <w:pPr>
        <w:pStyle w:val="af3"/>
      </w:pPr>
      <w:r w:rsidRPr="001D13A3">
        <w:t xml:space="preserve">    highlightbackground=ACCENT_COLOR,</w:t>
      </w:r>
    </w:p>
    <w:p w14:paraId="33204450" w14:textId="77777777" w:rsidR="001D13A3" w:rsidRPr="001D13A3" w:rsidRDefault="001D13A3" w:rsidP="001D13A3">
      <w:pPr>
        <w:pStyle w:val="af3"/>
      </w:pPr>
      <w:r w:rsidRPr="001D13A3">
        <w:t xml:space="preserve">    highlightcolor=ACCENT_COLOR,</w:t>
      </w:r>
    </w:p>
    <w:p w14:paraId="77E983DB" w14:textId="77777777" w:rsidR="001D13A3" w:rsidRPr="001D13A3" w:rsidRDefault="001D13A3" w:rsidP="001D13A3">
      <w:pPr>
        <w:pStyle w:val="af3"/>
      </w:pPr>
      <w:r w:rsidRPr="001D13A3">
        <w:t xml:space="preserve">    borderwidth=0,</w:t>
      </w:r>
    </w:p>
    <w:p w14:paraId="54745DBF" w14:textId="77777777" w:rsidR="001D13A3" w:rsidRPr="001D13A3" w:rsidRDefault="001D13A3" w:rsidP="001D13A3">
      <w:pPr>
        <w:pStyle w:val="af3"/>
      </w:pPr>
      <w:r w:rsidRPr="001D13A3">
        <w:t xml:space="preserve">    background=ACCENT_COLOR,</w:t>
      </w:r>
    </w:p>
    <w:p w14:paraId="0F3D4587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3CA0F70D" w14:textId="77777777" w:rsidR="001D13A3" w:rsidRPr="001D13A3" w:rsidRDefault="001D13A3" w:rsidP="001D13A3">
      <w:pPr>
        <w:pStyle w:val="af3"/>
      </w:pPr>
      <w:r w:rsidRPr="001D13A3">
        <w:t>)</w:t>
      </w:r>
    </w:p>
    <w:p w14:paraId="0632919B" w14:textId="77777777" w:rsidR="001D13A3" w:rsidRPr="001D13A3" w:rsidRDefault="001D13A3" w:rsidP="001D13A3">
      <w:pPr>
        <w:pStyle w:val="af3"/>
      </w:pPr>
      <w:r w:rsidRPr="001D13A3">
        <w:t>entry_2 = Entry(</w:t>
      </w:r>
    </w:p>
    <w:p w14:paraId="5D089FA7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2EE1BA49" w14:textId="77777777" w:rsidR="001D13A3" w:rsidRPr="001D13A3" w:rsidRDefault="001D13A3" w:rsidP="001D13A3">
      <w:pPr>
        <w:pStyle w:val="af3"/>
      </w:pPr>
      <w:r w:rsidRPr="001D13A3">
        <w:t xml:space="preserve">    width=6,</w:t>
      </w:r>
    </w:p>
    <w:p w14:paraId="24B45C96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3650A6B5" w14:textId="77777777" w:rsidR="001D13A3" w:rsidRPr="001D13A3" w:rsidRDefault="001D13A3" w:rsidP="001D13A3">
      <w:pPr>
        <w:pStyle w:val="af3"/>
      </w:pPr>
      <w:r w:rsidRPr="001D13A3">
        <w:t xml:space="preserve">    relief=FLAT,</w:t>
      </w:r>
    </w:p>
    <w:p w14:paraId="4F183AC8" w14:textId="77777777" w:rsidR="001D13A3" w:rsidRPr="001D13A3" w:rsidRDefault="001D13A3" w:rsidP="001D13A3">
      <w:pPr>
        <w:pStyle w:val="af3"/>
      </w:pPr>
      <w:r w:rsidRPr="001D13A3">
        <w:t xml:space="preserve">    highlightthickness=2,</w:t>
      </w:r>
    </w:p>
    <w:p w14:paraId="6F93DA01" w14:textId="77777777" w:rsidR="001D13A3" w:rsidRPr="001D13A3" w:rsidRDefault="001D13A3" w:rsidP="001D13A3">
      <w:pPr>
        <w:pStyle w:val="af3"/>
      </w:pPr>
      <w:r w:rsidRPr="001D13A3">
        <w:t xml:space="preserve">    highlightbackground=ACCENT_COLOR,</w:t>
      </w:r>
    </w:p>
    <w:p w14:paraId="161F3FEB" w14:textId="77777777" w:rsidR="001D13A3" w:rsidRPr="001D13A3" w:rsidRDefault="001D13A3" w:rsidP="001D13A3">
      <w:pPr>
        <w:pStyle w:val="af3"/>
      </w:pPr>
      <w:r w:rsidRPr="001D13A3">
        <w:t xml:space="preserve">    highlightcolor=ACCENT_COLOR,</w:t>
      </w:r>
    </w:p>
    <w:p w14:paraId="47E3CF0C" w14:textId="77777777" w:rsidR="001D13A3" w:rsidRPr="001D13A3" w:rsidRDefault="001D13A3" w:rsidP="001D13A3">
      <w:pPr>
        <w:pStyle w:val="af3"/>
      </w:pPr>
      <w:r w:rsidRPr="001D13A3">
        <w:t xml:space="preserve">    borderwidth=0,</w:t>
      </w:r>
    </w:p>
    <w:p w14:paraId="098ACD70" w14:textId="77777777" w:rsidR="001D13A3" w:rsidRPr="001D13A3" w:rsidRDefault="001D13A3" w:rsidP="001D13A3">
      <w:pPr>
        <w:pStyle w:val="af3"/>
      </w:pPr>
      <w:r w:rsidRPr="001D13A3">
        <w:t xml:space="preserve">    background=ACCENT_COLOR,</w:t>
      </w:r>
    </w:p>
    <w:p w14:paraId="2CF7FF81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4111CC15" w14:textId="77777777" w:rsidR="001D13A3" w:rsidRPr="001D13A3" w:rsidRDefault="001D13A3" w:rsidP="001D13A3">
      <w:pPr>
        <w:pStyle w:val="af3"/>
      </w:pPr>
      <w:r w:rsidRPr="001D13A3">
        <w:t>)</w:t>
      </w:r>
    </w:p>
    <w:p w14:paraId="62CF21C3" w14:textId="77777777" w:rsidR="001D13A3" w:rsidRPr="001D13A3" w:rsidRDefault="001D13A3" w:rsidP="001D13A3">
      <w:pPr>
        <w:pStyle w:val="af3"/>
      </w:pPr>
      <w:r w:rsidRPr="001D13A3">
        <w:t>entry_3 = Entry(</w:t>
      </w:r>
    </w:p>
    <w:p w14:paraId="3F4F1167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575B74E8" w14:textId="77777777" w:rsidR="001D13A3" w:rsidRPr="001D13A3" w:rsidRDefault="001D13A3" w:rsidP="001D13A3">
      <w:pPr>
        <w:pStyle w:val="af3"/>
      </w:pPr>
      <w:r w:rsidRPr="001D13A3">
        <w:t xml:space="preserve">    width=6,</w:t>
      </w:r>
    </w:p>
    <w:p w14:paraId="6AA0D5F9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373DAEAA" w14:textId="77777777" w:rsidR="001D13A3" w:rsidRPr="001D13A3" w:rsidRDefault="001D13A3" w:rsidP="001D13A3">
      <w:pPr>
        <w:pStyle w:val="af3"/>
      </w:pPr>
      <w:r w:rsidRPr="001D13A3">
        <w:t xml:space="preserve">    relief=FLAT,</w:t>
      </w:r>
    </w:p>
    <w:p w14:paraId="5462773D" w14:textId="77777777" w:rsidR="001D13A3" w:rsidRPr="001D13A3" w:rsidRDefault="001D13A3" w:rsidP="001D13A3">
      <w:pPr>
        <w:pStyle w:val="af3"/>
      </w:pPr>
      <w:r w:rsidRPr="001D13A3">
        <w:t xml:space="preserve">    highlightthickness=2,</w:t>
      </w:r>
    </w:p>
    <w:p w14:paraId="608543F0" w14:textId="77777777" w:rsidR="001D13A3" w:rsidRPr="001D13A3" w:rsidRDefault="001D13A3" w:rsidP="001D13A3">
      <w:pPr>
        <w:pStyle w:val="af3"/>
      </w:pPr>
      <w:r w:rsidRPr="001D13A3">
        <w:t xml:space="preserve">    highlightbackground=ACCENT_COLOR,</w:t>
      </w:r>
    </w:p>
    <w:p w14:paraId="738C33CA" w14:textId="77777777" w:rsidR="001D13A3" w:rsidRPr="001D13A3" w:rsidRDefault="001D13A3" w:rsidP="001D13A3">
      <w:pPr>
        <w:pStyle w:val="af3"/>
      </w:pPr>
      <w:r w:rsidRPr="001D13A3">
        <w:t xml:space="preserve">    highlightcolor=ACCENT_COLOR,</w:t>
      </w:r>
    </w:p>
    <w:p w14:paraId="64ABB1E9" w14:textId="77777777" w:rsidR="001D13A3" w:rsidRPr="001D13A3" w:rsidRDefault="001D13A3" w:rsidP="001D13A3">
      <w:pPr>
        <w:pStyle w:val="af3"/>
      </w:pPr>
      <w:r w:rsidRPr="001D13A3">
        <w:t xml:space="preserve">    borderwidth=0,</w:t>
      </w:r>
    </w:p>
    <w:p w14:paraId="29D51648" w14:textId="77777777" w:rsidR="001D13A3" w:rsidRPr="001D13A3" w:rsidRDefault="001D13A3" w:rsidP="001D13A3">
      <w:pPr>
        <w:pStyle w:val="af3"/>
      </w:pPr>
      <w:r w:rsidRPr="001D13A3">
        <w:t xml:space="preserve">    background=ACCENT_COLOR,</w:t>
      </w:r>
    </w:p>
    <w:p w14:paraId="6EC48B70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05264C3D" w14:textId="77777777" w:rsidR="001D13A3" w:rsidRPr="001D13A3" w:rsidRDefault="001D13A3" w:rsidP="001D13A3">
      <w:pPr>
        <w:pStyle w:val="af3"/>
      </w:pPr>
      <w:r w:rsidRPr="001D13A3">
        <w:t>)</w:t>
      </w:r>
    </w:p>
    <w:p w14:paraId="29478013" w14:textId="77777777" w:rsidR="001D13A3" w:rsidRPr="001D13A3" w:rsidRDefault="001D13A3" w:rsidP="001D13A3">
      <w:pPr>
        <w:pStyle w:val="af3"/>
      </w:pPr>
      <w:r w:rsidRPr="001D13A3">
        <w:t>entry_4 = Entry(</w:t>
      </w:r>
    </w:p>
    <w:p w14:paraId="3709306B" w14:textId="77777777" w:rsidR="001D13A3" w:rsidRPr="001D13A3" w:rsidRDefault="001D13A3" w:rsidP="001D13A3">
      <w:pPr>
        <w:pStyle w:val="af3"/>
      </w:pPr>
      <w:r w:rsidRPr="001D13A3">
        <w:t xml:space="preserve">    input_data,</w:t>
      </w:r>
    </w:p>
    <w:p w14:paraId="769358B4" w14:textId="77777777" w:rsidR="001D13A3" w:rsidRPr="001D13A3" w:rsidRDefault="001D13A3" w:rsidP="001D13A3">
      <w:pPr>
        <w:pStyle w:val="af3"/>
      </w:pPr>
      <w:r w:rsidRPr="001D13A3">
        <w:t xml:space="preserve">    width=6,</w:t>
      </w:r>
    </w:p>
    <w:p w14:paraId="0DBED772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6D5BF32C" w14:textId="77777777" w:rsidR="001D13A3" w:rsidRPr="001D13A3" w:rsidRDefault="001D13A3" w:rsidP="001D13A3">
      <w:pPr>
        <w:pStyle w:val="af3"/>
      </w:pPr>
      <w:r w:rsidRPr="001D13A3">
        <w:t xml:space="preserve">    relief=FLAT,</w:t>
      </w:r>
    </w:p>
    <w:p w14:paraId="7B8CD91D" w14:textId="77777777" w:rsidR="001D13A3" w:rsidRPr="001D13A3" w:rsidRDefault="001D13A3" w:rsidP="001D13A3">
      <w:pPr>
        <w:pStyle w:val="af3"/>
      </w:pPr>
      <w:r w:rsidRPr="001D13A3">
        <w:t xml:space="preserve">    highlightthickness=2,</w:t>
      </w:r>
    </w:p>
    <w:p w14:paraId="657230BC" w14:textId="77777777" w:rsidR="001D13A3" w:rsidRPr="001D13A3" w:rsidRDefault="001D13A3" w:rsidP="001D13A3">
      <w:pPr>
        <w:pStyle w:val="af3"/>
      </w:pPr>
      <w:r w:rsidRPr="001D13A3">
        <w:t xml:space="preserve">    highlightbackground=ACCENT_COLOR,</w:t>
      </w:r>
    </w:p>
    <w:p w14:paraId="68C4783B" w14:textId="77777777" w:rsidR="001D13A3" w:rsidRPr="001D13A3" w:rsidRDefault="001D13A3" w:rsidP="001D13A3">
      <w:pPr>
        <w:pStyle w:val="af3"/>
      </w:pPr>
      <w:r w:rsidRPr="001D13A3">
        <w:lastRenderedPageBreak/>
        <w:t xml:space="preserve">    highlightcolor=ACCENT_COLOR,</w:t>
      </w:r>
    </w:p>
    <w:p w14:paraId="54456AC4" w14:textId="77777777" w:rsidR="001D13A3" w:rsidRPr="001D13A3" w:rsidRDefault="001D13A3" w:rsidP="001D13A3">
      <w:pPr>
        <w:pStyle w:val="af3"/>
      </w:pPr>
      <w:r w:rsidRPr="001D13A3">
        <w:t xml:space="preserve">    borderwidth=0,</w:t>
      </w:r>
    </w:p>
    <w:p w14:paraId="061DBA4C" w14:textId="77777777" w:rsidR="001D13A3" w:rsidRPr="001D13A3" w:rsidRDefault="001D13A3" w:rsidP="001D13A3">
      <w:pPr>
        <w:pStyle w:val="af3"/>
      </w:pPr>
      <w:r w:rsidRPr="001D13A3">
        <w:t xml:space="preserve">    background=ACCENT_COLOR,</w:t>
      </w:r>
    </w:p>
    <w:p w14:paraId="3D80A7F6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0BB8649C" w14:textId="77777777" w:rsidR="001D13A3" w:rsidRPr="001D13A3" w:rsidRDefault="001D13A3" w:rsidP="001D13A3">
      <w:pPr>
        <w:pStyle w:val="af3"/>
      </w:pPr>
      <w:r w:rsidRPr="001D13A3">
        <w:t>)</w:t>
      </w:r>
    </w:p>
    <w:p w14:paraId="3BF858CA" w14:textId="77777777" w:rsidR="001D13A3" w:rsidRPr="001D13A3" w:rsidRDefault="001D13A3" w:rsidP="001D13A3">
      <w:pPr>
        <w:pStyle w:val="af3"/>
      </w:pPr>
    </w:p>
    <w:p w14:paraId="417305FD" w14:textId="77777777" w:rsidR="001D13A3" w:rsidRPr="001D13A3" w:rsidRDefault="001D13A3" w:rsidP="001D13A3">
      <w:pPr>
        <w:pStyle w:val="af3"/>
      </w:pPr>
      <w:r w:rsidRPr="001D13A3">
        <w:t>input_data.pack(padx=10, pady=20, fill=BOTH)</w:t>
      </w:r>
    </w:p>
    <w:p w14:paraId="74B9951F" w14:textId="77777777" w:rsidR="001D13A3" w:rsidRPr="001D13A3" w:rsidRDefault="001D13A3" w:rsidP="001D13A3">
      <w:pPr>
        <w:pStyle w:val="af3"/>
      </w:pPr>
    </w:p>
    <w:p w14:paraId="0E9ABAC7" w14:textId="77777777" w:rsidR="001D13A3" w:rsidRPr="001D13A3" w:rsidRDefault="001D13A3" w:rsidP="001D13A3">
      <w:pPr>
        <w:pStyle w:val="af3"/>
      </w:pPr>
      <w:r w:rsidRPr="001D13A3">
        <w:t>input_data.columnconfigure((0, 1, 2, 3, 4, 5, 6, 7), weight=1)</w:t>
      </w:r>
    </w:p>
    <w:p w14:paraId="60FC2926" w14:textId="77777777" w:rsidR="001D13A3" w:rsidRPr="001D13A3" w:rsidRDefault="001D13A3" w:rsidP="001D13A3">
      <w:pPr>
        <w:pStyle w:val="af3"/>
      </w:pPr>
    </w:p>
    <w:p w14:paraId="44C3943C" w14:textId="77777777" w:rsidR="001D13A3" w:rsidRPr="001D13A3" w:rsidRDefault="001D13A3" w:rsidP="001D13A3">
      <w:pPr>
        <w:pStyle w:val="af3"/>
      </w:pPr>
      <w:r w:rsidRPr="001D13A3">
        <w:t>label_1.grid(row=0, column=0, pady=20, sticky=E)</w:t>
      </w:r>
    </w:p>
    <w:p w14:paraId="1E1A9E30" w14:textId="77777777" w:rsidR="001D13A3" w:rsidRPr="001D13A3" w:rsidRDefault="001D13A3" w:rsidP="001D13A3">
      <w:pPr>
        <w:pStyle w:val="af3"/>
      </w:pPr>
      <w:r w:rsidRPr="001D13A3">
        <w:t>entry_1.grid(row=0, column=1, pady=20, sticky=W, padx=(2, 10))</w:t>
      </w:r>
    </w:p>
    <w:p w14:paraId="7E33497C" w14:textId="77777777" w:rsidR="001D13A3" w:rsidRPr="001D13A3" w:rsidRDefault="001D13A3" w:rsidP="001D13A3">
      <w:pPr>
        <w:pStyle w:val="af3"/>
      </w:pPr>
      <w:r w:rsidRPr="001D13A3">
        <w:t>label_2.grid(row=0, column=2, pady=20, sticky=E)</w:t>
      </w:r>
    </w:p>
    <w:p w14:paraId="10972724" w14:textId="77777777" w:rsidR="001D13A3" w:rsidRPr="001D13A3" w:rsidRDefault="001D13A3" w:rsidP="001D13A3">
      <w:pPr>
        <w:pStyle w:val="af3"/>
      </w:pPr>
      <w:r w:rsidRPr="001D13A3">
        <w:t>entry_2.grid(row=0, column=3, pady=20, sticky=W, padx=(2, 10))</w:t>
      </w:r>
    </w:p>
    <w:p w14:paraId="11C544C2" w14:textId="77777777" w:rsidR="001D13A3" w:rsidRPr="001D13A3" w:rsidRDefault="001D13A3" w:rsidP="001D13A3">
      <w:pPr>
        <w:pStyle w:val="af3"/>
      </w:pPr>
      <w:r w:rsidRPr="001D13A3">
        <w:t>label_3.grid(row=0, column=4, pady=20, sticky=E)</w:t>
      </w:r>
    </w:p>
    <w:p w14:paraId="57EB6E30" w14:textId="77777777" w:rsidR="001D13A3" w:rsidRPr="001D13A3" w:rsidRDefault="001D13A3" w:rsidP="001D13A3">
      <w:pPr>
        <w:pStyle w:val="af3"/>
      </w:pPr>
      <w:r w:rsidRPr="001D13A3">
        <w:t>entry_3.grid(row=0, column=5, pady=20, sticky=W, padx=(2, 10))</w:t>
      </w:r>
    </w:p>
    <w:p w14:paraId="7DEF0B9D" w14:textId="77777777" w:rsidR="001D13A3" w:rsidRPr="001D13A3" w:rsidRDefault="001D13A3" w:rsidP="001D13A3">
      <w:pPr>
        <w:pStyle w:val="af3"/>
      </w:pPr>
      <w:r w:rsidRPr="001D13A3">
        <w:t>label_4.grid(row=0, column=6, pady=20, sticky=E)</w:t>
      </w:r>
    </w:p>
    <w:p w14:paraId="569D809E" w14:textId="77777777" w:rsidR="001D13A3" w:rsidRPr="001D13A3" w:rsidRDefault="001D13A3" w:rsidP="001D13A3">
      <w:pPr>
        <w:pStyle w:val="af3"/>
      </w:pPr>
      <w:r w:rsidRPr="001D13A3">
        <w:t>entry_4.grid(row=0, column=7, pady=20, sticky=W, padx=(2, 10))</w:t>
      </w:r>
    </w:p>
    <w:p w14:paraId="735C0D87" w14:textId="77777777" w:rsidR="001D13A3" w:rsidRPr="001D13A3" w:rsidRDefault="001D13A3" w:rsidP="001D13A3">
      <w:pPr>
        <w:pStyle w:val="af3"/>
      </w:pPr>
    </w:p>
    <w:p w14:paraId="2D7FF5F8" w14:textId="77777777" w:rsidR="001D13A3" w:rsidRPr="001D13A3" w:rsidRDefault="001D13A3" w:rsidP="001D13A3">
      <w:pPr>
        <w:pStyle w:val="af3"/>
      </w:pPr>
      <w:r w:rsidRPr="001D13A3">
        <w:t>button_calculate = Button(</w:t>
      </w:r>
    </w:p>
    <w:p w14:paraId="210C03BC" w14:textId="77777777" w:rsidR="001D13A3" w:rsidRPr="001D13A3" w:rsidRDefault="001D13A3" w:rsidP="001D13A3">
      <w:pPr>
        <w:pStyle w:val="af3"/>
      </w:pPr>
      <w:r w:rsidRPr="001D13A3">
        <w:t xml:space="preserve">    root,</w:t>
      </w:r>
    </w:p>
    <w:p w14:paraId="64F81890" w14:textId="77777777" w:rsidR="001D13A3" w:rsidRPr="001D13A3" w:rsidRDefault="001D13A3" w:rsidP="001D13A3">
      <w:pPr>
        <w:pStyle w:val="af3"/>
      </w:pPr>
      <w:r w:rsidRPr="001D13A3">
        <w:t xml:space="preserve">    text="Обчислити",</w:t>
      </w:r>
    </w:p>
    <w:p w14:paraId="1CD34147" w14:textId="77777777" w:rsidR="001D13A3" w:rsidRPr="001D13A3" w:rsidRDefault="001D13A3" w:rsidP="001D13A3">
      <w:pPr>
        <w:pStyle w:val="af3"/>
      </w:pPr>
      <w:r w:rsidRPr="001D13A3">
        <w:t xml:space="preserve">    width=20,</w:t>
      </w:r>
    </w:p>
    <w:p w14:paraId="6F7C0905" w14:textId="77777777" w:rsidR="001D13A3" w:rsidRPr="001D13A3" w:rsidRDefault="001D13A3" w:rsidP="001D13A3">
      <w:pPr>
        <w:pStyle w:val="af3"/>
      </w:pPr>
      <w:r w:rsidRPr="001D13A3">
        <w:t xml:space="preserve">    bg=BTN_COLOR,</w:t>
      </w:r>
    </w:p>
    <w:p w14:paraId="047308EB" w14:textId="77777777" w:rsidR="001D13A3" w:rsidRPr="001D13A3" w:rsidRDefault="001D13A3" w:rsidP="001D13A3">
      <w:pPr>
        <w:pStyle w:val="af3"/>
      </w:pPr>
      <w:r w:rsidRPr="001D13A3">
        <w:t xml:space="preserve">    fg="white",</w:t>
      </w:r>
    </w:p>
    <w:p w14:paraId="4C29DBD6" w14:textId="77777777" w:rsidR="001D13A3" w:rsidRPr="001D13A3" w:rsidRDefault="001D13A3" w:rsidP="001D13A3">
      <w:pPr>
        <w:pStyle w:val="af3"/>
      </w:pPr>
      <w:r w:rsidRPr="001D13A3">
        <w:t xml:space="preserve">    font=FONT_BOLD,</w:t>
      </w:r>
    </w:p>
    <w:p w14:paraId="7CE390FB" w14:textId="77777777" w:rsidR="001D13A3" w:rsidRPr="001D13A3" w:rsidRDefault="001D13A3" w:rsidP="001D13A3">
      <w:pPr>
        <w:pStyle w:val="af3"/>
      </w:pPr>
      <w:r w:rsidRPr="001D13A3">
        <w:t xml:space="preserve">    cursor="hand2",</w:t>
      </w:r>
    </w:p>
    <w:p w14:paraId="413DF122" w14:textId="77777777" w:rsidR="001D13A3" w:rsidRPr="001D13A3" w:rsidRDefault="001D13A3" w:rsidP="001D13A3">
      <w:pPr>
        <w:pStyle w:val="af3"/>
      </w:pPr>
      <w:r w:rsidRPr="001D13A3">
        <w:t xml:space="preserve">    relief=FLAT,</w:t>
      </w:r>
    </w:p>
    <w:p w14:paraId="00587A40" w14:textId="77777777" w:rsidR="001D13A3" w:rsidRPr="001D13A3" w:rsidRDefault="001D13A3" w:rsidP="001D13A3">
      <w:pPr>
        <w:pStyle w:val="af3"/>
      </w:pPr>
      <w:r w:rsidRPr="001D13A3">
        <w:t>)</w:t>
      </w:r>
    </w:p>
    <w:p w14:paraId="5D569502" w14:textId="77777777" w:rsidR="001D13A3" w:rsidRPr="001D13A3" w:rsidRDefault="001D13A3" w:rsidP="001D13A3">
      <w:pPr>
        <w:pStyle w:val="af3"/>
      </w:pPr>
    </w:p>
    <w:p w14:paraId="5D9F4A90" w14:textId="77777777" w:rsidR="001D13A3" w:rsidRPr="001D13A3" w:rsidRDefault="001D13A3" w:rsidP="001D13A3">
      <w:pPr>
        <w:pStyle w:val="af3"/>
      </w:pPr>
      <w:r w:rsidRPr="001D13A3">
        <w:t>button_calculate.pack(pady=15)</w:t>
      </w:r>
    </w:p>
    <w:p w14:paraId="42FC6090" w14:textId="77777777" w:rsidR="001D13A3" w:rsidRPr="001D13A3" w:rsidRDefault="001D13A3" w:rsidP="001D13A3">
      <w:pPr>
        <w:pStyle w:val="af3"/>
      </w:pPr>
    </w:p>
    <w:p w14:paraId="67113D84" w14:textId="77777777" w:rsidR="001D13A3" w:rsidRPr="001D13A3" w:rsidRDefault="001D13A3" w:rsidP="001D13A3">
      <w:pPr>
        <w:pStyle w:val="af3"/>
      </w:pPr>
      <w:r w:rsidRPr="001D13A3">
        <w:t>output_data = LabelFrame(</w:t>
      </w:r>
    </w:p>
    <w:p w14:paraId="1B71DC8D" w14:textId="77777777" w:rsidR="001D13A3" w:rsidRPr="001D13A3" w:rsidRDefault="001D13A3" w:rsidP="001D13A3">
      <w:pPr>
        <w:pStyle w:val="af3"/>
      </w:pPr>
      <w:r w:rsidRPr="001D13A3">
        <w:t xml:space="preserve">    root, text="Вихідні дані", bg=BG_COLOR, font=FONT_BOLD, fg=ACCENT_COLOR</w:t>
      </w:r>
    </w:p>
    <w:p w14:paraId="7A26E0C4" w14:textId="77777777" w:rsidR="001D13A3" w:rsidRPr="001D13A3" w:rsidRDefault="001D13A3" w:rsidP="001D13A3">
      <w:pPr>
        <w:pStyle w:val="af3"/>
      </w:pPr>
      <w:r w:rsidRPr="001D13A3">
        <w:t>)</w:t>
      </w:r>
    </w:p>
    <w:p w14:paraId="4089AD59" w14:textId="77777777" w:rsidR="001D13A3" w:rsidRPr="001D13A3" w:rsidRDefault="001D13A3" w:rsidP="001D13A3">
      <w:pPr>
        <w:pStyle w:val="af3"/>
      </w:pPr>
    </w:p>
    <w:p w14:paraId="7CCC09C4" w14:textId="77777777" w:rsidR="001D13A3" w:rsidRPr="001D13A3" w:rsidRDefault="001D13A3" w:rsidP="001D13A3">
      <w:pPr>
        <w:pStyle w:val="af3"/>
      </w:pPr>
      <w:r w:rsidRPr="001D13A3">
        <w:t>result_1 = Label(</w:t>
      </w:r>
    </w:p>
    <w:p w14:paraId="3A9FAD9F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1AD48BB3" w14:textId="77777777" w:rsidR="001D13A3" w:rsidRPr="001D13A3" w:rsidRDefault="001D13A3" w:rsidP="001D13A3">
      <w:pPr>
        <w:pStyle w:val="af3"/>
      </w:pPr>
      <w:r w:rsidRPr="001D13A3">
        <w:t xml:space="preserve">    text="Result_1 = ",</w:t>
      </w:r>
    </w:p>
    <w:p w14:paraId="67000AD2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07AC0E5B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6EAF7A65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5CF75D84" w14:textId="77777777" w:rsidR="001D13A3" w:rsidRPr="001D13A3" w:rsidRDefault="001D13A3" w:rsidP="001D13A3">
      <w:pPr>
        <w:pStyle w:val="af3"/>
      </w:pPr>
      <w:r w:rsidRPr="001D13A3">
        <w:t>)</w:t>
      </w:r>
    </w:p>
    <w:p w14:paraId="18CB6F4A" w14:textId="77777777" w:rsidR="001D13A3" w:rsidRPr="001D13A3" w:rsidRDefault="001D13A3" w:rsidP="001D13A3">
      <w:pPr>
        <w:pStyle w:val="af3"/>
      </w:pPr>
      <w:r w:rsidRPr="001D13A3">
        <w:t>result_2 = Label(</w:t>
      </w:r>
    </w:p>
    <w:p w14:paraId="4F7937A8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785916B2" w14:textId="77777777" w:rsidR="001D13A3" w:rsidRPr="001D13A3" w:rsidRDefault="001D13A3" w:rsidP="001D13A3">
      <w:pPr>
        <w:pStyle w:val="af3"/>
      </w:pPr>
      <w:r w:rsidRPr="001D13A3">
        <w:t xml:space="preserve">    text="Result_2 = ",</w:t>
      </w:r>
    </w:p>
    <w:p w14:paraId="0CC8B5BC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0AF0A592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4D0C9553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76C96F56" w14:textId="77777777" w:rsidR="001D13A3" w:rsidRPr="001D13A3" w:rsidRDefault="001D13A3" w:rsidP="001D13A3">
      <w:pPr>
        <w:pStyle w:val="af3"/>
      </w:pPr>
      <w:r w:rsidRPr="001D13A3">
        <w:t>)</w:t>
      </w:r>
    </w:p>
    <w:p w14:paraId="28C11C72" w14:textId="77777777" w:rsidR="001D13A3" w:rsidRPr="001D13A3" w:rsidRDefault="001D13A3" w:rsidP="001D13A3">
      <w:pPr>
        <w:pStyle w:val="af3"/>
      </w:pPr>
      <w:r w:rsidRPr="001D13A3">
        <w:t>result_3 = Label(</w:t>
      </w:r>
    </w:p>
    <w:p w14:paraId="136D11F7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5A56EE52" w14:textId="77777777" w:rsidR="001D13A3" w:rsidRPr="001D13A3" w:rsidRDefault="001D13A3" w:rsidP="001D13A3">
      <w:pPr>
        <w:pStyle w:val="af3"/>
      </w:pPr>
      <w:r w:rsidRPr="001D13A3">
        <w:t xml:space="preserve">    text="Result_3 = ",</w:t>
      </w:r>
    </w:p>
    <w:p w14:paraId="5401A577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5E35B2BA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4D166402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6F0783C7" w14:textId="77777777" w:rsidR="001D13A3" w:rsidRPr="001D13A3" w:rsidRDefault="001D13A3" w:rsidP="001D13A3">
      <w:pPr>
        <w:pStyle w:val="af3"/>
      </w:pPr>
      <w:r w:rsidRPr="001D13A3">
        <w:t>)</w:t>
      </w:r>
    </w:p>
    <w:p w14:paraId="0E576E72" w14:textId="77777777" w:rsidR="001D13A3" w:rsidRPr="001D13A3" w:rsidRDefault="001D13A3" w:rsidP="001D13A3">
      <w:pPr>
        <w:pStyle w:val="af3"/>
      </w:pPr>
      <w:r w:rsidRPr="001D13A3">
        <w:t>result_4 = Label(</w:t>
      </w:r>
    </w:p>
    <w:p w14:paraId="4B34B659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4044513E" w14:textId="77777777" w:rsidR="001D13A3" w:rsidRPr="001D13A3" w:rsidRDefault="001D13A3" w:rsidP="001D13A3">
      <w:pPr>
        <w:pStyle w:val="af3"/>
      </w:pPr>
      <w:r w:rsidRPr="001D13A3">
        <w:t xml:space="preserve">    text="Result_4 = ",</w:t>
      </w:r>
    </w:p>
    <w:p w14:paraId="17ED9A5B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11475EF1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7A11FAC5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1ECE52C0" w14:textId="77777777" w:rsidR="001D13A3" w:rsidRPr="001D13A3" w:rsidRDefault="001D13A3" w:rsidP="001D13A3">
      <w:pPr>
        <w:pStyle w:val="af3"/>
      </w:pPr>
      <w:r w:rsidRPr="001D13A3">
        <w:lastRenderedPageBreak/>
        <w:t>)</w:t>
      </w:r>
    </w:p>
    <w:p w14:paraId="6C495AE7" w14:textId="77777777" w:rsidR="001D13A3" w:rsidRPr="001D13A3" w:rsidRDefault="001D13A3" w:rsidP="001D13A3">
      <w:pPr>
        <w:pStyle w:val="af3"/>
      </w:pPr>
      <w:r w:rsidRPr="001D13A3">
        <w:t>result_5 = Label(</w:t>
      </w:r>
    </w:p>
    <w:p w14:paraId="553130E0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5B2CDD03" w14:textId="77777777" w:rsidR="001D13A3" w:rsidRPr="001D13A3" w:rsidRDefault="001D13A3" w:rsidP="001D13A3">
      <w:pPr>
        <w:pStyle w:val="af3"/>
      </w:pPr>
      <w:r w:rsidRPr="001D13A3">
        <w:t xml:space="preserve">    text="Result_5 = ",</w:t>
      </w:r>
    </w:p>
    <w:p w14:paraId="63279B8C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01873370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3ACD008B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659A9875" w14:textId="77777777" w:rsidR="001D13A3" w:rsidRPr="001D13A3" w:rsidRDefault="001D13A3" w:rsidP="001D13A3">
      <w:pPr>
        <w:pStyle w:val="af3"/>
      </w:pPr>
      <w:r w:rsidRPr="001D13A3">
        <w:t>)</w:t>
      </w:r>
    </w:p>
    <w:p w14:paraId="76D79C23" w14:textId="77777777" w:rsidR="001D13A3" w:rsidRPr="001D13A3" w:rsidRDefault="001D13A3" w:rsidP="001D13A3">
      <w:pPr>
        <w:pStyle w:val="af3"/>
      </w:pPr>
      <w:r w:rsidRPr="001D13A3">
        <w:t>max_result = Label(</w:t>
      </w:r>
    </w:p>
    <w:p w14:paraId="488DF089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0851A17F" w14:textId="77777777" w:rsidR="001D13A3" w:rsidRPr="001D13A3" w:rsidRDefault="001D13A3" w:rsidP="001D13A3">
      <w:pPr>
        <w:pStyle w:val="af3"/>
      </w:pPr>
      <w:r w:rsidRPr="001D13A3">
        <w:t xml:space="preserve">    text="Максимальне значення: Max = ",</w:t>
      </w:r>
    </w:p>
    <w:p w14:paraId="3EAD43ED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1813BD2E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484D5EA2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5B344D48" w14:textId="77777777" w:rsidR="001D13A3" w:rsidRPr="001D13A3" w:rsidRDefault="001D13A3" w:rsidP="001D13A3">
      <w:pPr>
        <w:pStyle w:val="af3"/>
      </w:pPr>
      <w:r w:rsidRPr="001D13A3">
        <w:t>)</w:t>
      </w:r>
    </w:p>
    <w:p w14:paraId="0085BA99" w14:textId="77777777" w:rsidR="001D13A3" w:rsidRPr="001D13A3" w:rsidRDefault="001D13A3" w:rsidP="001D13A3">
      <w:pPr>
        <w:pStyle w:val="af3"/>
      </w:pPr>
      <w:r w:rsidRPr="001D13A3">
        <w:t>min_result = Label(</w:t>
      </w:r>
    </w:p>
    <w:p w14:paraId="2554213A" w14:textId="77777777" w:rsidR="001D13A3" w:rsidRPr="001D13A3" w:rsidRDefault="001D13A3" w:rsidP="001D13A3">
      <w:pPr>
        <w:pStyle w:val="af3"/>
      </w:pPr>
      <w:r w:rsidRPr="001D13A3">
        <w:t xml:space="preserve">    output_data,</w:t>
      </w:r>
    </w:p>
    <w:p w14:paraId="278B76E7" w14:textId="77777777" w:rsidR="001D13A3" w:rsidRPr="001D13A3" w:rsidRDefault="001D13A3" w:rsidP="001D13A3">
      <w:pPr>
        <w:pStyle w:val="af3"/>
      </w:pPr>
      <w:r w:rsidRPr="001D13A3">
        <w:t xml:space="preserve">    text="Мінімальне значення: Min = ",</w:t>
      </w:r>
    </w:p>
    <w:p w14:paraId="2C5D502D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12D99EC9" w14:textId="77777777" w:rsidR="001D13A3" w:rsidRPr="001D13A3" w:rsidRDefault="001D13A3" w:rsidP="001D13A3">
      <w:pPr>
        <w:pStyle w:val="af3"/>
      </w:pPr>
      <w:r w:rsidRPr="001D13A3">
        <w:t xml:space="preserve">    font=FONT_MAIN,</w:t>
      </w:r>
    </w:p>
    <w:p w14:paraId="41AD4B57" w14:textId="77777777" w:rsidR="001D13A3" w:rsidRPr="001D13A3" w:rsidRDefault="001D13A3" w:rsidP="001D13A3">
      <w:pPr>
        <w:pStyle w:val="af3"/>
      </w:pPr>
      <w:r w:rsidRPr="001D13A3">
        <w:t xml:space="preserve">    fg=TEXT_COLOR,</w:t>
      </w:r>
    </w:p>
    <w:p w14:paraId="30302149" w14:textId="77777777" w:rsidR="001D13A3" w:rsidRPr="001D13A3" w:rsidRDefault="001D13A3" w:rsidP="001D13A3">
      <w:pPr>
        <w:pStyle w:val="af3"/>
      </w:pPr>
      <w:r w:rsidRPr="001D13A3">
        <w:t>)</w:t>
      </w:r>
    </w:p>
    <w:p w14:paraId="4179B30E" w14:textId="77777777" w:rsidR="001D13A3" w:rsidRPr="001D13A3" w:rsidRDefault="001D13A3" w:rsidP="001D13A3">
      <w:pPr>
        <w:pStyle w:val="af3"/>
      </w:pPr>
    </w:p>
    <w:p w14:paraId="74D6E923" w14:textId="77777777" w:rsidR="001D13A3" w:rsidRPr="001D13A3" w:rsidRDefault="001D13A3" w:rsidP="001D13A3">
      <w:pPr>
        <w:pStyle w:val="af3"/>
      </w:pPr>
      <w:r w:rsidRPr="001D13A3">
        <w:t>output_data.pack(padx=10, pady=15, fill=BOTH)</w:t>
      </w:r>
    </w:p>
    <w:p w14:paraId="73BAE7BC" w14:textId="77777777" w:rsidR="001D13A3" w:rsidRPr="001D13A3" w:rsidRDefault="001D13A3" w:rsidP="001D13A3">
      <w:pPr>
        <w:pStyle w:val="af3"/>
      </w:pPr>
    </w:p>
    <w:p w14:paraId="64591998" w14:textId="77777777" w:rsidR="001D13A3" w:rsidRPr="001D13A3" w:rsidRDefault="001D13A3" w:rsidP="001D13A3">
      <w:pPr>
        <w:pStyle w:val="af3"/>
      </w:pPr>
      <w:r w:rsidRPr="001D13A3">
        <w:t>result_1.grid(row=0, column=0, sticky=W, padx=10)</w:t>
      </w:r>
    </w:p>
    <w:p w14:paraId="4937D7A0" w14:textId="77777777" w:rsidR="001D13A3" w:rsidRPr="001D13A3" w:rsidRDefault="001D13A3" w:rsidP="001D13A3">
      <w:pPr>
        <w:pStyle w:val="af3"/>
      </w:pPr>
      <w:r w:rsidRPr="001D13A3">
        <w:t>result_2.grid(row=1, column=0, sticky=W, padx=10)</w:t>
      </w:r>
    </w:p>
    <w:p w14:paraId="7E57F52E" w14:textId="77777777" w:rsidR="001D13A3" w:rsidRPr="001D13A3" w:rsidRDefault="001D13A3" w:rsidP="001D13A3">
      <w:pPr>
        <w:pStyle w:val="af3"/>
      </w:pPr>
      <w:r w:rsidRPr="001D13A3">
        <w:t>result_3.grid(row=2, column=0, sticky=W, padx=10)</w:t>
      </w:r>
    </w:p>
    <w:p w14:paraId="0F65E0AC" w14:textId="77777777" w:rsidR="001D13A3" w:rsidRPr="001D13A3" w:rsidRDefault="001D13A3" w:rsidP="001D13A3">
      <w:pPr>
        <w:pStyle w:val="af3"/>
      </w:pPr>
      <w:r w:rsidRPr="001D13A3">
        <w:t>result_4.grid(row=3, column=0, sticky=W, padx=10)</w:t>
      </w:r>
    </w:p>
    <w:p w14:paraId="5268DCCE" w14:textId="77777777" w:rsidR="001D13A3" w:rsidRPr="001D13A3" w:rsidRDefault="001D13A3" w:rsidP="001D13A3">
      <w:pPr>
        <w:pStyle w:val="af3"/>
      </w:pPr>
      <w:r w:rsidRPr="001D13A3">
        <w:t>result_5.grid(row=4, column=0, sticky=W, padx=10)</w:t>
      </w:r>
    </w:p>
    <w:p w14:paraId="1BEBBF21" w14:textId="77777777" w:rsidR="001D13A3" w:rsidRPr="001D13A3" w:rsidRDefault="001D13A3" w:rsidP="001D13A3">
      <w:pPr>
        <w:pStyle w:val="af3"/>
      </w:pPr>
      <w:r w:rsidRPr="001D13A3">
        <w:t>max_result.grid(row=5, column=0, sticky=W, padx=10)</w:t>
      </w:r>
    </w:p>
    <w:p w14:paraId="3E1004DE" w14:textId="77777777" w:rsidR="001D13A3" w:rsidRPr="001D13A3" w:rsidRDefault="001D13A3" w:rsidP="001D13A3">
      <w:pPr>
        <w:pStyle w:val="af3"/>
      </w:pPr>
      <w:r w:rsidRPr="001D13A3">
        <w:t>min_result.grid(row=6, column=0, sticky=W, padx=10)</w:t>
      </w:r>
    </w:p>
    <w:p w14:paraId="0797951D" w14:textId="77777777" w:rsidR="001D13A3" w:rsidRPr="001D13A3" w:rsidRDefault="001D13A3" w:rsidP="001D13A3">
      <w:pPr>
        <w:pStyle w:val="af3"/>
      </w:pPr>
    </w:p>
    <w:p w14:paraId="5D40328E" w14:textId="77777777" w:rsidR="001D13A3" w:rsidRPr="001D13A3" w:rsidRDefault="001D13A3" w:rsidP="001D13A3">
      <w:pPr>
        <w:pStyle w:val="af3"/>
      </w:pPr>
    </w:p>
    <w:p w14:paraId="02E05432" w14:textId="77777777" w:rsidR="001D13A3" w:rsidRPr="001D13A3" w:rsidRDefault="001D13A3" w:rsidP="001D13A3">
      <w:pPr>
        <w:pStyle w:val="af3"/>
      </w:pPr>
      <w:r w:rsidRPr="001D13A3">
        <w:t>def calculate_all(event=None):</w:t>
      </w:r>
    </w:p>
    <w:p w14:paraId="730AB723" w14:textId="77777777" w:rsidR="001D13A3" w:rsidRPr="001D13A3" w:rsidRDefault="001D13A3" w:rsidP="001D13A3">
      <w:pPr>
        <w:pStyle w:val="af3"/>
      </w:pPr>
      <w:r w:rsidRPr="001D13A3">
        <w:t xml:space="preserve">    try:</w:t>
      </w:r>
    </w:p>
    <w:p w14:paraId="7D20A3AA" w14:textId="77777777" w:rsidR="001D13A3" w:rsidRPr="001D13A3" w:rsidRDefault="001D13A3" w:rsidP="001D13A3">
      <w:pPr>
        <w:pStyle w:val="af3"/>
      </w:pPr>
      <w:r w:rsidRPr="001D13A3">
        <w:t xml:space="preserve">        g = float(entry_1.get())</w:t>
      </w:r>
    </w:p>
    <w:p w14:paraId="68339B87" w14:textId="77777777" w:rsidR="001D13A3" w:rsidRPr="001D13A3" w:rsidRDefault="001D13A3" w:rsidP="001D13A3">
      <w:pPr>
        <w:pStyle w:val="af3"/>
      </w:pPr>
      <w:r w:rsidRPr="001D13A3">
        <w:t xml:space="preserve">        h = float(entry_2.get())</w:t>
      </w:r>
    </w:p>
    <w:p w14:paraId="1EE2841A" w14:textId="77777777" w:rsidR="001D13A3" w:rsidRPr="001D13A3" w:rsidRDefault="001D13A3" w:rsidP="001D13A3">
      <w:pPr>
        <w:pStyle w:val="af3"/>
      </w:pPr>
      <w:r w:rsidRPr="001D13A3">
        <w:t xml:space="preserve">        u = float(entry_3.get())</w:t>
      </w:r>
    </w:p>
    <w:p w14:paraId="72F2AF29" w14:textId="77777777" w:rsidR="001D13A3" w:rsidRPr="001D13A3" w:rsidRDefault="001D13A3" w:rsidP="001D13A3">
      <w:pPr>
        <w:pStyle w:val="af3"/>
      </w:pPr>
      <w:r w:rsidRPr="001D13A3">
        <w:t xml:space="preserve">        v = float(entry_4.get())</w:t>
      </w:r>
    </w:p>
    <w:p w14:paraId="6336B04D" w14:textId="77777777" w:rsidR="001D13A3" w:rsidRPr="001D13A3" w:rsidRDefault="001D13A3" w:rsidP="001D13A3">
      <w:pPr>
        <w:pStyle w:val="af3"/>
      </w:pPr>
    </w:p>
    <w:p w14:paraId="44167647" w14:textId="77777777" w:rsidR="001D13A3" w:rsidRPr="001D13A3" w:rsidRDefault="001D13A3" w:rsidP="001D13A3">
      <w:pPr>
        <w:pStyle w:val="af3"/>
      </w:pPr>
      <w:r w:rsidRPr="001D13A3">
        <w:t xml:space="preserve">        def calculate_result_1():</w:t>
      </w:r>
    </w:p>
    <w:p w14:paraId="2CC468BF" w14:textId="77777777" w:rsidR="001D13A3" w:rsidRPr="001D13A3" w:rsidRDefault="001D13A3" w:rsidP="001D13A3">
      <w:pPr>
        <w:pStyle w:val="af3"/>
      </w:pPr>
      <w:r w:rsidRPr="001D13A3">
        <w:t xml:space="preserve">            minuend_first_frac = h / sqrt(7)</w:t>
      </w:r>
    </w:p>
    <w:p w14:paraId="05F330E5" w14:textId="77777777" w:rsidR="001D13A3" w:rsidRPr="001D13A3" w:rsidRDefault="001D13A3" w:rsidP="001D13A3">
      <w:pPr>
        <w:pStyle w:val="af3"/>
      </w:pPr>
      <w:r w:rsidRPr="001D13A3">
        <w:t xml:space="preserve">            minuend_second_frac = division_check(sqrt(5), g + h)</w:t>
      </w:r>
    </w:p>
    <w:p w14:paraId="5DA77BEF" w14:textId="77777777" w:rsidR="001D13A3" w:rsidRPr="001D13A3" w:rsidRDefault="001D13A3" w:rsidP="001D13A3">
      <w:pPr>
        <w:pStyle w:val="af3"/>
      </w:pPr>
      <w:r w:rsidRPr="001D13A3">
        <w:t xml:space="preserve">            minuend_exponent = (2 * g) / (3 * h + 5)</w:t>
      </w:r>
    </w:p>
    <w:p w14:paraId="7D4A693F" w14:textId="77777777" w:rsidR="001D13A3" w:rsidRPr="001D13A3" w:rsidRDefault="001D13A3" w:rsidP="001D13A3">
      <w:pPr>
        <w:pStyle w:val="af3"/>
      </w:pPr>
      <w:r w:rsidRPr="001D13A3">
        <w:t xml:space="preserve">            minuend = power_check(</w:t>
      </w:r>
    </w:p>
    <w:p w14:paraId="2AB48588" w14:textId="77777777" w:rsidR="001D13A3" w:rsidRPr="001D13A3" w:rsidRDefault="001D13A3" w:rsidP="001D13A3">
      <w:pPr>
        <w:pStyle w:val="af3"/>
      </w:pPr>
      <w:r w:rsidRPr="001D13A3">
        <w:t xml:space="preserve">                minuend_first_frac + minuend_second_frac, minuend_exponent</w:t>
      </w:r>
    </w:p>
    <w:p w14:paraId="6A737EC2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6BD2B5D6" w14:textId="77777777" w:rsidR="001D13A3" w:rsidRPr="001D13A3" w:rsidRDefault="001D13A3" w:rsidP="001D13A3">
      <w:pPr>
        <w:pStyle w:val="af3"/>
      </w:pPr>
    </w:p>
    <w:p w14:paraId="0D96B906" w14:textId="77777777" w:rsidR="001D13A3" w:rsidRPr="001D13A3" w:rsidRDefault="001D13A3" w:rsidP="001D13A3">
      <w:pPr>
        <w:pStyle w:val="af3"/>
      </w:pPr>
      <w:r w:rsidRPr="001D13A3">
        <w:t xml:space="preserve">            substrahend_numerator = sqrt_check(sqrt(3) + abs(g + h) + g * h)</w:t>
      </w:r>
    </w:p>
    <w:p w14:paraId="6A44CC68" w14:textId="77777777" w:rsidR="001D13A3" w:rsidRPr="001D13A3" w:rsidRDefault="001D13A3" w:rsidP="001D13A3">
      <w:pPr>
        <w:pStyle w:val="af3"/>
      </w:pPr>
      <w:r w:rsidRPr="001D13A3">
        <w:t xml:space="preserve">            substrahend_denominator = g**2 - 4 * h + (g - h) ** 2</w:t>
      </w:r>
    </w:p>
    <w:p w14:paraId="6C629895" w14:textId="77777777" w:rsidR="001D13A3" w:rsidRPr="001D13A3" w:rsidRDefault="001D13A3" w:rsidP="001D13A3">
      <w:pPr>
        <w:pStyle w:val="af3"/>
      </w:pPr>
      <w:r w:rsidRPr="001D13A3">
        <w:t xml:space="preserve">            substrahend = division_check(substrahend_numerator, substrahend_denominator)</w:t>
      </w:r>
    </w:p>
    <w:p w14:paraId="1D846E10" w14:textId="77777777" w:rsidR="001D13A3" w:rsidRPr="001D13A3" w:rsidRDefault="001D13A3" w:rsidP="001D13A3">
      <w:pPr>
        <w:pStyle w:val="af3"/>
      </w:pPr>
    </w:p>
    <w:p w14:paraId="7C7F1EDF" w14:textId="77777777" w:rsidR="001D13A3" w:rsidRPr="001D13A3" w:rsidRDefault="001D13A3" w:rsidP="001D13A3">
      <w:pPr>
        <w:pStyle w:val="af3"/>
      </w:pPr>
      <w:r w:rsidRPr="001D13A3">
        <w:t xml:space="preserve">            return minuend - substrahend</w:t>
      </w:r>
    </w:p>
    <w:p w14:paraId="33D040A8" w14:textId="77777777" w:rsidR="001D13A3" w:rsidRPr="001D13A3" w:rsidRDefault="001D13A3" w:rsidP="001D13A3">
      <w:pPr>
        <w:pStyle w:val="af3"/>
      </w:pPr>
    </w:p>
    <w:p w14:paraId="574D3962" w14:textId="77777777" w:rsidR="001D13A3" w:rsidRPr="001D13A3" w:rsidRDefault="001D13A3" w:rsidP="001D13A3">
      <w:pPr>
        <w:pStyle w:val="af3"/>
      </w:pPr>
      <w:r w:rsidRPr="001D13A3">
        <w:t xml:space="preserve">        def calculate_result_2():</w:t>
      </w:r>
    </w:p>
    <w:p w14:paraId="489F41F6" w14:textId="77777777" w:rsidR="001D13A3" w:rsidRPr="001D13A3" w:rsidRDefault="001D13A3" w:rsidP="001D13A3">
      <w:pPr>
        <w:pStyle w:val="af3"/>
      </w:pPr>
      <w:r w:rsidRPr="001D13A3">
        <w:t xml:space="preserve">            numerator = sin(9 * pi + u) + tan_check(5 * pi + sqrt_check(v))</w:t>
      </w:r>
    </w:p>
    <w:p w14:paraId="20B260A6" w14:textId="77777777" w:rsidR="001D13A3" w:rsidRPr="001D13A3" w:rsidRDefault="001D13A3" w:rsidP="001D13A3">
      <w:pPr>
        <w:pStyle w:val="af3"/>
      </w:pPr>
      <w:r w:rsidRPr="001D13A3">
        <w:t xml:space="preserve">            radicand = abs(sin(7 * pi + v**2) + cos(3 * pi + u**2))</w:t>
      </w:r>
    </w:p>
    <w:p w14:paraId="76327174" w14:textId="77777777" w:rsidR="001D13A3" w:rsidRPr="001D13A3" w:rsidRDefault="001D13A3" w:rsidP="001D13A3">
      <w:pPr>
        <w:pStyle w:val="af3"/>
      </w:pPr>
      <w:r w:rsidRPr="001D13A3">
        <w:t xml:space="preserve">            denominator = sqrt_check(radicand)</w:t>
      </w:r>
    </w:p>
    <w:p w14:paraId="08377557" w14:textId="77777777" w:rsidR="001D13A3" w:rsidRPr="001D13A3" w:rsidRDefault="001D13A3" w:rsidP="001D13A3">
      <w:pPr>
        <w:pStyle w:val="af3"/>
      </w:pPr>
    </w:p>
    <w:p w14:paraId="529D4A5E" w14:textId="77777777" w:rsidR="001D13A3" w:rsidRPr="001D13A3" w:rsidRDefault="001D13A3" w:rsidP="001D13A3">
      <w:pPr>
        <w:pStyle w:val="af3"/>
      </w:pPr>
      <w:r w:rsidRPr="001D13A3">
        <w:t xml:space="preserve">            return division_check(numerator, denominator)</w:t>
      </w:r>
    </w:p>
    <w:p w14:paraId="773AE817" w14:textId="77777777" w:rsidR="001D13A3" w:rsidRPr="001D13A3" w:rsidRDefault="001D13A3" w:rsidP="001D13A3">
      <w:pPr>
        <w:pStyle w:val="af3"/>
      </w:pPr>
    </w:p>
    <w:p w14:paraId="29E6A26F" w14:textId="77777777" w:rsidR="001D13A3" w:rsidRPr="001D13A3" w:rsidRDefault="001D13A3" w:rsidP="001D13A3">
      <w:pPr>
        <w:pStyle w:val="af3"/>
      </w:pPr>
      <w:r w:rsidRPr="001D13A3">
        <w:lastRenderedPageBreak/>
        <w:t xml:space="preserve">        def calculate_result_3():</w:t>
      </w:r>
    </w:p>
    <w:p w14:paraId="0FF23B58" w14:textId="77777777" w:rsidR="001D13A3" w:rsidRPr="001D13A3" w:rsidRDefault="001D13A3" w:rsidP="001D13A3">
      <w:pPr>
        <w:pStyle w:val="af3"/>
      </w:pPr>
      <w:r w:rsidRPr="001D13A3">
        <w:t xml:space="preserve">            cos_minuend = division_check(pi, u**2)</w:t>
      </w:r>
    </w:p>
    <w:p w14:paraId="5ADB493A" w14:textId="77777777" w:rsidR="001D13A3" w:rsidRPr="001D13A3" w:rsidRDefault="001D13A3" w:rsidP="001D13A3">
      <w:pPr>
        <w:pStyle w:val="af3"/>
      </w:pPr>
      <w:r w:rsidRPr="001D13A3">
        <w:t xml:space="preserve">            cos_substrahend = division_check(sqrt(3), 2 * v)</w:t>
      </w:r>
    </w:p>
    <w:p w14:paraId="299520FF" w14:textId="77777777" w:rsidR="001D13A3" w:rsidRPr="001D13A3" w:rsidRDefault="001D13A3" w:rsidP="001D13A3">
      <w:pPr>
        <w:pStyle w:val="af3"/>
      </w:pPr>
      <w:r w:rsidRPr="001D13A3">
        <w:t xml:space="preserve">            minuend = cos(cos_minuend - cos_substrahend) ** 2</w:t>
      </w:r>
    </w:p>
    <w:p w14:paraId="591F91D4" w14:textId="77777777" w:rsidR="001D13A3" w:rsidRPr="001D13A3" w:rsidRDefault="001D13A3" w:rsidP="001D13A3">
      <w:pPr>
        <w:pStyle w:val="af3"/>
      </w:pPr>
    </w:p>
    <w:p w14:paraId="2B2A5EE3" w14:textId="77777777" w:rsidR="001D13A3" w:rsidRPr="001D13A3" w:rsidRDefault="001D13A3" w:rsidP="001D13A3">
      <w:pPr>
        <w:pStyle w:val="af3"/>
      </w:pPr>
      <w:r w:rsidRPr="001D13A3">
        <w:t xml:space="preserve">            substrahend_numerator = cos(sqrt(3) * pi - u**2 + v**2) ** 2</w:t>
      </w:r>
    </w:p>
    <w:p w14:paraId="13870162" w14:textId="77777777" w:rsidR="001D13A3" w:rsidRPr="001D13A3" w:rsidRDefault="001D13A3" w:rsidP="001D13A3">
      <w:pPr>
        <w:pStyle w:val="af3"/>
      </w:pPr>
      <w:r w:rsidRPr="001D13A3">
        <w:t xml:space="preserve">            substrahend_denominator = 2 * sqrt(3) - 3 * v</w:t>
      </w:r>
    </w:p>
    <w:p w14:paraId="3D4CDB0D" w14:textId="77777777" w:rsidR="001D13A3" w:rsidRPr="001D13A3" w:rsidRDefault="001D13A3" w:rsidP="001D13A3">
      <w:pPr>
        <w:pStyle w:val="af3"/>
      </w:pPr>
      <w:r w:rsidRPr="001D13A3">
        <w:t xml:space="preserve">            substrahend = sqrt_check(</w:t>
      </w:r>
    </w:p>
    <w:p w14:paraId="487C6261" w14:textId="77777777" w:rsidR="001D13A3" w:rsidRPr="001D13A3" w:rsidRDefault="001D13A3" w:rsidP="001D13A3">
      <w:pPr>
        <w:pStyle w:val="af3"/>
      </w:pPr>
      <w:r w:rsidRPr="001D13A3">
        <w:t xml:space="preserve">                division_check(substrahend_numerator, substrahend_denominator)</w:t>
      </w:r>
    </w:p>
    <w:p w14:paraId="66D70937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628964FC" w14:textId="77777777" w:rsidR="001D13A3" w:rsidRPr="001D13A3" w:rsidRDefault="001D13A3" w:rsidP="001D13A3">
      <w:pPr>
        <w:pStyle w:val="af3"/>
      </w:pPr>
    </w:p>
    <w:p w14:paraId="4BF407DD" w14:textId="77777777" w:rsidR="001D13A3" w:rsidRPr="001D13A3" w:rsidRDefault="001D13A3" w:rsidP="001D13A3">
      <w:pPr>
        <w:pStyle w:val="af3"/>
      </w:pPr>
      <w:r w:rsidRPr="001D13A3">
        <w:t xml:space="preserve">            return minuend - substrahend</w:t>
      </w:r>
    </w:p>
    <w:p w14:paraId="6BDE8DD6" w14:textId="77777777" w:rsidR="001D13A3" w:rsidRPr="001D13A3" w:rsidRDefault="001D13A3" w:rsidP="001D13A3">
      <w:pPr>
        <w:pStyle w:val="af3"/>
      </w:pPr>
    </w:p>
    <w:p w14:paraId="53F441CD" w14:textId="77777777" w:rsidR="001D13A3" w:rsidRPr="001D13A3" w:rsidRDefault="001D13A3" w:rsidP="001D13A3">
      <w:pPr>
        <w:pStyle w:val="af3"/>
      </w:pPr>
      <w:r w:rsidRPr="001D13A3">
        <w:t xml:space="preserve">        def calculate_result_4():</w:t>
      </w:r>
    </w:p>
    <w:p w14:paraId="5C8D4770" w14:textId="77777777" w:rsidR="001D13A3" w:rsidRPr="001D13A3" w:rsidRDefault="001D13A3" w:rsidP="001D13A3">
      <w:pPr>
        <w:pStyle w:val="af3"/>
      </w:pPr>
      <w:r w:rsidRPr="001D13A3">
        <w:t xml:space="preserve">            numerator = cos(sqrt(2) * pi - g) - power_check(g, h)</w:t>
      </w:r>
    </w:p>
    <w:p w14:paraId="32FA7818" w14:textId="77777777" w:rsidR="001D13A3" w:rsidRPr="001D13A3" w:rsidRDefault="001D13A3" w:rsidP="001D13A3">
      <w:pPr>
        <w:pStyle w:val="af3"/>
      </w:pPr>
      <w:r w:rsidRPr="001D13A3">
        <w:t xml:space="preserve">            denominator = sqrt_check(power_check(h, 2 * g) + 5 * g * h)</w:t>
      </w:r>
    </w:p>
    <w:p w14:paraId="4DDDF37B" w14:textId="77777777" w:rsidR="001D13A3" w:rsidRPr="001D13A3" w:rsidRDefault="001D13A3" w:rsidP="001D13A3">
      <w:pPr>
        <w:pStyle w:val="af3"/>
      </w:pPr>
      <w:r w:rsidRPr="001D13A3">
        <w:t xml:space="preserve">            minuend = division_check(numerator, denominator)</w:t>
      </w:r>
    </w:p>
    <w:p w14:paraId="56D28974" w14:textId="77777777" w:rsidR="001D13A3" w:rsidRPr="001D13A3" w:rsidRDefault="001D13A3" w:rsidP="001D13A3">
      <w:pPr>
        <w:pStyle w:val="af3"/>
      </w:pPr>
    </w:p>
    <w:p w14:paraId="65F003D3" w14:textId="77777777" w:rsidR="001D13A3" w:rsidRPr="001D13A3" w:rsidRDefault="001D13A3" w:rsidP="001D13A3">
      <w:pPr>
        <w:pStyle w:val="af3"/>
      </w:pPr>
      <w:r w:rsidRPr="001D13A3">
        <w:t xml:space="preserve">            substrahend = power_check(g, h) * tan_check(pi / sqrt(5) + g**2 * h**2) ** 2</w:t>
      </w:r>
    </w:p>
    <w:p w14:paraId="43CFA9F1" w14:textId="77777777" w:rsidR="001D13A3" w:rsidRPr="001D13A3" w:rsidRDefault="001D13A3" w:rsidP="001D13A3">
      <w:pPr>
        <w:pStyle w:val="af3"/>
      </w:pPr>
    </w:p>
    <w:p w14:paraId="10B758CC" w14:textId="77777777" w:rsidR="001D13A3" w:rsidRPr="001D13A3" w:rsidRDefault="001D13A3" w:rsidP="001D13A3">
      <w:pPr>
        <w:pStyle w:val="af3"/>
      </w:pPr>
      <w:r w:rsidRPr="001D13A3">
        <w:t xml:space="preserve">            return minuend - substrahend</w:t>
      </w:r>
    </w:p>
    <w:p w14:paraId="64D64035" w14:textId="77777777" w:rsidR="001D13A3" w:rsidRPr="001D13A3" w:rsidRDefault="001D13A3" w:rsidP="001D13A3">
      <w:pPr>
        <w:pStyle w:val="af3"/>
      </w:pPr>
    </w:p>
    <w:p w14:paraId="0A6A10A4" w14:textId="77777777" w:rsidR="001D13A3" w:rsidRPr="001D13A3" w:rsidRDefault="001D13A3" w:rsidP="001D13A3">
      <w:pPr>
        <w:pStyle w:val="af3"/>
      </w:pPr>
      <w:r w:rsidRPr="001D13A3">
        <w:t xml:space="preserve">        def calculate_result_5():</w:t>
      </w:r>
    </w:p>
    <w:p w14:paraId="220D1FD3" w14:textId="77777777" w:rsidR="001D13A3" w:rsidRPr="001D13A3" w:rsidRDefault="001D13A3" w:rsidP="001D13A3">
      <w:pPr>
        <w:pStyle w:val="af3"/>
      </w:pPr>
      <w:r w:rsidRPr="001D13A3">
        <w:t xml:space="preserve">            augend_numerator = (</w:t>
      </w:r>
    </w:p>
    <w:p w14:paraId="6C8A96A0" w14:textId="77777777" w:rsidR="001D13A3" w:rsidRPr="001D13A3" w:rsidRDefault="001D13A3" w:rsidP="001D13A3">
      <w:pPr>
        <w:pStyle w:val="af3"/>
      </w:pPr>
      <w:r w:rsidRPr="001D13A3">
        <w:t xml:space="preserve">                sin(3 * pi - sqrt_check(abs(division_check(g * u, 2 * v)))) ** 2</w:t>
      </w:r>
    </w:p>
    <w:p w14:paraId="1BC16213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64DC46BF" w14:textId="77777777" w:rsidR="001D13A3" w:rsidRPr="001D13A3" w:rsidRDefault="001D13A3" w:rsidP="001D13A3">
      <w:pPr>
        <w:pStyle w:val="af3"/>
      </w:pPr>
      <w:r w:rsidRPr="001D13A3">
        <w:t xml:space="preserve">            augend_denominator = cos(5**g - division_check(pi, 2 * u * v)) ** 3</w:t>
      </w:r>
    </w:p>
    <w:p w14:paraId="7192F10A" w14:textId="77777777" w:rsidR="001D13A3" w:rsidRPr="001D13A3" w:rsidRDefault="001D13A3" w:rsidP="001D13A3">
      <w:pPr>
        <w:pStyle w:val="af3"/>
      </w:pPr>
      <w:r w:rsidRPr="001D13A3">
        <w:t xml:space="preserve">            augend = division_check(augend_numerator, augend_denominator)</w:t>
      </w:r>
    </w:p>
    <w:p w14:paraId="2D35FCCD" w14:textId="77777777" w:rsidR="001D13A3" w:rsidRPr="001D13A3" w:rsidRDefault="001D13A3" w:rsidP="001D13A3">
      <w:pPr>
        <w:pStyle w:val="af3"/>
      </w:pPr>
    </w:p>
    <w:p w14:paraId="0B301B2B" w14:textId="77777777" w:rsidR="001D13A3" w:rsidRPr="001D13A3" w:rsidRDefault="001D13A3" w:rsidP="001D13A3">
      <w:pPr>
        <w:pStyle w:val="af3"/>
      </w:pPr>
      <w:r w:rsidRPr="001D13A3">
        <w:t xml:space="preserve">            addend_numerator = (</w:t>
      </w:r>
    </w:p>
    <w:p w14:paraId="4F8EFA2A" w14:textId="77777777" w:rsidR="001D13A3" w:rsidRPr="001D13A3" w:rsidRDefault="001D13A3" w:rsidP="001D13A3">
      <w:pPr>
        <w:pStyle w:val="af3"/>
      </w:pPr>
      <w:r w:rsidRPr="001D13A3">
        <w:t xml:space="preserve">                cos(sqrt_check(division_check(g, h) - sqrt(5) * pi / 3)) ** 3</w:t>
      </w:r>
    </w:p>
    <w:p w14:paraId="3B200A47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57372AA5" w14:textId="77777777" w:rsidR="001D13A3" w:rsidRPr="001D13A3" w:rsidRDefault="001D13A3" w:rsidP="001D13A3">
      <w:pPr>
        <w:pStyle w:val="af3"/>
      </w:pPr>
      <w:r w:rsidRPr="001D13A3">
        <w:t xml:space="preserve">            addend_denominator = (</w:t>
      </w:r>
    </w:p>
    <w:p w14:paraId="7A6BE882" w14:textId="77777777" w:rsidR="001D13A3" w:rsidRPr="001D13A3" w:rsidRDefault="001D13A3" w:rsidP="001D13A3">
      <w:pPr>
        <w:pStyle w:val="af3"/>
      </w:pPr>
      <w:r w:rsidRPr="001D13A3">
        <w:t xml:space="preserve">                sin(3 * pi / sqrt(5) - sqrt_check(division_check(u, v))) ** 2</w:t>
      </w:r>
    </w:p>
    <w:p w14:paraId="18C3CB00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2A4F7793" w14:textId="77777777" w:rsidR="001D13A3" w:rsidRPr="001D13A3" w:rsidRDefault="001D13A3" w:rsidP="001D13A3">
      <w:pPr>
        <w:pStyle w:val="af3"/>
      </w:pPr>
      <w:r w:rsidRPr="001D13A3">
        <w:t xml:space="preserve">            addend = division_check(addend_numerator, addend_denominator)</w:t>
      </w:r>
    </w:p>
    <w:p w14:paraId="45AAFB33" w14:textId="77777777" w:rsidR="001D13A3" w:rsidRPr="001D13A3" w:rsidRDefault="001D13A3" w:rsidP="001D13A3">
      <w:pPr>
        <w:pStyle w:val="af3"/>
      </w:pPr>
    </w:p>
    <w:p w14:paraId="4B73A13A" w14:textId="77777777" w:rsidR="001D13A3" w:rsidRPr="001D13A3" w:rsidRDefault="001D13A3" w:rsidP="001D13A3">
      <w:pPr>
        <w:pStyle w:val="af3"/>
      </w:pPr>
      <w:r w:rsidRPr="001D13A3">
        <w:t xml:space="preserve">            return augend + addend</w:t>
      </w:r>
    </w:p>
    <w:p w14:paraId="2DFD15C6" w14:textId="77777777" w:rsidR="001D13A3" w:rsidRPr="001D13A3" w:rsidRDefault="001D13A3" w:rsidP="001D13A3">
      <w:pPr>
        <w:pStyle w:val="af3"/>
      </w:pPr>
    </w:p>
    <w:p w14:paraId="61390F64" w14:textId="77777777" w:rsidR="001D13A3" w:rsidRPr="001D13A3" w:rsidRDefault="001D13A3" w:rsidP="001D13A3">
      <w:pPr>
        <w:pStyle w:val="af3"/>
      </w:pPr>
      <w:r w:rsidRPr="001D13A3">
        <w:t xml:space="preserve">        numeric_results = []</w:t>
      </w:r>
    </w:p>
    <w:p w14:paraId="65104D96" w14:textId="77777777" w:rsidR="001D13A3" w:rsidRPr="001D13A3" w:rsidRDefault="001D13A3" w:rsidP="001D13A3">
      <w:pPr>
        <w:pStyle w:val="af3"/>
      </w:pPr>
    </w:p>
    <w:p w14:paraId="3D7D60AA" w14:textId="77777777" w:rsidR="001D13A3" w:rsidRPr="001D13A3" w:rsidRDefault="001D13A3" w:rsidP="001D13A3">
      <w:pPr>
        <w:pStyle w:val="af3"/>
      </w:pPr>
      <w:r w:rsidRPr="001D13A3">
        <w:t xml:space="preserve">        def safe_run(func, label, name):</w:t>
      </w:r>
    </w:p>
    <w:p w14:paraId="0DF22630" w14:textId="77777777" w:rsidR="001D13A3" w:rsidRPr="001D13A3" w:rsidRDefault="001D13A3" w:rsidP="001D13A3">
      <w:pPr>
        <w:pStyle w:val="af3"/>
      </w:pPr>
      <w:r w:rsidRPr="001D13A3">
        <w:t xml:space="preserve">            try:</w:t>
      </w:r>
    </w:p>
    <w:p w14:paraId="1DAFBD68" w14:textId="77777777" w:rsidR="001D13A3" w:rsidRPr="001D13A3" w:rsidRDefault="001D13A3" w:rsidP="001D13A3">
      <w:pPr>
        <w:pStyle w:val="af3"/>
      </w:pPr>
      <w:r w:rsidRPr="001D13A3">
        <w:t xml:space="preserve">                val = func()</w:t>
      </w:r>
    </w:p>
    <w:p w14:paraId="7A01FA92" w14:textId="77777777" w:rsidR="001D13A3" w:rsidRPr="001D13A3" w:rsidRDefault="001D13A3" w:rsidP="001D13A3">
      <w:pPr>
        <w:pStyle w:val="af3"/>
      </w:pPr>
      <w:r w:rsidRPr="001D13A3">
        <w:t xml:space="preserve">                label.config(text=f"{name} = {val:.3f}", fg=TEXT_COLOR)</w:t>
      </w:r>
    </w:p>
    <w:p w14:paraId="38F6B14B" w14:textId="77777777" w:rsidR="001D13A3" w:rsidRPr="001D13A3" w:rsidRDefault="001D13A3" w:rsidP="001D13A3">
      <w:pPr>
        <w:pStyle w:val="af3"/>
      </w:pPr>
      <w:r w:rsidRPr="001D13A3">
        <w:t xml:space="preserve">                numeric_results.append(val)</w:t>
      </w:r>
    </w:p>
    <w:p w14:paraId="6AFC66A1" w14:textId="77777777" w:rsidR="001D13A3" w:rsidRPr="001D13A3" w:rsidRDefault="001D13A3" w:rsidP="001D13A3">
      <w:pPr>
        <w:pStyle w:val="af3"/>
      </w:pPr>
      <w:r w:rsidRPr="001D13A3">
        <w:t xml:space="preserve">                return val</w:t>
      </w:r>
    </w:p>
    <w:p w14:paraId="6FFA2D44" w14:textId="77777777" w:rsidR="001D13A3" w:rsidRPr="001D13A3" w:rsidRDefault="001D13A3" w:rsidP="001D13A3">
      <w:pPr>
        <w:pStyle w:val="af3"/>
      </w:pPr>
      <w:r w:rsidRPr="001D13A3">
        <w:t xml:space="preserve">            except Exception as e:</w:t>
      </w:r>
    </w:p>
    <w:p w14:paraId="6BA7706D" w14:textId="77777777" w:rsidR="001D13A3" w:rsidRPr="001D13A3" w:rsidRDefault="001D13A3" w:rsidP="001D13A3">
      <w:pPr>
        <w:pStyle w:val="af3"/>
      </w:pPr>
      <w:r w:rsidRPr="001D13A3">
        <w:t xml:space="preserve">                label.config(text=f"{name}: {e}", fg=ERROR_COLOR)</w:t>
      </w:r>
    </w:p>
    <w:p w14:paraId="11910701" w14:textId="77777777" w:rsidR="001D13A3" w:rsidRPr="001D13A3" w:rsidRDefault="001D13A3" w:rsidP="001D13A3">
      <w:pPr>
        <w:pStyle w:val="af3"/>
      </w:pPr>
      <w:r w:rsidRPr="001D13A3">
        <w:t xml:space="preserve">                return None</w:t>
      </w:r>
    </w:p>
    <w:p w14:paraId="03C65927" w14:textId="77777777" w:rsidR="001D13A3" w:rsidRPr="001D13A3" w:rsidRDefault="001D13A3" w:rsidP="001D13A3">
      <w:pPr>
        <w:pStyle w:val="af3"/>
      </w:pPr>
    </w:p>
    <w:p w14:paraId="6B56F1F3" w14:textId="77777777" w:rsidR="001D13A3" w:rsidRPr="001D13A3" w:rsidRDefault="001D13A3" w:rsidP="001D13A3">
      <w:pPr>
        <w:pStyle w:val="af3"/>
      </w:pPr>
      <w:r w:rsidRPr="001D13A3">
        <w:t xml:space="preserve">        for i in range(1, 6):</w:t>
      </w:r>
    </w:p>
    <w:p w14:paraId="018CEDBE" w14:textId="77777777" w:rsidR="001D13A3" w:rsidRPr="001D13A3" w:rsidRDefault="001D13A3" w:rsidP="001D13A3">
      <w:pPr>
        <w:pStyle w:val="af3"/>
      </w:pPr>
      <w:r w:rsidRPr="001D13A3">
        <w:t xml:space="preserve">            func = locals()[f"calculate_result_{i}"]</w:t>
      </w:r>
    </w:p>
    <w:p w14:paraId="16894C3F" w14:textId="77777777" w:rsidR="001D13A3" w:rsidRPr="001D13A3" w:rsidRDefault="001D13A3" w:rsidP="001D13A3">
      <w:pPr>
        <w:pStyle w:val="af3"/>
      </w:pPr>
      <w:r w:rsidRPr="001D13A3">
        <w:t xml:space="preserve">            label = globals()[f"result_{i}"]</w:t>
      </w:r>
    </w:p>
    <w:p w14:paraId="2C3EC589" w14:textId="77777777" w:rsidR="001D13A3" w:rsidRPr="001D13A3" w:rsidRDefault="001D13A3" w:rsidP="001D13A3">
      <w:pPr>
        <w:pStyle w:val="af3"/>
      </w:pPr>
      <w:r w:rsidRPr="001D13A3">
        <w:t xml:space="preserve">            safe_run(func, label, f"Result_{i}")</w:t>
      </w:r>
    </w:p>
    <w:p w14:paraId="7F2CE408" w14:textId="77777777" w:rsidR="001D13A3" w:rsidRPr="001D13A3" w:rsidRDefault="001D13A3" w:rsidP="001D13A3">
      <w:pPr>
        <w:pStyle w:val="af3"/>
      </w:pPr>
    </w:p>
    <w:p w14:paraId="7835057F" w14:textId="77777777" w:rsidR="001D13A3" w:rsidRPr="001D13A3" w:rsidRDefault="001D13A3" w:rsidP="001D13A3">
      <w:pPr>
        <w:pStyle w:val="af3"/>
      </w:pPr>
      <w:r w:rsidRPr="001D13A3">
        <w:t xml:space="preserve">        if numeric_results:</w:t>
      </w:r>
    </w:p>
    <w:p w14:paraId="2520C1AA" w14:textId="77777777" w:rsidR="001D13A3" w:rsidRPr="001D13A3" w:rsidRDefault="001D13A3" w:rsidP="001D13A3">
      <w:pPr>
        <w:pStyle w:val="af3"/>
      </w:pPr>
      <w:r w:rsidRPr="001D13A3">
        <w:t xml:space="preserve">            max_val = max(numeric_results)</w:t>
      </w:r>
    </w:p>
    <w:p w14:paraId="74B25937" w14:textId="77777777" w:rsidR="001D13A3" w:rsidRPr="001D13A3" w:rsidRDefault="001D13A3" w:rsidP="001D13A3">
      <w:pPr>
        <w:pStyle w:val="af3"/>
      </w:pPr>
      <w:r w:rsidRPr="001D13A3">
        <w:t xml:space="preserve">            min_val = min(numeric_results)</w:t>
      </w:r>
    </w:p>
    <w:p w14:paraId="7915979A" w14:textId="77777777" w:rsidR="001D13A3" w:rsidRPr="001D13A3" w:rsidRDefault="001D13A3" w:rsidP="001D13A3">
      <w:pPr>
        <w:pStyle w:val="af3"/>
      </w:pPr>
      <w:r w:rsidRPr="001D13A3">
        <w:t xml:space="preserve">            max_result.config(</w:t>
      </w:r>
    </w:p>
    <w:p w14:paraId="4C65DC44" w14:textId="77777777" w:rsidR="001D13A3" w:rsidRPr="001D13A3" w:rsidRDefault="001D13A3" w:rsidP="001D13A3">
      <w:pPr>
        <w:pStyle w:val="af3"/>
      </w:pPr>
      <w:r w:rsidRPr="001D13A3">
        <w:t xml:space="preserve">                text=f"Максимальне значення: Max = {max_val:.3f}", fg=TEXT_COLOR</w:t>
      </w:r>
    </w:p>
    <w:p w14:paraId="7ABFF723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31790322" w14:textId="77777777" w:rsidR="001D13A3" w:rsidRPr="001D13A3" w:rsidRDefault="001D13A3" w:rsidP="001D13A3">
      <w:pPr>
        <w:pStyle w:val="af3"/>
      </w:pPr>
      <w:r w:rsidRPr="001D13A3">
        <w:lastRenderedPageBreak/>
        <w:t xml:space="preserve">            min_result.config(</w:t>
      </w:r>
    </w:p>
    <w:p w14:paraId="0A7A0E4A" w14:textId="77777777" w:rsidR="001D13A3" w:rsidRPr="001D13A3" w:rsidRDefault="001D13A3" w:rsidP="001D13A3">
      <w:pPr>
        <w:pStyle w:val="af3"/>
      </w:pPr>
      <w:r w:rsidRPr="001D13A3">
        <w:t xml:space="preserve">                text=f"Мінімальне значення: Min = {min_val:.3f}", fg=TEXT_COLOR</w:t>
      </w:r>
    </w:p>
    <w:p w14:paraId="0782E5AF" w14:textId="77777777" w:rsidR="001D13A3" w:rsidRPr="001D13A3" w:rsidRDefault="001D13A3" w:rsidP="001D13A3">
      <w:pPr>
        <w:pStyle w:val="af3"/>
      </w:pPr>
      <w:r w:rsidRPr="001D13A3">
        <w:t xml:space="preserve">            )</w:t>
      </w:r>
    </w:p>
    <w:p w14:paraId="43B211E9" w14:textId="77777777" w:rsidR="001D13A3" w:rsidRPr="001D13A3" w:rsidRDefault="001D13A3" w:rsidP="001D13A3">
      <w:pPr>
        <w:pStyle w:val="af3"/>
      </w:pPr>
      <w:r w:rsidRPr="001D13A3">
        <w:t xml:space="preserve">        else:</w:t>
      </w:r>
    </w:p>
    <w:p w14:paraId="2165FF59" w14:textId="77777777" w:rsidR="001D13A3" w:rsidRPr="001D13A3" w:rsidRDefault="001D13A3" w:rsidP="001D13A3">
      <w:pPr>
        <w:pStyle w:val="af3"/>
      </w:pPr>
      <w:r w:rsidRPr="001D13A3">
        <w:t xml:space="preserve">            max_result.config(text="Max = Неможливо обчислити", fg=ERROR_COLOR)</w:t>
      </w:r>
    </w:p>
    <w:p w14:paraId="6101BBCB" w14:textId="77777777" w:rsidR="001D13A3" w:rsidRPr="001D13A3" w:rsidRDefault="001D13A3" w:rsidP="001D13A3">
      <w:pPr>
        <w:pStyle w:val="af3"/>
      </w:pPr>
      <w:r w:rsidRPr="001D13A3">
        <w:t xml:space="preserve">            min_result.config(text="Min = Неможливо обчислити", fg=ERROR_COLOR)</w:t>
      </w:r>
    </w:p>
    <w:p w14:paraId="1A8E3902" w14:textId="77777777" w:rsidR="001D13A3" w:rsidRPr="001D13A3" w:rsidRDefault="001D13A3" w:rsidP="001D13A3">
      <w:pPr>
        <w:pStyle w:val="af3"/>
      </w:pPr>
    </w:p>
    <w:p w14:paraId="20B345FF" w14:textId="77777777" w:rsidR="00650F80" w:rsidRDefault="001D13A3" w:rsidP="00650F80">
      <w:pPr>
        <w:pStyle w:val="af3"/>
      </w:pPr>
      <w:r w:rsidRPr="001D13A3">
        <w:t xml:space="preserve">    </w:t>
      </w:r>
      <w:r w:rsidR="00650F80">
        <w:t>except ValueError:</w:t>
      </w:r>
    </w:p>
    <w:p w14:paraId="18911138" w14:textId="77777777" w:rsidR="00650F80" w:rsidRDefault="00650F80" w:rsidP="00650F80">
      <w:pPr>
        <w:pStyle w:val="af3"/>
      </w:pPr>
      <w:r>
        <w:t xml:space="preserve">        messagebox.showerror("Помилка вводу", "Будь ласка, введіть числові значення у всі поля (g, h, u, v).")</w:t>
      </w:r>
    </w:p>
    <w:p w14:paraId="104E530F" w14:textId="77777777" w:rsidR="00650F80" w:rsidRDefault="00650F80" w:rsidP="00650F80">
      <w:pPr>
        <w:pStyle w:val="af3"/>
      </w:pPr>
      <w:r>
        <w:t xml:space="preserve">    except OverflowError:</w:t>
      </w:r>
    </w:p>
    <w:p w14:paraId="27D52564" w14:textId="77777777" w:rsidR="00650F80" w:rsidRDefault="00650F80" w:rsidP="00650F80">
      <w:pPr>
        <w:pStyle w:val="af3"/>
      </w:pPr>
      <w:r>
        <w:t xml:space="preserve">        messagebox.showerror("Помилка", "Помилка переповнення числа!")</w:t>
      </w:r>
    </w:p>
    <w:p w14:paraId="370836FC" w14:textId="77777777" w:rsidR="00650F80" w:rsidRDefault="00650F80" w:rsidP="00650F80">
      <w:pPr>
        <w:pStyle w:val="af3"/>
      </w:pPr>
      <w:r>
        <w:t xml:space="preserve">    except Exception as error:</w:t>
      </w:r>
    </w:p>
    <w:p w14:paraId="48C1B3BF" w14:textId="51322A3A" w:rsidR="001D13A3" w:rsidRPr="001D13A3" w:rsidRDefault="00650F80" w:rsidP="00650F80">
      <w:pPr>
        <w:pStyle w:val="af3"/>
      </w:pPr>
      <w:r>
        <w:t xml:space="preserve">        messagebox.showerror("Помилка", f"Невідома помилка: {error}")</w:t>
      </w:r>
    </w:p>
    <w:p w14:paraId="4A1985EC" w14:textId="77777777" w:rsidR="001D13A3" w:rsidRPr="001D13A3" w:rsidRDefault="001D13A3" w:rsidP="001D13A3">
      <w:pPr>
        <w:pStyle w:val="af3"/>
      </w:pPr>
    </w:p>
    <w:p w14:paraId="503378EA" w14:textId="77777777" w:rsidR="001D13A3" w:rsidRPr="001D13A3" w:rsidRDefault="001D13A3" w:rsidP="001D13A3">
      <w:pPr>
        <w:pStyle w:val="af3"/>
      </w:pPr>
      <w:r w:rsidRPr="001D13A3">
        <w:t>button_calculate.bind("&lt;Button-1&gt;", calculate_all)</w:t>
      </w:r>
    </w:p>
    <w:p w14:paraId="61B27C1A" w14:textId="77777777" w:rsidR="001D13A3" w:rsidRPr="001D13A3" w:rsidRDefault="001D13A3" w:rsidP="001D13A3">
      <w:pPr>
        <w:pStyle w:val="af3"/>
      </w:pPr>
    </w:p>
    <w:p w14:paraId="174FDC25" w14:textId="77777777" w:rsidR="001D13A3" w:rsidRPr="001D13A3" w:rsidRDefault="001D13A3" w:rsidP="001D13A3">
      <w:pPr>
        <w:pStyle w:val="af3"/>
      </w:pPr>
      <w:r w:rsidRPr="001D13A3">
        <w:t>author = Label(</w:t>
      </w:r>
    </w:p>
    <w:p w14:paraId="6DBD4417" w14:textId="77777777" w:rsidR="001D13A3" w:rsidRPr="001D13A3" w:rsidRDefault="001D13A3" w:rsidP="001D13A3">
      <w:pPr>
        <w:pStyle w:val="af3"/>
      </w:pPr>
      <w:r w:rsidRPr="001D13A3">
        <w:t xml:space="preserve">    root,</w:t>
      </w:r>
    </w:p>
    <w:p w14:paraId="10EA1F98" w14:textId="77777777" w:rsidR="001D13A3" w:rsidRPr="001D13A3" w:rsidRDefault="001D13A3" w:rsidP="001D13A3">
      <w:pPr>
        <w:pStyle w:val="af3"/>
      </w:pPr>
      <w:r w:rsidRPr="001D13A3">
        <w:t xml:space="preserve">    text="\u00a9 Шарандак О.В, ПЗ-25-1",</w:t>
      </w:r>
    </w:p>
    <w:p w14:paraId="00CAB9CD" w14:textId="77777777" w:rsidR="001D13A3" w:rsidRPr="001D13A3" w:rsidRDefault="001D13A3" w:rsidP="001D13A3">
      <w:pPr>
        <w:pStyle w:val="af3"/>
      </w:pPr>
      <w:r w:rsidRPr="001D13A3">
        <w:t xml:space="preserve">    bg=BG_COLOR,</w:t>
      </w:r>
    </w:p>
    <w:p w14:paraId="7C46AE0F" w14:textId="77777777" w:rsidR="001D13A3" w:rsidRPr="001D13A3" w:rsidRDefault="001D13A3" w:rsidP="001D13A3">
      <w:pPr>
        <w:pStyle w:val="af3"/>
      </w:pPr>
      <w:r w:rsidRPr="001D13A3">
        <w:t xml:space="preserve">    font=(font_family, 8, "italic"),</w:t>
      </w:r>
    </w:p>
    <w:p w14:paraId="3E906552" w14:textId="77777777" w:rsidR="001D13A3" w:rsidRPr="001D13A3" w:rsidRDefault="001D13A3" w:rsidP="001D13A3">
      <w:pPr>
        <w:pStyle w:val="af3"/>
      </w:pPr>
      <w:r w:rsidRPr="001D13A3">
        <w:t xml:space="preserve">    fg="#888888",</w:t>
      </w:r>
    </w:p>
    <w:p w14:paraId="448BC126" w14:textId="77777777" w:rsidR="001D13A3" w:rsidRPr="001D13A3" w:rsidRDefault="001D13A3" w:rsidP="001D13A3">
      <w:pPr>
        <w:pStyle w:val="af3"/>
      </w:pPr>
      <w:r w:rsidRPr="001D13A3">
        <w:t>)</w:t>
      </w:r>
    </w:p>
    <w:p w14:paraId="407D97C9" w14:textId="77777777" w:rsidR="001D13A3" w:rsidRPr="001D13A3" w:rsidRDefault="001D13A3" w:rsidP="001D13A3">
      <w:pPr>
        <w:pStyle w:val="af3"/>
      </w:pPr>
      <w:r w:rsidRPr="001D13A3">
        <w:t>author.pack(side=BOTTOM, padx=10, pady=10)</w:t>
      </w:r>
    </w:p>
    <w:p w14:paraId="2D34D0B7" w14:textId="77777777" w:rsidR="001D13A3" w:rsidRPr="001D13A3" w:rsidRDefault="001D13A3" w:rsidP="001D13A3">
      <w:pPr>
        <w:pStyle w:val="af3"/>
      </w:pPr>
    </w:p>
    <w:p w14:paraId="5F1005CD" w14:textId="5E37B606" w:rsidR="001D13A3" w:rsidRPr="001D13A3" w:rsidRDefault="001D13A3" w:rsidP="001D13A3">
      <w:pPr>
        <w:pStyle w:val="af3"/>
      </w:pPr>
      <w:r w:rsidRPr="001D13A3">
        <w:t>root.mainloop()</w:t>
      </w:r>
    </w:p>
    <w:p w14:paraId="302D7D54" w14:textId="357A7551" w:rsidR="001D13A3" w:rsidRPr="001D13A3" w:rsidRDefault="001D13A3" w:rsidP="001D13A3">
      <w:pPr>
        <w:pStyle w:val="aa"/>
        <w:rPr>
          <w:lang w:val="ru-RU"/>
        </w:rPr>
      </w:pPr>
      <w:r w:rsidRPr="001D13A3">
        <w:t>Висновок. Отримав практичні навички по розробці GUI засобами модуля tkinter.</w:t>
      </w:r>
    </w:p>
    <w:sectPr w:rsidR="001D13A3" w:rsidRPr="001D13A3" w:rsidSect="00DF6B87">
      <w:headerReference w:type="default" r:id="rId10"/>
      <w:footerReference w:type="default" r:id="rId11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66FAF" w14:textId="77777777" w:rsidR="00786FA4" w:rsidRPr="001D13A3" w:rsidRDefault="00786FA4" w:rsidP="00C25072">
      <w:pPr>
        <w:spacing w:line="240" w:lineRule="auto"/>
      </w:pPr>
      <w:r w:rsidRPr="001D13A3">
        <w:separator/>
      </w:r>
    </w:p>
  </w:endnote>
  <w:endnote w:type="continuationSeparator" w:id="0">
    <w:p w14:paraId="5A63E25D" w14:textId="77777777" w:rsidR="00786FA4" w:rsidRPr="001D13A3" w:rsidRDefault="00786FA4" w:rsidP="00C25072">
      <w:pPr>
        <w:spacing w:line="240" w:lineRule="auto"/>
      </w:pPr>
      <w:r w:rsidRPr="001D13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4A43" w14:textId="74CA1000" w:rsidR="007E65E2" w:rsidRPr="001D13A3" w:rsidRDefault="00B26843" w:rsidP="00DF6B87">
    <w:pPr>
      <w:pStyle w:val="a8"/>
      <w:ind w:firstLine="3969"/>
      <w:rPr>
        <w:sz w:val="28"/>
        <w:szCs w:val="20"/>
      </w:rPr>
    </w:pPr>
    <w:r w:rsidRPr="001D13A3">
      <w:rPr>
        <w:sz w:val="28"/>
        <w:szCs w:val="20"/>
      </w:rPr>
      <w:t>F2</w:t>
    </w:r>
    <w:r w:rsidR="00ED492E" w:rsidRPr="001D13A3">
      <w:rPr>
        <w:sz w:val="28"/>
        <w:szCs w:val="20"/>
      </w:rPr>
      <w:t>.2</w:t>
    </w:r>
    <w:r w:rsidRPr="001D13A3">
      <w:rPr>
        <w:sz w:val="28"/>
        <w:szCs w:val="20"/>
      </w:rPr>
      <w:t>5</w:t>
    </w:r>
    <w:r w:rsidR="00ED492E" w:rsidRPr="001D13A3">
      <w:rPr>
        <w:sz w:val="28"/>
        <w:szCs w:val="20"/>
      </w:rPr>
      <w:t>-</w:t>
    </w:r>
    <w:r w:rsidRPr="001D13A3">
      <w:rPr>
        <w:sz w:val="28"/>
        <w:szCs w:val="20"/>
      </w:rPr>
      <w:t>1</w:t>
    </w:r>
    <w:r w:rsidR="00ED492E" w:rsidRPr="001D13A3">
      <w:rPr>
        <w:sz w:val="28"/>
        <w:szCs w:val="20"/>
      </w:rPr>
      <w:t>.</w:t>
    </w:r>
    <w:r w:rsidRPr="001D13A3">
      <w:rPr>
        <w:sz w:val="28"/>
        <w:szCs w:val="20"/>
      </w:rPr>
      <w:t>18</w:t>
    </w:r>
    <w:r w:rsidR="00ED492E" w:rsidRPr="001D13A3">
      <w:rPr>
        <w:sz w:val="28"/>
        <w:szCs w:val="20"/>
      </w:rPr>
      <w:t xml:space="preserve"> </w:t>
    </w:r>
    <w:r w:rsidRPr="001D13A3">
      <w:rPr>
        <w:sz w:val="28"/>
        <w:szCs w:val="20"/>
      </w:rPr>
      <w:t>ІЗ-</w:t>
    </w:r>
    <w:r w:rsidR="003C3587" w:rsidRPr="001D13A3">
      <w:rPr>
        <w:sz w:val="28"/>
        <w:szCs w:val="20"/>
      </w:rPr>
      <w:t>0</w:t>
    </w:r>
    <w:r w:rsidR="00421F05" w:rsidRPr="001D13A3">
      <w:rPr>
        <w:sz w:val="28"/>
        <w:szCs w:val="20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5715" w14:textId="77777777" w:rsidR="00786FA4" w:rsidRPr="001D13A3" w:rsidRDefault="00786FA4" w:rsidP="00C25072">
      <w:pPr>
        <w:spacing w:line="240" w:lineRule="auto"/>
      </w:pPr>
      <w:r w:rsidRPr="001D13A3">
        <w:separator/>
      </w:r>
    </w:p>
  </w:footnote>
  <w:footnote w:type="continuationSeparator" w:id="0">
    <w:p w14:paraId="69219E0B" w14:textId="77777777" w:rsidR="00786FA4" w:rsidRPr="001D13A3" w:rsidRDefault="00786FA4" w:rsidP="00C25072">
      <w:pPr>
        <w:spacing w:line="240" w:lineRule="auto"/>
      </w:pPr>
      <w:r w:rsidRPr="001D13A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93A8" w14:textId="77777777" w:rsidR="007E65E2" w:rsidRPr="001D13A3" w:rsidRDefault="008F6D4B" w:rsidP="00B94230">
    <w:pPr>
      <w:spacing w:line="240" w:lineRule="auto"/>
      <w:rPr>
        <w:sz w:val="2"/>
        <w:szCs w:val="2"/>
      </w:rPr>
    </w:pPr>
    <w:r w:rsidRPr="001D13A3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36D6AA82" wp14:editId="5206ABB6">
              <wp:simplePos x="0" y="0"/>
              <wp:positionH relativeFrom="column">
                <wp:posOffset>-197452</wp:posOffset>
              </wp:positionH>
              <wp:positionV relativeFrom="paragraph">
                <wp:posOffset>-196509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8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5534A" w14:textId="77777777" w:rsidR="00694E0A" w:rsidRPr="001D13A3" w:rsidRDefault="00694E0A" w:rsidP="002B1B83">
                              <w:pPr>
                                <w:pStyle w:val="a8"/>
                              </w:pPr>
                              <w:r w:rsidRPr="001D13A3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BF6FA6" w14:textId="77777777" w:rsidR="00694E0A" w:rsidRPr="001D13A3" w:rsidRDefault="00694E0A" w:rsidP="002B1B83">
                                <w:pPr>
                                  <w:pStyle w:val="a8"/>
                                </w:pPr>
                                <w:r w:rsidRPr="001D13A3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08DF" w14:textId="77777777" w:rsidR="00694E0A" w:rsidRPr="001D13A3" w:rsidRDefault="00694E0A" w:rsidP="002B1B83">
                                <w:pPr>
                                  <w:pStyle w:val="a8"/>
                                </w:pPr>
                                <w:r w:rsidRPr="001D13A3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3" y="16169"/>
                              <a:ext cx="683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3046" w14:textId="77777777" w:rsidR="00694E0A" w:rsidRPr="001D13A3" w:rsidRDefault="00694E0A" w:rsidP="002B1B83">
                                <w:pPr>
                                  <w:pStyle w:val="a8"/>
                                </w:pPr>
                                <w:r w:rsidRPr="001D13A3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BB729" w14:textId="77777777" w:rsidR="00694E0A" w:rsidRPr="001D13A3" w:rsidRDefault="00694E0A" w:rsidP="00422E4C">
                                <w:pPr>
                                  <w:pStyle w:val="a8"/>
                                </w:pPr>
                                <w:r w:rsidRPr="001D13A3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1D13A3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E44C2" w14:textId="77777777" w:rsidR="00694E0A" w:rsidRPr="001D13A3" w:rsidRDefault="00694E0A" w:rsidP="002B1B83">
                                <w:pPr>
                                  <w:pStyle w:val="a8"/>
                                </w:pPr>
                                <w:r w:rsidRPr="001D13A3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300" cy="497"/>
                            <a:chOff x="1163" y="15606"/>
                            <a:chExt cx="230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FDE36" w14:textId="77777777" w:rsidR="00694E0A" w:rsidRPr="001D13A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61913" w14:textId="77777777" w:rsidR="00694E0A" w:rsidRPr="001D13A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E8E57A" w14:textId="77777777" w:rsidR="00694E0A" w:rsidRPr="001D13A3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1D13A3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300" cy="227"/>
                              <a:chOff x="1163" y="15606"/>
                              <a:chExt cx="230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255992" w14:textId="77777777" w:rsidR="00694E0A" w:rsidRPr="001D13A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388550" w14:textId="77777777" w:rsidR="00694E0A" w:rsidRPr="001D13A3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4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7C972" w14:textId="5053B659" w:rsidR="00694E0A" w:rsidRPr="001D13A3" w:rsidRDefault="00B26843" w:rsidP="00422E4C">
                                  <w:pPr>
                                    <w:pStyle w:val="a8"/>
                                    <w:jc w:val="both"/>
                                  </w:pPr>
                                  <w:r w:rsidRPr="001D13A3">
                                    <w:t>Шарандак.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6AA82" id="Group 187" o:spid="_x0000_s1026" style="position:absolute;left:0;text-align:left;margin-left:-15.55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eZDAcAAAE7AAAOAAAAZHJzL2Uyb0RvYy54bWzsW1tzm0YUfu9M/wPDeyOWm5AmciZ1LtOZ&#10;tM006Q/ACElMEUsXbMn99T17O6xAVhLZIHksP3iQYBf2nO87l2/R6zfbdW7dpazKaDGzySvHttIi&#10;ofOsWM7sv79++CWyraqOi3mc0yKd2fdpZb+5+vmn15tymrp0RfN5yiyYpKimm3Jmr+q6nI5GVbJK&#10;13H1ipZpAScXlK3jGj6y5WjO4g3Mvs5HruOEow1l85LRJK0q+PadPGlfifkXizSp/1wsqrS28pkN&#10;z1aL/0z8v+H/R1ev4+mSxeUqS9RjxEc8xTrOCrgpTvUurmPrlmWdqdZZwmhFF/WrhK5HdLHIklSs&#10;AVZDnNZqPjJ6W4q1LKebZYlmAtO27HT0tMkfdx9Z+aX8zOTTw+EnmvxTgV1Gm3I5Nc/zz0t5sXWz&#10;+Z3OwZ/xbU3FwrcLtuZTwJKsrbDvPdo33dZWAl+GwdgLXHBDAueIQ6IwHCsXJCvwEx9IiAOQgfPe&#10;JJLeSVbv1XjiwHA1OnR8l58fxVN5a/G46vG4+9WzykNYxmdmZfOZDeOLeA1PLoxrkUjM0l4qd+RT&#10;maK7Im2PfeuJp09vCqBW1aCnehx6vqziMhWgrDg6lFk9bdZPWZFaJCDcN5tSXHJdfGbqUwVA+yZ2&#10;iDOZBAIDJAjGgUQB2kz6PwrGO96PpyWr6o8pXVv8YGbn8BwCmPHdp6qWQNGXcJwW9EOW5/B9PM0L&#10;awPAmziBI0ZUNM/m/Cw/WbHlzXXOrLuYRxDxp268cxkwtZiL2VZpPH9fzK36vgSUFRD1bD59tbat&#10;PIUYmS/lguo4y799HcA7LwQXqyk3njTqDZ3fC5sC6IVzDwDe157RgFeu2eX2BfAPRuH9gAeAyjjy&#10;F+SYuFjmgHrf465VqNcxtZIB1Sro9QquS98yRjccJMBD4QrhQ2CSHMBHfx9LgCa7gRIp4ng+wTDp&#10;yZvoMNkhCoPnH5Ao66yGhJ9n65kdIZviqWKNYJBiBhwfQr/FqMzmUH3AwYqy/4BokMmBa//exgxo&#10;l/9WgJF52tcHTB/c6IO4SGDozK5tSx5e17I8uC1ZtlzBzERYp6BvIdUtMhFKuJMkBxU1Ib4eoGCo&#10;saIoOJ5InAxAQYigkUBlPDXgobOoiqL7co4xcG8CbgfgdvodIOeMtVllzvFERlDs+9Gc4zpQbvCy&#10;w1g3GuyScjTcOSe5hRXeB3AyeEXGWeVkURQe6WTPjyAYXJz8jcg6vJMhke04WcXH46rHwIV4e3Hy&#10;2TmZAPdML/ui9TuSyr47vsRr2UocKpKGpzKBynPHy4/pBP0IWrILl1XD+b2N4ABZmaCMItOy7xud&#10;z4/WXiiQ7Ku9DMlHmUErTbqbf7EN/xB+buk6vlBjjozZhGBmjkKR4pumxBu7UM4LXfCJ3TwJ3OA5&#10;yzpDeBk1IsXm8FFs1l4OSSDCwsXLStM5IN4N4WWUrKSXQQSA8uBYLhsa7aStMPjg9164/Mw12kYj&#10;EW007lCY3z+4cUHaKlKkWNqnikQg/otWKiRCXWmoDHsXjhIZI6j5AEk7KlJ34I6K1Br64CbOELRA&#10;GclQcoOBlVyw7gN29iYqL3qyX0JTPU7I3dkC2d9B1NubrQoQUut8YsU1qVmPmitB4UiLrsqlQ9Al&#10;JFFr28oLI8UWV+4S7GVLSHRd1LClMxIR0IQNvS/U+zYfQaXGIItvCq+9b3vAlqDkChi5pWwHPEby&#10;GtJ1RXmJlhqEK2J7GbvdXijzJJsUA8RUvscvRQATJqZ02zdMGj2/CxNCALEnxgnWXi8bJygWmTgx&#10;1d++ceIFoSpxmtir931CiC8nhgmWIS8bJqg2GTABZbBpX/qGCSG6oO2GE6zQTpd1UH172TBBscqE&#10;ialY9Q0T3/OgyeYNUxcmfgC102mLEzTFucKkqWgPvE3holqlK3tVf/ZZ2fPqXTbCrkjdTSPseg5U&#10;O9yxPrRq7T5YZ5cgdES7zsv+9+p1xs5IrFcbO8jKHpUC9Z6ifpcRFR1tiQEkAVxRNFYr0vnSdSJo&#10;uiTED1gCxxmWaI980BJDFK8otHzlK/uVbi0SYoRVL2pZ9RZO6JeD+nvH64C1m+pEGBtNNlyzo9Cm&#10;Xw55Yn3g2TQ70EzIZsfAC5pmWLwEIFzJOIUs0+xEUdaFnRYIUyfAi7gvF5zPNf/wZ+tdQ3FRmTLw&#10;0u6Nh4kvLkHhsYMXqHiVin86wKBVzhUwTaI+VLCgaKbTtCrE+ixYMHFg4aEDQVN2KMfuSJHdcUaa&#10;xlKnDYnGDoNJkR5qTAaNsF8eNuySrtXQ2qdP06innCuLBgm78B58N01jRzQsXpo03WHnGaRpeFGv&#10;z32f51LXeag6GQEGS5hBAWPk6Q5gIE3jrsepCju5AXzOlV2ToB7eehfXwO8sRW2sfhPKf8hpfhaj&#10;m1+uXv0PAAD//wMAUEsDBBQABgAIAAAAIQA0YH0f4gAAAA0BAAAPAAAAZHJzL2Rvd25yZXYueG1s&#10;TI/BTsMwEETvSPyDtUjcWtuEQglxqqoCThUSLRLqzY23SdR4HcVukv49zgluszuj2bfZarQN67Hz&#10;tSMFci6AIRXO1FQq+N6/z5bAfNBkdOMIFVzRwyq/vcl0atxAX9jvQsliCflUK6hCaFPOfVGh1X7u&#10;WqTonVxndYhjV3LT6SGW24Y/CPHEra4pXqh0i5sKi/PuYhV8DHpYJ/Kt355Pm+thv/j82UpU6v5u&#10;XL8CCziGvzBM+BEd8sh0dBcynjUKZomUMToJ8QJsSgjxGFfHqBbPSQI8z/j/L/JfAAAA//8DAFBL&#10;AQItABQABgAIAAAAIQC2gziS/gAAAOEBAAATAAAAAAAAAAAAAAAAAAAAAABbQ29udGVudF9UeXBl&#10;c10ueG1sUEsBAi0AFAAGAAgAAAAhADj9If/WAAAAlAEAAAsAAAAAAAAAAAAAAAAALwEAAF9yZWxz&#10;Ly5yZWxzUEsBAi0AFAAGAAgAAAAhAB/5R5kMBwAAATsAAA4AAAAAAAAAAAAAAAAALgIAAGRycy9l&#10;Mm9Eb2MueG1sUEsBAi0AFAAGAAgAAAAhADRgfR/iAAAADQEAAA8AAAAAAAAAAAAAAAAAZgkAAGRy&#10;cy9kb3ducmV2LnhtbFBLBQYAAAAABAAEAPMAAAB1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80,15583" to="348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22F5534A" w14:textId="77777777" w:rsidR="00694E0A" w:rsidRPr="001D13A3" w:rsidRDefault="00694E0A" w:rsidP="002B1B83">
                        <w:pPr>
                          <w:pStyle w:val="a8"/>
                        </w:pPr>
                        <w:r w:rsidRPr="001D13A3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7ABF6FA6" w14:textId="77777777" w:rsidR="00694E0A" w:rsidRPr="001D13A3" w:rsidRDefault="00694E0A" w:rsidP="002B1B83">
                          <w:pPr>
                            <w:pStyle w:val="a8"/>
                          </w:pPr>
                          <w:r w:rsidRPr="001D13A3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1B9508DF" w14:textId="77777777" w:rsidR="00694E0A" w:rsidRPr="001D13A3" w:rsidRDefault="00694E0A" w:rsidP="002B1B83">
                          <w:pPr>
                            <w:pStyle w:val="a8"/>
                          </w:pPr>
                          <w:r w:rsidRPr="001D13A3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563;top:16169;width:68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7DF73046" w14:textId="77777777" w:rsidR="00694E0A" w:rsidRPr="001D13A3" w:rsidRDefault="00694E0A" w:rsidP="002B1B83">
                          <w:pPr>
                            <w:pStyle w:val="a8"/>
                          </w:pPr>
                          <w:r w:rsidRPr="001D13A3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217BB729" w14:textId="77777777" w:rsidR="00694E0A" w:rsidRPr="001D13A3" w:rsidRDefault="00694E0A" w:rsidP="00422E4C">
                          <w:pPr>
                            <w:pStyle w:val="a8"/>
                          </w:pPr>
                          <w:r w:rsidRPr="001D13A3">
                            <w:rPr>
                              <w:rStyle w:val="a9"/>
                            </w:rPr>
                            <w:t>Ізм</w:t>
                          </w:r>
                          <w:r w:rsidRPr="001D13A3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67AE44C2" w14:textId="77777777" w:rsidR="00694E0A" w:rsidRPr="001D13A3" w:rsidRDefault="00694E0A" w:rsidP="002B1B83">
                          <w:pPr>
                            <w:pStyle w:val="a8"/>
                          </w:pPr>
                          <w:r w:rsidRPr="001D13A3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300;height:497" coordorigin="1163,15606" coordsize="23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005FDE36" w14:textId="77777777" w:rsidR="00694E0A" w:rsidRPr="001D13A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BC61913" w14:textId="77777777" w:rsidR="00694E0A" w:rsidRPr="001D13A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18E8E57A" w14:textId="77777777" w:rsidR="00694E0A" w:rsidRPr="001D13A3" w:rsidRDefault="00D22652" w:rsidP="00422E4C">
                            <w:pPr>
                              <w:pStyle w:val="a8"/>
                              <w:jc w:val="both"/>
                            </w:pPr>
                            <w:r w:rsidRPr="001D13A3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300;height:227" coordorigin="1163,15606" coordsize="230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6A255992" w14:textId="77777777" w:rsidR="00694E0A" w:rsidRPr="001D13A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4388550" w14:textId="77777777" w:rsidR="00694E0A" w:rsidRPr="001D13A3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4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5F97C972" w14:textId="5053B659" w:rsidR="00694E0A" w:rsidRPr="001D13A3" w:rsidRDefault="00B26843" w:rsidP="00422E4C">
                            <w:pPr>
                              <w:pStyle w:val="a8"/>
                              <w:jc w:val="both"/>
                            </w:pPr>
                            <w:r w:rsidRPr="001D13A3">
                              <w:t>Шарандак.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06E9E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74676C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E33614"/>
    <w:multiLevelType w:val="multilevel"/>
    <w:tmpl w:val="B4D26C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7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2B6360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871163">
    <w:abstractNumId w:val="16"/>
  </w:num>
  <w:num w:numId="2" w16cid:durableId="1668751044">
    <w:abstractNumId w:val="17"/>
  </w:num>
  <w:num w:numId="3" w16cid:durableId="646013688">
    <w:abstractNumId w:val="14"/>
  </w:num>
  <w:num w:numId="4" w16cid:durableId="1964925992">
    <w:abstractNumId w:val="9"/>
  </w:num>
  <w:num w:numId="5" w16cid:durableId="116607407">
    <w:abstractNumId w:val="7"/>
  </w:num>
  <w:num w:numId="6" w16cid:durableId="123351024">
    <w:abstractNumId w:val="6"/>
  </w:num>
  <w:num w:numId="7" w16cid:durableId="1719236451">
    <w:abstractNumId w:val="5"/>
  </w:num>
  <w:num w:numId="8" w16cid:durableId="831069032">
    <w:abstractNumId w:val="4"/>
  </w:num>
  <w:num w:numId="9" w16cid:durableId="2020622100">
    <w:abstractNumId w:val="8"/>
  </w:num>
  <w:num w:numId="10" w16cid:durableId="880245752">
    <w:abstractNumId w:val="3"/>
  </w:num>
  <w:num w:numId="11" w16cid:durableId="2132165291">
    <w:abstractNumId w:val="2"/>
  </w:num>
  <w:num w:numId="12" w16cid:durableId="1415005316">
    <w:abstractNumId w:val="1"/>
  </w:num>
  <w:num w:numId="13" w16cid:durableId="1296836991">
    <w:abstractNumId w:val="0"/>
  </w:num>
  <w:num w:numId="14" w16cid:durableId="22487252">
    <w:abstractNumId w:val="10"/>
  </w:num>
  <w:num w:numId="15" w16cid:durableId="932858877">
    <w:abstractNumId w:val="12"/>
  </w:num>
  <w:num w:numId="16" w16cid:durableId="1007950642">
    <w:abstractNumId w:val="11"/>
  </w:num>
  <w:num w:numId="17" w16cid:durableId="698773840">
    <w:abstractNumId w:val="13"/>
  </w:num>
  <w:num w:numId="18" w16cid:durableId="795299547">
    <w:abstractNumId w:val="18"/>
  </w:num>
  <w:num w:numId="19" w16cid:durableId="1761634902">
    <w:abstractNumId w:val="15"/>
  </w:num>
  <w:num w:numId="20" w16cid:durableId="1885865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B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B07"/>
    <w:rsid w:val="001B3CE0"/>
    <w:rsid w:val="001C003D"/>
    <w:rsid w:val="001D01D1"/>
    <w:rsid w:val="001D13A3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4702E"/>
    <w:rsid w:val="002570A6"/>
    <w:rsid w:val="00257E4D"/>
    <w:rsid w:val="00261ABB"/>
    <w:rsid w:val="002A0EB4"/>
    <w:rsid w:val="002A4ED1"/>
    <w:rsid w:val="002B1B83"/>
    <w:rsid w:val="002C12A6"/>
    <w:rsid w:val="003013B1"/>
    <w:rsid w:val="003028FA"/>
    <w:rsid w:val="00316B82"/>
    <w:rsid w:val="00321317"/>
    <w:rsid w:val="00330B37"/>
    <w:rsid w:val="0036039B"/>
    <w:rsid w:val="00362DF2"/>
    <w:rsid w:val="00374949"/>
    <w:rsid w:val="00383846"/>
    <w:rsid w:val="003A6D65"/>
    <w:rsid w:val="003C3587"/>
    <w:rsid w:val="003D2E2A"/>
    <w:rsid w:val="003D45FA"/>
    <w:rsid w:val="004008F7"/>
    <w:rsid w:val="00414215"/>
    <w:rsid w:val="00421F0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B0F8B"/>
    <w:rsid w:val="004C1147"/>
    <w:rsid w:val="004C4A88"/>
    <w:rsid w:val="004C6740"/>
    <w:rsid w:val="004E188D"/>
    <w:rsid w:val="004E6575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50F80"/>
    <w:rsid w:val="00692DF9"/>
    <w:rsid w:val="0069312F"/>
    <w:rsid w:val="00694E0A"/>
    <w:rsid w:val="00696C91"/>
    <w:rsid w:val="006D6100"/>
    <w:rsid w:val="006E73E0"/>
    <w:rsid w:val="00702409"/>
    <w:rsid w:val="007040F2"/>
    <w:rsid w:val="0071003C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86FA4"/>
    <w:rsid w:val="0079213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036B3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A7B41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26843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947A3"/>
    <w:rsid w:val="00DA10BD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35F0C"/>
    <w:rsid w:val="00E6264A"/>
    <w:rsid w:val="00E71B97"/>
    <w:rsid w:val="00E72066"/>
    <w:rsid w:val="00EA4399"/>
    <w:rsid w:val="00EB45EC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08279"/>
  <w15:docId w15:val="{768C264A-1A1A-401F-AD23-7C85278B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421F05"/>
    <w:pPr>
      <w:numPr>
        <w:numId w:val="9"/>
      </w:numPr>
      <w:tabs>
        <w:tab w:val="left" w:pos="1021"/>
      </w:tabs>
      <w:ind w:left="0" w:firstLine="709"/>
    </w:pPr>
    <w:rPr>
      <w:lang w:val="en-US"/>
    </w:r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List Paragraph"/>
    <w:basedOn w:val="a2"/>
    <w:uiPriority w:val="34"/>
    <w:rsid w:val="00421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5</TotalTime>
  <Pages>9</Pages>
  <Words>7970</Words>
  <Characters>4544</Characters>
  <Application>Microsoft Office Word</Application>
  <DocSecurity>0</DocSecurity>
  <Lines>37</Lines>
  <Paragraphs>24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2026-05-27T21:00:00Z</dcterms:created>
  <dcterms:modified xsi:type="dcterms:W3CDTF">2026-05-28T20:49:00Z</dcterms:modified>
</cp:coreProperties>
</file>