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0B09" w14:textId="1EBD63A3" w:rsidR="00CF0AC5" w:rsidRPr="001232DF" w:rsidRDefault="009C7450" w:rsidP="009C7450">
      <w:pPr>
        <w:pStyle w:val="ae"/>
      </w:pPr>
      <w:r w:rsidRPr="001232DF">
        <w:t xml:space="preserve">Звіт про виконання </w:t>
      </w:r>
      <w:r w:rsidR="00DA10BD" w:rsidRPr="001232DF">
        <w:t>Індивідуального</w:t>
      </w:r>
      <w:r w:rsidRPr="001232DF">
        <w:t xml:space="preserve"> </w:t>
      </w:r>
      <w:r w:rsidR="00DA10BD" w:rsidRPr="001232DF">
        <w:t>завдання</w:t>
      </w:r>
      <w:r w:rsidRPr="001232DF">
        <w:t xml:space="preserve"> №</w:t>
      </w:r>
      <w:r w:rsidR="00517AFB">
        <w:t>9</w:t>
      </w:r>
    </w:p>
    <w:p w14:paraId="4F2021DD" w14:textId="5FA06E57" w:rsidR="00421F05" w:rsidRPr="001232DF" w:rsidRDefault="009C7450" w:rsidP="009C7450">
      <w:pPr>
        <w:pStyle w:val="aa"/>
      </w:pPr>
      <w:r w:rsidRPr="001232DF">
        <w:t>Тема.</w:t>
      </w:r>
      <w:r w:rsidR="00421F05" w:rsidRPr="001232DF">
        <w:t> Розробка GUI засобами стандартного модулю Python tkinter.</w:t>
      </w:r>
    </w:p>
    <w:p w14:paraId="2C978823" w14:textId="0305ECBC" w:rsidR="009C7450" w:rsidRPr="001232DF" w:rsidRDefault="009C7450" w:rsidP="009C7450">
      <w:pPr>
        <w:pStyle w:val="aa"/>
      </w:pPr>
      <w:r w:rsidRPr="001232DF">
        <w:t>Мета</w:t>
      </w:r>
      <w:r w:rsidR="00496FF0" w:rsidRPr="001232DF">
        <w:t>.</w:t>
      </w:r>
      <w:r w:rsidR="00421F05" w:rsidRPr="001232DF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421F05" w:rsidRPr="001232DF">
        <w:t>Отримати практичні навички по розробці GUI засобами модуля tkinter.</w:t>
      </w:r>
    </w:p>
    <w:p w14:paraId="4C4E8400" w14:textId="77777777" w:rsidR="00496FF0" w:rsidRDefault="00496FF0" w:rsidP="007475D7">
      <w:pPr>
        <w:spacing w:before="360"/>
        <w:ind w:firstLine="0"/>
        <w:jc w:val="center"/>
        <w:rPr>
          <w:lang w:val="en-US"/>
        </w:rPr>
      </w:pPr>
      <w:r w:rsidRPr="001232DF">
        <w:t>Порядок виконання роботи</w:t>
      </w:r>
    </w:p>
    <w:p w14:paraId="3E77440A" w14:textId="2C8288AC" w:rsidR="008239EA" w:rsidRPr="008239EA" w:rsidRDefault="008239EA" w:rsidP="008239EA">
      <w:pPr>
        <w:pStyle w:val="a"/>
      </w:pPr>
      <w:r w:rsidRPr="008239EA">
        <w:rPr>
          <w:lang w:val="uk-UA"/>
        </w:rPr>
        <w:t>За власним варіантом індивідуального завдання (таблиця 9.1) приступив до розробки програми.</w:t>
      </w:r>
    </w:p>
    <w:p w14:paraId="4B1B81F5" w14:textId="16E4B391" w:rsidR="008239EA" w:rsidRDefault="008239EA" w:rsidP="008239EA">
      <w:r w:rsidRPr="008239EA">
        <w:t>Таблиця 9.1 – Постановка задачі індивідуального завдання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29"/>
        <w:gridCol w:w="13"/>
        <w:gridCol w:w="8486"/>
      </w:tblGrid>
      <w:tr w:rsidR="008239EA" w14:paraId="12DC53BB" w14:textId="77777777" w:rsidTr="008239EA">
        <w:tc>
          <w:tcPr>
            <w:tcW w:w="1142" w:type="dxa"/>
            <w:gridSpan w:val="2"/>
            <w:vAlign w:val="center"/>
          </w:tcPr>
          <w:p w14:paraId="6F05CB24" w14:textId="3E7B0DC8" w:rsidR="008239EA" w:rsidRDefault="008239EA" w:rsidP="008239EA">
            <w:pPr>
              <w:ind w:firstLine="0"/>
              <w:jc w:val="center"/>
            </w:pPr>
            <w:r>
              <w:t>Варіант</w:t>
            </w:r>
          </w:p>
        </w:tc>
        <w:tc>
          <w:tcPr>
            <w:tcW w:w="8486" w:type="dxa"/>
            <w:vAlign w:val="center"/>
          </w:tcPr>
          <w:p w14:paraId="4C4F221B" w14:textId="4E4CE8F0" w:rsidR="008239EA" w:rsidRDefault="008239EA" w:rsidP="008239EA">
            <w:pPr>
              <w:ind w:firstLine="0"/>
              <w:jc w:val="center"/>
            </w:pPr>
            <w:r w:rsidRPr="008239EA">
              <w:t>Постановка задачі</w:t>
            </w:r>
          </w:p>
        </w:tc>
      </w:tr>
      <w:tr w:rsidR="008239EA" w14:paraId="77EA202E" w14:textId="77777777" w:rsidTr="008239EA">
        <w:tc>
          <w:tcPr>
            <w:tcW w:w="1129" w:type="dxa"/>
            <w:vAlign w:val="center"/>
          </w:tcPr>
          <w:p w14:paraId="2984F252" w14:textId="67956A55" w:rsidR="008239EA" w:rsidRDefault="008239EA" w:rsidP="008239EA">
            <w:pPr>
              <w:ind w:firstLine="0"/>
              <w:jc w:val="center"/>
            </w:pPr>
            <w:r>
              <w:t>18</w:t>
            </w:r>
          </w:p>
        </w:tc>
        <w:tc>
          <w:tcPr>
            <w:tcW w:w="8499" w:type="dxa"/>
            <w:gridSpan w:val="2"/>
            <w:vAlign w:val="center"/>
          </w:tcPr>
          <w:p w14:paraId="14DE62F6" w14:textId="77777777" w:rsidR="008239EA" w:rsidRDefault="008239EA" w:rsidP="008239EA">
            <w:pPr>
              <w:ind w:firstLine="0"/>
              <w:jc w:val="left"/>
            </w:pPr>
            <w:r w:rsidRPr="008239EA">
              <w:rPr>
                <w:b/>
                <w:bCs/>
              </w:rPr>
              <w:t>Тема</w:t>
            </w:r>
            <w:r>
              <w:t>: Генерація пароля.</w:t>
            </w:r>
          </w:p>
          <w:p w14:paraId="3FE900E2" w14:textId="68D3AE1F" w:rsidR="00517AFB" w:rsidRDefault="008239EA" w:rsidP="008239EA">
            <w:pPr>
              <w:ind w:firstLine="0"/>
              <w:jc w:val="left"/>
            </w:pPr>
            <w:r w:rsidRPr="008239EA">
              <w:rPr>
                <w:b/>
                <w:bCs/>
              </w:rPr>
              <w:t>Опис</w:t>
            </w:r>
            <w:r>
              <w:t xml:space="preserve">: Користувач вводить довжину пароля через </w:t>
            </w:r>
            <w:r w:rsidRPr="008239EA">
              <w:rPr>
                <w:b/>
                <w:bCs/>
              </w:rPr>
              <w:t>ttk.Entry</w:t>
            </w:r>
            <w:r>
              <w:t xml:space="preserve"> та</w:t>
            </w:r>
            <w:r>
              <w:t xml:space="preserve"> </w:t>
            </w:r>
            <w:r>
              <w:t xml:space="preserve">вибирає тип символів через </w:t>
            </w:r>
            <w:r w:rsidRPr="008239EA">
              <w:rPr>
                <w:b/>
                <w:bCs/>
              </w:rPr>
              <w:t>ttk.Checkbutton</w:t>
            </w:r>
            <w:r w:rsidRPr="008239EA">
              <w:t xml:space="preserve"> </w:t>
            </w:r>
            <w:r w:rsidR="00517AFB">
              <w:br/>
            </w:r>
            <w:r>
              <w:t>("цифри", "літери","</w:t>
            </w:r>
            <w:r>
              <w:t>символи</w:t>
            </w:r>
            <w:r>
              <w:t xml:space="preserve">"). </w:t>
            </w:r>
          </w:p>
          <w:p w14:paraId="6C50EEE8" w14:textId="307627FE" w:rsidR="008239EA" w:rsidRDefault="008239EA" w:rsidP="008239EA">
            <w:pPr>
              <w:ind w:firstLine="0"/>
              <w:jc w:val="left"/>
            </w:pPr>
            <w:r>
              <w:t>Програма генерує пароль та виводить його у</w:t>
            </w:r>
            <w:r>
              <w:t xml:space="preserve"> </w:t>
            </w:r>
            <w:r w:rsidRPr="008239EA">
              <w:rPr>
                <w:b/>
                <w:bCs/>
              </w:rPr>
              <w:t>messagebox</w:t>
            </w:r>
            <w:r>
              <w:t>.</w:t>
            </w:r>
          </w:p>
        </w:tc>
      </w:tr>
    </w:tbl>
    <w:p w14:paraId="163BBD37" w14:textId="680624F1" w:rsidR="00517AFB" w:rsidRPr="00517AFB" w:rsidRDefault="00517AFB" w:rsidP="00517AFB">
      <w:pPr>
        <w:pStyle w:val="a"/>
      </w:pPr>
      <w:r w:rsidRPr="00517AFB">
        <w:t>Здійснив імпорт необхідних модулів.</w:t>
      </w:r>
    </w:p>
    <w:p w14:paraId="52322A49" w14:textId="2B52BDD8" w:rsidR="00517AFB" w:rsidRPr="00517AFB" w:rsidRDefault="00517AFB" w:rsidP="00517AFB">
      <w:pPr>
        <w:pStyle w:val="a"/>
      </w:pPr>
      <w:r w:rsidRPr="00517AFB">
        <w:rPr>
          <w:lang w:val="uk-UA"/>
        </w:rPr>
        <w:t>Ініціалізував об’єкт класу list для подальшого вибору формату конвертації введеного користувачем числа.</w:t>
      </w:r>
    </w:p>
    <w:p w14:paraId="3E6C4BF1" w14:textId="12443157" w:rsidR="00517AFB" w:rsidRPr="00517AFB" w:rsidRDefault="00517AFB" w:rsidP="00517AFB">
      <w:pPr>
        <w:pStyle w:val="a"/>
      </w:pPr>
      <w:r w:rsidRPr="00517AFB">
        <w:rPr>
          <w:lang w:val="uk-UA"/>
        </w:rPr>
        <w:t>Розробив конфігурацію вікна програмного додатку.</w:t>
      </w:r>
    </w:p>
    <w:p w14:paraId="7B0A704E" w14:textId="77777777" w:rsidR="00517AFB" w:rsidRPr="00517AFB" w:rsidRDefault="00517AFB" w:rsidP="00517AFB">
      <w:pPr>
        <w:pStyle w:val="a"/>
      </w:pPr>
      <w:r w:rsidRPr="00517AFB">
        <w:rPr>
          <w:lang w:val="uk-UA"/>
        </w:rPr>
        <w:t>Впровадив основні віджети для реалізації інтерфейсу користувача.</w:t>
      </w:r>
    </w:p>
    <w:p w14:paraId="035A62E0" w14:textId="7EF4EE31" w:rsidR="00517AFB" w:rsidRPr="00517AFB" w:rsidRDefault="00517AFB" w:rsidP="00517AFB">
      <w:pPr>
        <w:pStyle w:val="a"/>
      </w:pPr>
      <w:r w:rsidRPr="00517AFB">
        <w:rPr>
          <w:lang w:val="uk-UA"/>
        </w:rPr>
        <w:t>Визначив користувацьку функцію, яка призначена для відображення інформації про виконавця індивідуального завдання.</w:t>
      </w:r>
    </w:p>
    <w:p w14:paraId="39A65325" w14:textId="07E6EE95" w:rsidR="00517AFB" w:rsidRPr="00517AFB" w:rsidRDefault="00517AFB" w:rsidP="00517AFB">
      <w:pPr>
        <w:pStyle w:val="a"/>
      </w:pPr>
      <w:r w:rsidRPr="00517AFB">
        <w:rPr>
          <w:lang w:val="uk-UA"/>
        </w:rPr>
        <w:t>Визначив функцію яка здійснює конвертацію введеного користувачем числа у вибраний ним числовий формат.</w:t>
      </w:r>
    </w:p>
    <w:p w14:paraId="613B222E" w14:textId="79EB1D93" w:rsidR="00517AFB" w:rsidRPr="00517AFB" w:rsidRDefault="00517AFB" w:rsidP="00517AFB">
      <w:pPr>
        <w:pStyle w:val="a"/>
      </w:pPr>
      <w:r w:rsidRPr="00517AFB">
        <w:rPr>
          <w:lang w:val="uk-UA"/>
        </w:rPr>
        <w:t>Реалізував алгоритми контролю на коректність введення даних користувачем.</w:t>
      </w:r>
    </w:p>
    <w:p w14:paraId="04022132" w14:textId="470DD15A" w:rsidR="00517AFB" w:rsidRPr="00517AFB" w:rsidRDefault="00517AFB" w:rsidP="00517AFB">
      <w:pPr>
        <w:pStyle w:val="a"/>
      </w:pPr>
      <w:r w:rsidRPr="00517AFB">
        <w:rPr>
          <w:lang w:val="uk-UA"/>
        </w:rPr>
        <w:t>Виконав тестування програмного додатку:</w:t>
      </w:r>
    </w:p>
    <w:p w14:paraId="07A2A303" w14:textId="4ABC799E" w:rsidR="00517AFB" w:rsidRPr="00517AFB" w:rsidRDefault="00517AFB" w:rsidP="00517AFB">
      <w:pPr>
        <w:pStyle w:val="a0"/>
      </w:pPr>
      <w:r w:rsidRPr="00517AFB">
        <w:t>тестування додатку у разі коректно введених користувачем вхідних даних. У результаті програма успішно згенерувала пароль заданої довжини та автоматично скопіювала його до буфера обміну (рисунок 9.1);</w:t>
      </w:r>
    </w:p>
    <w:p w14:paraId="055AEA43" w14:textId="3AF8780A" w:rsidR="00517AFB" w:rsidRDefault="00D63929" w:rsidP="00D71921">
      <w:pPr>
        <w:pStyle w:val="ab"/>
        <w:spacing w:after="100" w:afterAutospacing="1"/>
      </w:pPr>
      <w:r>
        <w:rPr>
          <w:noProof/>
        </w:rPr>
        <w:lastRenderedPageBreak/>
        <w:drawing>
          <wp:inline distT="0" distB="0" distL="0" distR="0" wp14:anchorId="43105529" wp14:editId="649FE833">
            <wp:extent cx="4847619" cy="3504762"/>
            <wp:effectExtent l="0" t="0" r="0" b="635"/>
            <wp:docPr id="88171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1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63929">
        <w:t>Рисунок 9.1 – Результат роботи додатку у разі коректно введених даних</w:t>
      </w:r>
    </w:p>
    <w:p w14:paraId="53F7BA9F" w14:textId="00E83CFA" w:rsidR="00D63929" w:rsidRDefault="00D63929" w:rsidP="00D63929">
      <w:pPr>
        <w:pStyle w:val="a0"/>
      </w:pPr>
      <w:r w:rsidRPr="00D63929">
        <w:t>тестування додатку у разі введення некоректного значення довжини пароля</w:t>
      </w:r>
      <w:r>
        <w:t xml:space="preserve"> або </w:t>
      </w:r>
      <w:r w:rsidR="00D71921">
        <w:t>порожнього поля введення</w:t>
      </w:r>
      <w:r w:rsidRPr="00D63929">
        <w:t>. У результаті програма вивела повідомлення про помилку з вимогою ввести ціле число (рисунок 9.2);</w:t>
      </w:r>
    </w:p>
    <w:p w14:paraId="2260429F" w14:textId="2B0666B5" w:rsidR="00D63929" w:rsidRDefault="00D71921" w:rsidP="00D71921">
      <w:pPr>
        <w:pStyle w:val="ab"/>
        <w:spacing w:after="100" w:afterAutospacing="1"/>
      </w:pPr>
      <w:r w:rsidRPr="00D71921">
        <w:drawing>
          <wp:inline distT="0" distB="0" distL="0" distR="0" wp14:anchorId="1E4E0D61" wp14:editId="3363F1F8">
            <wp:extent cx="4867954" cy="3496163"/>
            <wp:effectExtent l="0" t="0" r="8890" b="9525"/>
            <wp:docPr id="122853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2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71921">
        <w:t xml:space="preserve">Рисунок 9.2 – Результат роботи додатку у разі </w:t>
      </w:r>
      <w:r>
        <w:t xml:space="preserve">порожнього поля </w:t>
      </w:r>
      <w:r w:rsidRPr="00D71921">
        <w:t xml:space="preserve">введення </w:t>
      </w:r>
    </w:p>
    <w:p w14:paraId="035A9F3D" w14:textId="2A351FF6" w:rsidR="00D71921" w:rsidRDefault="00D71921" w:rsidP="00D71921">
      <w:pPr>
        <w:pStyle w:val="a0"/>
      </w:pPr>
      <w:r w:rsidRPr="00D71921">
        <w:lastRenderedPageBreak/>
        <w:t>тестування додатку у разі введення від'ємного числа або нульового значення довжини пароля. У результаті програма вивела повідомлення про помилку, що довжина пароля повинна бути більшою за нуль (рисунок 9.3);</w:t>
      </w:r>
    </w:p>
    <w:p w14:paraId="57E9CBD1" w14:textId="4BD231A7" w:rsidR="00D71921" w:rsidRDefault="00D71921" w:rsidP="00D71921">
      <w:pPr>
        <w:pStyle w:val="ab"/>
      </w:pPr>
      <w:r w:rsidRPr="00D71921">
        <w:drawing>
          <wp:inline distT="0" distB="0" distL="0" distR="0" wp14:anchorId="44B2924A" wp14:editId="11A2F807">
            <wp:extent cx="4915586" cy="3515216"/>
            <wp:effectExtent l="0" t="0" r="0" b="9525"/>
            <wp:docPr id="15295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71921">
        <w:t>Рисунок 9.3 – Результат роботи додатку у разі введення некоректної довжини пароля</w:t>
      </w:r>
    </w:p>
    <w:p w14:paraId="5AC897E0" w14:textId="31BA5AD0" w:rsidR="00D71921" w:rsidRDefault="00D71921" w:rsidP="00D71921">
      <w:pPr>
        <w:pStyle w:val="a0"/>
      </w:pPr>
      <w:r>
        <w:t>т</w:t>
      </w:r>
      <w:r w:rsidRPr="00D71921">
        <w:t>естування додатку у разі відсутності вибору типів символів. У результаті програма вивела повідомлення про необхідність обрати хоча б один тип символів для генерації пароля (рисунок 9.4);</w:t>
      </w:r>
    </w:p>
    <w:p w14:paraId="4824E164" w14:textId="7D60318B" w:rsidR="00D71921" w:rsidRDefault="00367A7F" w:rsidP="00D71921">
      <w:pPr>
        <w:pStyle w:val="ab"/>
      </w:pPr>
      <w:r w:rsidRPr="00367A7F">
        <w:lastRenderedPageBreak/>
        <w:drawing>
          <wp:inline distT="0" distB="0" distL="0" distR="0" wp14:anchorId="7BE0E9A5" wp14:editId="7E7064D6">
            <wp:extent cx="4877481" cy="3524742"/>
            <wp:effectExtent l="0" t="0" r="0" b="0"/>
            <wp:docPr id="137975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51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7A7F">
        <w:t>Рисунок 9.4 – Результат роботи додатку у разі відсутності вибору типів символів</w:t>
      </w:r>
    </w:p>
    <w:p w14:paraId="01B0E9C7" w14:textId="0BEF72FE" w:rsidR="00367A7F" w:rsidRDefault="00367A7F" w:rsidP="00367A7F">
      <w:pPr>
        <w:jc w:val="center"/>
        <w:rPr>
          <w:lang w:val="ru-RU"/>
        </w:rPr>
      </w:pPr>
      <w:r>
        <w:rPr>
          <w:lang w:val="ru-RU"/>
        </w:rPr>
        <w:t>Код програми</w:t>
      </w:r>
    </w:p>
    <w:p w14:paraId="292D979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import ctypes</w:t>
      </w:r>
    </w:p>
    <w:p w14:paraId="551DDA0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import os</w:t>
      </w:r>
    </w:p>
    <w:p w14:paraId="7541BAF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import random</w:t>
      </w:r>
    </w:p>
    <w:p w14:paraId="75ADBA8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import string</w:t>
      </w:r>
    </w:p>
    <w:p w14:paraId="24DA3E3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import urllib.request</w:t>
      </w:r>
    </w:p>
    <w:p w14:paraId="6392789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import pyperclip</w:t>
      </w:r>
    </w:p>
    <w:p w14:paraId="0529D95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from tkinter import *</w:t>
      </w:r>
    </w:p>
    <w:p w14:paraId="3183517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from tkinter import messagebox, ttk</w:t>
      </w:r>
    </w:p>
    <w:p w14:paraId="15DA30C8" w14:textId="77777777" w:rsidR="00367A7F" w:rsidRPr="00367A7F" w:rsidRDefault="00367A7F" w:rsidP="00367A7F">
      <w:pPr>
        <w:pStyle w:val="af3"/>
        <w:rPr>
          <w:lang w:val="ru-RU"/>
        </w:rPr>
      </w:pPr>
    </w:p>
    <w:p w14:paraId="6E8E329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font_url = "https://github.com/google/fonts/raw/main/ufl/ubuntu/Ubuntu-Regular.ttf"</w:t>
      </w:r>
    </w:p>
    <w:p w14:paraId="60386F39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font_filename = "Ubuntu-Regular.ttf"</w:t>
      </w:r>
    </w:p>
    <w:p w14:paraId="700FD4EA" w14:textId="77777777" w:rsidR="00367A7F" w:rsidRPr="00367A7F" w:rsidRDefault="00367A7F" w:rsidP="00367A7F">
      <w:pPr>
        <w:pStyle w:val="af3"/>
        <w:rPr>
          <w:lang w:val="ru-RU"/>
        </w:rPr>
      </w:pPr>
    </w:p>
    <w:p w14:paraId="2A6814D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 = Tk()</w:t>
      </w:r>
    </w:p>
    <w:p w14:paraId="75F42B1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root.withdraw()</w:t>
      </w:r>
    </w:p>
    <w:p w14:paraId="3325C090" w14:textId="77777777" w:rsidR="00367A7F" w:rsidRPr="00367A7F" w:rsidRDefault="00367A7F" w:rsidP="00367A7F">
      <w:pPr>
        <w:pStyle w:val="af3"/>
        <w:rPr>
          <w:lang w:val="ru-RU"/>
        </w:rPr>
      </w:pPr>
    </w:p>
    <w:p w14:paraId="4A59189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if not os.path.exists(font_filename):</w:t>
      </w:r>
    </w:p>
    <w:p w14:paraId="5710851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if messagebox.askyesno(</w:t>
      </w:r>
    </w:p>
    <w:p w14:paraId="2FCE73F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"Завантаження шрифту",</w:t>
      </w:r>
    </w:p>
    <w:p w14:paraId="1E445FF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"Шрифт 'Ubuntu' не знайдено. Бажаєте завантажити його для кращого вигляду програми?",</w:t>
      </w:r>
    </w:p>
    <w:p w14:paraId="4022634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):</w:t>
      </w:r>
    </w:p>
    <w:p w14:paraId="02470E0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try:</w:t>
      </w:r>
    </w:p>
    <w:p w14:paraId="7AF30D9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    print("Завантаження шрифту Ubuntu...")</w:t>
      </w:r>
    </w:p>
    <w:p w14:paraId="595C75C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    urllib.request.urlretrieve(font_url, font_filename)</w:t>
      </w:r>
    </w:p>
    <w:p w14:paraId="4B1E444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    print("Завантаження завершено.")</w:t>
      </w:r>
    </w:p>
    <w:p w14:paraId="632D54F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except Exception as e:</w:t>
      </w:r>
    </w:p>
    <w:p w14:paraId="5D21826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    print(f"Помилка завантаження шрифту: {e}")</w:t>
      </w:r>
    </w:p>
    <w:p w14:paraId="6993F71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else:</w:t>
      </w:r>
    </w:p>
    <w:p w14:paraId="6C7A1E9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lastRenderedPageBreak/>
        <w:t xml:space="preserve">        print(</w:t>
      </w:r>
    </w:p>
    <w:p w14:paraId="23F56C4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    "Користувач відмовився від завантаження. Використовується системний шрифт."</w:t>
      </w:r>
    </w:p>
    <w:p w14:paraId="194730A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)</w:t>
      </w:r>
    </w:p>
    <w:p w14:paraId="5B22B9EE" w14:textId="77777777" w:rsidR="00367A7F" w:rsidRPr="00367A7F" w:rsidRDefault="00367A7F" w:rsidP="00367A7F">
      <w:pPr>
        <w:pStyle w:val="af3"/>
        <w:rPr>
          <w:lang w:val="ru-RU"/>
        </w:rPr>
      </w:pPr>
    </w:p>
    <w:p w14:paraId="5E43C6E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if os.name == "nt" and os.path.exists(font_filename):</w:t>
      </w:r>
    </w:p>
    <w:p w14:paraId="6933B91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ctypes.windll.gdi32.AddFontResourceExW(font_filename, 0x10, 0)</w:t>
      </w:r>
    </w:p>
    <w:p w14:paraId="00512B7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myappid = "mycompany.myproduct.subproduct.version"</w:t>
      </w:r>
    </w:p>
    <w:p w14:paraId="44FC070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ctypes.windll.shell32.SetCurrentProcessExplicitAppUserModelID(myappid)</w:t>
      </w:r>
    </w:p>
    <w:p w14:paraId="13A5AEB9" w14:textId="77777777" w:rsidR="00367A7F" w:rsidRPr="00367A7F" w:rsidRDefault="00367A7F" w:rsidP="00367A7F">
      <w:pPr>
        <w:pStyle w:val="af3"/>
        <w:rPr>
          <w:lang w:val="ru-RU"/>
        </w:rPr>
      </w:pPr>
    </w:p>
    <w:p w14:paraId="562CACA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root.deiconify()</w:t>
      </w:r>
    </w:p>
    <w:p w14:paraId="0AE8340D" w14:textId="77777777" w:rsidR="00367A7F" w:rsidRPr="00367A7F" w:rsidRDefault="00367A7F" w:rsidP="00367A7F">
      <w:pPr>
        <w:pStyle w:val="af3"/>
        <w:rPr>
          <w:lang w:val="ru-RU"/>
        </w:rPr>
      </w:pPr>
    </w:p>
    <w:p w14:paraId="09217EB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font_family = "Ubuntu" if os.path.exists(font_filename) else "Arial"</w:t>
      </w:r>
    </w:p>
    <w:p w14:paraId="6507CBFC" w14:textId="77777777" w:rsidR="00367A7F" w:rsidRPr="00367A7F" w:rsidRDefault="00367A7F" w:rsidP="00367A7F">
      <w:pPr>
        <w:pStyle w:val="af3"/>
        <w:rPr>
          <w:lang w:val="ru-RU"/>
        </w:rPr>
      </w:pPr>
    </w:p>
    <w:p w14:paraId="77296CA4" w14:textId="77777777" w:rsidR="00367A7F" w:rsidRPr="00367A7F" w:rsidRDefault="00367A7F" w:rsidP="00367A7F">
      <w:pPr>
        <w:pStyle w:val="af3"/>
        <w:rPr>
          <w:lang w:val="ru-RU"/>
        </w:rPr>
      </w:pPr>
    </w:p>
    <w:p w14:paraId="0B39D79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def center_window(window, width, height):</w:t>
      </w:r>
    </w:p>
    <w:p w14:paraId="450FEFF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screen_width = window.winfo_screenwidth()</w:t>
      </w:r>
    </w:p>
    <w:p w14:paraId="0F753D6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screen_height = window.winfo_screenheight()</w:t>
      </w:r>
    </w:p>
    <w:p w14:paraId="1FC1897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x = int(screen_width / 2 - width / 2)</w:t>
      </w:r>
    </w:p>
    <w:p w14:paraId="5EC4378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y = int(screen_height / 2 - height / 2)</w:t>
      </w:r>
    </w:p>
    <w:p w14:paraId="289436C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window.geometry(f"{width}x{height}+{x}+{y}")</w:t>
      </w:r>
    </w:p>
    <w:p w14:paraId="590725BF" w14:textId="77777777" w:rsidR="00367A7F" w:rsidRPr="00367A7F" w:rsidRDefault="00367A7F" w:rsidP="00367A7F">
      <w:pPr>
        <w:pStyle w:val="af3"/>
        <w:rPr>
          <w:lang w:val="ru-RU"/>
        </w:rPr>
      </w:pPr>
    </w:p>
    <w:p w14:paraId="023FF0F9" w14:textId="77777777" w:rsidR="00367A7F" w:rsidRPr="00367A7F" w:rsidRDefault="00367A7F" w:rsidP="00367A7F">
      <w:pPr>
        <w:pStyle w:val="af3"/>
        <w:rPr>
          <w:lang w:val="ru-RU"/>
        </w:rPr>
      </w:pPr>
    </w:p>
    <w:p w14:paraId="6A0C391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BG_COLOR = "#1f262b"</w:t>
      </w:r>
    </w:p>
    <w:p w14:paraId="71F7809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ACCENT_COLOR = "#4a90e2"</w:t>
      </w:r>
    </w:p>
    <w:p w14:paraId="3F0C67F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BTN_COLOR = "#4C4281"</w:t>
      </w:r>
    </w:p>
    <w:p w14:paraId="59FE0DA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TEXT_COLOR = "#f4f4f4"</w:t>
      </w:r>
    </w:p>
    <w:p w14:paraId="025DC69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FONT_MAIN = (font_family, 10)</w:t>
      </w:r>
    </w:p>
    <w:p w14:paraId="62982DF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FONT_BOLD = (font_family, 10, "bold")</w:t>
      </w:r>
    </w:p>
    <w:p w14:paraId="0327ABBC" w14:textId="77777777" w:rsidR="00367A7F" w:rsidRPr="00367A7F" w:rsidRDefault="00367A7F" w:rsidP="00367A7F">
      <w:pPr>
        <w:pStyle w:val="af3"/>
        <w:rPr>
          <w:lang w:val="ru-RU"/>
        </w:rPr>
      </w:pPr>
    </w:p>
    <w:p w14:paraId="23F3F75B" w14:textId="77777777" w:rsidR="00367A7F" w:rsidRPr="00367A7F" w:rsidRDefault="00367A7F" w:rsidP="00367A7F">
      <w:pPr>
        <w:pStyle w:val="af3"/>
        <w:rPr>
          <w:lang w:val="ru-RU"/>
        </w:rPr>
      </w:pPr>
    </w:p>
    <w:p w14:paraId="6165306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root.title("Генерація пароля")</w:t>
      </w:r>
    </w:p>
    <w:p w14:paraId="01FEE82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root.iconbitmap(default="img/logo_2.ico")</w:t>
      </w:r>
    </w:p>
    <w:p w14:paraId="2B1D59B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center_window(root, 510, 185)</w:t>
      </w:r>
    </w:p>
    <w:p w14:paraId="2006AB4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root.resizable(False, False)</w:t>
      </w:r>
    </w:p>
    <w:p w14:paraId="3AE49FD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root.configure(bg=BG_COLOR)</w:t>
      </w:r>
    </w:p>
    <w:p w14:paraId="6FD438DE" w14:textId="77777777" w:rsidR="00367A7F" w:rsidRPr="00367A7F" w:rsidRDefault="00367A7F" w:rsidP="00367A7F">
      <w:pPr>
        <w:pStyle w:val="af3"/>
        <w:rPr>
          <w:lang w:val="ru-RU"/>
        </w:rPr>
      </w:pPr>
    </w:p>
    <w:p w14:paraId="3B9686F9" w14:textId="77777777" w:rsidR="00367A7F" w:rsidRPr="00367A7F" w:rsidRDefault="00367A7F" w:rsidP="00367A7F">
      <w:pPr>
        <w:pStyle w:val="af3"/>
        <w:rPr>
          <w:lang w:val="ru-RU"/>
        </w:rPr>
      </w:pPr>
    </w:p>
    <w:p w14:paraId="18C4CEB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style = ttk.Style()</w:t>
      </w:r>
    </w:p>
    <w:p w14:paraId="513ABDD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style.theme_use("clam")</w:t>
      </w:r>
    </w:p>
    <w:p w14:paraId="55918A8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style.configure(</w:t>
      </w:r>
    </w:p>
    <w:p w14:paraId="4B7CBB2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"Password.TCombobox",</w:t>
      </w:r>
    </w:p>
    <w:p w14:paraId="0B23C98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fieldbackground=ACCENT_COLOR,</w:t>
      </w:r>
    </w:p>
    <w:p w14:paraId="76F68F5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background=ACCENT_COLOR,</w:t>
      </w:r>
    </w:p>
    <w:p w14:paraId="6BE5D3E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foreground=TEXT_COLOR,</w:t>
      </w:r>
    </w:p>
    <w:p w14:paraId="6AFEE98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arrowcolor=TEXT_COLOR,</w:t>
      </w:r>
    </w:p>
    <w:p w14:paraId="5052E60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bordercolor=ACCENT_COLOR,</w:t>
      </w:r>
    </w:p>
    <w:p w14:paraId="17501EC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lightcolor=ACCENT_COLOR,</w:t>
      </w:r>
    </w:p>
    <w:p w14:paraId="77B93F2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darkcolor=ACCENT_COLOR,</w:t>
      </w:r>
    </w:p>
    <w:p w14:paraId="18B9E33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font=FONT_MAIN,</w:t>
      </w:r>
    </w:p>
    <w:p w14:paraId="2E4D7EA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6E01B5A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style.map(</w:t>
      </w:r>
    </w:p>
    <w:p w14:paraId="52A366D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"Password.TCombobox",</w:t>
      </w:r>
    </w:p>
    <w:p w14:paraId="61AE355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fieldbackground=[("readonly", ACCENT_COLOR)],</w:t>
      </w:r>
    </w:p>
    <w:p w14:paraId="7340B9D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foreground=[("readonly", TEXT_COLOR)],</w:t>
      </w:r>
    </w:p>
    <w:p w14:paraId="1525931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5D89BA0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style.configure(</w:t>
      </w:r>
    </w:p>
    <w:p w14:paraId="07B3112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"Password.TCheckbutton",</w:t>
      </w:r>
    </w:p>
    <w:p w14:paraId="7BA6319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background=BG_COLOR,</w:t>
      </w:r>
    </w:p>
    <w:p w14:paraId="31C8D2E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foreground=TEXT_COLOR,</w:t>
      </w:r>
    </w:p>
    <w:p w14:paraId="004EF2F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font=FONT_MAIN,</w:t>
      </w:r>
    </w:p>
    <w:p w14:paraId="6FCB661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691845F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style.map(</w:t>
      </w:r>
    </w:p>
    <w:p w14:paraId="6340F33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lastRenderedPageBreak/>
        <w:t xml:space="preserve">    "Password.TCheckbutton",</w:t>
      </w:r>
    </w:p>
    <w:p w14:paraId="4DBF60B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background=[("active", BG_COLOR)],</w:t>
      </w:r>
    </w:p>
    <w:p w14:paraId="41ED4CB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foreground=[("active", ACCENT_COLOR), ("selected", ACCENT_COLOR)],</w:t>
      </w:r>
    </w:p>
    <w:p w14:paraId="47A5610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2E87FAC6" w14:textId="77777777" w:rsidR="00367A7F" w:rsidRPr="00367A7F" w:rsidRDefault="00367A7F" w:rsidP="00367A7F">
      <w:pPr>
        <w:pStyle w:val="af3"/>
        <w:rPr>
          <w:lang w:val="ru-RU"/>
        </w:rPr>
      </w:pPr>
    </w:p>
    <w:p w14:paraId="31AC3E5F" w14:textId="77777777" w:rsidR="00367A7F" w:rsidRPr="00367A7F" w:rsidRDefault="00367A7F" w:rsidP="00367A7F">
      <w:pPr>
        <w:pStyle w:val="af3"/>
        <w:rPr>
          <w:lang w:val="ru-RU"/>
        </w:rPr>
      </w:pPr>
    </w:p>
    <w:p w14:paraId="37E17E1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def generate_password():</w:t>
      </w:r>
    </w:p>
    <w:p w14:paraId="60AEAE9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try:</w:t>
      </w:r>
    </w:p>
    <w:p w14:paraId="286DA5B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length = int(length_entry.get())</w:t>
      </w:r>
    </w:p>
    <w:p w14:paraId="117B077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except ValueError:</w:t>
      </w:r>
    </w:p>
    <w:p w14:paraId="37D9491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messagebox.showerror("Помилка", "Довжина пароля повинна бути цілим числом.")</w:t>
      </w:r>
    </w:p>
    <w:p w14:paraId="25D6362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return</w:t>
      </w:r>
    </w:p>
    <w:p w14:paraId="25E72EA3" w14:textId="77777777" w:rsidR="00367A7F" w:rsidRPr="00367A7F" w:rsidRDefault="00367A7F" w:rsidP="00367A7F">
      <w:pPr>
        <w:pStyle w:val="af3"/>
        <w:rPr>
          <w:lang w:val="ru-RU"/>
        </w:rPr>
      </w:pPr>
    </w:p>
    <w:p w14:paraId="30F4E1D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if length &lt;= 0:</w:t>
      </w:r>
    </w:p>
    <w:p w14:paraId="3D8962B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messagebox.showerror("Помилка", "Довжина пароля повинна бути більшою за 0.")</w:t>
      </w:r>
    </w:p>
    <w:p w14:paraId="5A9C6C8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return</w:t>
      </w:r>
    </w:p>
    <w:p w14:paraId="3DFD6345" w14:textId="77777777" w:rsidR="00367A7F" w:rsidRPr="00367A7F" w:rsidRDefault="00367A7F" w:rsidP="00367A7F">
      <w:pPr>
        <w:pStyle w:val="af3"/>
        <w:rPr>
          <w:lang w:val="ru-RU"/>
        </w:rPr>
      </w:pPr>
    </w:p>
    <w:p w14:paraId="3CD6262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characters = ""</w:t>
      </w:r>
    </w:p>
    <w:p w14:paraId="7E83A3ED" w14:textId="77777777" w:rsidR="00367A7F" w:rsidRPr="00367A7F" w:rsidRDefault="00367A7F" w:rsidP="00367A7F">
      <w:pPr>
        <w:pStyle w:val="af3"/>
        <w:rPr>
          <w:lang w:val="ru-RU"/>
        </w:rPr>
      </w:pPr>
    </w:p>
    <w:p w14:paraId="1B34A68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if digits_var.get():</w:t>
      </w:r>
    </w:p>
    <w:p w14:paraId="4DE60E9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characters += string.digits</w:t>
      </w:r>
    </w:p>
    <w:p w14:paraId="0DCBA15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if letters_var.get():</w:t>
      </w:r>
    </w:p>
    <w:p w14:paraId="57FA17B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characters += string.ascii_letters</w:t>
      </w:r>
    </w:p>
    <w:p w14:paraId="306CCAC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if symbols_var.get():</w:t>
      </w:r>
    </w:p>
    <w:p w14:paraId="58AB30F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characters += string.punctuation</w:t>
      </w:r>
    </w:p>
    <w:p w14:paraId="3A817DCB" w14:textId="77777777" w:rsidR="00367A7F" w:rsidRPr="00367A7F" w:rsidRDefault="00367A7F" w:rsidP="00367A7F">
      <w:pPr>
        <w:pStyle w:val="af3"/>
        <w:rPr>
          <w:lang w:val="ru-RU"/>
        </w:rPr>
      </w:pPr>
    </w:p>
    <w:p w14:paraId="14C3B25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if not characters:</w:t>
      </w:r>
    </w:p>
    <w:p w14:paraId="329D3BB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messagebox.showerror("Помилка", "Оберіть хоча б один тип символів.")</w:t>
      </w:r>
    </w:p>
    <w:p w14:paraId="55080D2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    return</w:t>
      </w:r>
    </w:p>
    <w:p w14:paraId="30EE7EAB" w14:textId="77777777" w:rsidR="00367A7F" w:rsidRPr="00367A7F" w:rsidRDefault="00367A7F" w:rsidP="00367A7F">
      <w:pPr>
        <w:pStyle w:val="af3"/>
        <w:rPr>
          <w:lang w:val="ru-RU"/>
        </w:rPr>
      </w:pPr>
    </w:p>
    <w:p w14:paraId="487E419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password = "".join(random.choice(characters) for _ in range(length))</w:t>
      </w:r>
    </w:p>
    <w:p w14:paraId="2EA7CF3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messagebox.showinfo("Згенерований пароль", f"Ваш пароль: \n{password}\tскопійовано до буферу обміну.")</w:t>
      </w:r>
    </w:p>
    <w:p w14:paraId="76C47C9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pyperclip.copy(password)</w:t>
      </w:r>
    </w:p>
    <w:p w14:paraId="6AED8FDD" w14:textId="77777777" w:rsidR="00367A7F" w:rsidRPr="00367A7F" w:rsidRDefault="00367A7F" w:rsidP="00367A7F">
      <w:pPr>
        <w:pStyle w:val="af3"/>
        <w:rPr>
          <w:lang w:val="ru-RU"/>
        </w:rPr>
      </w:pPr>
    </w:p>
    <w:p w14:paraId="36B502CD" w14:textId="77777777" w:rsidR="00367A7F" w:rsidRPr="00367A7F" w:rsidRDefault="00367A7F" w:rsidP="00367A7F">
      <w:pPr>
        <w:pStyle w:val="af3"/>
        <w:rPr>
          <w:lang w:val="ru-RU"/>
        </w:rPr>
      </w:pPr>
    </w:p>
    <w:p w14:paraId="5939538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input_data = LabelFrame(</w:t>
      </w:r>
    </w:p>
    <w:p w14:paraId="07455E5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root,</w:t>
      </w:r>
    </w:p>
    <w:p w14:paraId="0B403D3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text="Вхідні дані:",</w:t>
      </w:r>
    </w:p>
    <w:p w14:paraId="3A784CA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bg=BG_COLOR,</w:t>
      </w:r>
    </w:p>
    <w:p w14:paraId="34208F6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fg=ACCENT_COLOR,</w:t>
      </w:r>
    </w:p>
    <w:p w14:paraId="602B721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font=FONT_BOLD,</w:t>
      </w:r>
    </w:p>
    <w:p w14:paraId="7DC48AE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relief=RIDGE,</w:t>
      </w:r>
    </w:p>
    <w:p w14:paraId="7810F89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bd=2,</w:t>
      </w:r>
    </w:p>
    <w:p w14:paraId="3E1D6F5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0A44C57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input_data.place(x=10, y=10, width=490, height=135)</w:t>
      </w:r>
    </w:p>
    <w:p w14:paraId="0B57C81D" w14:textId="77777777" w:rsidR="00367A7F" w:rsidRPr="00367A7F" w:rsidRDefault="00367A7F" w:rsidP="00367A7F">
      <w:pPr>
        <w:pStyle w:val="af3"/>
        <w:rPr>
          <w:lang w:val="ru-RU"/>
        </w:rPr>
      </w:pPr>
    </w:p>
    <w:p w14:paraId="41A4B34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length_label = Label(</w:t>
      </w:r>
    </w:p>
    <w:p w14:paraId="667DEA0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input_data,</w:t>
      </w:r>
    </w:p>
    <w:p w14:paraId="0788F75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text="Довжина пароля:",</w:t>
      </w:r>
    </w:p>
    <w:p w14:paraId="2C84F5A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bg=BG_COLOR,</w:t>
      </w:r>
    </w:p>
    <w:p w14:paraId="03D0107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fg=TEXT_COLOR,</w:t>
      </w:r>
    </w:p>
    <w:p w14:paraId="601432B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font=FONT_MAIN,</w:t>
      </w:r>
    </w:p>
    <w:p w14:paraId="01EA8B0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1DE31D6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length_label.grid(row=0, column=0, padx=(5, 3), pady=8, sticky=W)</w:t>
      </w:r>
    </w:p>
    <w:p w14:paraId="2CEC8856" w14:textId="77777777" w:rsidR="00367A7F" w:rsidRPr="00367A7F" w:rsidRDefault="00367A7F" w:rsidP="00367A7F">
      <w:pPr>
        <w:pStyle w:val="af3"/>
        <w:rPr>
          <w:lang w:val="ru-RU"/>
        </w:rPr>
      </w:pPr>
    </w:p>
    <w:p w14:paraId="09371C6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length_entry = ttk.Entry(</w:t>
      </w:r>
    </w:p>
    <w:p w14:paraId="2248F74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input_data,</w:t>
      </w:r>
    </w:p>
    <w:p w14:paraId="6444300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width=45,</w:t>
      </w:r>
    </w:p>
    <w:p w14:paraId="26F4057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font=FONT_MAIN,</w:t>
      </w:r>
    </w:p>
    <w:p w14:paraId="7A837109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justify=LEFT,</w:t>
      </w:r>
    </w:p>
    <w:p w14:paraId="1F94644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lastRenderedPageBreak/>
        <w:t>)</w:t>
      </w:r>
    </w:p>
    <w:p w14:paraId="1AD8A58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length_entry.grid(row=0, column=1, padx=3, pady=8, columnspan=3)</w:t>
      </w:r>
    </w:p>
    <w:p w14:paraId="045317CB" w14:textId="77777777" w:rsidR="00367A7F" w:rsidRPr="00367A7F" w:rsidRDefault="00367A7F" w:rsidP="00367A7F">
      <w:pPr>
        <w:pStyle w:val="af3"/>
        <w:rPr>
          <w:lang w:val="ru-RU"/>
        </w:rPr>
      </w:pPr>
    </w:p>
    <w:p w14:paraId="02C481D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type_label = Label(</w:t>
      </w:r>
    </w:p>
    <w:p w14:paraId="47B6E13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input_data,</w:t>
      </w:r>
    </w:p>
    <w:p w14:paraId="4DE9C97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text="Тип символів:",</w:t>
      </w:r>
    </w:p>
    <w:p w14:paraId="1CE3326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bg=BG_COLOR,</w:t>
      </w:r>
    </w:p>
    <w:p w14:paraId="53114E2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fg=TEXT_COLOR,</w:t>
      </w:r>
    </w:p>
    <w:p w14:paraId="59F09CA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font=FONT_MAIN,</w:t>
      </w:r>
    </w:p>
    <w:p w14:paraId="7EB705D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4E66F78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type_label.grid(row=1, column=0, padx=(5, 3), pady=8, sticky=W)</w:t>
      </w:r>
    </w:p>
    <w:p w14:paraId="5F328600" w14:textId="77777777" w:rsidR="00367A7F" w:rsidRPr="00367A7F" w:rsidRDefault="00367A7F" w:rsidP="00367A7F">
      <w:pPr>
        <w:pStyle w:val="af3"/>
        <w:rPr>
          <w:lang w:val="ru-RU"/>
        </w:rPr>
      </w:pPr>
    </w:p>
    <w:p w14:paraId="304BA24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digits_var = BooleanVar(value=True)</w:t>
      </w:r>
    </w:p>
    <w:p w14:paraId="609DC72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letters_var = BooleanVar(value=False)</w:t>
      </w:r>
    </w:p>
    <w:p w14:paraId="1FECF31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symbols_var = BooleanVar(value=False)</w:t>
      </w:r>
    </w:p>
    <w:p w14:paraId="60367260" w14:textId="77777777" w:rsidR="00367A7F" w:rsidRPr="00367A7F" w:rsidRDefault="00367A7F" w:rsidP="00367A7F">
      <w:pPr>
        <w:pStyle w:val="af3"/>
        <w:rPr>
          <w:lang w:val="ru-RU"/>
        </w:rPr>
      </w:pPr>
    </w:p>
    <w:p w14:paraId="23CEAF7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digits_check = ttk.Checkbutton(</w:t>
      </w:r>
    </w:p>
    <w:p w14:paraId="4B2EDD0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input_data,</w:t>
      </w:r>
    </w:p>
    <w:p w14:paraId="5FE1F2C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text="Цифри",</w:t>
      </w:r>
    </w:p>
    <w:p w14:paraId="7A2B1CE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variable=digits_var,</w:t>
      </w:r>
    </w:p>
    <w:p w14:paraId="6300794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style="Password.TCheckbutton",</w:t>
      </w:r>
    </w:p>
    <w:p w14:paraId="2439447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4404D230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digits_check.grid(row=1, column=1, pady=2, sticky=W)</w:t>
      </w:r>
    </w:p>
    <w:p w14:paraId="08005B6D" w14:textId="77777777" w:rsidR="00367A7F" w:rsidRPr="00367A7F" w:rsidRDefault="00367A7F" w:rsidP="00367A7F">
      <w:pPr>
        <w:pStyle w:val="af3"/>
        <w:rPr>
          <w:lang w:val="ru-RU"/>
        </w:rPr>
      </w:pPr>
    </w:p>
    <w:p w14:paraId="10C00BD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letters_check = ttk.Checkbutton(</w:t>
      </w:r>
    </w:p>
    <w:p w14:paraId="3293D7A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input_data,</w:t>
      </w:r>
    </w:p>
    <w:p w14:paraId="6CC50E9C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text="Літери",</w:t>
      </w:r>
    </w:p>
    <w:p w14:paraId="5ECE7AE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variable=letters_var,</w:t>
      </w:r>
    </w:p>
    <w:p w14:paraId="324E7A2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style="Password.TCheckbutton",</w:t>
      </w:r>
    </w:p>
    <w:p w14:paraId="07B078B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1813E2D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letters_check.grid(row=1, column=2, pady=2, sticky=W)</w:t>
      </w:r>
    </w:p>
    <w:p w14:paraId="4DF139B3" w14:textId="77777777" w:rsidR="00367A7F" w:rsidRPr="00367A7F" w:rsidRDefault="00367A7F" w:rsidP="00367A7F">
      <w:pPr>
        <w:pStyle w:val="af3"/>
        <w:rPr>
          <w:lang w:val="ru-RU"/>
        </w:rPr>
      </w:pPr>
    </w:p>
    <w:p w14:paraId="3A3F76B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symbols_check = ttk.Checkbutton(</w:t>
      </w:r>
    </w:p>
    <w:p w14:paraId="2FB96F5E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input_data,</w:t>
      </w:r>
    </w:p>
    <w:p w14:paraId="77F247C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text="Символи",</w:t>
      </w:r>
    </w:p>
    <w:p w14:paraId="24B8AD4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variable=symbols_var,</w:t>
      </w:r>
    </w:p>
    <w:p w14:paraId="5BDD67A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style="Password.TCheckbutton",</w:t>
      </w:r>
    </w:p>
    <w:p w14:paraId="57DEFF4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20F375A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symbols_check.grid(row=1, column=3, pady=2, sticky=W)</w:t>
      </w:r>
    </w:p>
    <w:p w14:paraId="36F51FA5" w14:textId="77777777" w:rsidR="00367A7F" w:rsidRPr="00367A7F" w:rsidRDefault="00367A7F" w:rsidP="00367A7F">
      <w:pPr>
        <w:pStyle w:val="af3"/>
        <w:rPr>
          <w:lang w:val="ru-RU"/>
        </w:rPr>
      </w:pPr>
    </w:p>
    <w:p w14:paraId="74CBDB9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generate_button = Button(</w:t>
      </w:r>
    </w:p>
    <w:p w14:paraId="4BB3800D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input_data,</w:t>
      </w:r>
    </w:p>
    <w:p w14:paraId="4044510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text="Згенерувати",</w:t>
      </w:r>
    </w:p>
    <w:p w14:paraId="17E67A3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bg=BTN_COLOR,</w:t>
      </w:r>
    </w:p>
    <w:p w14:paraId="7FEBCB5F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fg=TEXT_COLOR,</w:t>
      </w:r>
    </w:p>
    <w:p w14:paraId="13E6069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font=FONT_BOLD,</w:t>
      </w:r>
    </w:p>
    <w:p w14:paraId="7A973A6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relief=FLAT,</w:t>
      </w:r>
    </w:p>
    <w:p w14:paraId="16A844B5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cursor="hand2",</w:t>
      </w:r>
    </w:p>
    <w:p w14:paraId="50608BBA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width=16,</w:t>
      </w:r>
    </w:p>
    <w:p w14:paraId="22DD2C59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command=generate_password,</w:t>
      </w:r>
    </w:p>
    <w:p w14:paraId="19FB1AA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5139C3E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generate_button.place(relx=0.5, y=90, anchor=CENTER)</w:t>
      </w:r>
    </w:p>
    <w:p w14:paraId="301DED02" w14:textId="77777777" w:rsidR="00367A7F" w:rsidRPr="00367A7F" w:rsidRDefault="00367A7F" w:rsidP="00367A7F">
      <w:pPr>
        <w:pStyle w:val="af3"/>
        <w:rPr>
          <w:lang w:val="ru-RU"/>
        </w:rPr>
      </w:pPr>
    </w:p>
    <w:p w14:paraId="071A2904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author = Label(</w:t>
      </w:r>
    </w:p>
    <w:p w14:paraId="11A43647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root,</w:t>
      </w:r>
    </w:p>
    <w:p w14:paraId="63C301A1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text="\u00a9 Шарандак О.В., ПЗ-25-1",</w:t>
      </w:r>
    </w:p>
    <w:p w14:paraId="4B227466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bg=BG_COLOR,</w:t>
      </w:r>
    </w:p>
    <w:p w14:paraId="03D85103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fg=ACCENT_COLOR,</w:t>
      </w:r>
    </w:p>
    <w:p w14:paraId="1CA89F68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 xml:space="preserve">    font=(font_family, 8, "italic"),</w:t>
      </w:r>
    </w:p>
    <w:p w14:paraId="0BF81EEB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)</w:t>
      </w:r>
    </w:p>
    <w:p w14:paraId="48C6D172" w14:textId="77777777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author.place(relx=0.5, y=165, anchor=CENTER)</w:t>
      </w:r>
    </w:p>
    <w:p w14:paraId="0E5DE579" w14:textId="77777777" w:rsidR="00367A7F" w:rsidRPr="00367A7F" w:rsidRDefault="00367A7F" w:rsidP="00367A7F">
      <w:pPr>
        <w:pStyle w:val="af3"/>
        <w:rPr>
          <w:lang w:val="ru-RU"/>
        </w:rPr>
      </w:pPr>
    </w:p>
    <w:p w14:paraId="291AB41B" w14:textId="43390B61" w:rsidR="00367A7F" w:rsidRPr="00367A7F" w:rsidRDefault="00367A7F" w:rsidP="00367A7F">
      <w:pPr>
        <w:pStyle w:val="af3"/>
        <w:rPr>
          <w:lang w:val="ru-RU"/>
        </w:rPr>
      </w:pPr>
      <w:r w:rsidRPr="00367A7F">
        <w:rPr>
          <w:lang w:val="ru-RU"/>
        </w:rPr>
        <w:t>root.mainloop()</w:t>
      </w:r>
    </w:p>
    <w:p w14:paraId="302D7D54" w14:textId="5A68E660" w:rsidR="001D13A3" w:rsidRPr="001D13A3" w:rsidRDefault="001D13A3" w:rsidP="001D13A3">
      <w:pPr>
        <w:pStyle w:val="aa"/>
        <w:rPr>
          <w:lang w:val="ru-RU"/>
        </w:rPr>
      </w:pPr>
      <w:r w:rsidRPr="001232DF">
        <w:lastRenderedPageBreak/>
        <w:t>Висновок. Отримав практичні навички по розробці GUI засобами модуля tkinter.</w:t>
      </w:r>
    </w:p>
    <w:sectPr w:rsidR="001D13A3" w:rsidRPr="001D13A3" w:rsidSect="00DF6B87">
      <w:headerReference w:type="default" r:id="rId12"/>
      <w:footerReference w:type="default" r:id="rId13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6F7D7" w14:textId="77777777" w:rsidR="00734A02" w:rsidRPr="001232DF" w:rsidRDefault="00734A02" w:rsidP="00C25072">
      <w:pPr>
        <w:spacing w:line="240" w:lineRule="auto"/>
      </w:pPr>
      <w:r w:rsidRPr="001232DF">
        <w:separator/>
      </w:r>
    </w:p>
  </w:endnote>
  <w:endnote w:type="continuationSeparator" w:id="0">
    <w:p w14:paraId="16F838D5" w14:textId="77777777" w:rsidR="00734A02" w:rsidRPr="001232DF" w:rsidRDefault="00734A02" w:rsidP="00C25072">
      <w:pPr>
        <w:spacing w:line="240" w:lineRule="auto"/>
      </w:pPr>
      <w:r w:rsidRPr="001232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4A43" w14:textId="7E61E360" w:rsidR="007E65E2" w:rsidRPr="001232DF" w:rsidRDefault="00B26843" w:rsidP="00DF6B87">
    <w:pPr>
      <w:pStyle w:val="a8"/>
      <w:ind w:firstLine="3969"/>
      <w:rPr>
        <w:sz w:val="28"/>
        <w:szCs w:val="20"/>
      </w:rPr>
    </w:pPr>
    <w:r w:rsidRPr="001232DF">
      <w:rPr>
        <w:sz w:val="28"/>
        <w:szCs w:val="20"/>
      </w:rPr>
      <w:t>F2</w:t>
    </w:r>
    <w:r w:rsidR="00ED492E" w:rsidRPr="001232DF">
      <w:rPr>
        <w:sz w:val="28"/>
        <w:szCs w:val="20"/>
      </w:rPr>
      <w:t>.2</w:t>
    </w:r>
    <w:r w:rsidRPr="001232DF">
      <w:rPr>
        <w:sz w:val="28"/>
        <w:szCs w:val="20"/>
      </w:rPr>
      <w:t>5</w:t>
    </w:r>
    <w:r w:rsidR="00ED492E" w:rsidRPr="001232DF">
      <w:rPr>
        <w:sz w:val="28"/>
        <w:szCs w:val="20"/>
      </w:rPr>
      <w:t>-</w:t>
    </w:r>
    <w:r w:rsidRPr="001232DF">
      <w:rPr>
        <w:sz w:val="28"/>
        <w:szCs w:val="20"/>
      </w:rPr>
      <w:t>1</w:t>
    </w:r>
    <w:r w:rsidR="00ED492E" w:rsidRPr="001232DF">
      <w:rPr>
        <w:sz w:val="28"/>
        <w:szCs w:val="20"/>
      </w:rPr>
      <w:t>.</w:t>
    </w:r>
    <w:r w:rsidRPr="001232DF">
      <w:rPr>
        <w:sz w:val="28"/>
        <w:szCs w:val="20"/>
      </w:rPr>
      <w:t>18</w:t>
    </w:r>
    <w:r w:rsidR="00ED492E" w:rsidRPr="001232DF">
      <w:rPr>
        <w:sz w:val="28"/>
        <w:szCs w:val="20"/>
      </w:rPr>
      <w:t xml:space="preserve"> </w:t>
    </w:r>
    <w:r w:rsidRPr="001232DF">
      <w:rPr>
        <w:sz w:val="28"/>
        <w:szCs w:val="20"/>
      </w:rPr>
      <w:t>ІЗ-</w:t>
    </w:r>
    <w:r w:rsidR="001232DF">
      <w:rPr>
        <w:sz w:val="28"/>
        <w:szCs w:val="20"/>
      </w:rPr>
      <w:t>0</w:t>
    </w:r>
    <w:r w:rsidR="00517AFB">
      <w:rPr>
        <w:sz w:val="28"/>
        <w:szCs w:val="20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419D8" w14:textId="77777777" w:rsidR="00734A02" w:rsidRPr="001232DF" w:rsidRDefault="00734A02" w:rsidP="00C25072">
      <w:pPr>
        <w:spacing w:line="240" w:lineRule="auto"/>
      </w:pPr>
      <w:r w:rsidRPr="001232DF">
        <w:separator/>
      </w:r>
    </w:p>
  </w:footnote>
  <w:footnote w:type="continuationSeparator" w:id="0">
    <w:p w14:paraId="33B5F778" w14:textId="77777777" w:rsidR="00734A02" w:rsidRPr="001232DF" w:rsidRDefault="00734A02" w:rsidP="00C25072">
      <w:pPr>
        <w:spacing w:line="240" w:lineRule="auto"/>
      </w:pPr>
      <w:r w:rsidRPr="001232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93A8" w14:textId="77777777" w:rsidR="007E65E2" w:rsidRPr="001232DF" w:rsidRDefault="008F6D4B" w:rsidP="00B94230">
    <w:pPr>
      <w:spacing w:line="240" w:lineRule="auto"/>
      <w:rPr>
        <w:sz w:val="2"/>
        <w:szCs w:val="2"/>
      </w:rPr>
    </w:pPr>
    <w:r w:rsidRPr="001232DF"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36D6AA82" wp14:editId="5206ABB6">
              <wp:simplePos x="0" y="0"/>
              <wp:positionH relativeFrom="column">
                <wp:posOffset>-197452</wp:posOffset>
              </wp:positionH>
              <wp:positionV relativeFrom="paragraph">
                <wp:posOffset>-196509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7"/>
                              <a:chOff x="1108" y="15583"/>
                              <a:chExt cx="10352" cy="857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8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5534A" w14:textId="77777777" w:rsidR="00694E0A" w:rsidRPr="001232DF" w:rsidRDefault="00694E0A" w:rsidP="002B1B83">
                              <w:pPr>
                                <w:pStyle w:val="a8"/>
                              </w:pPr>
                              <w:r w:rsidRPr="001232DF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85"/>
                            <a:ext cx="3681" cy="243"/>
                            <a:chOff x="1113" y="16169"/>
                            <a:chExt cx="3681" cy="243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BF6FA6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9508DF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3" y="16169"/>
                              <a:ext cx="683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3046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BB729" w14:textId="77777777" w:rsidR="00694E0A" w:rsidRPr="001232DF" w:rsidRDefault="00694E0A" w:rsidP="00422E4C">
                                <w:pPr>
                                  <w:pStyle w:val="a8"/>
                                </w:pPr>
                                <w:r w:rsidRPr="001232DF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1232DF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E44C2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300" cy="497"/>
                            <a:chOff x="1163" y="15606"/>
                            <a:chExt cx="230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FDE36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61913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E8E57A" w14:textId="77777777" w:rsidR="00694E0A" w:rsidRPr="001232DF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1232DF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300" cy="227"/>
                              <a:chOff x="1163" y="15606"/>
                              <a:chExt cx="230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255992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388550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4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97C972" w14:textId="5053B659" w:rsidR="00694E0A" w:rsidRPr="001232DF" w:rsidRDefault="00B26843" w:rsidP="00422E4C">
                                  <w:pPr>
                                    <w:pStyle w:val="a8"/>
                                    <w:jc w:val="both"/>
                                  </w:pPr>
                                  <w:r w:rsidRPr="001232DF">
                                    <w:t>Шарандак.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6AA82" id="Group 187" o:spid="_x0000_s1026" style="position:absolute;left:0;text-align:left;margin-left:-15.55pt;margin-top:-15.4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7" coordorigin="1108,15583" coordsize="10352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80,15583" to="348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22F5534A" w14:textId="77777777" w:rsidR="00694E0A" w:rsidRPr="001232DF" w:rsidRDefault="00694E0A" w:rsidP="002B1B83">
                        <w:pPr>
                          <w:pStyle w:val="a8"/>
                        </w:pPr>
                        <w:r w:rsidRPr="001232DF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85;width:3681;height:243" coordorigin="1113,16169" coordsize="368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7ABF6FA6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1B9508DF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563;top:16169;width:68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7DF73046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217BB729" w14:textId="77777777" w:rsidR="00694E0A" w:rsidRPr="001232DF" w:rsidRDefault="00694E0A" w:rsidP="00422E4C">
                          <w:pPr>
                            <w:pStyle w:val="a8"/>
                          </w:pPr>
                          <w:r w:rsidRPr="001232DF">
                            <w:rPr>
                              <w:rStyle w:val="a9"/>
                            </w:rPr>
                            <w:t>Ізм</w:t>
                          </w:r>
                          <w:r w:rsidRPr="001232DF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67AE44C2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300;height:497" coordorigin="1163,15606" coordsize="23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005FDE36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BC61913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18E8E57A" w14:textId="77777777" w:rsidR="00694E0A" w:rsidRPr="001232DF" w:rsidRDefault="00D22652" w:rsidP="00422E4C">
                            <w:pPr>
                              <w:pStyle w:val="a8"/>
                              <w:jc w:val="both"/>
                            </w:pPr>
                            <w:r w:rsidRPr="001232DF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300;height:227" coordorigin="1163,15606" coordsize="230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6A255992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74388550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4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5F97C972" w14:textId="5053B659" w:rsidR="00694E0A" w:rsidRPr="001232DF" w:rsidRDefault="00B26843" w:rsidP="00422E4C">
                            <w:pPr>
                              <w:pStyle w:val="a8"/>
                              <w:jc w:val="both"/>
                            </w:pPr>
                            <w:r w:rsidRPr="001232DF">
                              <w:t>Шарандак.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C88A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0A8A48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E33614"/>
    <w:multiLevelType w:val="multilevel"/>
    <w:tmpl w:val="B4D26C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7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2B6360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871163">
    <w:abstractNumId w:val="16"/>
  </w:num>
  <w:num w:numId="2" w16cid:durableId="1668751044">
    <w:abstractNumId w:val="17"/>
  </w:num>
  <w:num w:numId="3" w16cid:durableId="646013688">
    <w:abstractNumId w:val="14"/>
  </w:num>
  <w:num w:numId="4" w16cid:durableId="1964925992">
    <w:abstractNumId w:val="9"/>
  </w:num>
  <w:num w:numId="5" w16cid:durableId="116607407">
    <w:abstractNumId w:val="7"/>
  </w:num>
  <w:num w:numId="6" w16cid:durableId="123351024">
    <w:abstractNumId w:val="6"/>
  </w:num>
  <w:num w:numId="7" w16cid:durableId="1719236451">
    <w:abstractNumId w:val="5"/>
  </w:num>
  <w:num w:numId="8" w16cid:durableId="831069032">
    <w:abstractNumId w:val="4"/>
  </w:num>
  <w:num w:numId="9" w16cid:durableId="2020622100">
    <w:abstractNumId w:val="8"/>
  </w:num>
  <w:num w:numId="10" w16cid:durableId="880245752">
    <w:abstractNumId w:val="3"/>
  </w:num>
  <w:num w:numId="11" w16cid:durableId="2132165291">
    <w:abstractNumId w:val="2"/>
  </w:num>
  <w:num w:numId="12" w16cid:durableId="1415005316">
    <w:abstractNumId w:val="1"/>
  </w:num>
  <w:num w:numId="13" w16cid:durableId="1296836991">
    <w:abstractNumId w:val="0"/>
  </w:num>
  <w:num w:numId="14" w16cid:durableId="22487252">
    <w:abstractNumId w:val="10"/>
  </w:num>
  <w:num w:numId="15" w16cid:durableId="932858877">
    <w:abstractNumId w:val="12"/>
  </w:num>
  <w:num w:numId="16" w16cid:durableId="1007950642">
    <w:abstractNumId w:val="11"/>
  </w:num>
  <w:num w:numId="17" w16cid:durableId="698773840">
    <w:abstractNumId w:val="13"/>
  </w:num>
  <w:num w:numId="18" w16cid:durableId="795299547">
    <w:abstractNumId w:val="18"/>
  </w:num>
  <w:num w:numId="19" w16cid:durableId="1761634902">
    <w:abstractNumId w:val="15"/>
  </w:num>
  <w:num w:numId="20" w16cid:durableId="1885865686">
    <w:abstractNumId w:val="8"/>
  </w:num>
  <w:num w:numId="21" w16cid:durableId="1488014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BD"/>
    <w:rsid w:val="00005255"/>
    <w:rsid w:val="0000562D"/>
    <w:rsid w:val="0001377F"/>
    <w:rsid w:val="0001785E"/>
    <w:rsid w:val="0003350B"/>
    <w:rsid w:val="00035C79"/>
    <w:rsid w:val="00051987"/>
    <w:rsid w:val="0007234C"/>
    <w:rsid w:val="00077F4B"/>
    <w:rsid w:val="00084543"/>
    <w:rsid w:val="00085448"/>
    <w:rsid w:val="000857E4"/>
    <w:rsid w:val="00085BC1"/>
    <w:rsid w:val="00096B0A"/>
    <w:rsid w:val="000A45A3"/>
    <w:rsid w:val="000D50AC"/>
    <w:rsid w:val="000F1C12"/>
    <w:rsid w:val="00107E52"/>
    <w:rsid w:val="001232DF"/>
    <w:rsid w:val="00172BC1"/>
    <w:rsid w:val="00185197"/>
    <w:rsid w:val="001868A7"/>
    <w:rsid w:val="001929CF"/>
    <w:rsid w:val="00195AEF"/>
    <w:rsid w:val="001A50CC"/>
    <w:rsid w:val="001A58A6"/>
    <w:rsid w:val="001B3B07"/>
    <w:rsid w:val="001B3CE0"/>
    <w:rsid w:val="001C003D"/>
    <w:rsid w:val="001D01D1"/>
    <w:rsid w:val="001D13A3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4702E"/>
    <w:rsid w:val="002570A6"/>
    <w:rsid w:val="00257E4D"/>
    <w:rsid w:val="00261ABB"/>
    <w:rsid w:val="002A0EB4"/>
    <w:rsid w:val="002A4ED1"/>
    <w:rsid w:val="002B1B83"/>
    <w:rsid w:val="002C12A6"/>
    <w:rsid w:val="003013B1"/>
    <w:rsid w:val="003028FA"/>
    <w:rsid w:val="00316B82"/>
    <w:rsid w:val="00321317"/>
    <w:rsid w:val="00330B37"/>
    <w:rsid w:val="0036039B"/>
    <w:rsid w:val="00362DF2"/>
    <w:rsid w:val="00367A7F"/>
    <w:rsid w:val="00374949"/>
    <w:rsid w:val="00383846"/>
    <w:rsid w:val="003A6D65"/>
    <w:rsid w:val="003C3587"/>
    <w:rsid w:val="003D2E2A"/>
    <w:rsid w:val="003D45FA"/>
    <w:rsid w:val="004008F7"/>
    <w:rsid w:val="00414215"/>
    <w:rsid w:val="00421F0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B0F8B"/>
    <w:rsid w:val="004C1147"/>
    <w:rsid w:val="004C4A88"/>
    <w:rsid w:val="004C6740"/>
    <w:rsid w:val="004E188D"/>
    <w:rsid w:val="004E6575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17AFB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50F80"/>
    <w:rsid w:val="00692DF9"/>
    <w:rsid w:val="0069312F"/>
    <w:rsid w:val="00694E0A"/>
    <w:rsid w:val="00696C91"/>
    <w:rsid w:val="006D6100"/>
    <w:rsid w:val="006E73E0"/>
    <w:rsid w:val="00702409"/>
    <w:rsid w:val="007040F2"/>
    <w:rsid w:val="0071003C"/>
    <w:rsid w:val="0071140F"/>
    <w:rsid w:val="00734A02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86FA4"/>
    <w:rsid w:val="0079213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39EA"/>
    <w:rsid w:val="00825B7F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036B3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A7B41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360E"/>
    <w:rsid w:val="00AD6340"/>
    <w:rsid w:val="00AF0FDA"/>
    <w:rsid w:val="00B14D31"/>
    <w:rsid w:val="00B15A8D"/>
    <w:rsid w:val="00B21146"/>
    <w:rsid w:val="00B26843"/>
    <w:rsid w:val="00B34FA4"/>
    <w:rsid w:val="00B43411"/>
    <w:rsid w:val="00B869D8"/>
    <w:rsid w:val="00B93D50"/>
    <w:rsid w:val="00B94230"/>
    <w:rsid w:val="00BA1CAE"/>
    <w:rsid w:val="00BA2CC6"/>
    <w:rsid w:val="00BA3FDF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3929"/>
    <w:rsid w:val="00D651E3"/>
    <w:rsid w:val="00D66A7D"/>
    <w:rsid w:val="00D71921"/>
    <w:rsid w:val="00D80748"/>
    <w:rsid w:val="00D818C1"/>
    <w:rsid w:val="00D947A3"/>
    <w:rsid w:val="00DA10BD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214"/>
    <w:rsid w:val="00E06CC4"/>
    <w:rsid w:val="00E11A70"/>
    <w:rsid w:val="00E35F0C"/>
    <w:rsid w:val="00E6264A"/>
    <w:rsid w:val="00E71B97"/>
    <w:rsid w:val="00E72066"/>
    <w:rsid w:val="00EA4399"/>
    <w:rsid w:val="00EB45EC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righ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08279"/>
  <w15:docId w15:val="{768C264A-1A1A-401F-AD23-7C85278B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421F05"/>
    <w:pPr>
      <w:numPr>
        <w:numId w:val="9"/>
      </w:numPr>
      <w:tabs>
        <w:tab w:val="left" w:pos="1021"/>
      </w:tabs>
      <w:ind w:left="0" w:firstLine="709"/>
    </w:pPr>
    <w:rPr>
      <w:lang w:val="en-US"/>
    </w:r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List Paragraph"/>
    <w:basedOn w:val="a2"/>
    <w:uiPriority w:val="34"/>
    <w:rsid w:val="00421F05"/>
    <w:pPr>
      <w:ind w:left="720"/>
      <w:contextualSpacing/>
    </w:pPr>
  </w:style>
  <w:style w:type="table" w:styleId="af5">
    <w:name w:val="Table Grid"/>
    <w:basedOn w:val="a4"/>
    <w:uiPriority w:val="39"/>
    <w:rsid w:val="008239E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7</TotalTime>
  <Pages>8</Pages>
  <Words>4882</Words>
  <Characters>2784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2</cp:revision>
  <dcterms:created xsi:type="dcterms:W3CDTF">2026-06-06T16:06:00Z</dcterms:created>
  <dcterms:modified xsi:type="dcterms:W3CDTF">2026-06-06T16:06:00Z</dcterms:modified>
</cp:coreProperties>
</file>