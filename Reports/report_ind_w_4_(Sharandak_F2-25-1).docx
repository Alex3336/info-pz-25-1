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83AA" w14:textId="77777777" w:rsidR="00CF0AC5" w:rsidRPr="00496FF0" w:rsidRDefault="009C7450" w:rsidP="009C7450">
      <w:pPr>
        <w:pStyle w:val="ae"/>
      </w:pPr>
      <w:r w:rsidRPr="00496FF0">
        <w:t>Звіт про виконання практичної роботи №</w:t>
      </w:r>
    </w:p>
    <w:p w14:paraId="083E1DED" w14:textId="6E91E489" w:rsidR="009C7450" w:rsidRPr="00496FF0" w:rsidRDefault="009C7450" w:rsidP="009C7450">
      <w:pPr>
        <w:pStyle w:val="aa"/>
      </w:pPr>
      <w:r w:rsidRPr="00496FF0">
        <w:t>Тема.</w:t>
      </w:r>
      <w:r w:rsidR="009E5019" w:rsidRPr="009E5019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E5019" w:rsidRPr="009E5019">
        <w:t>Розробка інструкцій для розгалуженого алгоритму роботи програм мовою Python.</w:t>
      </w:r>
    </w:p>
    <w:p w14:paraId="520EC8AA" w14:textId="4A559682"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9E5019" w:rsidRPr="009E5019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E5019" w:rsidRPr="009E5019">
        <w:t>Отримати практичні навички по розробці інструкцій для розгалуженого алгоритму роботи програм мовою Python.</w:t>
      </w:r>
    </w:p>
    <w:p w14:paraId="1C350B1C" w14:textId="77777777"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14:paraId="39F7F37C" w14:textId="050621AE" w:rsidR="008F6D4B" w:rsidRPr="009E5019" w:rsidRDefault="009E5019" w:rsidP="00ED492E">
      <w:pPr>
        <w:pStyle w:val="a"/>
      </w:pPr>
      <w:r w:rsidRPr="009E5019">
        <w:t>Реалізував написання програмного додатку, який відображує значення функції в залежності від заданого користувачем значення аргументу.</w:t>
      </w:r>
    </w:p>
    <w:p w14:paraId="07FDC876" w14:textId="5D1071B8" w:rsidR="009E5019" w:rsidRPr="009E5019" w:rsidRDefault="009E5019" w:rsidP="00ED492E">
      <w:pPr>
        <w:pStyle w:val="a"/>
      </w:pPr>
      <w:r w:rsidRPr="009E5019">
        <w:t>В процесі написання програмного додатку спирався на вхідні дані:</w:t>
      </w:r>
    </w:p>
    <w:p w14:paraId="7D3F7FBA" w14:textId="18F9C2C9" w:rsidR="009E5019" w:rsidRPr="00FF551B" w:rsidRDefault="009E5019" w:rsidP="009E501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lg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V-x</m:t>
                              </m: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2V</m:t>
                          </m:r>
                        </m:e>
                      </m:ra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 xml:space="preserve">   якщо </m:t>
                  </m:r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r>
                    <w:rPr>
                      <w:rFonts w:ascii="Cambria Math" w:hAnsi="Cambria Math"/>
                      <w:lang w:val="ru-RU"/>
                    </w:rPr>
                    <m:t>≤-</m:t>
                  </m:r>
                  <m:r>
                    <w:rPr>
                      <w:rFonts w:ascii="Cambria Math" w:hAnsi="Cambria Math"/>
                      <w:lang w:val="en-US"/>
                    </w:rPr>
                    <m:t>3;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5V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якщо -3&lt;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&lt;0; 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r>
                    <w:rPr>
                      <w:rFonts w:ascii="Cambria Math" w:hAnsi="Cambria Math"/>
                      <w:lang w:val="en-US"/>
                    </w:rPr>
                    <m:t>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2x+V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якщо 0≤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≤3</m:t>
                  </m:r>
                  <m:r>
                    <w:rPr>
                      <w:rFonts w:ascii="Cambria Math" w:hAnsi="Cambria Math"/>
                    </w:rPr>
                    <m:t>;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x-V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eastAsia="Cambria Math" w:hAnsi="Cambria Math" w:cs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</m:t>
                          </m:r>
                        </m:den>
                      </m:f>
                    </m:sup>
                  </m:s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якщо </m:t>
                  </m:r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&gt;6.</m:t>
                  </m:r>
                </m:e>
              </m:eqArr>
            </m:e>
          </m:d>
        </m:oMath>
      </m:oMathPara>
    </w:p>
    <w:p w14:paraId="7A71093B" w14:textId="5FBD12F1" w:rsidR="00FF551B" w:rsidRPr="00FF551B" w:rsidRDefault="00FF551B" w:rsidP="00FF551B">
      <w:pPr>
        <w:pStyle w:val="a"/>
        <w:rPr>
          <w:lang w:val="en-US"/>
        </w:rPr>
      </w:pPr>
      <w:r w:rsidRPr="00FF551B">
        <w:t>Виконав тестування програмного додатку через введення значень аргументу, покриваючі всі указані у вхідних даних умовні діапазони</w:t>
      </w:r>
      <w:r>
        <w:t xml:space="preserve"> </w:t>
      </w:r>
      <w:r>
        <w:br/>
        <w:t>(р</w:t>
      </w:r>
      <w:r w:rsidRPr="00FF551B">
        <w:t>исунок 4.</w:t>
      </w:r>
      <w:r>
        <w:t>1-4.7)</w:t>
      </w:r>
    </w:p>
    <w:p w14:paraId="753A9239" w14:textId="73A617BB" w:rsidR="00FF551B" w:rsidRDefault="00FF551B" w:rsidP="00FF551B">
      <w:pPr>
        <w:pStyle w:val="ab"/>
      </w:pPr>
      <w:r>
        <w:rPr>
          <w:noProof/>
        </w:rPr>
        <w:drawing>
          <wp:inline distT="0" distB="0" distL="0" distR="0" wp14:anchorId="36A61C3E" wp14:editId="57D6EE3E">
            <wp:extent cx="6120130" cy="948055"/>
            <wp:effectExtent l="0" t="0" r="0" b="4445"/>
            <wp:docPr id="61624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4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51B">
        <w:t xml:space="preserve"> </w:t>
      </w:r>
      <w:r w:rsidRPr="00FF551B">
        <w:t>Рисунок 4.1 – Результат тестування програми при x = –3</w:t>
      </w:r>
    </w:p>
    <w:p w14:paraId="23B67F42" w14:textId="0F95524E" w:rsidR="00FF551B" w:rsidRDefault="00FF551B" w:rsidP="00FF551B">
      <w:pPr>
        <w:pStyle w:val="ab"/>
      </w:pPr>
      <w:r w:rsidRPr="00FF551B">
        <w:drawing>
          <wp:inline distT="0" distB="0" distL="0" distR="0" wp14:anchorId="6E8333F4" wp14:editId="26938CE6">
            <wp:extent cx="6120130" cy="949325"/>
            <wp:effectExtent l="0" t="0" r="0" b="3175"/>
            <wp:docPr id="2020615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15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E6E1" w14:textId="20FD8F1D" w:rsidR="00FF551B" w:rsidRDefault="00FF551B" w:rsidP="00FF551B">
      <w:pPr>
        <w:pStyle w:val="ab"/>
      </w:pPr>
      <w:r w:rsidRPr="00FF551B">
        <w:t>Рисунок 4.2 – Результат тестування програми при x = –2</w:t>
      </w:r>
      <w:r>
        <w:br/>
      </w:r>
    </w:p>
    <w:p w14:paraId="45A5C59F" w14:textId="55FC5604" w:rsidR="00FF551B" w:rsidRDefault="00FF551B" w:rsidP="00FF551B">
      <w:pPr>
        <w:pStyle w:val="ab"/>
        <w:rPr>
          <w:lang w:val="ru-RU"/>
        </w:rPr>
      </w:pPr>
      <w:r w:rsidRPr="00FF551B">
        <w:rPr>
          <w:lang w:val="ru-RU"/>
        </w:rPr>
        <w:lastRenderedPageBreak/>
        <w:drawing>
          <wp:inline distT="0" distB="0" distL="0" distR="0" wp14:anchorId="4C7CC898" wp14:editId="3F347357">
            <wp:extent cx="6120130" cy="938530"/>
            <wp:effectExtent l="0" t="0" r="0" b="0"/>
            <wp:docPr id="10429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F0A4" w14:textId="431A16E6" w:rsidR="00FF551B" w:rsidRDefault="00FF551B" w:rsidP="00FF551B">
      <w:pPr>
        <w:pStyle w:val="ab"/>
      </w:pPr>
      <w:r w:rsidRPr="00FF551B">
        <w:t>Рисунок 4.3 – Результат тестування програми при x = –0.5</w:t>
      </w:r>
    </w:p>
    <w:p w14:paraId="5B4B3B89" w14:textId="134876D5" w:rsidR="00FF551B" w:rsidRDefault="00FF551B" w:rsidP="00FF551B">
      <w:pPr>
        <w:pStyle w:val="ab"/>
      </w:pPr>
      <w:r w:rsidRPr="00FF551B">
        <w:drawing>
          <wp:inline distT="0" distB="0" distL="0" distR="0" wp14:anchorId="5E037D4D" wp14:editId="2086F131">
            <wp:extent cx="6120130" cy="953135"/>
            <wp:effectExtent l="0" t="0" r="0" b="0"/>
            <wp:docPr id="110877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71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1969" w14:textId="6D9269C1" w:rsidR="00FF551B" w:rsidRDefault="00FF551B" w:rsidP="00FF551B">
      <w:pPr>
        <w:pStyle w:val="ab"/>
      </w:pPr>
      <w:r w:rsidRPr="00FF551B">
        <w:t>Рисунок 4.4 – Результат тестування програми при x = 0</w:t>
      </w:r>
    </w:p>
    <w:p w14:paraId="2687DCC3" w14:textId="3E01EBDF" w:rsidR="00FF551B" w:rsidRDefault="00FF551B" w:rsidP="00FF551B">
      <w:pPr>
        <w:pStyle w:val="ab"/>
      </w:pPr>
      <w:r w:rsidRPr="00FF551B">
        <w:drawing>
          <wp:inline distT="0" distB="0" distL="0" distR="0" wp14:anchorId="6AC2A8DE" wp14:editId="4ED1408E">
            <wp:extent cx="6120130" cy="980440"/>
            <wp:effectExtent l="0" t="0" r="0" b="0"/>
            <wp:docPr id="18872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2623" w14:textId="730743D7" w:rsidR="00FF551B" w:rsidRDefault="00FF551B" w:rsidP="00FF551B">
      <w:pPr>
        <w:pStyle w:val="ab"/>
      </w:pPr>
      <w:r w:rsidRPr="00FF551B">
        <w:t>Рисунок 4.5 – Результат тестування програми при x = 1</w:t>
      </w:r>
    </w:p>
    <w:p w14:paraId="5A206588" w14:textId="47878B38" w:rsidR="00FF551B" w:rsidRDefault="003C3735" w:rsidP="00FF551B">
      <w:pPr>
        <w:pStyle w:val="ab"/>
      </w:pPr>
      <w:r w:rsidRPr="003C3735">
        <w:rPr>
          <w:lang w:val="en-US"/>
        </w:rPr>
        <w:drawing>
          <wp:inline distT="0" distB="0" distL="0" distR="0" wp14:anchorId="0B82E3EA" wp14:editId="2E05FFC2">
            <wp:extent cx="6120130" cy="931545"/>
            <wp:effectExtent l="0" t="0" r="0" b="1905"/>
            <wp:docPr id="16621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735">
        <w:t xml:space="preserve"> </w:t>
      </w:r>
      <w:r w:rsidRPr="003C3735">
        <w:t>Рисунок 4.6 – Результат тестування програми при x = 5</w:t>
      </w:r>
    </w:p>
    <w:p w14:paraId="08305191" w14:textId="1E763BBE" w:rsidR="003C3735" w:rsidRDefault="003C3735" w:rsidP="00FF551B">
      <w:pPr>
        <w:pStyle w:val="ab"/>
      </w:pPr>
      <w:r w:rsidRPr="003C3735">
        <w:drawing>
          <wp:inline distT="0" distB="0" distL="0" distR="0" wp14:anchorId="126031F1" wp14:editId="2B9469C5">
            <wp:extent cx="6120130" cy="946150"/>
            <wp:effectExtent l="0" t="0" r="0" b="6350"/>
            <wp:docPr id="201989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3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735">
        <w:t xml:space="preserve"> </w:t>
      </w:r>
      <w:r w:rsidRPr="003C3735">
        <w:t>Рисунок 4.7 – Результат тестування програми при x = 10</w:t>
      </w:r>
    </w:p>
    <w:p w14:paraId="4EC9B1A1" w14:textId="1FEEA7E7" w:rsidR="003C3735" w:rsidRDefault="003C3735" w:rsidP="003C3735">
      <w:pPr>
        <w:jc w:val="center"/>
      </w:pPr>
      <w:r w:rsidRPr="003C3735">
        <w:t>Код програми</w:t>
      </w:r>
    </w:p>
    <w:p w14:paraId="5DB45DF3" w14:textId="77777777" w:rsidR="003C3735" w:rsidRPr="003C3735" w:rsidRDefault="003C3735" w:rsidP="003C3735">
      <w:pPr>
        <w:pStyle w:val="af3"/>
      </w:pPr>
      <w:r w:rsidRPr="003C3735">
        <w:t>from math import sqrt, log10, tan, e, pow</w:t>
      </w:r>
    </w:p>
    <w:p w14:paraId="6B852491" w14:textId="77777777" w:rsidR="003C3735" w:rsidRPr="003C3735" w:rsidRDefault="003C3735" w:rsidP="003C3735">
      <w:pPr>
        <w:pStyle w:val="af3"/>
      </w:pPr>
    </w:p>
    <w:p w14:paraId="6DD8C117" w14:textId="77777777" w:rsidR="003C3735" w:rsidRPr="003C3735" w:rsidRDefault="003C3735" w:rsidP="003C3735">
      <w:pPr>
        <w:pStyle w:val="af3"/>
      </w:pPr>
      <w:r w:rsidRPr="003C3735">
        <w:t>def F(x, V):</w:t>
      </w:r>
    </w:p>
    <w:p w14:paraId="2F747748" w14:textId="77777777" w:rsidR="003C3735" w:rsidRPr="003C3735" w:rsidRDefault="003C3735" w:rsidP="003C3735">
      <w:pPr>
        <w:pStyle w:val="af3"/>
      </w:pPr>
      <w:r w:rsidRPr="003C3735">
        <w:t>    if x &lt;= -3:</w:t>
      </w:r>
    </w:p>
    <w:p w14:paraId="2210DC9A" w14:textId="77777777" w:rsidR="003C3735" w:rsidRPr="003C3735" w:rsidRDefault="003C3735" w:rsidP="003C3735">
      <w:pPr>
        <w:pStyle w:val="af3"/>
      </w:pPr>
      <w:r w:rsidRPr="003C3735">
        <w:t>        if V - x &lt;= 0:</w:t>
      </w:r>
    </w:p>
    <w:p w14:paraId="7BEBB272" w14:textId="77777777" w:rsidR="003C3735" w:rsidRPr="003C3735" w:rsidRDefault="003C3735" w:rsidP="003C3735">
      <w:pPr>
        <w:pStyle w:val="af3"/>
      </w:pPr>
      <w:r w:rsidRPr="003C3735">
        <w:t>            raise ValueError("lg(V - x) не існує - аргумент ≤ 0")</w:t>
      </w:r>
    </w:p>
    <w:p w14:paraId="1C29A997" w14:textId="77777777" w:rsidR="003C3735" w:rsidRPr="003C3735" w:rsidRDefault="003C3735" w:rsidP="003C3735">
      <w:pPr>
        <w:pStyle w:val="af3"/>
      </w:pPr>
    </w:p>
    <w:p w14:paraId="055BC82C" w14:textId="77777777" w:rsidR="003C3735" w:rsidRPr="003C3735" w:rsidRDefault="003C3735" w:rsidP="003C3735">
      <w:pPr>
        <w:pStyle w:val="af3"/>
      </w:pPr>
      <w:r w:rsidRPr="003C3735">
        <w:t>        if 2 * V &lt; 0:</w:t>
      </w:r>
    </w:p>
    <w:p w14:paraId="2D1AE9F2" w14:textId="77777777" w:rsidR="003C3735" w:rsidRPr="003C3735" w:rsidRDefault="003C3735" w:rsidP="003C3735">
      <w:pPr>
        <w:pStyle w:val="af3"/>
      </w:pPr>
      <w:r w:rsidRPr="003C3735">
        <w:t>            raise ValueError("√(2V) не існує - вираз &lt; 0")</w:t>
      </w:r>
    </w:p>
    <w:p w14:paraId="7C8DB7F6" w14:textId="77777777" w:rsidR="003C3735" w:rsidRPr="003C3735" w:rsidRDefault="003C3735" w:rsidP="003C3735">
      <w:pPr>
        <w:pStyle w:val="af3"/>
      </w:pPr>
    </w:p>
    <w:p w14:paraId="63D74A68" w14:textId="1BC7219D" w:rsidR="003C3735" w:rsidRPr="003C3735" w:rsidRDefault="003C3735" w:rsidP="003C3735">
      <w:pPr>
        <w:pStyle w:val="af3"/>
        <w:ind w:left="850"/>
      </w:pPr>
      <w:r w:rsidRPr="003C3735">
        <w:lastRenderedPageBreak/>
        <w:t xml:space="preserve">        </w:t>
      </w:r>
      <w:r>
        <w:br/>
      </w:r>
      <w:r>
        <w:br/>
        <w:t xml:space="preserve"> </w:t>
      </w:r>
      <w:r w:rsidRPr="003C3735">
        <w:t>denominator = sqrt(2 * V)</w:t>
      </w:r>
    </w:p>
    <w:p w14:paraId="554E634D" w14:textId="77777777" w:rsidR="003C3735" w:rsidRPr="003C3735" w:rsidRDefault="003C3735" w:rsidP="003C3735">
      <w:pPr>
        <w:pStyle w:val="af3"/>
      </w:pPr>
      <w:r w:rsidRPr="003C3735">
        <w:t>        if denominator == 0:</w:t>
      </w:r>
    </w:p>
    <w:p w14:paraId="3B4473EA" w14:textId="77777777" w:rsidR="003C3735" w:rsidRPr="003C3735" w:rsidRDefault="003C3735" w:rsidP="003C3735">
      <w:pPr>
        <w:pStyle w:val="af3"/>
      </w:pPr>
      <w:r w:rsidRPr="003C3735">
        <w:t>            raise ZeroDivisionError("Ділення на нуль у 1-й гілці")</w:t>
      </w:r>
    </w:p>
    <w:p w14:paraId="4C1FA3E9" w14:textId="77777777" w:rsidR="003C3735" w:rsidRPr="003C3735" w:rsidRDefault="003C3735" w:rsidP="003C3735">
      <w:pPr>
        <w:pStyle w:val="af3"/>
      </w:pPr>
    </w:p>
    <w:p w14:paraId="74DFFB8E" w14:textId="77777777" w:rsidR="003C3735" w:rsidRPr="003C3735" w:rsidRDefault="003C3735" w:rsidP="003C3735">
      <w:pPr>
        <w:pStyle w:val="af3"/>
      </w:pPr>
      <w:r w:rsidRPr="003C3735">
        <w:t>        value = log10(V - x) / denominator</w:t>
      </w:r>
    </w:p>
    <w:p w14:paraId="4FC27597" w14:textId="77777777" w:rsidR="003C3735" w:rsidRPr="003C3735" w:rsidRDefault="003C3735" w:rsidP="003C3735">
      <w:pPr>
        <w:pStyle w:val="af3"/>
      </w:pPr>
      <w:r w:rsidRPr="003C3735">
        <w:t>        return value, "x &lt;= -3"</w:t>
      </w:r>
    </w:p>
    <w:p w14:paraId="7225F732" w14:textId="77777777" w:rsidR="003C3735" w:rsidRPr="003C3735" w:rsidRDefault="003C3735" w:rsidP="003C3735">
      <w:pPr>
        <w:pStyle w:val="af3"/>
      </w:pPr>
    </w:p>
    <w:p w14:paraId="35893519" w14:textId="77777777" w:rsidR="003C3735" w:rsidRPr="003C3735" w:rsidRDefault="003C3735" w:rsidP="003C3735">
      <w:pPr>
        <w:pStyle w:val="af3"/>
      </w:pPr>
      <w:r w:rsidRPr="003C3735">
        <w:t>    elif -3 &lt; x &lt; 0:</w:t>
      </w:r>
    </w:p>
    <w:p w14:paraId="6BC6C457" w14:textId="77777777" w:rsidR="003C3735" w:rsidRPr="003C3735" w:rsidRDefault="003C3735" w:rsidP="003C3735">
      <w:pPr>
        <w:pStyle w:val="af3"/>
      </w:pPr>
      <w:r w:rsidRPr="003C3735">
        <w:t>        denominator = pow((1 - x), 2)</w:t>
      </w:r>
    </w:p>
    <w:p w14:paraId="436729A7" w14:textId="77777777" w:rsidR="003C3735" w:rsidRPr="003C3735" w:rsidRDefault="003C3735" w:rsidP="003C3735">
      <w:pPr>
        <w:pStyle w:val="af3"/>
      </w:pPr>
      <w:r w:rsidRPr="003C3735">
        <w:t>        if denominator == 0:</w:t>
      </w:r>
    </w:p>
    <w:p w14:paraId="67B5C2CF" w14:textId="77777777" w:rsidR="003C3735" w:rsidRPr="003C3735" w:rsidRDefault="003C3735" w:rsidP="003C3735">
      <w:pPr>
        <w:pStyle w:val="af3"/>
      </w:pPr>
      <w:r w:rsidRPr="003C3735">
        <w:t>            raise ZeroDivisionError("Ділення на нуль у 2-й гілці")</w:t>
      </w:r>
    </w:p>
    <w:p w14:paraId="42FF628E" w14:textId="77777777" w:rsidR="003C3735" w:rsidRPr="003C3735" w:rsidRDefault="003C3735" w:rsidP="003C3735">
      <w:pPr>
        <w:pStyle w:val="af3"/>
      </w:pPr>
    </w:p>
    <w:p w14:paraId="5A74B5E1" w14:textId="77777777" w:rsidR="003C3735" w:rsidRPr="003C3735" w:rsidRDefault="003C3735" w:rsidP="003C3735">
      <w:pPr>
        <w:pStyle w:val="af3"/>
      </w:pPr>
      <w:r w:rsidRPr="003C3735">
        <w:t>        value = (5 * V) / denominator</w:t>
      </w:r>
    </w:p>
    <w:p w14:paraId="4A725FD7" w14:textId="77777777" w:rsidR="003C3735" w:rsidRPr="003C3735" w:rsidRDefault="003C3735" w:rsidP="003C3735">
      <w:pPr>
        <w:pStyle w:val="af3"/>
      </w:pPr>
      <w:r w:rsidRPr="003C3735">
        <w:t>        return value, "-3 &lt; x &lt; 0"</w:t>
      </w:r>
    </w:p>
    <w:p w14:paraId="20D3928D" w14:textId="77777777" w:rsidR="003C3735" w:rsidRPr="003C3735" w:rsidRDefault="003C3735" w:rsidP="003C3735">
      <w:pPr>
        <w:pStyle w:val="af3"/>
      </w:pPr>
    </w:p>
    <w:p w14:paraId="6FA9DDB9" w14:textId="77777777" w:rsidR="003C3735" w:rsidRPr="003C3735" w:rsidRDefault="003C3735" w:rsidP="003C3735">
      <w:pPr>
        <w:pStyle w:val="af3"/>
      </w:pPr>
      <w:r w:rsidRPr="003C3735">
        <w:t>    elif 0 &lt;= x &lt;= 3:</w:t>
      </w:r>
    </w:p>
    <w:p w14:paraId="62ABEC61" w14:textId="77777777" w:rsidR="003C3735" w:rsidRPr="003C3735" w:rsidRDefault="003C3735" w:rsidP="003C3735">
      <w:pPr>
        <w:pStyle w:val="af3"/>
      </w:pPr>
      <w:r w:rsidRPr="003C3735">
        <w:t>        angle = 2 * x + V</w:t>
      </w:r>
    </w:p>
    <w:p w14:paraId="78982DE9" w14:textId="77777777" w:rsidR="003C3735" w:rsidRPr="003C3735" w:rsidRDefault="003C3735" w:rsidP="003C3735">
      <w:pPr>
        <w:pStyle w:val="af3"/>
      </w:pPr>
    </w:p>
    <w:p w14:paraId="01263A56" w14:textId="77777777" w:rsidR="003C3735" w:rsidRPr="003C3735" w:rsidRDefault="003C3735" w:rsidP="003C3735">
      <w:pPr>
        <w:pStyle w:val="af3"/>
      </w:pPr>
      <w:r w:rsidRPr="003C3735">
        <w:t>        if tan(angle) == 0:</w:t>
      </w:r>
    </w:p>
    <w:p w14:paraId="32989DEE" w14:textId="77777777" w:rsidR="003C3735" w:rsidRPr="003C3735" w:rsidRDefault="003C3735" w:rsidP="003C3735">
      <w:pPr>
        <w:pStyle w:val="af3"/>
      </w:pPr>
      <w:r w:rsidRPr="003C3735">
        <w:t>            raise ZeroDivisionError("ctg(...) не існує - tan(...) = 0 у 3-й гілці")</w:t>
      </w:r>
    </w:p>
    <w:p w14:paraId="23EF7F24" w14:textId="77777777" w:rsidR="003C3735" w:rsidRPr="003C3735" w:rsidRDefault="003C3735" w:rsidP="003C3735">
      <w:pPr>
        <w:pStyle w:val="af3"/>
      </w:pPr>
    </w:p>
    <w:p w14:paraId="35ED5897" w14:textId="77777777" w:rsidR="003C3735" w:rsidRPr="003C3735" w:rsidRDefault="003C3735" w:rsidP="003C3735">
      <w:pPr>
        <w:pStyle w:val="af3"/>
      </w:pPr>
      <w:r w:rsidRPr="003C3735">
        <w:t>        ctg_value = 1 / tan(angle)</w:t>
      </w:r>
    </w:p>
    <w:p w14:paraId="6D6C6624" w14:textId="77777777" w:rsidR="003C3735" w:rsidRPr="003C3735" w:rsidRDefault="003C3735" w:rsidP="003C3735">
      <w:pPr>
        <w:pStyle w:val="af3"/>
      </w:pPr>
    </w:p>
    <w:p w14:paraId="72976DF5" w14:textId="77777777" w:rsidR="003C3735" w:rsidRPr="003C3735" w:rsidRDefault="003C3735" w:rsidP="003C3735">
      <w:pPr>
        <w:pStyle w:val="af3"/>
      </w:pPr>
      <w:r w:rsidRPr="003C3735">
        <w:t>        value = V * pow(x, 2) * ctg_value</w:t>
      </w:r>
    </w:p>
    <w:p w14:paraId="36624C03" w14:textId="77777777" w:rsidR="003C3735" w:rsidRPr="003C3735" w:rsidRDefault="003C3735" w:rsidP="003C3735">
      <w:pPr>
        <w:pStyle w:val="af3"/>
      </w:pPr>
      <w:r w:rsidRPr="003C3735">
        <w:t>        return value, "0 &lt;= x &lt;= 3"</w:t>
      </w:r>
    </w:p>
    <w:p w14:paraId="740ADA3D" w14:textId="77777777" w:rsidR="003C3735" w:rsidRPr="003C3735" w:rsidRDefault="003C3735" w:rsidP="003C3735">
      <w:pPr>
        <w:pStyle w:val="af3"/>
      </w:pPr>
    </w:p>
    <w:p w14:paraId="5F635D7B" w14:textId="77777777" w:rsidR="003C3735" w:rsidRPr="003C3735" w:rsidRDefault="003C3735" w:rsidP="003C3735">
      <w:pPr>
        <w:pStyle w:val="af3"/>
      </w:pPr>
      <w:r w:rsidRPr="003C3735">
        <w:t>    elif x &gt; 3:</w:t>
      </w:r>
    </w:p>
    <w:p w14:paraId="02061353" w14:textId="77777777" w:rsidR="003C3735" w:rsidRPr="003C3735" w:rsidRDefault="003C3735" w:rsidP="003C3735">
      <w:pPr>
        <w:pStyle w:val="af3"/>
      </w:pPr>
      <w:r w:rsidRPr="003C3735">
        <w:t>        if x == 0:</w:t>
      </w:r>
    </w:p>
    <w:p w14:paraId="3E201040" w14:textId="77777777" w:rsidR="003C3735" w:rsidRPr="003C3735" w:rsidRDefault="003C3735" w:rsidP="003C3735">
      <w:pPr>
        <w:pStyle w:val="af3"/>
      </w:pPr>
      <w:r w:rsidRPr="003C3735">
        <w:t>            raise ValueError("Ділення на нуль у 4-й гілці")</w:t>
      </w:r>
    </w:p>
    <w:p w14:paraId="6F1C2A76" w14:textId="77777777" w:rsidR="003C3735" w:rsidRPr="003C3735" w:rsidRDefault="003C3735" w:rsidP="003C3735">
      <w:pPr>
        <w:pStyle w:val="af3"/>
      </w:pPr>
    </w:p>
    <w:p w14:paraId="2695DF17" w14:textId="77777777" w:rsidR="003C3735" w:rsidRPr="003C3735" w:rsidRDefault="003C3735" w:rsidP="003C3735">
      <w:pPr>
        <w:pStyle w:val="af3"/>
      </w:pPr>
      <w:r w:rsidRPr="003C3735">
        <w:t>        value = (x - V) * pow(e, (-V / x))</w:t>
      </w:r>
    </w:p>
    <w:p w14:paraId="5E9C3053" w14:textId="77777777" w:rsidR="003C3735" w:rsidRPr="003C3735" w:rsidRDefault="003C3735" w:rsidP="003C3735">
      <w:pPr>
        <w:pStyle w:val="af3"/>
      </w:pPr>
      <w:r w:rsidRPr="003C3735">
        <w:t>        return value, "x &gt; 3"</w:t>
      </w:r>
    </w:p>
    <w:p w14:paraId="28F6B81F" w14:textId="77777777" w:rsidR="003C3735" w:rsidRPr="003C3735" w:rsidRDefault="003C3735" w:rsidP="003C3735">
      <w:pPr>
        <w:pStyle w:val="af3"/>
      </w:pPr>
    </w:p>
    <w:p w14:paraId="1C023A2E" w14:textId="77777777" w:rsidR="003C3735" w:rsidRPr="003C3735" w:rsidRDefault="003C3735" w:rsidP="003C3735">
      <w:pPr>
        <w:pStyle w:val="af3"/>
      </w:pPr>
      <w:r w:rsidRPr="003C3735">
        <w:t>try:</w:t>
      </w:r>
    </w:p>
    <w:p w14:paraId="1C7EC40A" w14:textId="77777777" w:rsidR="003C3735" w:rsidRPr="003C3735" w:rsidRDefault="003C3735" w:rsidP="003C3735">
      <w:pPr>
        <w:pStyle w:val="af3"/>
      </w:pPr>
      <w:r w:rsidRPr="003C3735">
        <w:t>    x = float(input("Введіть значення аргументу для фунакції: "))</w:t>
      </w:r>
    </w:p>
    <w:p w14:paraId="4633787E" w14:textId="77777777" w:rsidR="003C3735" w:rsidRPr="003C3735" w:rsidRDefault="003C3735" w:rsidP="003C3735">
      <w:pPr>
        <w:pStyle w:val="af3"/>
      </w:pPr>
      <w:r w:rsidRPr="003C3735">
        <w:t>    V = float(input("Введіть номер варіанту: "))</w:t>
      </w:r>
    </w:p>
    <w:p w14:paraId="3FA250D7" w14:textId="77777777" w:rsidR="003C3735" w:rsidRPr="003C3735" w:rsidRDefault="003C3735" w:rsidP="003C3735">
      <w:pPr>
        <w:pStyle w:val="af3"/>
      </w:pPr>
    </w:p>
    <w:p w14:paraId="5104247E" w14:textId="77777777" w:rsidR="003C3735" w:rsidRPr="003C3735" w:rsidRDefault="003C3735" w:rsidP="003C3735">
      <w:pPr>
        <w:pStyle w:val="af3"/>
      </w:pPr>
      <w:r w:rsidRPr="003C3735">
        <w:t>    result, branch = F(x, V)</w:t>
      </w:r>
    </w:p>
    <w:p w14:paraId="26F8CE31" w14:textId="77777777" w:rsidR="003C3735" w:rsidRPr="003C3735" w:rsidRDefault="003C3735" w:rsidP="003C3735">
      <w:pPr>
        <w:pStyle w:val="af3"/>
      </w:pPr>
    </w:p>
    <w:p w14:paraId="320AEE2A" w14:textId="77777777" w:rsidR="003C3735" w:rsidRPr="003C3735" w:rsidRDefault="003C3735" w:rsidP="003C3735">
      <w:pPr>
        <w:pStyle w:val="af3"/>
      </w:pPr>
      <w:r w:rsidRPr="003C3735">
        <w:t>    print(f"Результат F(x, V) = {result}")</w:t>
      </w:r>
    </w:p>
    <w:p w14:paraId="685F9C38" w14:textId="77777777" w:rsidR="003C3735" w:rsidRPr="003C3735" w:rsidRDefault="003C3735" w:rsidP="003C3735">
      <w:pPr>
        <w:pStyle w:val="af3"/>
      </w:pPr>
      <w:r w:rsidRPr="003C3735">
        <w:t>    print(f"Обчислено при: {branch}")</w:t>
      </w:r>
    </w:p>
    <w:p w14:paraId="36F8FDD1" w14:textId="77777777" w:rsidR="003C3735" w:rsidRPr="003C3735" w:rsidRDefault="003C3735" w:rsidP="003C3735">
      <w:pPr>
        <w:pStyle w:val="af3"/>
      </w:pPr>
    </w:p>
    <w:p w14:paraId="092DFCDE" w14:textId="77777777" w:rsidR="003C3735" w:rsidRPr="003C3735" w:rsidRDefault="003C3735" w:rsidP="003C3735">
      <w:pPr>
        <w:pStyle w:val="af3"/>
      </w:pPr>
      <w:r w:rsidRPr="003C3735">
        <w:t>except ZeroDivisionError as exc:</w:t>
      </w:r>
    </w:p>
    <w:p w14:paraId="444A7E21" w14:textId="77777777" w:rsidR="003C3735" w:rsidRPr="003C3735" w:rsidRDefault="003C3735" w:rsidP="003C3735">
      <w:pPr>
        <w:pStyle w:val="af3"/>
      </w:pPr>
      <w:r w:rsidRPr="003C3735">
        <w:t>    print("Помилка:", exc)</w:t>
      </w:r>
    </w:p>
    <w:p w14:paraId="78D59BA4" w14:textId="77777777" w:rsidR="003C3735" w:rsidRPr="003C3735" w:rsidRDefault="003C3735" w:rsidP="003C3735">
      <w:pPr>
        <w:pStyle w:val="af3"/>
      </w:pPr>
    </w:p>
    <w:p w14:paraId="35C0D2BF" w14:textId="77777777" w:rsidR="003C3735" w:rsidRPr="003C3735" w:rsidRDefault="003C3735" w:rsidP="003C3735">
      <w:pPr>
        <w:pStyle w:val="af3"/>
      </w:pPr>
      <w:r w:rsidRPr="003C3735">
        <w:t>except ValueError as exc:</w:t>
      </w:r>
    </w:p>
    <w:p w14:paraId="4161C014" w14:textId="77777777" w:rsidR="003C3735" w:rsidRPr="003C3735" w:rsidRDefault="003C3735" w:rsidP="003C3735">
      <w:pPr>
        <w:pStyle w:val="af3"/>
      </w:pPr>
      <w:r w:rsidRPr="003C3735">
        <w:t>    print("Помилка:", exc)</w:t>
      </w:r>
    </w:p>
    <w:p w14:paraId="5E129F2C" w14:textId="77777777" w:rsidR="003C3735" w:rsidRPr="003C3735" w:rsidRDefault="003C3735" w:rsidP="003C3735">
      <w:pPr>
        <w:pStyle w:val="af3"/>
      </w:pPr>
    </w:p>
    <w:p w14:paraId="0B714802" w14:textId="77777777" w:rsidR="003C3735" w:rsidRPr="003C3735" w:rsidRDefault="003C3735" w:rsidP="003C3735">
      <w:pPr>
        <w:pStyle w:val="af3"/>
      </w:pPr>
      <w:r w:rsidRPr="003C3735">
        <w:t>except Exception as exc:</w:t>
      </w:r>
    </w:p>
    <w:p w14:paraId="13E43338" w14:textId="77777777" w:rsidR="003C3735" w:rsidRPr="003C3735" w:rsidRDefault="003C3735" w:rsidP="003C3735">
      <w:pPr>
        <w:pStyle w:val="af3"/>
      </w:pPr>
      <w:r w:rsidRPr="003C3735">
        <w:t>    print("Невідома помилка:", exc)</w:t>
      </w:r>
    </w:p>
    <w:p w14:paraId="348DB18D" w14:textId="77777777" w:rsidR="003C3735" w:rsidRPr="003C3735" w:rsidRDefault="003C3735" w:rsidP="003C3735">
      <w:pPr>
        <w:pStyle w:val="af3"/>
      </w:pPr>
    </w:p>
    <w:p w14:paraId="601F1BAD" w14:textId="77777777" w:rsidR="003C3735" w:rsidRPr="003C3735" w:rsidRDefault="003C3735" w:rsidP="003C3735">
      <w:pPr>
        <w:pStyle w:val="af3"/>
      </w:pPr>
    </w:p>
    <w:p w14:paraId="7844AC5E" w14:textId="46949AD2" w:rsidR="007475D7" w:rsidRPr="00496FF0" w:rsidRDefault="007475D7" w:rsidP="007475D7">
      <w:pPr>
        <w:pStyle w:val="aa"/>
      </w:pPr>
      <w:r>
        <w:t>Висновок.</w:t>
      </w:r>
      <w:r w:rsidR="00FA7954" w:rsidRPr="00FA7954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FA7954" w:rsidRPr="00FA7954">
        <w:t>Отримав практичні навички по роботі із методами модуля math та алгоритмами розгалуження.</w:t>
      </w:r>
    </w:p>
    <w:sectPr w:rsidR="007475D7" w:rsidRPr="00496FF0" w:rsidSect="00DF6B87">
      <w:headerReference w:type="default" r:id="rId15"/>
      <w:footerReference w:type="default" r:id="rId16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9ADB" w14:textId="77777777" w:rsidR="00850373" w:rsidRDefault="00850373" w:rsidP="00C25072">
      <w:pPr>
        <w:spacing w:line="240" w:lineRule="auto"/>
      </w:pPr>
      <w:r>
        <w:separator/>
      </w:r>
    </w:p>
  </w:endnote>
  <w:endnote w:type="continuationSeparator" w:id="0">
    <w:p w14:paraId="2604DE2F" w14:textId="77777777" w:rsidR="00850373" w:rsidRDefault="00850373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574B" w14:textId="69B73792" w:rsidR="007E65E2" w:rsidRPr="00D22652" w:rsidRDefault="003C3735" w:rsidP="00DF6B87">
    <w:pPr>
      <w:pStyle w:val="a8"/>
      <w:ind w:firstLine="3969"/>
      <w:rPr>
        <w:sz w:val="28"/>
        <w:szCs w:val="20"/>
      </w:rPr>
    </w:pPr>
    <w:r>
      <w:rPr>
        <w:sz w:val="28"/>
        <w:szCs w:val="20"/>
        <w:lang w:val="en-US"/>
      </w:rPr>
      <w:t>F2</w:t>
    </w:r>
    <w:r w:rsidR="00ED492E">
      <w:rPr>
        <w:sz w:val="28"/>
        <w:szCs w:val="20"/>
      </w:rPr>
      <w:t>.2</w:t>
    </w:r>
    <w:r>
      <w:rPr>
        <w:sz w:val="28"/>
        <w:szCs w:val="20"/>
        <w:lang w:val="en-US"/>
      </w:rPr>
      <w:t>5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1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>18</w:t>
    </w:r>
    <w:r w:rsidR="00ED492E">
      <w:rPr>
        <w:sz w:val="28"/>
        <w:szCs w:val="20"/>
      </w:rPr>
      <w:t xml:space="preserve"> </w:t>
    </w:r>
    <w:r>
      <w:rPr>
        <w:sz w:val="28"/>
        <w:szCs w:val="20"/>
      </w:rPr>
      <w:t>ІЗ-04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C00D2" w14:textId="77777777" w:rsidR="00850373" w:rsidRDefault="00850373" w:rsidP="00C25072">
      <w:pPr>
        <w:spacing w:line="240" w:lineRule="auto"/>
      </w:pPr>
      <w:r>
        <w:separator/>
      </w:r>
    </w:p>
  </w:footnote>
  <w:footnote w:type="continuationSeparator" w:id="0">
    <w:p w14:paraId="5A0CE176" w14:textId="77777777" w:rsidR="00850373" w:rsidRDefault="00850373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B02BF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0BA6BBEC" wp14:editId="1DCF99B1">
              <wp:simplePos x="0" y="0"/>
              <wp:positionH relativeFrom="column">
                <wp:posOffset>-194260</wp:posOffset>
              </wp:positionH>
              <wp:positionV relativeFrom="paragraph">
                <wp:posOffset>-196718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22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188E6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525D44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A17796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5032D0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E275F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C3DE1B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41" cy="497"/>
                            <a:chOff x="1163" y="15606"/>
                            <a:chExt cx="2241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91958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88AEBE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FFFFF6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41" cy="227"/>
                              <a:chOff x="1163" y="15606"/>
                              <a:chExt cx="2241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8B37B8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60FFF6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287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FB7D71" w14:textId="49CA8277" w:rsidR="00694E0A" w:rsidRPr="009C7450" w:rsidRDefault="003C3735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A6BBEC" id="Group 187" o:spid="_x0000_s1026" style="position:absolute;left:0;text-align:left;margin-left:-15.3pt;margin-top:-15.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22,15571" to="342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611188E6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25525D44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59A17796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145032D0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717E275F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57C3DE1B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41;height:497" coordorigin="1163,15606" coordsize="2241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1791958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6288AEBE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37FFFFF6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41;height:227" coordorigin="1163,15606" coordsize="224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128B37B8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5260FFF6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28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69FB7D71" w14:textId="49CA8277" w:rsidR="00694E0A" w:rsidRPr="009C7450" w:rsidRDefault="003C3735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80835477">
    <w:abstractNumId w:val="15"/>
  </w:num>
  <w:num w:numId="2" w16cid:durableId="36205410">
    <w:abstractNumId w:val="16"/>
  </w:num>
  <w:num w:numId="3" w16cid:durableId="1310674019">
    <w:abstractNumId w:val="14"/>
  </w:num>
  <w:num w:numId="4" w16cid:durableId="537087707">
    <w:abstractNumId w:val="9"/>
  </w:num>
  <w:num w:numId="5" w16cid:durableId="1988001721">
    <w:abstractNumId w:val="7"/>
  </w:num>
  <w:num w:numId="6" w16cid:durableId="283968941">
    <w:abstractNumId w:val="6"/>
  </w:num>
  <w:num w:numId="7" w16cid:durableId="1174568861">
    <w:abstractNumId w:val="5"/>
  </w:num>
  <w:num w:numId="8" w16cid:durableId="423263809">
    <w:abstractNumId w:val="4"/>
  </w:num>
  <w:num w:numId="9" w16cid:durableId="1730181849">
    <w:abstractNumId w:val="8"/>
  </w:num>
  <w:num w:numId="10" w16cid:durableId="1335760131">
    <w:abstractNumId w:val="3"/>
  </w:num>
  <w:num w:numId="11" w16cid:durableId="1349329876">
    <w:abstractNumId w:val="2"/>
  </w:num>
  <w:num w:numId="12" w16cid:durableId="228537879">
    <w:abstractNumId w:val="1"/>
  </w:num>
  <w:num w:numId="13" w16cid:durableId="853109946">
    <w:abstractNumId w:val="0"/>
  </w:num>
  <w:num w:numId="14" w16cid:durableId="971902979">
    <w:abstractNumId w:val="10"/>
  </w:num>
  <w:num w:numId="15" w16cid:durableId="1642534510">
    <w:abstractNumId w:val="12"/>
  </w:num>
  <w:num w:numId="16" w16cid:durableId="258104402">
    <w:abstractNumId w:val="11"/>
  </w:num>
  <w:num w:numId="17" w16cid:durableId="6223427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42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2342"/>
    <w:rsid w:val="002A4ED1"/>
    <w:rsid w:val="002B1B83"/>
    <w:rsid w:val="002C12A6"/>
    <w:rsid w:val="003013B1"/>
    <w:rsid w:val="00316B82"/>
    <w:rsid w:val="00321317"/>
    <w:rsid w:val="00330B37"/>
    <w:rsid w:val="00347F6E"/>
    <w:rsid w:val="0036039B"/>
    <w:rsid w:val="00362DF2"/>
    <w:rsid w:val="00374949"/>
    <w:rsid w:val="00383846"/>
    <w:rsid w:val="003A6D65"/>
    <w:rsid w:val="003C373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7852"/>
    <w:rsid w:val="00834D49"/>
    <w:rsid w:val="00835B06"/>
    <w:rsid w:val="008447D3"/>
    <w:rsid w:val="0085037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E5019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A7954"/>
    <w:rsid w:val="00FB32B8"/>
    <w:rsid w:val="00FC73E7"/>
    <w:rsid w:val="00FD42A5"/>
    <w:rsid w:val="00FE209D"/>
    <w:rsid w:val="00FE474F"/>
    <w:rsid w:val="00FF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84015"/>
  <w15:docId w15:val="{C1875F71-F124-44D3-82B5-64AF625F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ownload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25</TotalTime>
  <Pages>3</Pages>
  <Words>1794</Words>
  <Characters>1024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6</cp:revision>
  <dcterms:created xsi:type="dcterms:W3CDTF">2026-04-19T13:31:00Z</dcterms:created>
  <dcterms:modified xsi:type="dcterms:W3CDTF">2026-04-19T13:56:00Z</dcterms:modified>
</cp:coreProperties>
</file>