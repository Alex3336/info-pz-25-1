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B09" w14:textId="6287C6B1" w:rsidR="00CF0AC5" w:rsidRPr="00447FA6" w:rsidRDefault="009C7450" w:rsidP="009C7450">
      <w:pPr>
        <w:pStyle w:val="ae"/>
        <w:rPr>
          <w:lang w:val="en-US"/>
        </w:rPr>
      </w:pPr>
      <w:r w:rsidRPr="001232DF">
        <w:t xml:space="preserve">Звіт про виконання </w:t>
      </w:r>
      <w:r w:rsidR="00DA10BD" w:rsidRPr="001232DF">
        <w:t>Індивідуального</w:t>
      </w:r>
      <w:r w:rsidRPr="001232DF">
        <w:t xml:space="preserve"> </w:t>
      </w:r>
      <w:r w:rsidR="00DA10BD" w:rsidRPr="001232DF">
        <w:t>завдання</w:t>
      </w:r>
      <w:r w:rsidRPr="001232DF">
        <w:t xml:space="preserve"> №</w:t>
      </w:r>
      <w:r w:rsidR="00447FA6">
        <w:rPr>
          <w:lang w:val="en-US"/>
        </w:rPr>
        <w:t>10</w:t>
      </w:r>
    </w:p>
    <w:p w14:paraId="4F2021DD" w14:textId="51FC96E4" w:rsidR="00421F05" w:rsidRPr="001232DF" w:rsidRDefault="009C7450" w:rsidP="009C7450">
      <w:pPr>
        <w:pStyle w:val="aa"/>
      </w:pPr>
      <w:r w:rsidRPr="001232DF">
        <w:t>Тема.</w:t>
      </w:r>
      <w:r w:rsidR="00421F05" w:rsidRPr="001232DF">
        <w:t> </w:t>
      </w:r>
      <w:r w:rsidR="00447FA6" w:rsidRPr="00447FA6">
        <w:t>Робота із csv-файлами засобами Python та модуля tkinter</w:t>
      </w:r>
    </w:p>
    <w:p w14:paraId="2C978823" w14:textId="11C613E0" w:rsidR="009C7450" w:rsidRPr="001232DF" w:rsidRDefault="009C7450" w:rsidP="009C7450">
      <w:pPr>
        <w:pStyle w:val="aa"/>
      </w:pPr>
      <w:r w:rsidRPr="001232DF">
        <w:t>Мета</w:t>
      </w:r>
      <w:r w:rsidR="00496FF0" w:rsidRPr="001232DF">
        <w:t>.</w:t>
      </w:r>
      <w:r w:rsidR="00421F05" w:rsidRPr="001232DF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47FA6" w:rsidRPr="00447FA6">
        <w:t>Отримати практичні навички по роботі із csv-файлами.</w:t>
      </w:r>
    </w:p>
    <w:p w14:paraId="4C4E8400" w14:textId="77777777" w:rsidR="00496FF0" w:rsidRDefault="00496FF0" w:rsidP="007475D7">
      <w:pPr>
        <w:spacing w:before="360"/>
        <w:ind w:firstLine="0"/>
        <w:jc w:val="center"/>
        <w:rPr>
          <w:lang w:val="en-US"/>
        </w:rPr>
      </w:pPr>
      <w:r w:rsidRPr="001232DF">
        <w:t>Порядок виконання роботи</w:t>
      </w:r>
    </w:p>
    <w:p w14:paraId="0445006A" w14:textId="714CD3EE" w:rsidR="00873C15" w:rsidRDefault="00447FA6" w:rsidP="00873C15">
      <w:pPr>
        <w:pStyle w:val="a"/>
      </w:pPr>
      <w:r w:rsidRPr="00447FA6">
        <w:t xml:space="preserve">Створив python-файл </w:t>
      </w:r>
      <w:r>
        <w:t>ind</w:t>
      </w:r>
      <w:r w:rsidRPr="00447FA6">
        <w:t>_w_10_(Surname_specialty-group).py.</w:t>
      </w:r>
    </w:p>
    <w:p w14:paraId="4B0CA7D6" w14:textId="7DA0D700" w:rsidR="00447FA6" w:rsidRDefault="00447FA6" w:rsidP="00873C15">
      <w:pPr>
        <w:pStyle w:val="a"/>
      </w:pPr>
      <w:r w:rsidRPr="00447FA6">
        <w:t>Виконав імпорт модулів необхідних для розробки програми.</w:t>
      </w:r>
    </w:p>
    <w:p w14:paraId="30BEEFDF" w14:textId="6726B8A7" w:rsidR="00447FA6" w:rsidRDefault="00447FA6" w:rsidP="00873C15">
      <w:pPr>
        <w:pStyle w:val="a"/>
      </w:pPr>
      <w:r w:rsidRPr="00447FA6">
        <w:t>Приступив до налаштування конфігурації вікна програмного додатку</w:t>
      </w:r>
      <w:r>
        <w:t>.</w:t>
      </w:r>
    </w:p>
    <w:p w14:paraId="77D6260B" w14:textId="64557B46" w:rsidR="00447FA6" w:rsidRPr="00447FA6" w:rsidRDefault="00447FA6" w:rsidP="00873C15">
      <w:pPr>
        <w:pStyle w:val="a"/>
      </w:pPr>
      <w:r w:rsidRPr="00447FA6">
        <w:t>Приступи</w:t>
      </w:r>
      <w:r>
        <w:rPr>
          <w:lang w:val="uk-UA"/>
        </w:rPr>
        <w:t>в</w:t>
      </w:r>
      <w:r w:rsidRPr="00447FA6">
        <w:t xml:space="preserve"> до розробки інтерфейсу вікна програмного додатку:</w:t>
      </w:r>
    </w:p>
    <w:p w14:paraId="1533EB07" w14:textId="3F218CA5" w:rsidR="00447FA6" w:rsidRDefault="00447FA6" w:rsidP="00447FA6">
      <w:pPr>
        <w:pStyle w:val="a0"/>
      </w:pPr>
      <w:r w:rsidRPr="00447FA6">
        <w:t>розробив дільницю</w:t>
      </w:r>
      <w:r>
        <w:t xml:space="preserve"> вибору статі.</w:t>
      </w:r>
    </w:p>
    <w:p w14:paraId="4C4181EC" w14:textId="2B696E5A" w:rsidR="00447FA6" w:rsidRPr="00447FA6" w:rsidRDefault="00447FA6" w:rsidP="00447FA6">
      <w:pPr>
        <w:pStyle w:val="a0"/>
      </w:pPr>
      <w:r w:rsidRPr="00447FA6">
        <w:t xml:space="preserve">розробив дільницю вибору </w:t>
      </w:r>
      <w:r>
        <w:t>послуги</w:t>
      </w:r>
      <w:r w:rsidRPr="00447FA6">
        <w:t>.</w:t>
      </w:r>
    </w:p>
    <w:p w14:paraId="6E8A2EA3" w14:textId="1F133A34" w:rsidR="00447FA6" w:rsidRPr="00447FA6" w:rsidRDefault="00447FA6" w:rsidP="00447FA6">
      <w:pPr>
        <w:pStyle w:val="a0"/>
      </w:pPr>
      <w:r w:rsidRPr="00447FA6">
        <w:t xml:space="preserve">розробив дільницю вибору </w:t>
      </w:r>
      <w:r>
        <w:t>майстра</w:t>
      </w:r>
      <w:r w:rsidRPr="00447FA6">
        <w:t>.</w:t>
      </w:r>
    </w:p>
    <w:p w14:paraId="51EDF1BB" w14:textId="388CA46E" w:rsidR="00447FA6" w:rsidRPr="00447FA6" w:rsidRDefault="00447FA6" w:rsidP="00447FA6">
      <w:pPr>
        <w:pStyle w:val="a0"/>
      </w:pPr>
      <w:r w:rsidRPr="00447FA6">
        <w:t xml:space="preserve">розробив дільницю </w:t>
      </w:r>
      <w:r>
        <w:t>виведення тривалості</w:t>
      </w:r>
      <w:r w:rsidRPr="00447FA6">
        <w:t>.</w:t>
      </w:r>
    </w:p>
    <w:p w14:paraId="524B2060" w14:textId="011B6867" w:rsidR="00447FA6" w:rsidRDefault="00447FA6" w:rsidP="00447FA6">
      <w:pPr>
        <w:pStyle w:val="a0"/>
      </w:pPr>
      <w:r w:rsidRPr="00447FA6">
        <w:t xml:space="preserve">розробив дільницю </w:t>
      </w:r>
      <w:r>
        <w:t>виведення вартості</w:t>
      </w:r>
      <w:r w:rsidRPr="00447FA6">
        <w:t>.</w:t>
      </w:r>
    </w:p>
    <w:p w14:paraId="533ECAAF" w14:textId="0A551DD9" w:rsidR="00447FA6" w:rsidRDefault="00447FA6" w:rsidP="00447FA6">
      <w:pPr>
        <w:pStyle w:val="a0"/>
      </w:pPr>
      <w:r>
        <w:t>розробив кнопки збереження, очищення та відкриття файлу.</w:t>
      </w:r>
    </w:p>
    <w:p w14:paraId="49040EFF" w14:textId="2B8D257A" w:rsidR="00447FA6" w:rsidRPr="00447FA6" w:rsidRDefault="00447FA6" w:rsidP="00447FA6">
      <w:pPr>
        <w:pStyle w:val="a"/>
      </w:pPr>
      <w:r w:rsidRPr="00447FA6">
        <w:t>Приступи</w:t>
      </w:r>
      <w:r>
        <w:rPr>
          <w:lang w:val="uk-UA"/>
        </w:rPr>
        <w:t>в</w:t>
      </w:r>
      <w:r w:rsidRPr="00447FA6">
        <w:t xml:space="preserve"> до розробки функціоналу програмного додатку:</w:t>
      </w:r>
    </w:p>
    <w:p w14:paraId="2B42BE9F" w14:textId="77777777" w:rsidR="00447FA6" w:rsidRPr="00447FA6" w:rsidRDefault="00447FA6" w:rsidP="00447FA6">
      <w:pPr>
        <w:pStyle w:val="a0"/>
        <w:rPr>
          <w:lang w:val="en-US"/>
        </w:rPr>
      </w:pPr>
      <w:r w:rsidRPr="00447FA6">
        <w:t>визначив функцію refresh, описав умови її виконання;</w:t>
      </w:r>
    </w:p>
    <w:p w14:paraId="3A97B639" w14:textId="4C19B97B" w:rsidR="00447FA6" w:rsidRPr="00873C15" w:rsidRDefault="00447FA6" w:rsidP="00447FA6">
      <w:pPr>
        <w:pStyle w:val="a0"/>
      </w:pPr>
      <w:r w:rsidRPr="00447FA6">
        <w:t>визначив функцію update_info, описав умови її виконання;</w:t>
      </w:r>
    </w:p>
    <w:p w14:paraId="0A97B9E8" w14:textId="77777777" w:rsidR="00447FA6" w:rsidRDefault="00447FA6" w:rsidP="00447FA6">
      <w:pPr>
        <w:pStyle w:val="a0"/>
      </w:pPr>
      <w:r w:rsidRPr="00447FA6">
        <w:t>визначив функцію save_data, описав умови її виконання;</w:t>
      </w:r>
    </w:p>
    <w:p w14:paraId="6D607867" w14:textId="77777777" w:rsidR="00447FA6" w:rsidRDefault="00447FA6" w:rsidP="00447FA6">
      <w:pPr>
        <w:pStyle w:val="a0"/>
      </w:pPr>
      <w:r>
        <w:t xml:space="preserve">визначив функцію </w:t>
      </w:r>
      <w:r w:rsidRPr="00447FA6">
        <w:t>clear_fields</w:t>
      </w:r>
      <w:r>
        <w:t>, описав умови її виконання;</w:t>
      </w:r>
    </w:p>
    <w:p w14:paraId="1477AA3E" w14:textId="31BD3C33" w:rsidR="00447FA6" w:rsidRPr="00447FA6" w:rsidRDefault="00447FA6" w:rsidP="007B5328">
      <w:pPr>
        <w:pStyle w:val="a0"/>
      </w:pPr>
      <w:r>
        <w:t xml:space="preserve">визначив функцію </w:t>
      </w:r>
      <w:r>
        <w:rPr>
          <w:lang w:val="en-US"/>
        </w:rPr>
        <w:t>open_xlsx</w:t>
      </w:r>
      <w:r>
        <w:t>, описав умови її виконання;</w:t>
      </w:r>
    </w:p>
    <w:p w14:paraId="03B0835C" w14:textId="530958EA" w:rsidR="00447FA6" w:rsidRPr="00447FA6" w:rsidRDefault="00447FA6" w:rsidP="007B5328">
      <w:pPr>
        <w:pStyle w:val="a0"/>
      </w:pPr>
      <w:r w:rsidRPr="00447FA6">
        <w:t>описав процедуру обробки даних.</w:t>
      </w:r>
    </w:p>
    <w:p w14:paraId="587FD1ED" w14:textId="0339E568" w:rsidR="00447FA6" w:rsidRPr="00A77C68" w:rsidRDefault="00A77C68" w:rsidP="00447FA6">
      <w:pPr>
        <w:pStyle w:val="a"/>
      </w:pPr>
      <w:r w:rsidRPr="00A77C68">
        <w:t>Дода</w:t>
      </w:r>
      <w:r>
        <w:rPr>
          <w:lang w:val="uk-UA"/>
        </w:rPr>
        <w:t>в</w:t>
      </w:r>
      <w:r w:rsidRPr="00A77C68">
        <w:t xml:space="preserve"> інформацію про розробника програмного додатку.</w:t>
      </w:r>
    </w:p>
    <w:p w14:paraId="489C48F2" w14:textId="290CE3AA" w:rsidR="00A77C68" w:rsidRPr="00A77C68" w:rsidRDefault="00A77C68" w:rsidP="00447FA6">
      <w:pPr>
        <w:pStyle w:val="a"/>
      </w:pPr>
      <w:r w:rsidRPr="00A77C68">
        <w:t>Приступив до динамічного тестування програмного додатку:</w:t>
      </w:r>
    </w:p>
    <w:p w14:paraId="63017BE8" w14:textId="77777777" w:rsidR="00A77C68" w:rsidRDefault="00A77C68" w:rsidP="00A77C68">
      <w:pPr>
        <w:pStyle w:val="a0"/>
      </w:pPr>
      <w:r w:rsidRPr="00A77C68">
        <w:t>перевірено коректність відображення графічного інтерфейсу користувача;</w:t>
      </w:r>
    </w:p>
    <w:p w14:paraId="54C3F5CC" w14:textId="77777777" w:rsidR="00A77C68" w:rsidRDefault="00A77C68" w:rsidP="00A77C68">
      <w:pPr>
        <w:pStyle w:val="a0"/>
      </w:pPr>
      <w:r w:rsidRPr="00A77C68">
        <w:t>перевірено автоматичне формування даних про тривалість та вартість послуги;</w:t>
      </w:r>
    </w:p>
    <w:p w14:paraId="4B47B4F0" w14:textId="77777777" w:rsidR="00A77C68" w:rsidRDefault="00A77C68" w:rsidP="00A77C68">
      <w:pPr>
        <w:pStyle w:val="a0"/>
      </w:pPr>
      <w:r w:rsidRPr="00A77C68">
        <w:lastRenderedPageBreak/>
        <w:t>перевірено процедуру збереження даних у Excel-файл;</w:t>
      </w:r>
    </w:p>
    <w:p w14:paraId="5A019B5B" w14:textId="77777777" w:rsidR="00A77C68" w:rsidRPr="00A77C68" w:rsidRDefault="00A77C68" w:rsidP="00A77C68">
      <w:pPr>
        <w:pStyle w:val="a0"/>
        <w:rPr>
          <w:iCs/>
        </w:rPr>
      </w:pPr>
      <w:r w:rsidRPr="00A77C68">
        <w:t>перевірено коректність відкриття створеного файлу;</w:t>
      </w:r>
    </w:p>
    <w:p w14:paraId="21C6D5C1" w14:textId="2F940AE3" w:rsidR="00A77C68" w:rsidRDefault="00A77C68" w:rsidP="00A77C68">
      <w:pPr>
        <w:pStyle w:val="a0"/>
        <w:rPr>
          <w:iCs/>
        </w:rPr>
      </w:pPr>
      <w:r w:rsidRPr="00A77C68">
        <w:rPr>
          <w:iCs/>
        </w:rPr>
        <w:t>перевірено відображення повідомлень про успішне виконання операцій.</w:t>
      </w:r>
    </w:p>
    <w:p w14:paraId="084474F7" w14:textId="2B3570D9" w:rsidR="00A77C68" w:rsidRDefault="00A77C68" w:rsidP="00A77C68">
      <w:r w:rsidRPr="00A77C68">
        <w:t>Результат тестування програми на коректність відображення інтерфейсу користувача наведено на рисунку 10.1.</w:t>
      </w:r>
    </w:p>
    <w:p w14:paraId="2301DEC9" w14:textId="49179178" w:rsidR="00A77C68" w:rsidRDefault="00A77C68" w:rsidP="00A77C68">
      <w:pPr>
        <w:pStyle w:val="ab"/>
      </w:pPr>
      <w:r w:rsidRPr="00A77C68">
        <w:drawing>
          <wp:inline distT="0" distB="0" distL="0" distR="0" wp14:anchorId="5A01ECCD" wp14:editId="16E65954">
            <wp:extent cx="3734321" cy="3258005"/>
            <wp:effectExtent l="0" t="0" r="0" b="0"/>
            <wp:docPr id="197859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7C68">
        <w:t>Рисунок 10.1 – Процедура заповнення даних</w:t>
      </w:r>
    </w:p>
    <w:p w14:paraId="7F51E6F4" w14:textId="3F1584CF" w:rsidR="00A77C68" w:rsidRDefault="00A77C68" w:rsidP="00A77C68">
      <w:r w:rsidRPr="00A77C68">
        <w:t>Результат тестування повідомлення про успішне збереження даних наведено на рисунку 10.2.</w:t>
      </w:r>
    </w:p>
    <w:p w14:paraId="607A1A72" w14:textId="5ADC2BB2" w:rsidR="00A77C68" w:rsidRDefault="00A77C68" w:rsidP="00A77C68">
      <w:pPr>
        <w:pStyle w:val="ab"/>
      </w:pPr>
      <w:r w:rsidRPr="00A77C68">
        <w:drawing>
          <wp:inline distT="0" distB="0" distL="0" distR="0" wp14:anchorId="7F5AD730" wp14:editId="5AFE56D4">
            <wp:extent cx="2781688" cy="1448002"/>
            <wp:effectExtent l="0" t="0" r="0" b="0"/>
            <wp:docPr id="105650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77C68">
        <w:t>Рисунок 10.2 – Підтвердження обробки даних</w:t>
      </w:r>
    </w:p>
    <w:p w14:paraId="4D2DA0D9" w14:textId="164B889C" w:rsidR="00A77C68" w:rsidRDefault="00A77C68" w:rsidP="00A77C68">
      <w:r w:rsidRPr="00A77C68">
        <w:lastRenderedPageBreak/>
        <w:t>Результат тестування перегляду збережених даних у Excel-файлі наведено на рисунку 10.3.</w:t>
      </w:r>
    </w:p>
    <w:p w14:paraId="11093664" w14:textId="4B9F3357" w:rsidR="00A77C68" w:rsidRDefault="00BA2979" w:rsidP="00A77C68">
      <w:pPr>
        <w:pStyle w:val="ab"/>
      </w:pPr>
      <w:r w:rsidRPr="00BA2979">
        <w:drawing>
          <wp:inline distT="0" distB="0" distL="0" distR="0" wp14:anchorId="54A009CC" wp14:editId="1AA4A6E9">
            <wp:extent cx="5725324" cy="3096057"/>
            <wp:effectExtent l="0" t="0" r="8890" b="9525"/>
            <wp:docPr id="133733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A2979">
        <w:t>Рисунок 10.3 – Перегляд результату обробки даних</w:t>
      </w:r>
    </w:p>
    <w:p w14:paraId="3FDAB4BA" w14:textId="520BD065" w:rsidR="00BA2979" w:rsidRDefault="00BA2979" w:rsidP="00BA2979">
      <w:pPr>
        <w:jc w:val="center"/>
      </w:pPr>
      <w:r>
        <w:t>Код програми</w:t>
      </w:r>
    </w:p>
    <w:p w14:paraId="550510A6" w14:textId="77777777" w:rsidR="00BA2979" w:rsidRDefault="00BA2979" w:rsidP="00BA2979">
      <w:pPr>
        <w:pStyle w:val="af3"/>
      </w:pPr>
      <w:r>
        <w:t>import tkinter as tkr</w:t>
      </w:r>
    </w:p>
    <w:p w14:paraId="3E5C9070" w14:textId="77777777" w:rsidR="00BA2979" w:rsidRDefault="00BA2979" w:rsidP="00BA2979">
      <w:pPr>
        <w:pStyle w:val="af3"/>
      </w:pPr>
      <w:r>
        <w:t>from tkinter import ttk, messagebox</w:t>
      </w:r>
    </w:p>
    <w:p w14:paraId="001DF441" w14:textId="77777777" w:rsidR="00BA2979" w:rsidRDefault="00BA2979" w:rsidP="00BA2979">
      <w:pPr>
        <w:pStyle w:val="af3"/>
      </w:pPr>
      <w:r>
        <w:t>import urllib.request</w:t>
      </w:r>
    </w:p>
    <w:p w14:paraId="183013BE" w14:textId="77777777" w:rsidR="00BA2979" w:rsidRDefault="00BA2979" w:rsidP="00BA2979">
      <w:pPr>
        <w:pStyle w:val="af3"/>
      </w:pPr>
      <w:r>
        <w:t>import openpyxl</w:t>
      </w:r>
    </w:p>
    <w:p w14:paraId="0772275C" w14:textId="77777777" w:rsidR="00BA2979" w:rsidRDefault="00BA2979" w:rsidP="00BA2979">
      <w:pPr>
        <w:pStyle w:val="af3"/>
      </w:pPr>
      <w:r>
        <w:t>from openpyxl.styles import Alignment</w:t>
      </w:r>
    </w:p>
    <w:p w14:paraId="415CB345" w14:textId="77777777" w:rsidR="00BA2979" w:rsidRDefault="00BA2979" w:rsidP="00BA2979">
      <w:pPr>
        <w:pStyle w:val="af3"/>
      </w:pPr>
      <w:r>
        <w:t>import ctypes</w:t>
      </w:r>
    </w:p>
    <w:p w14:paraId="1C56289B" w14:textId="77777777" w:rsidR="00BA2979" w:rsidRDefault="00BA2979" w:rsidP="00BA2979">
      <w:pPr>
        <w:pStyle w:val="af3"/>
      </w:pPr>
      <w:r>
        <w:t>import os</w:t>
      </w:r>
    </w:p>
    <w:p w14:paraId="30607363" w14:textId="77777777" w:rsidR="00BA2979" w:rsidRDefault="00BA2979" w:rsidP="00BA2979">
      <w:pPr>
        <w:pStyle w:val="af3"/>
      </w:pPr>
    </w:p>
    <w:p w14:paraId="7F3775D4" w14:textId="77777777" w:rsidR="00BA2979" w:rsidRDefault="00BA2979" w:rsidP="00BA2979">
      <w:pPr>
        <w:pStyle w:val="af3"/>
      </w:pPr>
      <w:r>
        <w:t>font_url = "https://github.com/google/fonts/raw/main/ufl/ubuntu/Ubuntu-Regular.ttf"</w:t>
      </w:r>
    </w:p>
    <w:p w14:paraId="0DB03031" w14:textId="77777777" w:rsidR="00BA2979" w:rsidRDefault="00BA2979" w:rsidP="00BA2979">
      <w:pPr>
        <w:pStyle w:val="af3"/>
      </w:pPr>
      <w:r>
        <w:t>font_filename = "Ubuntu-Regular.ttf"</w:t>
      </w:r>
    </w:p>
    <w:p w14:paraId="3B358A1D" w14:textId="77777777" w:rsidR="00BA2979" w:rsidRDefault="00BA2979" w:rsidP="00BA2979">
      <w:pPr>
        <w:pStyle w:val="af3"/>
      </w:pPr>
    </w:p>
    <w:p w14:paraId="10004ADD" w14:textId="77777777" w:rsidR="00BA2979" w:rsidRDefault="00BA2979" w:rsidP="00BA2979">
      <w:pPr>
        <w:pStyle w:val="af3"/>
      </w:pPr>
      <w:r>
        <w:t>root = tkr.Tk()</w:t>
      </w:r>
    </w:p>
    <w:p w14:paraId="7644A8F8" w14:textId="77777777" w:rsidR="00BA2979" w:rsidRDefault="00BA2979" w:rsidP="00BA2979">
      <w:pPr>
        <w:pStyle w:val="af3"/>
      </w:pPr>
      <w:r>
        <w:t>root.withdraw()</w:t>
      </w:r>
    </w:p>
    <w:p w14:paraId="43132422" w14:textId="77777777" w:rsidR="00BA2979" w:rsidRDefault="00BA2979" w:rsidP="00BA2979">
      <w:pPr>
        <w:pStyle w:val="af3"/>
      </w:pPr>
    </w:p>
    <w:p w14:paraId="505E17DF" w14:textId="77777777" w:rsidR="00BA2979" w:rsidRDefault="00BA2979" w:rsidP="00BA2979">
      <w:pPr>
        <w:pStyle w:val="af3"/>
      </w:pPr>
      <w:r>
        <w:t>if not os.path.exists(font_filename):</w:t>
      </w:r>
    </w:p>
    <w:p w14:paraId="44C6B8F4" w14:textId="77777777" w:rsidR="00BA2979" w:rsidRDefault="00BA2979" w:rsidP="00BA2979">
      <w:pPr>
        <w:pStyle w:val="af3"/>
      </w:pPr>
      <w:r>
        <w:t xml:space="preserve">    if messagebox.askyesno(</w:t>
      </w:r>
    </w:p>
    <w:p w14:paraId="16B2348C" w14:textId="77777777" w:rsidR="00BA2979" w:rsidRDefault="00BA2979" w:rsidP="00BA2979">
      <w:pPr>
        <w:pStyle w:val="af3"/>
      </w:pPr>
      <w:r>
        <w:t xml:space="preserve">        "Завантаження шрифту",</w:t>
      </w:r>
    </w:p>
    <w:p w14:paraId="4D969269" w14:textId="77777777" w:rsidR="00BA2979" w:rsidRDefault="00BA2979" w:rsidP="00BA2979">
      <w:pPr>
        <w:pStyle w:val="af3"/>
      </w:pPr>
      <w:r>
        <w:t xml:space="preserve">        "Шрифт 'Ubuntu' не знайдено. Бажаєте завантажити його для кращого вигляду програми?",</w:t>
      </w:r>
    </w:p>
    <w:p w14:paraId="247B9EC9" w14:textId="77777777" w:rsidR="00BA2979" w:rsidRDefault="00BA2979" w:rsidP="00BA2979">
      <w:pPr>
        <w:pStyle w:val="af3"/>
      </w:pPr>
      <w:r>
        <w:t xml:space="preserve">    ):</w:t>
      </w:r>
    </w:p>
    <w:p w14:paraId="35875A4A" w14:textId="77777777" w:rsidR="00BA2979" w:rsidRDefault="00BA2979" w:rsidP="00BA2979">
      <w:pPr>
        <w:pStyle w:val="af3"/>
      </w:pPr>
      <w:r>
        <w:t xml:space="preserve">        try:</w:t>
      </w:r>
    </w:p>
    <w:p w14:paraId="249F977C" w14:textId="77777777" w:rsidR="00BA2979" w:rsidRDefault="00BA2979" w:rsidP="00BA2979">
      <w:pPr>
        <w:pStyle w:val="af3"/>
      </w:pPr>
      <w:r>
        <w:t xml:space="preserve">            print("Завантаження шрифту Ubuntu...")</w:t>
      </w:r>
    </w:p>
    <w:p w14:paraId="19833848" w14:textId="77777777" w:rsidR="00BA2979" w:rsidRDefault="00BA2979" w:rsidP="00BA2979">
      <w:pPr>
        <w:pStyle w:val="af3"/>
      </w:pPr>
      <w:r>
        <w:t xml:space="preserve">            urllib.request.urlretrieve(font_url, font_filename)</w:t>
      </w:r>
    </w:p>
    <w:p w14:paraId="5A12D987" w14:textId="77777777" w:rsidR="00BA2979" w:rsidRDefault="00BA2979" w:rsidP="00BA2979">
      <w:pPr>
        <w:pStyle w:val="af3"/>
      </w:pPr>
      <w:r>
        <w:t xml:space="preserve">            print("Завантаження завершено.")</w:t>
      </w:r>
    </w:p>
    <w:p w14:paraId="202FF2CD" w14:textId="77777777" w:rsidR="00BA2979" w:rsidRDefault="00BA2979" w:rsidP="00BA2979">
      <w:pPr>
        <w:pStyle w:val="af3"/>
      </w:pPr>
      <w:r>
        <w:t xml:space="preserve">        except Exception as e:</w:t>
      </w:r>
    </w:p>
    <w:p w14:paraId="6A826562" w14:textId="77777777" w:rsidR="00BA2979" w:rsidRDefault="00BA2979" w:rsidP="00BA2979">
      <w:pPr>
        <w:pStyle w:val="af3"/>
      </w:pPr>
      <w:r>
        <w:t xml:space="preserve">            print(f"Помилка завантаження шрифту: {e}")</w:t>
      </w:r>
    </w:p>
    <w:p w14:paraId="2778424F" w14:textId="77777777" w:rsidR="00BA2979" w:rsidRDefault="00BA2979" w:rsidP="00BA2979">
      <w:pPr>
        <w:pStyle w:val="af3"/>
      </w:pPr>
      <w:r>
        <w:t xml:space="preserve">    else:</w:t>
      </w:r>
    </w:p>
    <w:p w14:paraId="4B94A525" w14:textId="77777777" w:rsidR="00BA2979" w:rsidRDefault="00BA2979" w:rsidP="00BA2979">
      <w:pPr>
        <w:pStyle w:val="af3"/>
      </w:pPr>
      <w:r>
        <w:t xml:space="preserve">        print(</w:t>
      </w:r>
    </w:p>
    <w:p w14:paraId="20904B1E" w14:textId="77777777" w:rsidR="00BA2979" w:rsidRDefault="00BA2979" w:rsidP="00BA2979">
      <w:pPr>
        <w:pStyle w:val="af3"/>
      </w:pPr>
      <w:r>
        <w:lastRenderedPageBreak/>
        <w:t xml:space="preserve">            "Користувач відмовився від завантаження. Використовується системний шрифт."</w:t>
      </w:r>
    </w:p>
    <w:p w14:paraId="5A9E8D19" w14:textId="77777777" w:rsidR="00BA2979" w:rsidRDefault="00BA2979" w:rsidP="00BA2979">
      <w:pPr>
        <w:pStyle w:val="af3"/>
      </w:pPr>
      <w:r>
        <w:t xml:space="preserve">        )</w:t>
      </w:r>
    </w:p>
    <w:p w14:paraId="0F97D1B3" w14:textId="77777777" w:rsidR="00BA2979" w:rsidRDefault="00BA2979" w:rsidP="00BA2979">
      <w:pPr>
        <w:pStyle w:val="af3"/>
      </w:pPr>
    </w:p>
    <w:p w14:paraId="4E547CCB" w14:textId="77777777" w:rsidR="00BA2979" w:rsidRDefault="00BA2979" w:rsidP="00BA2979">
      <w:pPr>
        <w:pStyle w:val="af3"/>
      </w:pPr>
      <w:r>
        <w:t>if os.name == "nt" and os.path.exists(font_filename):</w:t>
      </w:r>
    </w:p>
    <w:p w14:paraId="1A445D80" w14:textId="77777777" w:rsidR="00BA2979" w:rsidRDefault="00BA2979" w:rsidP="00BA2979">
      <w:pPr>
        <w:pStyle w:val="af3"/>
      </w:pPr>
      <w:r>
        <w:t xml:space="preserve">    ctypes.windll.gdi32.AddFontResourceExW(font_filename, 0x10, 0)</w:t>
      </w:r>
    </w:p>
    <w:p w14:paraId="4BC3C49A" w14:textId="77777777" w:rsidR="00BA2979" w:rsidRDefault="00BA2979" w:rsidP="00BA2979">
      <w:pPr>
        <w:pStyle w:val="af3"/>
      </w:pPr>
      <w:r>
        <w:t xml:space="preserve">    myappid = "mycompany.myproduct.subproduct.version"</w:t>
      </w:r>
    </w:p>
    <w:p w14:paraId="305A1E44" w14:textId="77777777" w:rsidR="00BA2979" w:rsidRDefault="00BA2979" w:rsidP="00BA2979">
      <w:pPr>
        <w:pStyle w:val="af3"/>
      </w:pPr>
      <w:r>
        <w:t xml:space="preserve">    ctypes.windll.shell32.SetCurrentProcessExplicitAppUserModelID(myappid)</w:t>
      </w:r>
    </w:p>
    <w:p w14:paraId="0C47D3C6" w14:textId="77777777" w:rsidR="00BA2979" w:rsidRDefault="00BA2979" w:rsidP="00BA2979">
      <w:pPr>
        <w:pStyle w:val="af3"/>
      </w:pPr>
    </w:p>
    <w:p w14:paraId="3A9407D4" w14:textId="77777777" w:rsidR="00BA2979" w:rsidRDefault="00BA2979" w:rsidP="00BA2979">
      <w:pPr>
        <w:pStyle w:val="af3"/>
      </w:pPr>
      <w:r>
        <w:t>root.deiconify()</w:t>
      </w:r>
    </w:p>
    <w:p w14:paraId="5BFD32FF" w14:textId="77777777" w:rsidR="00BA2979" w:rsidRDefault="00BA2979" w:rsidP="00BA2979">
      <w:pPr>
        <w:pStyle w:val="af3"/>
      </w:pPr>
    </w:p>
    <w:p w14:paraId="1B9A3875" w14:textId="77777777" w:rsidR="00BA2979" w:rsidRDefault="00BA2979" w:rsidP="00BA2979">
      <w:pPr>
        <w:pStyle w:val="af3"/>
      </w:pPr>
      <w:r>
        <w:t>font_family = "Ubuntu" if os.path.exists(font_filename) else "Arial"</w:t>
      </w:r>
    </w:p>
    <w:p w14:paraId="06748F7D" w14:textId="77777777" w:rsidR="00BA2979" w:rsidRDefault="00BA2979" w:rsidP="00BA2979">
      <w:pPr>
        <w:pStyle w:val="af3"/>
      </w:pPr>
    </w:p>
    <w:p w14:paraId="40B15D9E" w14:textId="77777777" w:rsidR="00BA2979" w:rsidRDefault="00BA2979" w:rsidP="00BA2979">
      <w:pPr>
        <w:pStyle w:val="af3"/>
      </w:pPr>
    </w:p>
    <w:p w14:paraId="6F613A81" w14:textId="77777777" w:rsidR="00BA2979" w:rsidRDefault="00BA2979" w:rsidP="00BA2979">
      <w:pPr>
        <w:pStyle w:val="af3"/>
      </w:pPr>
      <w:r>
        <w:t>def center_window(window, width, height):</w:t>
      </w:r>
    </w:p>
    <w:p w14:paraId="000E6B57" w14:textId="77777777" w:rsidR="00BA2979" w:rsidRDefault="00BA2979" w:rsidP="00BA2979">
      <w:pPr>
        <w:pStyle w:val="af3"/>
      </w:pPr>
      <w:r>
        <w:t xml:space="preserve">    screen_width = window.winfo_screenwidth()</w:t>
      </w:r>
    </w:p>
    <w:p w14:paraId="4438A17A" w14:textId="77777777" w:rsidR="00BA2979" w:rsidRDefault="00BA2979" w:rsidP="00BA2979">
      <w:pPr>
        <w:pStyle w:val="af3"/>
      </w:pPr>
      <w:r>
        <w:t xml:space="preserve">    screen_height = window.winfo_screenheight()</w:t>
      </w:r>
    </w:p>
    <w:p w14:paraId="4B9799FE" w14:textId="77777777" w:rsidR="00BA2979" w:rsidRDefault="00BA2979" w:rsidP="00BA2979">
      <w:pPr>
        <w:pStyle w:val="af3"/>
      </w:pPr>
      <w:r>
        <w:t xml:space="preserve">    x = int(screen_width / 2 - width / 2)</w:t>
      </w:r>
    </w:p>
    <w:p w14:paraId="11FB7021" w14:textId="77777777" w:rsidR="00BA2979" w:rsidRDefault="00BA2979" w:rsidP="00BA2979">
      <w:pPr>
        <w:pStyle w:val="af3"/>
      </w:pPr>
      <w:r>
        <w:t xml:space="preserve">    y = int(screen_height / 2 - height / 2)</w:t>
      </w:r>
    </w:p>
    <w:p w14:paraId="76096712" w14:textId="77777777" w:rsidR="00BA2979" w:rsidRDefault="00BA2979" w:rsidP="00BA2979">
      <w:pPr>
        <w:pStyle w:val="af3"/>
      </w:pPr>
      <w:r>
        <w:t xml:space="preserve">    window.geometry(f"{width}x{height}+{x}+{y}")</w:t>
      </w:r>
    </w:p>
    <w:p w14:paraId="61C40982" w14:textId="77777777" w:rsidR="00BA2979" w:rsidRDefault="00BA2979" w:rsidP="00BA2979">
      <w:pPr>
        <w:pStyle w:val="af3"/>
      </w:pPr>
    </w:p>
    <w:p w14:paraId="38ADB6B0" w14:textId="77777777" w:rsidR="00BA2979" w:rsidRDefault="00BA2979" w:rsidP="00BA2979">
      <w:pPr>
        <w:pStyle w:val="af3"/>
      </w:pPr>
    </w:p>
    <w:p w14:paraId="7B465E71" w14:textId="77777777" w:rsidR="00BA2979" w:rsidRDefault="00BA2979" w:rsidP="00BA2979">
      <w:pPr>
        <w:pStyle w:val="af3"/>
      </w:pPr>
      <w:r>
        <w:t>BG_COLOR = "#1f262b"</w:t>
      </w:r>
    </w:p>
    <w:p w14:paraId="55A21374" w14:textId="77777777" w:rsidR="00BA2979" w:rsidRDefault="00BA2979" w:rsidP="00BA2979">
      <w:pPr>
        <w:pStyle w:val="af3"/>
      </w:pPr>
      <w:r>
        <w:t>ACCENT_COLOR = "#4a90e2"</w:t>
      </w:r>
    </w:p>
    <w:p w14:paraId="45D13377" w14:textId="77777777" w:rsidR="00BA2979" w:rsidRDefault="00BA2979" w:rsidP="00BA2979">
      <w:pPr>
        <w:pStyle w:val="af3"/>
      </w:pPr>
      <w:r>
        <w:t>BTN_COLOR = "#4C4281"</w:t>
      </w:r>
    </w:p>
    <w:p w14:paraId="05B02C68" w14:textId="77777777" w:rsidR="00BA2979" w:rsidRDefault="00BA2979" w:rsidP="00BA2979">
      <w:pPr>
        <w:pStyle w:val="af3"/>
      </w:pPr>
      <w:r>
        <w:t>TEXT_COLOR = "#f4f4f4"</w:t>
      </w:r>
    </w:p>
    <w:p w14:paraId="52A452E5" w14:textId="77777777" w:rsidR="00BA2979" w:rsidRDefault="00BA2979" w:rsidP="00BA2979">
      <w:pPr>
        <w:pStyle w:val="af3"/>
      </w:pPr>
      <w:r>
        <w:t>FONT_MAIN = (font_family, 10)</w:t>
      </w:r>
    </w:p>
    <w:p w14:paraId="050CEF1D" w14:textId="77777777" w:rsidR="00BA2979" w:rsidRDefault="00BA2979" w:rsidP="00BA2979">
      <w:pPr>
        <w:pStyle w:val="af3"/>
      </w:pPr>
      <w:r>
        <w:t>FONT_BOLD = (font_family, 10, "bold")</w:t>
      </w:r>
    </w:p>
    <w:p w14:paraId="5C3DEFCB" w14:textId="77777777" w:rsidR="00BA2979" w:rsidRDefault="00BA2979" w:rsidP="00BA2979">
      <w:pPr>
        <w:pStyle w:val="af3"/>
      </w:pPr>
      <w:r>
        <w:t>FILE_NAME = "hair_services.xlsx"</w:t>
      </w:r>
    </w:p>
    <w:p w14:paraId="4F252ACB" w14:textId="77777777" w:rsidR="00BA2979" w:rsidRDefault="00BA2979" w:rsidP="00BA2979">
      <w:pPr>
        <w:pStyle w:val="af3"/>
      </w:pPr>
    </w:p>
    <w:p w14:paraId="5FE784BC" w14:textId="77777777" w:rsidR="00BA2979" w:rsidRDefault="00BA2979" w:rsidP="00BA2979">
      <w:pPr>
        <w:pStyle w:val="af3"/>
      </w:pPr>
      <w:r>
        <w:t>services = {</w:t>
      </w:r>
    </w:p>
    <w:p w14:paraId="4FDC1C14" w14:textId="77777777" w:rsidR="00BA2979" w:rsidRDefault="00BA2979" w:rsidP="00BA2979">
      <w:pPr>
        <w:pStyle w:val="af3"/>
      </w:pPr>
      <w:r>
        <w:t xml:space="preserve">    "Олександр Коваль": {</w:t>
      </w:r>
    </w:p>
    <w:p w14:paraId="4A2E07CD" w14:textId="77777777" w:rsidR="00BA2979" w:rsidRDefault="00BA2979" w:rsidP="00BA2979">
      <w:pPr>
        <w:pStyle w:val="af3"/>
      </w:pPr>
      <w:r>
        <w:t xml:space="preserve">        "чоловіча": {</w:t>
      </w:r>
    </w:p>
    <w:p w14:paraId="62EE29D3" w14:textId="77777777" w:rsidR="00BA2979" w:rsidRDefault="00BA2979" w:rsidP="00BA2979">
      <w:pPr>
        <w:pStyle w:val="af3"/>
      </w:pPr>
      <w:r>
        <w:t xml:space="preserve">            "Стрижка": {"duration": 45, "price": 350},</w:t>
      </w:r>
    </w:p>
    <w:p w14:paraId="65C76223" w14:textId="77777777" w:rsidR="00BA2979" w:rsidRDefault="00BA2979" w:rsidP="00BA2979">
      <w:pPr>
        <w:pStyle w:val="af3"/>
      </w:pPr>
      <w:r>
        <w:t xml:space="preserve">            "Борода": {"duration": 25, "price": 200},</w:t>
      </w:r>
    </w:p>
    <w:p w14:paraId="2D0CB46E" w14:textId="77777777" w:rsidR="00BA2979" w:rsidRDefault="00BA2979" w:rsidP="00BA2979">
      <w:pPr>
        <w:pStyle w:val="af3"/>
      </w:pPr>
      <w:r>
        <w:t xml:space="preserve">        }</w:t>
      </w:r>
    </w:p>
    <w:p w14:paraId="5B72A006" w14:textId="77777777" w:rsidR="00BA2979" w:rsidRDefault="00BA2979" w:rsidP="00BA2979">
      <w:pPr>
        <w:pStyle w:val="af3"/>
      </w:pPr>
      <w:r>
        <w:t xml:space="preserve">    },</w:t>
      </w:r>
    </w:p>
    <w:p w14:paraId="5771EBA2" w14:textId="77777777" w:rsidR="00BA2979" w:rsidRDefault="00BA2979" w:rsidP="00BA2979">
      <w:pPr>
        <w:pStyle w:val="af3"/>
      </w:pPr>
      <w:r>
        <w:t xml:space="preserve">    "Марія Іваненко": {</w:t>
      </w:r>
    </w:p>
    <w:p w14:paraId="48697D71" w14:textId="77777777" w:rsidR="00BA2979" w:rsidRDefault="00BA2979" w:rsidP="00BA2979">
      <w:pPr>
        <w:pStyle w:val="af3"/>
      </w:pPr>
      <w:r>
        <w:t xml:space="preserve">        "жіноча": {</w:t>
      </w:r>
    </w:p>
    <w:p w14:paraId="11FE3EDB" w14:textId="77777777" w:rsidR="00BA2979" w:rsidRDefault="00BA2979" w:rsidP="00BA2979">
      <w:pPr>
        <w:pStyle w:val="af3"/>
      </w:pPr>
      <w:r>
        <w:t xml:space="preserve">            "Фарбування": {"duration": 120, "price": 1200},</w:t>
      </w:r>
    </w:p>
    <w:p w14:paraId="61BE1320" w14:textId="77777777" w:rsidR="00BA2979" w:rsidRDefault="00BA2979" w:rsidP="00BA2979">
      <w:pPr>
        <w:pStyle w:val="af3"/>
      </w:pPr>
      <w:r>
        <w:t xml:space="preserve">            "Стрижка": {"duration": 60, "price": 500},</w:t>
      </w:r>
    </w:p>
    <w:p w14:paraId="53F09BF9" w14:textId="77777777" w:rsidR="00BA2979" w:rsidRDefault="00BA2979" w:rsidP="00BA2979">
      <w:pPr>
        <w:pStyle w:val="af3"/>
      </w:pPr>
      <w:r>
        <w:t xml:space="preserve">        }</w:t>
      </w:r>
    </w:p>
    <w:p w14:paraId="509C8822" w14:textId="77777777" w:rsidR="00BA2979" w:rsidRDefault="00BA2979" w:rsidP="00BA2979">
      <w:pPr>
        <w:pStyle w:val="af3"/>
      </w:pPr>
      <w:r>
        <w:t xml:space="preserve">    },</w:t>
      </w:r>
    </w:p>
    <w:p w14:paraId="201F50AD" w14:textId="77777777" w:rsidR="00BA2979" w:rsidRDefault="00BA2979" w:rsidP="00BA2979">
      <w:pPr>
        <w:pStyle w:val="af3"/>
      </w:pPr>
      <w:r>
        <w:t xml:space="preserve">    "Ірина Петренко": {</w:t>
      </w:r>
    </w:p>
    <w:p w14:paraId="6C66CBE5" w14:textId="77777777" w:rsidR="00BA2979" w:rsidRDefault="00BA2979" w:rsidP="00BA2979">
      <w:pPr>
        <w:pStyle w:val="af3"/>
      </w:pPr>
      <w:r>
        <w:t xml:space="preserve">        "чоловіча": {"Стрижка": {"duration": 50, "price": 300}},</w:t>
      </w:r>
    </w:p>
    <w:p w14:paraId="3EA9023C" w14:textId="77777777" w:rsidR="00BA2979" w:rsidRDefault="00BA2979" w:rsidP="00BA2979">
      <w:pPr>
        <w:pStyle w:val="af3"/>
      </w:pPr>
      <w:r>
        <w:t xml:space="preserve">        "жіноча": {"Укладка": {"duration": 40, "price": 450}},</w:t>
      </w:r>
    </w:p>
    <w:p w14:paraId="74C77CF4" w14:textId="77777777" w:rsidR="00BA2979" w:rsidRDefault="00BA2979" w:rsidP="00BA2979">
      <w:pPr>
        <w:pStyle w:val="af3"/>
      </w:pPr>
      <w:r>
        <w:t xml:space="preserve">    },</w:t>
      </w:r>
    </w:p>
    <w:p w14:paraId="24118F95" w14:textId="77777777" w:rsidR="00BA2979" w:rsidRDefault="00BA2979" w:rsidP="00BA2979">
      <w:pPr>
        <w:pStyle w:val="af3"/>
      </w:pPr>
      <w:r>
        <w:t>}</w:t>
      </w:r>
    </w:p>
    <w:p w14:paraId="50BE132E" w14:textId="77777777" w:rsidR="00BA2979" w:rsidRDefault="00BA2979" w:rsidP="00BA2979">
      <w:pPr>
        <w:pStyle w:val="af3"/>
      </w:pPr>
    </w:p>
    <w:p w14:paraId="26F2B390" w14:textId="77777777" w:rsidR="00BA2979" w:rsidRDefault="00BA2979" w:rsidP="00BA2979">
      <w:pPr>
        <w:pStyle w:val="af3"/>
      </w:pPr>
      <w:r>
        <w:t>root.title("Реєстрація послуги")</w:t>
      </w:r>
    </w:p>
    <w:p w14:paraId="47DF6BB6" w14:textId="77777777" w:rsidR="00BA2979" w:rsidRDefault="00BA2979" w:rsidP="00BA2979">
      <w:pPr>
        <w:pStyle w:val="af3"/>
      </w:pPr>
      <w:r>
        <w:t># root.iconbitmap(default="img/logo_3.ico")</w:t>
      </w:r>
    </w:p>
    <w:p w14:paraId="6133FB22" w14:textId="77777777" w:rsidR="00BA2979" w:rsidRDefault="00BA2979" w:rsidP="00BA2979">
      <w:pPr>
        <w:pStyle w:val="af3"/>
      </w:pPr>
      <w:r>
        <w:t>center_window(root, 390, 310)</w:t>
      </w:r>
    </w:p>
    <w:p w14:paraId="22363546" w14:textId="77777777" w:rsidR="00BA2979" w:rsidRDefault="00BA2979" w:rsidP="00BA2979">
      <w:pPr>
        <w:pStyle w:val="af3"/>
      </w:pPr>
      <w:r>
        <w:t>root.resizable(False, False)</w:t>
      </w:r>
    </w:p>
    <w:p w14:paraId="14A683D1" w14:textId="77777777" w:rsidR="00BA2979" w:rsidRDefault="00BA2979" w:rsidP="00BA2979">
      <w:pPr>
        <w:pStyle w:val="af3"/>
      </w:pPr>
      <w:r>
        <w:t>root.configure(bg=BG_COLOR)</w:t>
      </w:r>
    </w:p>
    <w:p w14:paraId="531BA40B" w14:textId="77777777" w:rsidR="00BA2979" w:rsidRDefault="00BA2979" w:rsidP="00BA2979">
      <w:pPr>
        <w:pStyle w:val="af3"/>
      </w:pPr>
    </w:p>
    <w:p w14:paraId="66711FE6" w14:textId="77777777" w:rsidR="00BA2979" w:rsidRDefault="00BA2979" w:rsidP="00BA2979">
      <w:pPr>
        <w:pStyle w:val="af3"/>
      </w:pPr>
    </w:p>
    <w:p w14:paraId="1CE19598" w14:textId="77777777" w:rsidR="00BA2979" w:rsidRDefault="00BA2979" w:rsidP="00BA2979">
      <w:pPr>
        <w:pStyle w:val="af3"/>
      </w:pPr>
      <w:r>
        <w:t>style = ttk.Style()</w:t>
      </w:r>
    </w:p>
    <w:p w14:paraId="1534B64C" w14:textId="77777777" w:rsidR="00BA2979" w:rsidRDefault="00BA2979" w:rsidP="00BA2979">
      <w:pPr>
        <w:pStyle w:val="af3"/>
      </w:pPr>
      <w:r>
        <w:t>style.theme_use("clam")</w:t>
      </w:r>
    </w:p>
    <w:p w14:paraId="22423F6D" w14:textId="77777777" w:rsidR="00BA2979" w:rsidRDefault="00BA2979" w:rsidP="00BA2979">
      <w:pPr>
        <w:pStyle w:val="af3"/>
      </w:pPr>
      <w:r>
        <w:t>style.configure(</w:t>
      </w:r>
    </w:p>
    <w:p w14:paraId="62880CD1" w14:textId="77777777" w:rsidR="00BA2979" w:rsidRDefault="00BA2979" w:rsidP="00BA2979">
      <w:pPr>
        <w:pStyle w:val="af3"/>
      </w:pPr>
      <w:r>
        <w:t xml:space="preserve">    "TCombobox",</w:t>
      </w:r>
    </w:p>
    <w:p w14:paraId="18608E10" w14:textId="77777777" w:rsidR="00BA2979" w:rsidRDefault="00BA2979" w:rsidP="00BA2979">
      <w:pPr>
        <w:pStyle w:val="af3"/>
      </w:pPr>
      <w:r>
        <w:t xml:space="preserve">    fieldbackground=ACCENT_COLOR,</w:t>
      </w:r>
    </w:p>
    <w:p w14:paraId="4B36B103" w14:textId="77777777" w:rsidR="00BA2979" w:rsidRDefault="00BA2979" w:rsidP="00BA2979">
      <w:pPr>
        <w:pStyle w:val="af3"/>
      </w:pPr>
      <w:r>
        <w:t xml:space="preserve">    background=ACCENT_COLOR,</w:t>
      </w:r>
    </w:p>
    <w:p w14:paraId="0C319895" w14:textId="77777777" w:rsidR="00BA2979" w:rsidRDefault="00BA2979" w:rsidP="00BA2979">
      <w:pPr>
        <w:pStyle w:val="af3"/>
      </w:pPr>
      <w:r>
        <w:t xml:space="preserve">    foreground=TEXT_COLOR,</w:t>
      </w:r>
    </w:p>
    <w:p w14:paraId="65B75375" w14:textId="77777777" w:rsidR="00BA2979" w:rsidRDefault="00BA2979" w:rsidP="00BA2979">
      <w:pPr>
        <w:pStyle w:val="af3"/>
      </w:pPr>
      <w:r>
        <w:lastRenderedPageBreak/>
        <w:t xml:space="preserve">    arrowcolor=TEXT_COLOR,</w:t>
      </w:r>
    </w:p>
    <w:p w14:paraId="4509ACB6" w14:textId="77777777" w:rsidR="00BA2979" w:rsidRDefault="00BA2979" w:rsidP="00BA2979">
      <w:pPr>
        <w:pStyle w:val="af3"/>
      </w:pPr>
      <w:r>
        <w:t xml:space="preserve">    bordercolor=ACCENT_COLOR,</w:t>
      </w:r>
    </w:p>
    <w:p w14:paraId="1F33899A" w14:textId="77777777" w:rsidR="00BA2979" w:rsidRDefault="00BA2979" w:rsidP="00BA2979">
      <w:pPr>
        <w:pStyle w:val="af3"/>
      </w:pPr>
      <w:r>
        <w:t xml:space="preserve">    lightcolor=ACCENT_COLOR,</w:t>
      </w:r>
    </w:p>
    <w:p w14:paraId="1732975D" w14:textId="77777777" w:rsidR="00BA2979" w:rsidRDefault="00BA2979" w:rsidP="00BA2979">
      <w:pPr>
        <w:pStyle w:val="af3"/>
      </w:pPr>
      <w:r>
        <w:t xml:space="preserve">    darkcolor=ACCENT_COLOR,</w:t>
      </w:r>
    </w:p>
    <w:p w14:paraId="0AE58A07" w14:textId="77777777" w:rsidR="00BA2979" w:rsidRDefault="00BA2979" w:rsidP="00BA2979">
      <w:pPr>
        <w:pStyle w:val="af3"/>
      </w:pPr>
      <w:r>
        <w:t xml:space="preserve">    focuscolor=ACCENT_COLOR,</w:t>
      </w:r>
    </w:p>
    <w:p w14:paraId="22ECEDB6" w14:textId="77777777" w:rsidR="00BA2979" w:rsidRDefault="00BA2979" w:rsidP="00BA2979">
      <w:pPr>
        <w:pStyle w:val="af3"/>
      </w:pPr>
      <w:r>
        <w:t xml:space="preserve">    borderwidth=0,</w:t>
      </w:r>
    </w:p>
    <w:p w14:paraId="7668174F" w14:textId="77777777" w:rsidR="00BA2979" w:rsidRDefault="00BA2979" w:rsidP="00BA2979">
      <w:pPr>
        <w:pStyle w:val="af3"/>
      </w:pPr>
      <w:r>
        <w:t xml:space="preserve">    relief=tkr.FLAT,</w:t>
      </w:r>
    </w:p>
    <w:p w14:paraId="12533ABF" w14:textId="77777777" w:rsidR="00BA2979" w:rsidRDefault="00BA2979" w:rsidP="00BA2979">
      <w:pPr>
        <w:pStyle w:val="af3"/>
      </w:pPr>
      <w:r>
        <w:t xml:space="preserve">    padding=0,</w:t>
      </w:r>
    </w:p>
    <w:p w14:paraId="1E016D68" w14:textId="77777777" w:rsidR="00BA2979" w:rsidRDefault="00BA2979" w:rsidP="00BA2979">
      <w:pPr>
        <w:pStyle w:val="af3"/>
      </w:pPr>
      <w:r>
        <w:t>)</w:t>
      </w:r>
    </w:p>
    <w:p w14:paraId="37CEF537" w14:textId="77777777" w:rsidR="00BA2979" w:rsidRDefault="00BA2979" w:rsidP="00BA2979">
      <w:pPr>
        <w:pStyle w:val="af3"/>
      </w:pPr>
      <w:r>
        <w:t>style.map(</w:t>
      </w:r>
    </w:p>
    <w:p w14:paraId="19A20EEE" w14:textId="77777777" w:rsidR="00BA2979" w:rsidRDefault="00BA2979" w:rsidP="00BA2979">
      <w:pPr>
        <w:pStyle w:val="af3"/>
      </w:pPr>
      <w:r>
        <w:t xml:space="preserve">    "TCombobox",</w:t>
      </w:r>
    </w:p>
    <w:p w14:paraId="79239307" w14:textId="77777777" w:rsidR="00BA2979" w:rsidRDefault="00BA2979" w:rsidP="00BA2979">
      <w:pPr>
        <w:pStyle w:val="af3"/>
      </w:pPr>
      <w:r>
        <w:t xml:space="preserve">    foreground=[("readonly", TEXT_COLOR)],</w:t>
      </w:r>
    </w:p>
    <w:p w14:paraId="64CC7A30" w14:textId="77777777" w:rsidR="00BA2979" w:rsidRDefault="00BA2979" w:rsidP="00BA2979">
      <w:pPr>
        <w:pStyle w:val="af3"/>
      </w:pPr>
      <w:r>
        <w:t xml:space="preserve">    fieldbackground=[("readonly", ACCENT_COLOR)],</w:t>
      </w:r>
    </w:p>
    <w:p w14:paraId="13786D04" w14:textId="77777777" w:rsidR="00BA2979" w:rsidRDefault="00BA2979" w:rsidP="00BA2979">
      <w:pPr>
        <w:pStyle w:val="af3"/>
      </w:pPr>
      <w:r>
        <w:t xml:space="preserve">    selectforeground=[("readonly", TEXT_COLOR)],</w:t>
      </w:r>
    </w:p>
    <w:p w14:paraId="0DFAE34F" w14:textId="77777777" w:rsidR="00BA2979" w:rsidRDefault="00BA2979" w:rsidP="00BA2979">
      <w:pPr>
        <w:pStyle w:val="af3"/>
      </w:pPr>
      <w:r>
        <w:t xml:space="preserve">    selectbackground=[("readonly", ACCENT_COLOR)],</w:t>
      </w:r>
    </w:p>
    <w:p w14:paraId="6CEF11A8" w14:textId="77777777" w:rsidR="00BA2979" w:rsidRDefault="00BA2979" w:rsidP="00BA2979">
      <w:pPr>
        <w:pStyle w:val="af3"/>
      </w:pPr>
      <w:r>
        <w:t>)</w:t>
      </w:r>
    </w:p>
    <w:p w14:paraId="2A855092" w14:textId="77777777" w:rsidR="00BA2979" w:rsidRDefault="00BA2979" w:rsidP="00BA2979">
      <w:pPr>
        <w:pStyle w:val="af3"/>
      </w:pPr>
    </w:p>
    <w:p w14:paraId="5770B24D" w14:textId="77777777" w:rsidR="00BA2979" w:rsidRDefault="00BA2979" w:rsidP="00BA2979">
      <w:pPr>
        <w:pStyle w:val="af3"/>
      </w:pPr>
    </w:p>
    <w:p w14:paraId="197515D5" w14:textId="77777777" w:rsidR="00BA2979" w:rsidRDefault="00BA2979" w:rsidP="00BA2979">
      <w:pPr>
        <w:pStyle w:val="af3"/>
      </w:pPr>
      <w:r>
        <w:t>def refresh(*args):</w:t>
      </w:r>
    </w:p>
    <w:p w14:paraId="3BD34866" w14:textId="77777777" w:rsidR="00BA2979" w:rsidRDefault="00BA2979" w:rsidP="00BA2979">
      <w:pPr>
        <w:pStyle w:val="af3"/>
      </w:pPr>
    </w:p>
    <w:p w14:paraId="338D377D" w14:textId="77777777" w:rsidR="00BA2979" w:rsidRDefault="00BA2979" w:rsidP="00BA2979">
      <w:pPr>
        <w:pStyle w:val="af3"/>
      </w:pPr>
      <w:r>
        <w:t xml:space="preserve">    selected_sex = sex_var.get()</w:t>
      </w:r>
    </w:p>
    <w:p w14:paraId="4B96865C" w14:textId="77777777" w:rsidR="00BA2979" w:rsidRDefault="00BA2979" w:rsidP="00BA2979">
      <w:pPr>
        <w:pStyle w:val="af3"/>
      </w:pPr>
      <w:r>
        <w:t xml:space="preserve">    selected_service = service_var.get()</w:t>
      </w:r>
    </w:p>
    <w:p w14:paraId="68AD49FE" w14:textId="77777777" w:rsidR="00BA2979" w:rsidRDefault="00BA2979" w:rsidP="00BA2979">
      <w:pPr>
        <w:pStyle w:val="af3"/>
      </w:pPr>
      <w:r>
        <w:t xml:space="preserve">    selected_master = master_var.get()</w:t>
      </w:r>
    </w:p>
    <w:p w14:paraId="5AFC758E" w14:textId="77777777" w:rsidR="00BA2979" w:rsidRDefault="00BA2979" w:rsidP="00BA2979">
      <w:pPr>
        <w:pStyle w:val="af3"/>
      </w:pPr>
    </w:p>
    <w:p w14:paraId="2236B216" w14:textId="77777777" w:rsidR="00BA2979" w:rsidRDefault="00BA2979" w:rsidP="00BA2979">
      <w:pPr>
        <w:pStyle w:val="af3"/>
      </w:pPr>
      <w:r>
        <w:t xml:space="preserve">    sexes = set()</w:t>
      </w:r>
    </w:p>
    <w:p w14:paraId="275AC63E" w14:textId="77777777" w:rsidR="00BA2979" w:rsidRDefault="00BA2979" w:rsidP="00BA2979">
      <w:pPr>
        <w:pStyle w:val="af3"/>
      </w:pPr>
      <w:r>
        <w:t xml:space="preserve">    services_list = set()</w:t>
      </w:r>
    </w:p>
    <w:p w14:paraId="6074009A" w14:textId="77777777" w:rsidR="00BA2979" w:rsidRDefault="00BA2979" w:rsidP="00BA2979">
      <w:pPr>
        <w:pStyle w:val="af3"/>
      </w:pPr>
      <w:r>
        <w:t xml:space="preserve">    masters = set()</w:t>
      </w:r>
    </w:p>
    <w:p w14:paraId="5D480A1B" w14:textId="77777777" w:rsidR="00BA2979" w:rsidRDefault="00BA2979" w:rsidP="00BA2979">
      <w:pPr>
        <w:pStyle w:val="af3"/>
      </w:pPr>
    </w:p>
    <w:p w14:paraId="2FB898CF" w14:textId="77777777" w:rsidR="00BA2979" w:rsidRDefault="00BA2979" w:rsidP="00BA2979">
      <w:pPr>
        <w:pStyle w:val="af3"/>
      </w:pPr>
      <w:r>
        <w:t xml:space="preserve">    for master, data in services.items():</w:t>
      </w:r>
    </w:p>
    <w:p w14:paraId="57CAFF5C" w14:textId="77777777" w:rsidR="00BA2979" w:rsidRDefault="00BA2979" w:rsidP="00BA2979">
      <w:pPr>
        <w:pStyle w:val="af3"/>
      </w:pPr>
    </w:p>
    <w:p w14:paraId="21B3552C" w14:textId="77777777" w:rsidR="00BA2979" w:rsidRDefault="00BA2979" w:rsidP="00BA2979">
      <w:pPr>
        <w:pStyle w:val="af3"/>
      </w:pPr>
      <w:r>
        <w:t xml:space="preserve">        for sex, service_data in data.items():</w:t>
      </w:r>
    </w:p>
    <w:p w14:paraId="77D75046" w14:textId="77777777" w:rsidR="00BA2979" w:rsidRDefault="00BA2979" w:rsidP="00BA2979">
      <w:pPr>
        <w:pStyle w:val="af3"/>
      </w:pPr>
    </w:p>
    <w:p w14:paraId="1A2F7EB9" w14:textId="77777777" w:rsidR="00BA2979" w:rsidRDefault="00BA2979" w:rsidP="00BA2979">
      <w:pPr>
        <w:pStyle w:val="af3"/>
      </w:pPr>
      <w:r>
        <w:t xml:space="preserve">            if selected_sex and sex != selected_sex:</w:t>
      </w:r>
    </w:p>
    <w:p w14:paraId="2B1D4B43" w14:textId="77777777" w:rsidR="00BA2979" w:rsidRDefault="00BA2979" w:rsidP="00BA2979">
      <w:pPr>
        <w:pStyle w:val="af3"/>
      </w:pPr>
      <w:r>
        <w:t xml:space="preserve">                continue</w:t>
      </w:r>
    </w:p>
    <w:p w14:paraId="1DDD0AD4" w14:textId="77777777" w:rsidR="00BA2979" w:rsidRDefault="00BA2979" w:rsidP="00BA2979">
      <w:pPr>
        <w:pStyle w:val="af3"/>
      </w:pPr>
    </w:p>
    <w:p w14:paraId="43F5376A" w14:textId="77777777" w:rsidR="00BA2979" w:rsidRDefault="00BA2979" w:rsidP="00BA2979">
      <w:pPr>
        <w:pStyle w:val="af3"/>
      </w:pPr>
      <w:r>
        <w:t xml:space="preserve">            for service, info in service_data.items():</w:t>
      </w:r>
    </w:p>
    <w:p w14:paraId="315BB387" w14:textId="77777777" w:rsidR="00BA2979" w:rsidRDefault="00BA2979" w:rsidP="00BA2979">
      <w:pPr>
        <w:pStyle w:val="af3"/>
      </w:pPr>
    </w:p>
    <w:p w14:paraId="2603099A" w14:textId="77777777" w:rsidR="00BA2979" w:rsidRDefault="00BA2979" w:rsidP="00BA2979">
      <w:pPr>
        <w:pStyle w:val="af3"/>
      </w:pPr>
      <w:r>
        <w:t xml:space="preserve">                if selected_service and service != selected_service:</w:t>
      </w:r>
    </w:p>
    <w:p w14:paraId="5D941E54" w14:textId="77777777" w:rsidR="00BA2979" w:rsidRDefault="00BA2979" w:rsidP="00BA2979">
      <w:pPr>
        <w:pStyle w:val="af3"/>
      </w:pPr>
      <w:r>
        <w:t xml:space="preserve">                    continue</w:t>
      </w:r>
    </w:p>
    <w:p w14:paraId="165C5E00" w14:textId="77777777" w:rsidR="00BA2979" w:rsidRDefault="00BA2979" w:rsidP="00BA2979">
      <w:pPr>
        <w:pStyle w:val="af3"/>
      </w:pPr>
    </w:p>
    <w:p w14:paraId="708EE589" w14:textId="77777777" w:rsidR="00BA2979" w:rsidRDefault="00BA2979" w:rsidP="00BA2979">
      <w:pPr>
        <w:pStyle w:val="af3"/>
      </w:pPr>
      <w:r>
        <w:t xml:space="preserve">                if selected_master and master != selected_master:</w:t>
      </w:r>
    </w:p>
    <w:p w14:paraId="3508BA2C" w14:textId="77777777" w:rsidR="00BA2979" w:rsidRDefault="00BA2979" w:rsidP="00BA2979">
      <w:pPr>
        <w:pStyle w:val="af3"/>
      </w:pPr>
      <w:r>
        <w:t xml:space="preserve">                    continue</w:t>
      </w:r>
    </w:p>
    <w:p w14:paraId="2ADAF823" w14:textId="77777777" w:rsidR="00BA2979" w:rsidRDefault="00BA2979" w:rsidP="00BA2979">
      <w:pPr>
        <w:pStyle w:val="af3"/>
      </w:pPr>
    </w:p>
    <w:p w14:paraId="2D6E1B80" w14:textId="77777777" w:rsidR="00BA2979" w:rsidRDefault="00BA2979" w:rsidP="00BA2979">
      <w:pPr>
        <w:pStyle w:val="af3"/>
      </w:pPr>
      <w:r>
        <w:t xml:space="preserve">                sexes.add(sex)</w:t>
      </w:r>
    </w:p>
    <w:p w14:paraId="7421CD98" w14:textId="77777777" w:rsidR="00BA2979" w:rsidRDefault="00BA2979" w:rsidP="00BA2979">
      <w:pPr>
        <w:pStyle w:val="af3"/>
      </w:pPr>
      <w:r>
        <w:t xml:space="preserve">                services_list.add(service)</w:t>
      </w:r>
    </w:p>
    <w:p w14:paraId="4FD94717" w14:textId="77777777" w:rsidR="00BA2979" w:rsidRDefault="00BA2979" w:rsidP="00BA2979">
      <w:pPr>
        <w:pStyle w:val="af3"/>
      </w:pPr>
      <w:r>
        <w:t xml:space="preserve">                masters.add(master)</w:t>
      </w:r>
    </w:p>
    <w:p w14:paraId="5D891565" w14:textId="77777777" w:rsidR="00BA2979" w:rsidRDefault="00BA2979" w:rsidP="00BA2979">
      <w:pPr>
        <w:pStyle w:val="af3"/>
      </w:pPr>
    </w:p>
    <w:p w14:paraId="6F06ADF0" w14:textId="77777777" w:rsidR="00BA2979" w:rsidRDefault="00BA2979" w:rsidP="00BA2979">
      <w:pPr>
        <w:pStyle w:val="af3"/>
      </w:pPr>
      <w:r>
        <w:t xml:space="preserve">    sex_cb.configure(values=sorted(sexes))</w:t>
      </w:r>
    </w:p>
    <w:p w14:paraId="6E4BBFC1" w14:textId="77777777" w:rsidR="00BA2979" w:rsidRDefault="00BA2979" w:rsidP="00BA2979">
      <w:pPr>
        <w:pStyle w:val="af3"/>
      </w:pPr>
      <w:r>
        <w:t xml:space="preserve">    service_cb.configure(values=sorted(services_list))</w:t>
      </w:r>
    </w:p>
    <w:p w14:paraId="6B083AC8" w14:textId="77777777" w:rsidR="00BA2979" w:rsidRDefault="00BA2979" w:rsidP="00BA2979">
      <w:pPr>
        <w:pStyle w:val="af3"/>
      </w:pPr>
      <w:r>
        <w:t xml:space="preserve">    master_cb.configure(values=sorted(masters))</w:t>
      </w:r>
    </w:p>
    <w:p w14:paraId="35C40B9C" w14:textId="77777777" w:rsidR="00BA2979" w:rsidRDefault="00BA2979" w:rsidP="00BA2979">
      <w:pPr>
        <w:pStyle w:val="af3"/>
      </w:pPr>
    </w:p>
    <w:p w14:paraId="3CFE2A60" w14:textId="77777777" w:rsidR="00BA2979" w:rsidRDefault="00BA2979" w:rsidP="00BA2979">
      <w:pPr>
        <w:pStyle w:val="af3"/>
      </w:pPr>
      <w:r>
        <w:t xml:space="preserve">    if selected_sex not in sexes:</w:t>
      </w:r>
    </w:p>
    <w:p w14:paraId="7DAC8262" w14:textId="77777777" w:rsidR="00BA2979" w:rsidRDefault="00BA2979" w:rsidP="00BA2979">
      <w:pPr>
        <w:pStyle w:val="af3"/>
      </w:pPr>
      <w:r>
        <w:t xml:space="preserve">        sex_var.set("")</w:t>
      </w:r>
    </w:p>
    <w:p w14:paraId="5E12DDD0" w14:textId="77777777" w:rsidR="00BA2979" w:rsidRDefault="00BA2979" w:rsidP="00BA2979">
      <w:pPr>
        <w:pStyle w:val="af3"/>
      </w:pPr>
    </w:p>
    <w:p w14:paraId="14D46A47" w14:textId="77777777" w:rsidR="00BA2979" w:rsidRDefault="00BA2979" w:rsidP="00BA2979">
      <w:pPr>
        <w:pStyle w:val="af3"/>
      </w:pPr>
      <w:r>
        <w:t xml:space="preserve">    if selected_service not in services_list:</w:t>
      </w:r>
    </w:p>
    <w:p w14:paraId="33FDE6FB" w14:textId="77777777" w:rsidR="00BA2979" w:rsidRDefault="00BA2979" w:rsidP="00BA2979">
      <w:pPr>
        <w:pStyle w:val="af3"/>
      </w:pPr>
      <w:r>
        <w:t xml:space="preserve">        service_var.set("")</w:t>
      </w:r>
    </w:p>
    <w:p w14:paraId="2E930613" w14:textId="77777777" w:rsidR="00BA2979" w:rsidRDefault="00BA2979" w:rsidP="00BA2979">
      <w:pPr>
        <w:pStyle w:val="af3"/>
      </w:pPr>
    </w:p>
    <w:p w14:paraId="595CC70A" w14:textId="77777777" w:rsidR="00BA2979" w:rsidRDefault="00BA2979" w:rsidP="00BA2979">
      <w:pPr>
        <w:pStyle w:val="af3"/>
      </w:pPr>
      <w:r>
        <w:t xml:space="preserve">    if selected_master not in masters:</w:t>
      </w:r>
    </w:p>
    <w:p w14:paraId="574CB70E" w14:textId="77777777" w:rsidR="00BA2979" w:rsidRDefault="00BA2979" w:rsidP="00BA2979">
      <w:pPr>
        <w:pStyle w:val="af3"/>
      </w:pPr>
      <w:r>
        <w:t xml:space="preserve">        master_var.set("")</w:t>
      </w:r>
    </w:p>
    <w:p w14:paraId="3517678F" w14:textId="77777777" w:rsidR="00BA2979" w:rsidRDefault="00BA2979" w:rsidP="00BA2979">
      <w:pPr>
        <w:pStyle w:val="af3"/>
      </w:pPr>
    </w:p>
    <w:p w14:paraId="5DEC99C3" w14:textId="77777777" w:rsidR="00BA2979" w:rsidRDefault="00BA2979" w:rsidP="00BA2979">
      <w:pPr>
        <w:pStyle w:val="af3"/>
      </w:pPr>
      <w:r>
        <w:t xml:space="preserve">    if (</w:t>
      </w:r>
    </w:p>
    <w:p w14:paraId="58D3AC40" w14:textId="77777777" w:rsidR="00BA2979" w:rsidRDefault="00BA2979" w:rsidP="00BA2979">
      <w:pPr>
        <w:pStyle w:val="af3"/>
      </w:pPr>
      <w:r>
        <w:t xml:space="preserve">        selected_master</w:t>
      </w:r>
    </w:p>
    <w:p w14:paraId="4B83E7FE" w14:textId="77777777" w:rsidR="00BA2979" w:rsidRDefault="00BA2979" w:rsidP="00BA2979">
      <w:pPr>
        <w:pStyle w:val="af3"/>
      </w:pPr>
      <w:r>
        <w:t xml:space="preserve">        and selected_service</w:t>
      </w:r>
    </w:p>
    <w:p w14:paraId="1E67E5D3" w14:textId="77777777" w:rsidR="00BA2979" w:rsidRDefault="00BA2979" w:rsidP="00BA2979">
      <w:pPr>
        <w:pStyle w:val="af3"/>
      </w:pPr>
      <w:r>
        <w:lastRenderedPageBreak/>
        <w:t xml:space="preserve">        and selected_sex</w:t>
      </w:r>
    </w:p>
    <w:p w14:paraId="12E88E5F" w14:textId="77777777" w:rsidR="00BA2979" w:rsidRDefault="00BA2979" w:rsidP="00BA2979">
      <w:pPr>
        <w:pStyle w:val="af3"/>
      </w:pPr>
      <w:r>
        <w:t xml:space="preserve">        and selected_master in services</w:t>
      </w:r>
    </w:p>
    <w:p w14:paraId="7EAA8742" w14:textId="77777777" w:rsidR="00BA2979" w:rsidRDefault="00BA2979" w:rsidP="00BA2979">
      <w:pPr>
        <w:pStyle w:val="af3"/>
      </w:pPr>
      <w:r>
        <w:t xml:space="preserve">        and selected_sex in services[selected_master]</w:t>
      </w:r>
    </w:p>
    <w:p w14:paraId="6F13EA62" w14:textId="77777777" w:rsidR="00BA2979" w:rsidRDefault="00BA2979" w:rsidP="00BA2979">
      <w:pPr>
        <w:pStyle w:val="af3"/>
      </w:pPr>
      <w:r>
        <w:t xml:space="preserve">        and selected_service in services[selected_master][selected_sex]</w:t>
      </w:r>
    </w:p>
    <w:p w14:paraId="6A1391BB" w14:textId="77777777" w:rsidR="00BA2979" w:rsidRDefault="00BA2979" w:rsidP="00BA2979">
      <w:pPr>
        <w:pStyle w:val="af3"/>
      </w:pPr>
      <w:r>
        <w:t xml:space="preserve">    ):</w:t>
      </w:r>
    </w:p>
    <w:p w14:paraId="0BCAB4F0" w14:textId="77777777" w:rsidR="00BA2979" w:rsidRDefault="00BA2979" w:rsidP="00BA2979">
      <w:pPr>
        <w:pStyle w:val="af3"/>
      </w:pPr>
    </w:p>
    <w:p w14:paraId="7A8C1448" w14:textId="77777777" w:rsidR="00BA2979" w:rsidRDefault="00BA2979" w:rsidP="00BA2979">
      <w:pPr>
        <w:pStyle w:val="af3"/>
      </w:pPr>
      <w:r>
        <w:t xml:space="preserve">        info = services[selected_master][selected_sex][selected_service]</w:t>
      </w:r>
    </w:p>
    <w:p w14:paraId="6AF2F7BA" w14:textId="77777777" w:rsidR="00BA2979" w:rsidRDefault="00BA2979" w:rsidP="00BA2979">
      <w:pPr>
        <w:pStyle w:val="af3"/>
      </w:pPr>
    </w:p>
    <w:p w14:paraId="0616983B" w14:textId="77777777" w:rsidR="00BA2979" w:rsidRDefault="00BA2979" w:rsidP="00BA2979">
      <w:pPr>
        <w:pStyle w:val="af3"/>
      </w:pPr>
      <w:r>
        <w:t xml:space="preserve">        duration_var.set(f'{info["duration"]} хв')</w:t>
      </w:r>
    </w:p>
    <w:p w14:paraId="2BDAB413" w14:textId="77777777" w:rsidR="00BA2979" w:rsidRDefault="00BA2979" w:rsidP="00BA2979">
      <w:pPr>
        <w:pStyle w:val="af3"/>
      </w:pPr>
      <w:r>
        <w:t xml:space="preserve">        price_var.set(f'{info["price"]} грн')</w:t>
      </w:r>
    </w:p>
    <w:p w14:paraId="003B0FED" w14:textId="77777777" w:rsidR="00BA2979" w:rsidRDefault="00BA2979" w:rsidP="00BA2979">
      <w:pPr>
        <w:pStyle w:val="af3"/>
      </w:pPr>
    </w:p>
    <w:p w14:paraId="74DEB476" w14:textId="77777777" w:rsidR="00BA2979" w:rsidRDefault="00BA2979" w:rsidP="00BA2979">
      <w:pPr>
        <w:pStyle w:val="af3"/>
      </w:pPr>
      <w:r>
        <w:t xml:space="preserve">    else:</w:t>
      </w:r>
    </w:p>
    <w:p w14:paraId="1EBE0A02" w14:textId="77777777" w:rsidR="00BA2979" w:rsidRDefault="00BA2979" w:rsidP="00BA2979">
      <w:pPr>
        <w:pStyle w:val="af3"/>
      </w:pPr>
    </w:p>
    <w:p w14:paraId="7B92A93E" w14:textId="77777777" w:rsidR="00BA2979" w:rsidRDefault="00BA2979" w:rsidP="00BA2979">
      <w:pPr>
        <w:pStyle w:val="af3"/>
      </w:pPr>
      <w:r>
        <w:t xml:space="preserve">        duration_var.set("")</w:t>
      </w:r>
    </w:p>
    <w:p w14:paraId="4473AA68" w14:textId="77777777" w:rsidR="00BA2979" w:rsidRDefault="00BA2979" w:rsidP="00BA2979">
      <w:pPr>
        <w:pStyle w:val="af3"/>
      </w:pPr>
      <w:r>
        <w:t xml:space="preserve">        price_var.set("")</w:t>
      </w:r>
    </w:p>
    <w:p w14:paraId="245D2D6D" w14:textId="77777777" w:rsidR="00BA2979" w:rsidRDefault="00BA2979" w:rsidP="00BA2979">
      <w:pPr>
        <w:pStyle w:val="af3"/>
      </w:pPr>
    </w:p>
    <w:p w14:paraId="25A479AE" w14:textId="77777777" w:rsidR="00BA2979" w:rsidRDefault="00BA2979" w:rsidP="00BA2979">
      <w:pPr>
        <w:pStyle w:val="af3"/>
      </w:pPr>
    </w:p>
    <w:p w14:paraId="31DCBBD6" w14:textId="77777777" w:rsidR="00BA2979" w:rsidRDefault="00BA2979" w:rsidP="00BA2979">
      <w:pPr>
        <w:pStyle w:val="af3"/>
      </w:pPr>
      <w:r>
        <w:t>def update_info(*args):</w:t>
      </w:r>
    </w:p>
    <w:p w14:paraId="7C1EE059" w14:textId="77777777" w:rsidR="00BA2979" w:rsidRDefault="00BA2979" w:rsidP="00BA2979">
      <w:pPr>
        <w:pStyle w:val="af3"/>
      </w:pPr>
    </w:p>
    <w:p w14:paraId="4791ADD8" w14:textId="77777777" w:rsidR="00BA2979" w:rsidRDefault="00BA2979" w:rsidP="00BA2979">
      <w:pPr>
        <w:pStyle w:val="af3"/>
      </w:pPr>
      <w:r>
        <w:t xml:space="preserve">    sex = sex_var.get()</w:t>
      </w:r>
    </w:p>
    <w:p w14:paraId="3AC70685" w14:textId="77777777" w:rsidR="00BA2979" w:rsidRDefault="00BA2979" w:rsidP="00BA2979">
      <w:pPr>
        <w:pStyle w:val="af3"/>
      </w:pPr>
      <w:r>
        <w:t xml:space="preserve">    service = service_var.get()</w:t>
      </w:r>
    </w:p>
    <w:p w14:paraId="0051E800" w14:textId="77777777" w:rsidR="00BA2979" w:rsidRDefault="00BA2979" w:rsidP="00BA2979">
      <w:pPr>
        <w:pStyle w:val="af3"/>
      </w:pPr>
      <w:r>
        <w:t xml:space="preserve">    master = master_var.get()</w:t>
      </w:r>
    </w:p>
    <w:p w14:paraId="613DE6A5" w14:textId="77777777" w:rsidR="00BA2979" w:rsidRDefault="00BA2979" w:rsidP="00BA2979">
      <w:pPr>
        <w:pStyle w:val="af3"/>
      </w:pPr>
    </w:p>
    <w:p w14:paraId="1EC62CF3" w14:textId="77777777" w:rsidR="00BA2979" w:rsidRDefault="00BA2979" w:rsidP="00BA2979">
      <w:pPr>
        <w:pStyle w:val="af3"/>
      </w:pPr>
      <w:r>
        <w:t xml:space="preserve">    if not master:</w:t>
      </w:r>
    </w:p>
    <w:p w14:paraId="33B72272" w14:textId="77777777" w:rsidR="00BA2979" w:rsidRDefault="00BA2979" w:rsidP="00BA2979">
      <w:pPr>
        <w:pStyle w:val="af3"/>
      </w:pPr>
      <w:r>
        <w:t xml:space="preserve">        return</w:t>
      </w:r>
    </w:p>
    <w:p w14:paraId="13B143C9" w14:textId="77777777" w:rsidR="00BA2979" w:rsidRDefault="00BA2979" w:rsidP="00BA2979">
      <w:pPr>
        <w:pStyle w:val="af3"/>
      </w:pPr>
    </w:p>
    <w:p w14:paraId="12823DBB" w14:textId="77777777" w:rsidR="00BA2979" w:rsidRDefault="00BA2979" w:rsidP="00BA2979">
      <w:pPr>
        <w:pStyle w:val="af3"/>
      </w:pPr>
      <w:r>
        <w:t xml:space="preserve">    info = services[master][sex][service]</w:t>
      </w:r>
    </w:p>
    <w:p w14:paraId="2986DBE4" w14:textId="77777777" w:rsidR="00BA2979" w:rsidRDefault="00BA2979" w:rsidP="00BA2979">
      <w:pPr>
        <w:pStyle w:val="af3"/>
      </w:pPr>
    </w:p>
    <w:p w14:paraId="35AE9312" w14:textId="77777777" w:rsidR="00BA2979" w:rsidRDefault="00BA2979" w:rsidP="00BA2979">
      <w:pPr>
        <w:pStyle w:val="af3"/>
      </w:pPr>
      <w:r>
        <w:t xml:space="preserve">    duration_var.set(f'{info["duration"]} хв')</w:t>
      </w:r>
    </w:p>
    <w:p w14:paraId="054CD9D5" w14:textId="77777777" w:rsidR="00BA2979" w:rsidRDefault="00BA2979" w:rsidP="00BA2979">
      <w:pPr>
        <w:pStyle w:val="af3"/>
      </w:pPr>
    </w:p>
    <w:p w14:paraId="704D6E02" w14:textId="77777777" w:rsidR="00BA2979" w:rsidRDefault="00BA2979" w:rsidP="00BA2979">
      <w:pPr>
        <w:pStyle w:val="af3"/>
      </w:pPr>
      <w:r>
        <w:t xml:space="preserve">    price_var.set(f'{info["price"]} грн')</w:t>
      </w:r>
    </w:p>
    <w:p w14:paraId="65823451" w14:textId="77777777" w:rsidR="00BA2979" w:rsidRDefault="00BA2979" w:rsidP="00BA2979">
      <w:pPr>
        <w:pStyle w:val="af3"/>
      </w:pPr>
    </w:p>
    <w:p w14:paraId="4F1DEF5A" w14:textId="77777777" w:rsidR="00BA2979" w:rsidRDefault="00BA2979" w:rsidP="00BA2979">
      <w:pPr>
        <w:pStyle w:val="af3"/>
      </w:pPr>
    </w:p>
    <w:p w14:paraId="4A742710" w14:textId="77777777" w:rsidR="00BA2979" w:rsidRDefault="00BA2979" w:rsidP="00BA2979">
      <w:pPr>
        <w:pStyle w:val="af3"/>
      </w:pPr>
      <w:r>
        <w:t>def save_data():</w:t>
      </w:r>
    </w:p>
    <w:p w14:paraId="650B62B5" w14:textId="77777777" w:rsidR="00BA2979" w:rsidRDefault="00BA2979" w:rsidP="00BA2979">
      <w:pPr>
        <w:pStyle w:val="af3"/>
      </w:pPr>
    </w:p>
    <w:p w14:paraId="00D6A80D" w14:textId="77777777" w:rsidR="00BA2979" w:rsidRDefault="00BA2979" w:rsidP="00BA2979">
      <w:pPr>
        <w:pStyle w:val="af3"/>
      </w:pPr>
      <w:r>
        <w:t xml:space="preserve">    sex = sex_var.get()</w:t>
      </w:r>
    </w:p>
    <w:p w14:paraId="45F9BC96" w14:textId="77777777" w:rsidR="00BA2979" w:rsidRDefault="00BA2979" w:rsidP="00BA2979">
      <w:pPr>
        <w:pStyle w:val="af3"/>
      </w:pPr>
      <w:r>
        <w:t xml:space="preserve">    service = service_var.get()</w:t>
      </w:r>
    </w:p>
    <w:p w14:paraId="18C4935F" w14:textId="77777777" w:rsidR="00BA2979" w:rsidRDefault="00BA2979" w:rsidP="00BA2979">
      <w:pPr>
        <w:pStyle w:val="af3"/>
      </w:pPr>
      <w:r>
        <w:t xml:space="preserve">    master = master_var.get()</w:t>
      </w:r>
    </w:p>
    <w:p w14:paraId="48567063" w14:textId="77777777" w:rsidR="00BA2979" w:rsidRDefault="00BA2979" w:rsidP="00BA2979">
      <w:pPr>
        <w:pStyle w:val="af3"/>
      </w:pPr>
      <w:r>
        <w:t xml:space="preserve">    duration = duration_entry.get()</w:t>
      </w:r>
    </w:p>
    <w:p w14:paraId="37226DBE" w14:textId="77777777" w:rsidR="00BA2979" w:rsidRDefault="00BA2979" w:rsidP="00BA2979">
      <w:pPr>
        <w:pStyle w:val="af3"/>
      </w:pPr>
      <w:r>
        <w:t xml:space="preserve">    price = price_entry.get()</w:t>
      </w:r>
    </w:p>
    <w:p w14:paraId="3ED8DB74" w14:textId="77777777" w:rsidR="00BA2979" w:rsidRDefault="00BA2979" w:rsidP="00BA2979">
      <w:pPr>
        <w:pStyle w:val="af3"/>
      </w:pPr>
    </w:p>
    <w:p w14:paraId="2067CB48" w14:textId="77777777" w:rsidR="00BA2979" w:rsidRDefault="00BA2979" w:rsidP="00BA2979">
      <w:pPr>
        <w:pStyle w:val="af3"/>
      </w:pPr>
      <w:r>
        <w:t xml:space="preserve">    if not all([sex, service, duration, master, price]):</w:t>
      </w:r>
    </w:p>
    <w:p w14:paraId="48EE5057" w14:textId="77777777" w:rsidR="00BA2979" w:rsidRDefault="00BA2979" w:rsidP="00BA2979">
      <w:pPr>
        <w:pStyle w:val="af3"/>
      </w:pPr>
      <w:r>
        <w:t xml:space="preserve">        messagebox.showwarning("Помилка", "Заповніть усі поля")</w:t>
      </w:r>
    </w:p>
    <w:p w14:paraId="798CE282" w14:textId="77777777" w:rsidR="00BA2979" w:rsidRDefault="00BA2979" w:rsidP="00BA2979">
      <w:pPr>
        <w:pStyle w:val="af3"/>
      </w:pPr>
      <w:r>
        <w:t xml:space="preserve">        return</w:t>
      </w:r>
    </w:p>
    <w:p w14:paraId="2CDA8B51" w14:textId="77777777" w:rsidR="00BA2979" w:rsidRDefault="00BA2979" w:rsidP="00BA2979">
      <w:pPr>
        <w:pStyle w:val="af3"/>
      </w:pPr>
    </w:p>
    <w:p w14:paraId="571F6017" w14:textId="77777777" w:rsidR="00BA2979" w:rsidRDefault="00BA2979" w:rsidP="00BA2979">
      <w:pPr>
        <w:pStyle w:val="af3"/>
      </w:pPr>
      <w:r>
        <w:t xml:space="preserve">    record = {</w:t>
      </w:r>
    </w:p>
    <w:p w14:paraId="69B63F00" w14:textId="77777777" w:rsidR="00BA2979" w:rsidRDefault="00BA2979" w:rsidP="00BA2979">
      <w:pPr>
        <w:pStyle w:val="af3"/>
      </w:pPr>
      <w:r>
        <w:t xml:space="preserve">        "Стать": sex,</w:t>
      </w:r>
    </w:p>
    <w:p w14:paraId="0F9BCB61" w14:textId="77777777" w:rsidR="00BA2979" w:rsidRDefault="00BA2979" w:rsidP="00BA2979">
      <w:pPr>
        <w:pStyle w:val="af3"/>
      </w:pPr>
      <w:r>
        <w:t xml:space="preserve">        "Послуга": service,</w:t>
      </w:r>
    </w:p>
    <w:p w14:paraId="66D5FCB0" w14:textId="77777777" w:rsidR="00BA2979" w:rsidRDefault="00BA2979" w:rsidP="00BA2979">
      <w:pPr>
        <w:pStyle w:val="af3"/>
      </w:pPr>
      <w:r>
        <w:t xml:space="preserve">        "Майстер": master,</w:t>
      </w:r>
    </w:p>
    <w:p w14:paraId="3A4BCB79" w14:textId="77777777" w:rsidR="00BA2979" w:rsidRDefault="00BA2979" w:rsidP="00BA2979">
      <w:pPr>
        <w:pStyle w:val="af3"/>
      </w:pPr>
      <w:r>
        <w:t xml:space="preserve">        "Тривалість": duration,</w:t>
      </w:r>
    </w:p>
    <w:p w14:paraId="08C9AB24" w14:textId="77777777" w:rsidR="00BA2979" w:rsidRDefault="00BA2979" w:rsidP="00BA2979">
      <w:pPr>
        <w:pStyle w:val="af3"/>
      </w:pPr>
      <w:r>
        <w:t xml:space="preserve">        "Вартість": price,</w:t>
      </w:r>
    </w:p>
    <w:p w14:paraId="3BB730D0" w14:textId="77777777" w:rsidR="00BA2979" w:rsidRDefault="00BA2979" w:rsidP="00BA2979">
      <w:pPr>
        <w:pStyle w:val="af3"/>
      </w:pPr>
      <w:r>
        <w:t xml:space="preserve">    }</w:t>
      </w:r>
    </w:p>
    <w:p w14:paraId="7DD85FE5" w14:textId="77777777" w:rsidR="00BA2979" w:rsidRDefault="00BA2979" w:rsidP="00BA2979">
      <w:pPr>
        <w:pStyle w:val="af3"/>
      </w:pPr>
    </w:p>
    <w:p w14:paraId="70E3C734" w14:textId="77777777" w:rsidR="00BA2979" w:rsidRDefault="00BA2979" w:rsidP="00BA2979">
      <w:pPr>
        <w:pStyle w:val="af3"/>
      </w:pPr>
      <w:r>
        <w:t xml:space="preserve">    try:</w:t>
      </w:r>
    </w:p>
    <w:p w14:paraId="6D5E0F32" w14:textId="77777777" w:rsidR="00BA2979" w:rsidRDefault="00BA2979" w:rsidP="00BA2979">
      <w:pPr>
        <w:pStyle w:val="af3"/>
      </w:pPr>
      <w:r>
        <w:t xml:space="preserve">        if os.path.exists(FILE_NAME):</w:t>
      </w:r>
    </w:p>
    <w:p w14:paraId="4C79F45D" w14:textId="77777777" w:rsidR="00BA2979" w:rsidRDefault="00BA2979" w:rsidP="00BA2979">
      <w:pPr>
        <w:pStyle w:val="af3"/>
      </w:pPr>
      <w:r>
        <w:t xml:space="preserve">            workbook = openpyxl.load_workbook(FILE_NAME)</w:t>
      </w:r>
    </w:p>
    <w:p w14:paraId="7DA06FB8" w14:textId="77777777" w:rsidR="00BA2979" w:rsidRDefault="00BA2979" w:rsidP="00BA2979">
      <w:pPr>
        <w:pStyle w:val="af3"/>
      </w:pPr>
      <w:r>
        <w:t xml:space="preserve">            service_sheet = workbook.active</w:t>
      </w:r>
    </w:p>
    <w:p w14:paraId="0EEAE12E" w14:textId="77777777" w:rsidR="00BA2979" w:rsidRDefault="00BA2979" w:rsidP="00BA2979">
      <w:pPr>
        <w:pStyle w:val="af3"/>
      </w:pPr>
      <w:r>
        <w:t xml:space="preserve">        else:</w:t>
      </w:r>
    </w:p>
    <w:p w14:paraId="63CD5496" w14:textId="77777777" w:rsidR="00BA2979" w:rsidRDefault="00BA2979" w:rsidP="00BA2979">
      <w:pPr>
        <w:pStyle w:val="af3"/>
      </w:pPr>
      <w:r>
        <w:t xml:space="preserve">            workbook = openpyxl.Workbook()</w:t>
      </w:r>
    </w:p>
    <w:p w14:paraId="5732E525" w14:textId="77777777" w:rsidR="00BA2979" w:rsidRDefault="00BA2979" w:rsidP="00BA2979">
      <w:pPr>
        <w:pStyle w:val="af3"/>
      </w:pPr>
      <w:r>
        <w:t xml:space="preserve">            service_sheet = workbook.active</w:t>
      </w:r>
    </w:p>
    <w:p w14:paraId="568D906F" w14:textId="77777777" w:rsidR="00BA2979" w:rsidRDefault="00BA2979" w:rsidP="00BA2979">
      <w:pPr>
        <w:pStyle w:val="af3"/>
      </w:pPr>
      <w:r>
        <w:t xml:space="preserve">            service_sheet.append(list(record.keys()))</w:t>
      </w:r>
    </w:p>
    <w:p w14:paraId="0FEAE3EB" w14:textId="77777777" w:rsidR="00BA2979" w:rsidRDefault="00BA2979" w:rsidP="00BA2979">
      <w:pPr>
        <w:pStyle w:val="af3"/>
      </w:pPr>
    </w:p>
    <w:p w14:paraId="41366FEF" w14:textId="77777777" w:rsidR="00BA2979" w:rsidRDefault="00BA2979" w:rsidP="00BA2979">
      <w:pPr>
        <w:pStyle w:val="af3"/>
      </w:pPr>
      <w:r>
        <w:t xml:space="preserve">        service_sheet.append(list(record.values()))</w:t>
      </w:r>
    </w:p>
    <w:p w14:paraId="6070FB30" w14:textId="77777777" w:rsidR="00BA2979" w:rsidRDefault="00BA2979" w:rsidP="00BA2979">
      <w:pPr>
        <w:pStyle w:val="af3"/>
      </w:pPr>
    </w:p>
    <w:p w14:paraId="696158B2" w14:textId="77777777" w:rsidR="00BA2979" w:rsidRDefault="00BA2979" w:rsidP="00BA2979">
      <w:pPr>
        <w:pStyle w:val="af3"/>
      </w:pPr>
      <w:r>
        <w:t xml:space="preserve">        for col in service_sheet.columns:</w:t>
      </w:r>
    </w:p>
    <w:p w14:paraId="569492F5" w14:textId="77777777" w:rsidR="00BA2979" w:rsidRDefault="00BA2979" w:rsidP="00BA2979">
      <w:pPr>
        <w:pStyle w:val="af3"/>
      </w:pPr>
      <w:r>
        <w:t xml:space="preserve">            max_length = 0</w:t>
      </w:r>
    </w:p>
    <w:p w14:paraId="1CD6A93B" w14:textId="77777777" w:rsidR="00BA2979" w:rsidRDefault="00BA2979" w:rsidP="00BA2979">
      <w:pPr>
        <w:pStyle w:val="af3"/>
      </w:pPr>
      <w:r>
        <w:t xml:space="preserve">            column_letter = col[0].column_letter</w:t>
      </w:r>
    </w:p>
    <w:p w14:paraId="7227094F" w14:textId="77777777" w:rsidR="00BA2979" w:rsidRDefault="00BA2979" w:rsidP="00BA2979">
      <w:pPr>
        <w:pStyle w:val="af3"/>
      </w:pPr>
      <w:r>
        <w:t xml:space="preserve">            for cell in col:</w:t>
      </w:r>
    </w:p>
    <w:p w14:paraId="5E9D0379" w14:textId="77777777" w:rsidR="00BA2979" w:rsidRDefault="00BA2979" w:rsidP="00BA2979">
      <w:pPr>
        <w:pStyle w:val="af3"/>
      </w:pPr>
      <w:r>
        <w:t xml:space="preserve">                cell.alignment = Alignment(horizontal="left")</w:t>
      </w:r>
    </w:p>
    <w:p w14:paraId="489B28D3" w14:textId="77777777" w:rsidR="00BA2979" w:rsidRDefault="00BA2979" w:rsidP="00BA2979">
      <w:pPr>
        <w:pStyle w:val="af3"/>
      </w:pPr>
      <w:r>
        <w:t xml:space="preserve">                if cell.value:</w:t>
      </w:r>
    </w:p>
    <w:p w14:paraId="037A07C3" w14:textId="77777777" w:rsidR="00BA2979" w:rsidRDefault="00BA2979" w:rsidP="00BA2979">
      <w:pPr>
        <w:pStyle w:val="af3"/>
      </w:pPr>
      <w:r>
        <w:t xml:space="preserve">                    max_length = max(max_length, len(str(cell.value)))</w:t>
      </w:r>
    </w:p>
    <w:p w14:paraId="7B8886E6" w14:textId="77777777" w:rsidR="00BA2979" w:rsidRDefault="00BA2979" w:rsidP="00BA2979">
      <w:pPr>
        <w:pStyle w:val="af3"/>
      </w:pPr>
      <w:r>
        <w:t xml:space="preserve">            service_sheet.column_dimensions[column_letter].width = max_length + 2</w:t>
      </w:r>
    </w:p>
    <w:p w14:paraId="3FAC1533" w14:textId="77777777" w:rsidR="00BA2979" w:rsidRDefault="00BA2979" w:rsidP="00BA2979">
      <w:pPr>
        <w:pStyle w:val="af3"/>
      </w:pPr>
    </w:p>
    <w:p w14:paraId="47B611E1" w14:textId="77777777" w:rsidR="00BA2979" w:rsidRDefault="00BA2979" w:rsidP="00BA2979">
      <w:pPr>
        <w:pStyle w:val="af3"/>
      </w:pPr>
      <w:r>
        <w:t xml:space="preserve">        for row in service_sheet.iter_rows():</w:t>
      </w:r>
    </w:p>
    <w:p w14:paraId="2ED8C21A" w14:textId="77777777" w:rsidR="00BA2979" w:rsidRDefault="00BA2979" w:rsidP="00BA2979">
      <w:pPr>
        <w:pStyle w:val="af3"/>
      </w:pPr>
      <w:r>
        <w:t xml:space="preserve">            for cell in row:</w:t>
      </w:r>
    </w:p>
    <w:p w14:paraId="4C9B1F5C" w14:textId="77777777" w:rsidR="00BA2979" w:rsidRDefault="00BA2979" w:rsidP="00BA2979">
      <w:pPr>
        <w:pStyle w:val="af3"/>
      </w:pPr>
      <w:r>
        <w:t xml:space="preserve">                cell.alignment = Alignment(horizontal="left")</w:t>
      </w:r>
    </w:p>
    <w:p w14:paraId="760EE3EF" w14:textId="77777777" w:rsidR="00BA2979" w:rsidRDefault="00BA2979" w:rsidP="00BA2979">
      <w:pPr>
        <w:pStyle w:val="af3"/>
      </w:pPr>
    </w:p>
    <w:p w14:paraId="344B4E06" w14:textId="77777777" w:rsidR="00BA2979" w:rsidRDefault="00BA2979" w:rsidP="00BA2979">
      <w:pPr>
        <w:pStyle w:val="af3"/>
      </w:pPr>
      <w:r>
        <w:t xml:space="preserve">        workbook.save(FILE_NAME)</w:t>
      </w:r>
    </w:p>
    <w:p w14:paraId="47FCFBF2" w14:textId="77777777" w:rsidR="00BA2979" w:rsidRDefault="00BA2979" w:rsidP="00BA2979">
      <w:pPr>
        <w:pStyle w:val="af3"/>
      </w:pPr>
      <w:r>
        <w:t xml:space="preserve">    except Exception as e:</w:t>
      </w:r>
    </w:p>
    <w:p w14:paraId="4F5A3C7E" w14:textId="77777777" w:rsidR="00BA2979" w:rsidRDefault="00BA2979" w:rsidP="00BA2979">
      <w:pPr>
        <w:pStyle w:val="af3"/>
      </w:pPr>
      <w:r>
        <w:t xml:space="preserve">        messagebox.showerror("Помилка", f"Не вдалося зберегти файл: {e}")</w:t>
      </w:r>
    </w:p>
    <w:p w14:paraId="53CF95D9" w14:textId="77777777" w:rsidR="00BA2979" w:rsidRDefault="00BA2979" w:rsidP="00BA2979">
      <w:pPr>
        <w:pStyle w:val="af3"/>
      </w:pPr>
    </w:p>
    <w:p w14:paraId="5DB48B22" w14:textId="77777777" w:rsidR="00BA2979" w:rsidRDefault="00BA2979" w:rsidP="00BA2979">
      <w:pPr>
        <w:pStyle w:val="af3"/>
      </w:pPr>
      <w:r>
        <w:t xml:space="preserve">    messagebox.showinfo("Успіх", f"Дані збережено до {FILE_NAME}!)")</w:t>
      </w:r>
    </w:p>
    <w:p w14:paraId="724A875E" w14:textId="77777777" w:rsidR="00BA2979" w:rsidRDefault="00BA2979" w:rsidP="00BA2979">
      <w:pPr>
        <w:pStyle w:val="af3"/>
      </w:pPr>
    </w:p>
    <w:p w14:paraId="30381032" w14:textId="77777777" w:rsidR="00BA2979" w:rsidRDefault="00BA2979" w:rsidP="00BA2979">
      <w:pPr>
        <w:pStyle w:val="af3"/>
      </w:pPr>
      <w:r>
        <w:t xml:space="preserve">    clear_fields()</w:t>
      </w:r>
    </w:p>
    <w:p w14:paraId="71D20921" w14:textId="77777777" w:rsidR="00BA2979" w:rsidRDefault="00BA2979" w:rsidP="00BA2979">
      <w:pPr>
        <w:pStyle w:val="af3"/>
      </w:pPr>
    </w:p>
    <w:p w14:paraId="21B53552" w14:textId="77777777" w:rsidR="00BA2979" w:rsidRDefault="00BA2979" w:rsidP="00BA2979">
      <w:pPr>
        <w:pStyle w:val="af3"/>
      </w:pPr>
    </w:p>
    <w:p w14:paraId="3FCB47DB" w14:textId="77777777" w:rsidR="00BA2979" w:rsidRDefault="00BA2979" w:rsidP="00BA2979">
      <w:pPr>
        <w:pStyle w:val="af3"/>
      </w:pPr>
      <w:r>
        <w:t>def clear_fields():</w:t>
      </w:r>
    </w:p>
    <w:p w14:paraId="749077D2" w14:textId="77777777" w:rsidR="00BA2979" w:rsidRDefault="00BA2979" w:rsidP="00BA2979">
      <w:pPr>
        <w:pStyle w:val="af3"/>
      </w:pPr>
    </w:p>
    <w:p w14:paraId="65519644" w14:textId="77777777" w:rsidR="00BA2979" w:rsidRDefault="00BA2979" w:rsidP="00BA2979">
      <w:pPr>
        <w:pStyle w:val="af3"/>
      </w:pPr>
      <w:r>
        <w:t xml:space="preserve">    sex_cb.set("")</w:t>
      </w:r>
    </w:p>
    <w:p w14:paraId="05FEACF6" w14:textId="77777777" w:rsidR="00BA2979" w:rsidRDefault="00BA2979" w:rsidP="00BA2979">
      <w:pPr>
        <w:pStyle w:val="af3"/>
      </w:pPr>
    </w:p>
    <w:p w14:paraId="163E0F52" w14:textId="77777777" w:rsidR="00BA2979" w:rsidRDefault="00BA2979" w:rsidP="00BA2979">
      <w:pPr>
        <w:pStyle w:val="af3"/>
      </w:pPr>
      <w:r>
        <w:t xml:space="preserve">    master_cb["values"] = []</w:t>
      </w:r>
    </w:p>
    <w:p w14:paraId="65DE67DF" w14:textId="77777777" w:rsidR="00BA2979" w:rsidRDefault="00BA2979" w:rsidP="00BA2979">
      <w:pPr>
        <w:pStyle w:val="af3"/>
      </w:pPr>
      <w:r>
        <w:t xml:space="preserve">    master_cb.set("")</w:t>
      </w:r>
    </w:p>
    <w:p w14:paraId="2043C0DD" w14:textId="77777777" w:rsidR="00BA2979" w:rsidRDefault="00BA2979" w:rsidP="00BA2979">
      <w:pPr>
        <w:pStyle w:val="af3"/>
      </w:pPr>
    </w:p>
    <w:p w14:paraId="624A9282" w14:textId="77777777" w:rsidR="00BA2979" w:rsidRDefault="00BA2979" w:rsidP="00BA2979">
      <w:pPr>
        <w:pStyle w:val="af3"/>
      </w:pPr>
      <w:r>
        <w:t xml:space="preserve">    service_cb["values"] = []</w:t>
      </w:r>
    </w:p>
    <w:p w14:paraId="61E37637" w14:textId="77777777" w:rsidR="00BA2979" w:rsidRDefault="00BA2979" w:rsidP="00BA2979">
      <w:pPr>
        <w:pStyle w:val="af3"/>
      </w:pPr>
      <w:r>
        <w:t xml:space="preserve">    service_cb.set("")</w:t>
      </w:r>
    </w:p>
    <w:p w14:paraId="6E3B18E2" w14:textId="77777777" w:rsidR="00BA2979" w:rsidRDefault="00BA2979" w:rsidP="00BA2979">
      <w:pPr>
        <w:pStyle w:val="af3"/>
      </w:pPr>
    </w:p>
    <w:p w14:paraId="6C368E6F" w14:textId="77777777" w:rsidR="00BA2979" w:rsidRDefault="00BA2979" w:rsidP="00BA2979">
      <w:pPr>
        <w:pStyle w:val="af3"/>
      </w:pPr>
      <w:r>
        <w:t xml:space="preserve">    duration_var.set("")</w:t>
      </w:r>
    </w:p>
    <w:p w14:paraId="04032DBE" w14:textId="77777777" w:rsidR="00BA2979" w:rsidRDefault="00BA2979" w:rsidP="00BA2979">
      <w:pPr>
        <w:pStyle w:val="af3"/>
      </w:pPr>
      <w:r>
        <w:t xml:space="preserve">    price_var.set("")</w:t>
      </w:r>
    </w:p>
    <w:p w14:paraId="08FE776B" w14:textId="77777777" w:rsidR="00BA2979" w:rsidRDefault="00BA2979" w:rsidP="00BA2979">
      <w:pPr>
        <w:pStyle w:val="af3"/>
      </w:pPr>
    </w:p>
    <w:p w14:paraId="2537E97D" w14:textId="77777777" w:rsidR="00BA2979" w:rsidRDefault="00BA2979" w:rsidP="00BA2979">
      <w:pPr>
        <w:pStyle w:val="af3"/>
      </w:pPr>
    </w:p>
    <w:p w14:paraId="6D051AED" w14:textId="77777777" w:rsidR="00BA2979" w:rsidRDefault="00BA2979" w:rsidP="00BA2979">
      <w:pPr>
        <w:pStyle w:val="af3"/>
      </w:pPr>
      <w:r>
        <w:t>def open_xlsx():</w:t>
      </w:r>
    </w:p>
    <w:p w14:paraId="77E6F0FA" w14:textId="77777777" w:rsidR="00BA2979" w:rsidRDefault="00BA2979" w:rsidP="00BA2979">
      <w:pPr>
        <w:pStyle w:val="af3"/>
      </w:pPr>
    </w:p>
    <w:p w14:paraId="71B7A2D3" w14:textId="77777777" w:rsidR="00BA2979" w:rsidRDefault="00BA2979" w:rsidP="00BA2979">
      <w:pPr>
        <w:pStyle w:val="af3"/>
      </w:pPr>
      <w:r>
        <w:t xml:space="preserve">    if not os.path.exists(FILE_NAME):</w:t>
      </w:r>
    </w:p>
    <w:p w14:paraId="2CEE6A2C" w14:textId="77777777" w:rsidR="00BA2979" w:rsidRDefault="00BA2979" w:rsidP="00BA2979">
      <w:pPr>
        <w:pStyle w:val="af3"/>
      </w:pPr>
      <w:r>
        <w:t xml:space="preserve">        messagebox.showerror("Помилка", "Файл ще не створений")</w:t>
      </w:r>
    </w:p>
    <w:p w14:paraId="516BD4A7" w14:textId="77777777" w:rsidR="00BA2979" w:rsidRDefault="00BA2979" w:rsidP="00BA2979">
      <w:pPr>
        <w:pStyle w:val="af3"/>
      </w:pPr>
      <w:r>
        <w:t xml:space="preserve">        return</w:t>
      </w:r>
    </w:p>
    <w:p w14:paraId="30C9ED20" w14:textId="77777777" w:rsidR="00BA2979" w:rsidRDefault="00BA2979" w:rsidP="00BA2979">
      <w:pPr>
        <w:pStyle w:val="af3"/>
      </w:pPr>
    </w:p>
    <w:p w14:paraId="4D9AB207" w14:textId="77777777" w:rsidR="00BA2979" w:rsidRDefault="00BA2979" w:rsidP="00BA2979">
      <w:pPr>
        <w:pStyle w:val="af3"/>
      </w:pPr>
      <w:r>
        <w:t xml:space="preserve">    os.startfile(FILE_NAME)</w:t>
      </w:r>
    </w:p>
    <w:p w14:paraId="42AC825F" w14:textId="77777777" w:rsidR="00BA2979" w:rsidRDefault="00BA2979" w:rsidP="00BA2979">
      <w:pPr>
        <w:pStyle w:val="af3"/>
      </w:pPr>
    </w:p>
    <w:p w14:paraId="6F124974" w14:textId="77777777" w:rsidR="00BA2979" w:rsidRDefault="00BA2979" w:rsidP="00BA2979">
      <w:pPr>
        <w:pStyle w:val="af3"/>
      </w:pPr>
    </w:p>
    <w:p w14:paraId="2B98EA44" w14:textId="77777777" w:rsidR="00BA2979" w:rsidRDefault="00BA2979" w:rsidP="00BA2979">
      <w:pPr>
        <w:pStyle w:val="af3"/>
      </w:pPr>
      <w:r>
        <w:t>global_frame = tkr.LabelFrame(</w:t>
      </w:r>
    </w:p>
    <w:p w14:paraId="246007C0" w14:textId="77777777" w:rsidR="00BA2979" w:rsidRDefault="00BA2979" w:rsidP="00BA2979">
      <w:pPr>
        <w:pStyle w:val="af3"/>
      </w:pPr>
      <w:r>
        <w:t xml:space="preserve">    root,</w:t>
      </w:r>
    </w:p>
    <w:p w14:paraId="13160A73" w14:textId="77777777" w:rsidR="00BA2979" w:rsidRDefault="00BA2979" w:rsidP="00BA2979">
      <w:pPr>
        <w:pStyle w:val="af3"/>
      </w:pPr>
      <w:r>
        <w:t xml:space="preserve">    text="Вхідні дані:",</w:t>
      </w:r>
    </w:p>
    <w:p w14:paraId="4F9B8C02" w14:textId="77777777" w:rsidR="00BA2979" w:rsidRDefault="00BA2979" w:rsidP="00BA2979">
      <w:pPr>
        <w:pStyle w:val="af3"/>
      </w:pPr>
      <w:r>
        <w:t xml:space="preserve">    bg=BG_COLOR,</w:t>
      </w:r>
    </w:p>
    <w:p w14:paraId="1D570557" w14:textId="77777777" w:rsidR="00BA2979" w:rsidRDefault="00BA2979" w:rsidP="00BA2979">
      <w:pPr>
        <w:pStyle w:val="af3"/>
      </w:pPr>
      <w:r>
        <w:t xml:space="preserve">    fg=ACCENT_COLOR,</w:t>
      </w:r>
    </w:p>
    <w:p w14:paraId="2E74A190" w14:textId="77777777" w:rsidR="00BA2979" w:rsidRDefault="00BA2979" w:rsidP="00BA2979">
      <w:pPr>
        <w:pStyle w:val="af3"/>
      </w:pPr>
      <w:r>
        <w:t xml:space="preserve">    font=FONT_BOLD,</w:t>
      </w:r>
    </w:p>
    <w:p w14:paraId="4B66EBAD" w14:textId="77777777" w:rsidR="00BA2979" w:rsidRDefault="00BA2979" w:rsidP="00BA2979">
      <w:pPr>
        <w:pStyle w:val="af3"/>
      </w:pPr>
      <w:r>
        <w:t xml:space="preserve">    relief=tkr.RIDGE,</w:t>
      </w:r>
    </w:p>
    <w:p w14:paraId="466C27EF" w14:textId="77777777" w:rsidR="00BA2979" w:rsidRDefault="00BA2979" w:rsidP="00BA2979">
      <w:pPr>
        <w:pStyle w:val="af3"/>
      </w:pPr>
      <w:r>
        <w:t xml:space="preserve">    bd=2,</w:t>
      </w:r>
    </w:p>
    <w:p w14:paraId="3E44DEBB" w14:textId="77777777" w:rsidR="00BA2979" w:rsidRDefault="00BA2979" w:rsidP="00BA2979">
      <w:pPr>
        <w:pStyle w:val="af3"/>
      </w:pPr>
      <w:r>
        <w:t>)</w:t>
      </w:r>
    </w:p>
    <w:p w14:paraId="73217CC7" w14:textId="77777777" w:rsidR="00BA2979" w:rsidRDefault="00BA2979" w:rsidP="00BA2979">
      <w:pPr>
        <w:pStyle w:val="af3"/>
      </w:pPr>
      <w:r>
        <w:t>global_frame.place(y=20, x=20, width=330, height=250)</w:t>
      </w:r>
    </w:p>
    <w:p w14:paraId="66BCDE1E" w14:textId="77777777" w:rsidR="00BA2979" w:rsidRDefault="00BA2979" w:rsidP="00BA2979">
      <w:pPr>
        <w:pStyle w:val="af3"/>
      </w:pPr>
    </w:p>
    <w:p w14:paraId="76A2209A" w14:textId="77777777" w:rsidR="00BA2979" w:rsidRDefault="00BA2979" w:rsidP="00BA2979">
      <w:pPr>
        <w:pStyle w:val="af3"/>
      </w:pPr>
      <w:r>
        <w:t>labels = ["Стать:", "Назва послуги:", "ПІБ майстра:", "Тривалість:", "Вартість:"]</w:t>
      </w:r>
    </w:p>
    <w:p w14:paraId="44C9AFE0" w14:textId="77777777" w:rsidR="00BA2979" w:rsidRDefault="00BA2979" w:rsidP="00BA2979">
      <w:pPr>
        <w:pStyle w:val="af3"/>
      </w:pPr>
    </w:p>
    <w:p w14:paraId="086D0F00" w14:textId="77777777" w:rsidR="00BA2979" w:rsidRDefault="00BA2979" w:rsidP="00BA2979">
      <w:pPr>
        <w:pStyle w:val="af3"/>
      </w:pPr>
      <w:r>
        <w:t>for i, text in enumerate(labels):</w:t>
      </w:r>
    </w:p>
    <w:p w14:paraId="5AE538AF" w14:textId="77777777" w:rsidR="00BA2979" w:rsidRDefault="00BA2979" w:rsidP="00BA2979">
      <w:pPr>
        <w:pStyle w:val="af3"/>
      </w:pPr>
      <w:r>
        <w:lastRenderedPageBreak/>
        <w:t xml:space="preserve">    tkr.Label(global_frame, text=text, bg=BG_COLOR, fg=TEXT_COLOR, font=FONT_MAIN).grid(</w:t>
      </w:r>
    </w:p>
    <w:p w14:paraId="26BC6891" w14:textId="77777777" w:rsidR="00BA2979" w:rsidRDefault="00BA2979" w:rsidP="00BA2979">
      <w:pPr>
        <w:pStyle w:val="af3"/>
      </w:pPr>
      <w:r>
        <w:t xml:space="preserve">        row=i + 1, column=0, sticky="w", padx=20, pady=5</w:t>
      </w:r>
    </w:p>
    <w:p w14:paraId="25045819" w14:textId="77777777" w:rsidR="00BA2979" w:rsidRDefault="00BA2979" w:rsidP="00BA2979">
      <w:pPr>
        <w:pStyle w:val="af3"/>
      </w:pPr>
      <w:r>
        <w:t xml:space="preserve">    )</w:t>
      </w:r>
    </w:p>
    <w:p w14:paraId="32B46D42" w14:textId="77777777" w:rsidR="00BA2979" w:rsidRDefault="00BA2979" w:rsidP="00BA2979">
      <w:pPr>
        <w:pStyle w:val="af3"/>
      </w:pPr>
    </w:p>
    <w:p w14:paraId="4ED03CF7" w14:textId="77777777" w:rsidR="00BA2979" w:rsidRDefault="00BA2979" w:rsidP="00BA2979">
      <w:pPr>
        <w:pStyle w:val="af3"/>
      </w:pPr>
      <w:r>
        <w:t>sex_var = tkr.StringVar()</w:t>
      </w:r>
    </w:p>
    <w:p w14:paraId="25BFAE38" w14:textId="77777777" w:rsidR="00BA2979" w:rsidRDefault="00BA2979" w:rsidP="00BA2979">
      <w:pPr>
        <w:pStyle w:val="af3"/>
      </w:pPr>
      <w:r>
        <w:t>service_var = tkr.StringVar()</w:t>
      </w:r>
    </w:p>
    <w:p w14:paraId="458B4FB1" w14:textId="77777777" w:rsidR="00BA2979" w:rsidRDefault="00BA2979" w:rsidP="00BA2979">
      <w:pPr>
        <w:pStyle w:val="af3"/>
      </w:pPr>
      <w:r>
        <w:t>master_var = tkr.StringVar()</w:t>
      </w:r>
    </w:p>
    <w:p w14:paraId="0C7D1FBB" w14:textId="77777777" w:rsidR="00BA2979" w:rsidRDefault="00BA2979" w:rsidP="00BA2979">
      <w:pPr>
        <w:pStyle w:val="af3"/>
      </w:pPr>
    </w:p>
    <w:p w14:paraId="37370806" w14:textId="77777777" w:rsidR="00BA2979" w:rsidRDefault="00BA2979" w:rsidP="00BA2979">
      <w:pPr>
        <w:pStyle w:val="af3"/>
      </w:pPr>
      <w:r>
        <w:t>sex_cb = ttk.Combobox(</w:t>
      </w:r>
    </w:p>
    <w:p w14:paraId="553BA5C5" w14:textId="77777777" w:rsidR="00BA2979" w:rsidRDefault="00BA2979" w:rsidP="00BA2979">
      <w:pPr>
        <w:pStyle w:val="af3"/>
      </w:pPr>
      <w:r>
        <w:t xml:space="preserve">    global_frame, textvariable=sex_var, values=["чоловіча", "жіноча"], state="readonly"</w:t>
      </w:r>
    </w:p>
    <w:p w14:paraId="6C535D5E" w14:textId="77777777" w:rsidR="00BA2979" w:rsidRDefault="00BA2979" w:rsidP="00BA2979">
      <w:pPr>
        <w:pStyle w:val="af3"/>
      </w:pPr>
      <w:r>
        <w:t>)</w:t>
      </w:r>
    </w:p>
    <w:p w14:paraId="5531C114" w14:textId="77777777" w:rsidR="00BA2979" w:rsidRDefault="00BA2979" w:rsidP="00BA2979">
      <w:pPr>
        <w:pStyle w:val="af3"/>
      </w:pPr>
      <w:r>
        <w:t>service_cb = ttk.Combobox(global_frame, textvariable=service_var, state="readonly")</w:t>
      </w:r>
    </w:p>
    <w:p w14:paraId="70C905B0" w14:textId="77777777" w:rsidR="00BA2979" w:rsidRDefault="00BA2979" w:rsidP="00BA2979">
      <w:pPr>
        <w:pStyle w:val="af3"/>
      </w:pPr>
      <w:r>
        <w:t>master_cb = ttk.Combobox(global_frame, textvariable=master_var, state="readonly")</w:t>
      </w:r>
    </w:p>
    <w:p w14:paraId="6AEC2094" w14:textId="77777777" w:rsidR="00BA2979" w:rsidRDefault="00BA2979" w:rsidP="00BA2979">
      <w:pPr>
        <w:pStyle w:val="af3"/>
      </w:pPr>
    </w:p>
    <w:p w14:paraId="7FAAC07A" w14:textId="77777777" w:rsidR="00BA2979" w:rsidRDefault="00BA2979" w:rsidP="00BA2979">
      <w:pPr>
        <w:pStyle w:val="af3"/>
      </w:pPr>
      <w:r>
        <w:t>sex_cb.grid(row=1, column=1, padx=20, sticky="we")</w:t>
      </w:r>
    </w:p>
    <w:p w14:paraId="54A70C1E" w14:textId="77777777" w:rsidR="00BA2979" w:rsidRDefault="00BA2979" w:rsidP="00BA2979">
      <w:pPr>
        <w:pStyle w:val="af3"/>
      </w:pPr>
      <w:r>
        <w:t>service_cb.grid(row=2, column=1, padx=20, sticky="ew")</w:t>
      </w:r>
    </w:p>
    <w:p w14:paraId="2788C838" w14:textId="77777777" w:rsidR="00BA2979" w:rsidRDefault="00BA2979" w:rsidP="00BA2979">
      <w:pPr>
        <w:pStyle w:val="af3"/>
      </w:pPr>
      <w:r>
        <w:t>master_cb.grid(row=3, column=1, padx=20, sticky="ew")</w:t>
      </w:r>
    </w:p>
    <w:p w14:paraId="4575E6B5" w14:textId="77777777" w:rsidR="00BA2979" w:rsidRDefault="00BA2979" w:rsidP="00BA2979">
      <w:pPr>
        <w:pStyle w:val="af3"/>
      </w:pPr>
    </w:p>
    <w:p w14:paraId="572089D7" w14:textId="77777777" w:rsidR="00BA2979" w:rsidRDefault="00BA2979" w:rsidP="00BA2979">
      <w:pPr>
        <w:pStyle w:val="af3"/>
      </w:pPr>
      <w:r>
        <w:t>duration_var = tkr.StringVar()</w:t>
      </w:r>
    </w:p>
    <w:p w14:paraId="1654E004" w14:textId="77777777" w:rsidR="00BA2979" w:rsidRDefault="00BA2979" w:rsidP="00BA2979">
      <w:pPr>
        <w:pStyle w:val="af3"/>
      </w:pPr>
      <w:r>
        <w:t>price_var = tkr.StringVar()</w:t>
      </w:r>
    </w:p>
    <w:p w14:paraId="5122A3F0" w14:textId="77777777" w:rsidR="00BA2979" w:rsidRDefault="00BA2979" w:rsidP="00BA2979">
      <w:pPr>
        <w:pStyle w:val="af3"/>
      </w:pPr>
    </w:p>
    <w:p w14:paraId="38F807A7" w14:textId="77777777" w:rsidR="00BA2979" w:rsidRDefault="00BA2979" w:rsidP="00BA2979">
      <w:pPr>
        <w:pStyle w:val="af3"/>
      </w:pPr>
      <w:r>
        <w:t>duration_entry = tkr.Entry(global_frame, textvariable=duration_var, state="readonly")</w:t>
      </w:r>
    </w:p>
    <w:p w14:paraId="1E4A66DD" w14:textId="77777777" w:rsidR="00BA2979" w:rsidRDefault="00BA2979" w:rsidP="00BA2979">
      <w:pPr>
        <w:pStyle w:val="af3"/>
      </w:pPr>
      <w:r>
        <w:t>duration_entry.configure(readonlybackground=ACCENT_COLOR, fg=TEXT_COLOR)</w:t>
      </w:r>
    </w:p>
    <w:p w14:paraId="2758F3EB" w14:textId="77777777" w:rsidR="00BA2979" w:rsidRDefault="00BA2979" w:rsidP="00BA2979">
      <w:pPr>
        <w:pStyle w:val="af3"/>
      </w:pPr>
      <w:r>
        <w:t>duration_entry.grid(row=4, column=1, padx=20, sticky="ew")</w:t>
      </w:r>
    </w:p>
    <w:p w14:paraId="1A924ABA" w14:textId="77777777" w:rsidR="00BA2979" w:rsidRDefault="00BA2979" w:rsidP="00BA2979">
      <w:pPr>
        <w:pStyle w:val="af3"/>
      </w:pPr>
    </w:p>
    <w:p w14:paraId="79497891" w14:textId="77777777" w:rsidR="00BA2979" w:rsidRDefault="00BA2979" w:rsidP="00BA2979">
      <w:pPr>
        <w:pStyle w:val="af3"/>
      </w:pPr>
      <w:r>
        <w:t>price_entry = tkr.Entry(global_frame, textvariable=price_var, state="readonly")</w:t>
      </w:r>
    </w:p>
    <w:p w14:paraId="12A338F5" w14:textId="77777777" w:rsidR="00BA2979" w:rsidRDefault="00BA2979" w:rsidP="00BA2979">
      <w:pPr>
        <w:pStyle w:val="af3"/>
      </w:pPr>
      <w:r>
        <w:t>price_entry.configure(readonlybackground=ACCENT_COLOR, fg=TEXT_COLOR)</w:t>
      </w:r>
    </w:p>
    <w:p w14:paraId="1ACCC03C" w14:textId="77777777" w:rsidR="00BA2979" w:rsidRDefault="00BA2979" w:rsidP="00BA2979">
      <w:pPr>
        <w:pStyle w:val="af3"/>
      </w:pPr>
      <w:r>
        <w:t>price_entry.grid(row=5, column=1, padx=20, sticky="ew")</w:t>
      </w:r>
    </w:p>
    <w:p w14:paraId="3BF77E3C" w14:textId="77777777" w:rsidR="00BA2979" w:rsidRDefault="00BA2979" w:rsidP="00BA2979">
      <w:pPr>
        <w:pStyle w:val="af3"/>
      </w:pPr>
    </w:p>
    <w:p w14:paraId="20B2A5BB" w14:textId="77777777" w:rsidR="00BA2979" w:rsidRDefault="00BA2979" w:rsidP="00BA2979">
      <w:pPr>
        <w:pStyle w:val="af3"/>
      </w:pPr>
    </w:p>
    <w:p w14:paraId="008CB9EC" w14:textId="77777777" w:rsidR="00BA2979" w:rsidRDefault="00BA2979" w:rsidP="00BA2979">
      <w:pPr>
        <w:pStyle w:val="af3"/>
      </w:pPr>
      <w:r>
        <w:t>save_btn = tkr.Button(</w:t>
      </w:r>
    </w:p>
    <w:p w14:paraId="31C5550C" w14:textId="77777777" w:rsidR="00BA2979" w:rsidRDefault="00BA2979" w:rsidP="00BA2979">
      <w:pPr>
        <w:pStyle w:val="af3"/>
      </w:pPr>
      <w:r>
        <w:t xml:space="preserve">    global_frame,</w:t>
      </w:r>
    </w:p>
    <w:p w14:paraId="7A5C7DAE" w14:textId="77777777" w:rsidR="00BA2979" w:rsidRDefault="00BA2979" w:rsidP="00BA2979">
      <w:pPr>
        <w:pStyle w:val="af3"/>
      </w:pPr>
      <w:r>
        <w:t xml:space="preserve">    text="Зберегти",</w:t>
      </w:r>
    </w:p>
    <w:p w14:paraId="494E7D20" w14:textId="77777777" w:rsidR="00BA2979" w:rsidRDefault="00BA2979" w:rsidP="00BA2979">
      <w:pPr>
        <w:pStyle w:val="af3"/>
      </w:pPr>
      <w:r>
        <w:t xml:space="preserve">    bg=BTN_COLOR,</w:t>
      </w:r>
    </w:p>
    <w:p w14:paraId="63230F10" w14:textId="77777777" w:rsidR="00BA2979" w:rsidRDefault="00BA2979" w:rsidP="00BA2979">
      <w:pPr>
        <w:pStyle w:val="af3"/>
      </w:pPr>
      <w:r>
        <w:t xml:space="preserve">    fg=TEXT_COLOR,</w:t>
      </w:r>
    </w:p>
    <w:p w14:paraId="5305BBDE" w14:textId="77777777" w:rsidR="00BA2979" w:rsidRDefault="00BA2979" w:rsidP="00BA2979">
      <w:pPr>
        <w:pStyle w:val="af3"/>
      </w:pPr>
      <w:r>
        <w:t xml:space="preserve">    command=save_data,</w:t>
      </w:r>
    </w:p>
    <w:p w14:paraId="1E05126F" w14:textId="77777777" w:rsidR="00BA2979" w:rsidRDefault="00BA2979" w:rsidP="00BA2979">
      <w:pPr>
        <w:pStyle w:val="af3"/>
      </w:pPr>
      <w:r>
        <w:t xml:space="preserve">    relief=tkr.FLAT,</w:t>
      </w:r>
    </w:p>
    <w:p w14:paraId="43A0FD8C" w14:textId="77777777" w:rsidR="00BA2979" w:rsidRDefault="00BA2979" w:rsidP="00BA2979">
      <w:pPr>
        <w:pStyle w:val="af3"/>
      </w:pPr>
      <w:r>
        <w:t xml:space="preserve">    cursor="hand2",</w:t>
      </w:r>
    </w:p>
    <w:p w14:paraId="122BB9CE" w14:textId="77777777" w:rsidR="00BA2979" w:rsidRDefault="00BA2979" w:rsidP="00BA2979">
      <w:pPr>
        <w:pStyle w:val="af3"/>
      </w:pPr>
      <w:r>
        <w:t>)</w:t>
      </w:r>
    </w:p>
    <w:p w14:paraId="3283D46D" w14:textId="77777777" w:rsidR="00BA2979" w:rsidRDefault="00BA2979" w:rsidP="00BA2979">
      <w:pPr>
        <w:pStyle w:val="af3"/>
      </w:pPr>
      <w:r>
        <w:t>save_btn.place(y=180, x=22, width=85)</w:t>
      </w:r>
    </w:p>
    <w:p w14:paraId="0679231B" w14:textId="77777777" w:rsidR="00BA2979" w:rsidRDefault="00BA2979" w:rsidP="00BA2979">
      <w:pPr>
        <w:pStyle w:val="af3"/>
      </w:pPr>
    </w:p>
    <w:p w14:paraId="70447D8D" w14:textId="77777777" w:rsidR="00BA2979" w:rsidRDefault="00BA2979" w:rsidP="00BA2979">
      <w:pPr>
        <w:pStyle w:val="af3"/>
      </w:pPr>
      <w:r>
        <w:t>reset_button = tkr.Button(</w:t>
      </w:r>
    </w:p>
    <w:p w14:paraId="0E9173A6" w14:textId="77777777" w:rsidR="00BA2979" w:rsidRDefault="00BA2979" w:rsidP="00BA2979">
      <w:pPr>
        <w:pStyle w:val="af3"/>
      </w:pPr>
      <w:r>
        <w:t xml:space="preserve">    global_frame,</w:t>
      </w:r>
    </w:p>
    <w:p w14:paraId="7D0E70A8" w14:textId="77777777" w:rsidR="00BA2979" w:rsidRDefault="00BA2979" w:rsidP="00BA2979">
      <w:pPr>
        <w:pStyle w:val="af3"/>
      </w:pPr>
      <w:r>
        <w:t xml:space="preserve">    text="Очистити",</w:t>
      </w:r>
    </w:p>
    <w:p w14:paraId="2E04D691" w14:textId="77777777" w:rsidR="00BA2979" w:rsidRDefault="00BA2979" w:rsidP="00BA2979">
      <w:pPr>
        <w:pStyle w:val="af3"/>
      </w:pPr>
      <w:r>
        <w:t xml:space="preserve">    bg=BTN_COLOR,</w:t>
      </w:r>
    </w:p>
    <w:p w14:paraId="0AA84422" w14:textId="77777777" w:rsidR="00BA2979" w:rsidRDefault="00BA2979" w:rsidP="00BA2979">
      <w:pPr>
        <w:pStyle w:val="af3"/>
      </w:pPr>
      <w:r>
        <w:t xml:space="preserve">    fg=TEXT_COLOR,</w:t>
      </w:r>
    </w:p>
    <w:p w14:paraId="744A7C74" w14:textId="77777777" w:rsidR="00BA2979" w:rsidRDefault="00BA2979" w:rsidP="00BA2979">
      <w:pPr>
        <w:pStyle w:val="af3"/>
      </w:pPr>
      <w:r>
        <w:t xml:space="preserve">    command=clear_fields,</w:t>
      </w:r>
    </w:p>
    <w:p w14:paraId="68955F81" w14:textId="77777777" w:rsidR="00BA2979" w:rsidRDefault="00BA2979" w:rsidP="00BA2979">
      <w:pPr>
        <w:pStyle w:val="af3"/>
      </w:pPr>
      <w:r>
        <w:t xml:space="preserve">    relief=tkr.FLAT,</w:t>
      </w:r>
    </w:p>
    <w:p w14:paraId="457DD152" w14:textId="77777777" w:rsidR="00BA2979" w:rsidRDefault="00BA2979" w:rsidP="00BA2979">
      <w:pPr>
        <w:pStyle w:val="af3"/>
      </w:pPr>
      <w:r>
        <w:t xml:space="preserve">    cursor="hand2",</w:t>
      </w:r>
    </w:p>
    <w:p w14:paraId="06D4217E" w14:textId="77777777" w:rsidR="00BA2979" w:rsidRDefault="00BA2979" w:rsidP="00BA2979">
      <w:pPr>
        <w:pStyle w:val="af3"/>
      </w:pPr>
      <w:r>
        <w:t>)</w:t>
      </w:r>
    </w:p>
    <w:p w14:paraId="13158511" w14:textId="77777777" w:rsidR="00BA2979" w:rsidRDefault="00BA2979" w:rsidP="00BA2979">
      <w:pPr>
        <w:pStyle w:val="af3"/>
      </w:pPr>
      <w:r>
        <w:t>reset_button.place(y=180, x=117, width=85)</w:t>
      </w:r>
    </w:p>
    <w:p w14:paraId="3B9E89AF" w14:textId="77777777" w:rsidR="00BA2979" w:rsidRDefault="00BA2979" w:rsidP="00BA2979">
      <w:pPr>
        <w:pStyle w:val="af3"/>
      </w:pPr>
    </w:p>
    <w:p w14:paraId="4C14D45E" w14:textId="77777777" w:rsidR="00BA2979" w:rsidRDefault="00BA2979" w:rsidP="00BA2979">
      <w:pPr>
        <w:pStyle w:val="af3"/>
      </w:pPr>
      <w:r>
        <w:t>open_button = tkr.Button(</w:t>
      </w:r>
    </w:p>
    <w:p w14:paraId="5623F32A" w14:textId="77777777" w:rsidR="00BA2979" w:rsidRDefault="00BA2979" w:rsidP="00BA2979">
      <w:pPr>
        <w:pStyle w:val="af3"/>
      </w:pPr>
      <w:r>
        <w:t xml:space="preserve">    global_frame,</w:t>
      </w:r>
    </w:p>
    <w:p w14:paraId="3C346401" w14:textId="77777777" w:rsidR="00BA2979" w:rsidRDefault="00BA2979" w:rsidP="00BA2979">
      <w:pPr>
        <w:pStyle w:val="af3"/>
      </w:pPr>
      <w:r>
        <w:t xml:space="preserve">    text="Відкрити xlsx",</w:t>
      </w:r>
    </w:p>
    <w:p w14:paraId="40ED5AB9" w14:textId="77777777" w:rsidR="00BA2979" w:rsidRDefault="00BA2979" w:rsidP="00BA2979">
      <w:pPr>
        <w:pStyle w:val="af3"/>
      </w:pPr>
      <w:r>
        <w:t xml:space="preserve">    bg=BTN_COLOR,</w:t>
      </w:r>
    </w:p>
    <w:p w14:paraId="6CBE354F" w14:textId="77777777" w:rsidR="00BA2979" w:rsidRDefault="00BA2979" w:rsidP="00BA2979">
      <w:pPr>
        <w:pStyle w:val="af3"/>
      </w:pPr>
      <w:r>
        <w:t xml:space="preserve">    fg=TEXT_COLOR,</w:t>
      </w:r>
    </w:p>
    <w:p w14:paraId="58100A30" w14:textId="77777777" w:rsidR="00BA2979" w:rsidRDefault="00BA2979" w:rsidP="00BA2979">
      <w:pPr>
        <w:pStyle w:val="af3"/>
      </w:pPr>
      <w:r>
        <w:t xml:space="preserve">    command=open_xlsx,</w:t>
      </w:r>
    </w:p>
    <w:p w14:paraId="7A63C241" w14:textId="77777777" w:rsidR="00BA2979" w:rsidRDefault="00BA2979" w:rsidP="00BA2979">
      <w:pPr>
        <w:pStyle w:val="af3"/>
      </w:pPr>
      <w:r>
        <w:lastRenderedPageBreak/>
        <w:t xml:space="preserve">    relief=tkr.FLAT,</w:t>
      </w:r>
    </w:p>
    <w:p w14:paraId="60202A40" w14:textId="77777777" w:rsidR="00BA2979" w:rsidRDefault="00BA2979" w:rsidP="00BA2979">
      <w:pPr>
        <w:pStyle w:val="af3"/>
      </w:pPr>
      <w:r>
        <w:t xml:space="preserve">    cursor="hand2",</w:t>
      </w:r>
    </w:p>
    <w:p w14:paraId="4D01D628" w14:textId="77777777" w:rsidR="00BA2979" w:rsidRDefault="00BA2979" w:rsidP="00BA2979">
      <w:pPr>
        <w:pStyle w:val="af3"/>
      </w:pPr>
      <w:r>
        <w:t>)</w:t>
      </w:r>
    </w:p>
    <w:p w14:paraId="5A818E80" w14:textId="77777777" w:rsidR="00BA2979" w:rsidRDefault="00BA2979" w:rsidP="00BA2979">
      <w:pPr>
        <w:pStyle w:val="af3"/>
      </w:pPr>
      <w:r>
        <w:t>open_button.place(y=180, x=212, width=85)</w:t>
      </w:r>
    </w:p>
    <w:p w14:paraId="3744B9C3" w14:textId="77777777" w:rsidR="00BA2979" w:rsidRDefault="00BA2979" w:rsidP="00BA2979">
      <w:pPr>
        <w:pStyle w:val="af3"/>
      </w:pPr>
    </w:p>
    <w:p w14:paraId="629751F1" w14:textId="77777777" w:rsidR="00BA2979" w:rsidRDefault="00BA2979" w:rsidP="00BA2979">
      <w:pPr>
        <w:pStyle w:val="af3"/>
      </w:pPr>
    </w:p>
    <w:p w14:paraId="622F7E2A" w14:textId="77777777" w:rsidR="00BA2979" w:rsidRDefault="00BA2979" w:rsidP="00BA2979">
      <w:pPr>
        <w:pStyle w:val="af3"/>
      </w:pPr>
      <w:r>
        <w:t>sex_var.trace_add("write", refresh)</w:t>
      </w:r>
    </w:p>
    <w:p w14:paraId="5307F583" w14:textId="77777777" w:rsidR="00BA2979" w:rsidRDefault="00BA2979" w:rsidP="00BA2979">
      <w:pPr>
        <w:pStyle w:val="af3"/>
      </w:pPr>
      <w:r>
        <w:t>service_var.trace_add("write", refresh)</w:t>
      </w:r>
    </w:p>
    <w:p w14:paraId="73627DC6" w14:textId="77777777" w:rsidR="00BA2979" w:rsidRDefault="00BA2979" w:rsidP="00BA2979">
      <w:pPr>
        <w:pStyle w:val="af3"/>
      </w:pPr>
      <w:r>
        <w:t>master_var.trace_add("write", refresh)</w:t>
      </w:r>
    </w:p>
    <w:p w14:paraId="2480174F" w14:textId="77777777" w:rsidR="00BA2979" w:rsidRDefault="00BA2979" w:rsidP="00BA2979">
      <w:pPr>
        <w:pStyle w:val="af3"/>
      </w:pPr>
    </w:p>
    <w:p w14:paraId="610AE745" w14:textId="77777777" w:rsidR="00BA2979" w:rsidRDefault="00BA2979" w:rsidP="00BA2979">
      <w:pPr>
        <w:pStyle w:val="af3"/>
      </w:pPr>
    </w:p>
    <w:p w14:paraId="7A573D65" w14:textId="77777777" w:rsidR="00BA2979" w:rsidRDefault="00BA2979" w:rsidP="00BA2979">
      <w:pPr>
        <w:pStyle w:val="af3"/>
      </w:pPr>
      <w:r>
        <w:t>author = tkr.Label(</w:t>
      </w:r>
    </w:p>
    <w:p w14:paraId="7FDB4B24" w14:textId="77777777" w:rsidR="00BA2979" w:rsidRDefault="00BA2979" w:rsidP="00BA2979">
      <w:pPr>
        <w:pStyle w:val="af3"/>
      </w:pPr>
      <w:r>
        <w:t xml:space="preserve">    root,</w:t>
      </w:r>
    </w:p>
    <w:p w14:paraId="1ADEA33C" w14:textId="77777777" w:rsidR="00BA2979" w:rsidRDefault="00BA2979" w:rsidP="00BA2979">
      <w:pPr>
        <w:pStyle w:val="af3"/>
      </w:pPr>
      <w:r>
        <w:t xml:space="preserve">    text="\u00a9 Шарандак О.В., ПЗ-25-1",</w:t>
      </w:r>
    </w:p>
    <w:p w14:paraId="6A28F1B6" w14:textId="77777777" w:rsidR="00BA2979" w:rsidRDefault="00BA2979" w:rsidP="00BA2979">
      <w:pPr>
        <w:pStyle w:val="af3"/>
      </w:pPr>
      <w:r>
        <w:t xml:space="preserve">    bg=BG_COLOR,</w:t>
      </w:r>
    </w:p>
    <w:p w14:paraId="3FCDC6CF" w14:textId="77777777" w:rsidR="00BA2979" w:rsidRDefault="00BA2979" w:rsidP="00BA2979">
      <w:pPr>
        <w:pStyle w:val="af3"/>
      </w:pPr>
      <w:r>
        <w:t xml:space="preserve">    fg=ACCENT_COLOR,</w:t>
      </w:r>
    </w:p>
    <w:p w14:paraId="5450B80F" w14:textId="77777777" w:rsidR="00BA2979" w:rsidRDefault="00BA2979" w:rsidP="00BA2979">
      <w:pPr>
        <w:pStyle w:val="af3"/>
      </w:pPr>
      <w:r>
        <w:t xml:space="preserve">    font=(font_family, 8, "italic"),</w:t>
      </w:r>
    </w:p>
    <w:p w14:paraId="37B1EE84" w14:textId="77777777" w:rsidR="00BA2979" w:rsidRDefault="00BA2979" w:rsidP="00BA2979">
      <w:pPr>
        <w:pStyle w:val="af3"/>
      </w:pPr>
      <w:r>
        <w:t>)</w:t>
      </w:r>
    </w:p>
    <w:p w14:paraId="40181A57" w14:textId="77777777" w:rsidR="00BA2979" w:rsidRDefault="00BA2979" w:rsidP="00BA2979">
      <w:pPr>
        <w:pStyle w:val="af3"/>
      </w:pPr>
      <w:r>
        <w:t>author.place(x=20, y=280)</w:t>
      </w:r>
    </w:p>
    <w:p w14:paraId="77B75405" w14:textId="77777777" w:rsidR="00BA2979" w:rsidRDefault="00BA2979" w:rsidP="00BA2979">
      <w:pPr>
        <w:pStyle w:val="af3"/>
      </w:pPr>
    </w:p>
    <w:p w14:paraId="4F1F2A8B" w14:textId="77777777" w:rsidR="00BA2979" w:rsidRDefault="00BA2979" w:rsidP="00BA2979">
      <w:pPr>
        <w:pStyle w:val="af3"/>
      </w:pPr>
      <w:r>
        <w:t>refresh()</w:t>
      </w:r>
    </w:p>
    <w:p w14:paraId="79AFF188" w14:textId="77777777" w:rsidR="00BA2979" w:rsidRDefault="00BA2979" w:rsidP="00BA2979">
      <w:pPr>
        <w:pStyle w:val="af3"/>
      </w:pPr>
    </w:p>
    <w:p w14:paraId="6F73101C" w14:textId="6DD1E2D8" w:rsidR="00BA2979" w:rsidRDefault="00BA2979" w:rsidP="00BA2979">
      <w:pPr>
        <w:pStyle w:val="af3"/>
      </w:pPr>
      <w:r>
        <w:t>root.mainloop()</w:t>
      </w:r>
    </w:p>
    <w:p w14:paraId="302D7D54" w14:textId="720CE9D2" w:rsidR="001D13A3" w:rsidRPr="001D13A3" w:rsidRDefault="001D13A3" w:rsidP="001D13A3">
      <w:pPr>
        <w:pStyle w:val="aa"/>
        <w:rPr>
          <w:lang w:val="ru-RU"/>
        </w:rPr>
      </w:pPr>
      <w:r w:rsidRPr="001232DF">
        <w:t xml:space="preserve">Висновок. </w:t>
      </w:r>
      <w:r w:rsidR="00BA2979" w:rsidRPr="00BA2979">
        <w:t>Отримав практичні навички по роботі з csv, xlsx файлами та розробці GUI засобами модуля tkinter.</w:t>
      </w:r>
    </w:p>
    <w:sectPr w:rsidR="001D13A3" w:rsidRPr="001D13A3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4349A" w14:textId="77777777" w:rsidR="0021785C" w:rsidRPr="001232DF" w:rsidRDefault="0021785C" w:rsidP="00C25072">
      <w:pPr>
        <w:spacing w:line="240" w:lineRule="auto"/>
      </w:pPr>
      <w:r w:rsidRPr="001232DF">
        <w:separator/>
      </w:r>
    </w:p>
  </w:endnote>
  <w:endnote w:type="continuationSeparator" w:id="0">
    <w:p w14:paraId="5AF2A7F7" w14:textId="77777777" w:rsidR="0021785C" w:rsidRPr="001232DF" w:rsidRDefault="0021785C" w:rsidP="00C25072">
      <w:pPr>
        <w:spacing w:line="240" w:lineRule="auto"/>
      </w:pPr>
      <w:r w:rsidRPr="001232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A43" w14:textId="4FF916D7" w:rsidR="007E65E2" w:rsidRPr="00447FA6" w:rsidRDefault="00B26843" w:rsidP="00DF6B87">
    <w:pPr>
      <w:pStyle w:val="a8"/>
      <w:ind w:firstLine="3969"/>
      <w:rPr>
        <w:sz w:val="28"/>
        <w:szCs w:val="20"/>
        <w:lang w:val="en-US"/>
      </w:rPr>
    </w:pPr>
    <w:r w:rsidRPr="001232DF">
      <w:rPr>
        <w:sz w:val="28"/>
        <w:szCs w:val="20"/>
      </w:rPr>
      <w:t>F2</w:t>
    </w:r>
    <w:r w:rsidR="00ED492E" w:rsidRPr="001232DF">
      <w:rPr>
        <w:sz w:val="28"/>
        <w:szCs w:val="20"/>
      </w:rPr>
      <w:t>.2</w:t>
    </w:r>
    <w:r w:rsidRPr="001232DF">
      <w:rPr>
        <w:sz w:val="28"/>
        <w:szCs w:val="20"/>
      </w:rPr>
      <w:t>5</w:t>
    </w:r>
    <w:r w:rsidR="00ED492E" w:rsidRPr="001232DF">
      <w:rPr>
        <w:sz w:val="28"/>
        <w:szCs w:val="20"/>
      </w:rPr>
      <w:t>-</w:t>
    </w:r>
    <w:r w:rsidRPr="001232DF">
      <w:rPr>
        <w:sz w:val="28"/>
        <w:szCs w:val="20"/>
      </w:rPr>
      <w:t>1</w:t>
    </w:r>
    <w:r w:rsidR="00ED492E" w:rsidRPr="001232DF">
      <w:rPr>
        <w:sz w:val="28"/>
        <w:szCs w:val="20"/>
      </w:rPr>
      <w:t>.</w:t>
    </w:r>
    <w:r w:rsidRPr="001232DF">
      <w:rPr>
        <w:sz w:val="28"/>
        <w:szCs w:val="20"/>
      </w:rPr>
      <w:t>18</w:t>
    </w:r>
    <w:r w:rsidR="00ED492E" w:rsidRPr="001232DF">
      <w:rPr>
        <w:sz w:val="28"/>
        <w:szCs w:val="20"/>
      </w:rPr>
      <w:t xml:space="preserve"> </w:t>
    </w:r>
    <w:r w:rsidRPr="001232DF">
      <w:rPr>
        <w:sz w:val="28"/>
        <w:szCs w:val="20"/>
      </w:rPr>
      <w:t>ІЗ-</w:t>
    </w:r>
    <w:r w:rsidR="00447FA6">
      <w:rPr>
        <w:sz w:val="28"/>
        <w:szCs w:val="20"/>
        <w:lang w:val="en-US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7D05" w14:textId="77777777" w:rsidR="0021785C" w:rsidRPr="001232DF" w:rsidRDefault="0021785C" w:rsidP="00C25072">
      <w:pPr>
        <w:spacing w:line="240" w:lineRule="auto"/>
      </w:pPr>
      <w:r w:rsidRPr="001232DF">
        <w:separator/>
      </w:r>
    </w:p>
  </w:footnote>
  <w:footnote w:type="continuationSeparator" w:id="0">
    <w:p w14:paraId="3D4645A3" w14:textId="77777777" w:rsidR="0021785C" w:rsidRPr="001232DF" w:rsidRDefault="0021785C" w:rsidP="00C25072">
      <w:pPr>
        <w:spacing w:line="240" w:lineRule="auto"/>
      </w:pPr>
      <w:r w:rsidRPr="001232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3A8" w14:textId="77777777" w:rsidR="007E65E2" w:rsidRPr="001232DF" w:rsidRDefault="008F6D4B" w:rsidP="00B94230">
    <w:pPr>
      <w:spacing w:line="240" w:lineRule="auto"/>
      <w:rPr>
        <w:sz w:val="2"/>
        <w:szCs w:val="2"/>
      </w:rPr>
    </w:pPr>
    <w:r w:rsidRPr="001232DF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36D6AA82" wp14:editId="5206ABB6">
              <wp:simplePos x="0" y="0"/>
              <wp:positionH relativeFrom="column">
                <wp:posOffset>-197452</wp:posOffset>
              </wp:positionH>
              <wp:positionV relativeFrom="paragraph">
                <wp:posOffset>-196509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8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5534A" w14:textId="77777777" w:rsidR="00694E0A" w:rsidRPr="001232DF" w:rsidRDefault="00694E0A" w:rsidP="002B1B83">
                              <w:pPr>
                                <w:pStyle w:val="a8"/>
                              </w:pPr>
                              <w:r w:rsidRPr="001232DF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F6FA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08DF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3" y="16169"/>
                              <a:ext cx="683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304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BB729" w14:textId="77777777" w:rsidR="00694E0A" w:rsidRPr="001232DF" w:rsidRDefault="00694E0A" w:rsidP="00422E4C">
                                <w:pPr>
                                  <w:pStyle w:val="a8"/>
                                </w:pPr>
                                <w:r w:rsidRPr="001232DF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1232DF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E44C2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00" cy="497"/>
                            <a:chOff x="1163" y="15606"/>
                            <a:chExt cx="230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FDE36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61913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8E57A" w14:textId="77777777" w:rsidR="00694E0A" w:rsidRPr="001232DF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00" cy="227"/>
                              <a:chOff x="1163" y="15606"/>
                              <a:chExt cx="230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255992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88550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4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7C972" w14:textId="5053B659" w:rsidR="00694E0A" w:rsidRPr="001232DF" w:rsidRDefault="00B26843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Шарандак.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6AA82" id="Group 187" o:spid="_x0000_s1026" style="position:absolute;left:0;text-align:left;margin-left:-15.55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80,15583" to="348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2F5534A" w14:textId="77777777" w:rsidR="00694E0A" w:rsidRPr="001232DF" w:rsidRDefault="00694E0A" w:rsidP="002B1B83">
                        <w:pPr>
                          <w:pStyle w:val="a8"/>
                        </w:pPr>
                        <w:r w:rsidRPr="001232DF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ABF6FA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B9508DF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563;top:16169;width:6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7DF7304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7BB729" w14:textId="77777777" w:rsidR="00694E0A" w:rsidRPr="001232DF" w:rsidRDefault="00694E0A" w:rsidP="00422E4C">
                          <w:pPr>
                            <w:pStyle w:val="a8"/>
                          </w:pPr>
                          <w:r w:rsidRPr="001232DF">
                            <w:rPr>
                              <w:rStyle w:val="a9"/>
                            </w:rPr>
                            <w:t>Ізм</w:t>
                          </w:r>
                          <w:r w:rsidRPr="001232DF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67AE44C2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00;height:497" coordorigin="1163,15606" coordsize="23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5FDE36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BC61913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18E8E57A" w14:textId="77777777" w:rsidR="00694E0A" w:rsidRPr="001232DF" w:rsidRDefault="00D22652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00;height:227" coordorigin="1163,15606" coordsize="230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255992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4388550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4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F97C972" w14:textId="5053B659" w:rsidR="00694E0A" w:rsidRPr="001232DF" w:rsidRDefault="00B26843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Шарандак.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9C17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48236E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E33614"/>
    <w:multiLevelType w:val="multilevel"/>
    <w:tmpl w:val="B4D26C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2B6360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71163">
    <w:abstractNumId w:val="16"/>
  </w:num>
  <w:num w:numId="2" w16cid:durableId="1668751044">
    <w:abstractNumId w:val="17"/>
  </w:num>
  <w:num w:numId="3" w16cid:durableId="646013688">
    <w:abstractNumId w:val="14"/>
  </w:num>
  <w:num w:numId="4" w16cid:durableId="1964925992">
    <w:abstractNumId w:val="9"/>
  </w:num>
  <w:num w:numId="5" w16cid:durableId="116607407">
    <w:abstractNumId w:val="7"/>
  </w:num>
  <w:num w:numId="6" w16cid:durableId="123351024">
    <w:abstractNumId w:val="6"/>
  </w:num>
  <w:num w:numId="7" w16cid:durableId="1719236451">
    <w:abstractNumId w:val="5"/>
  </w:num>
  <w:num w:numId="8" w16cid:durableId="831069032">
    <w:abstractNumId w:val="4"/>
  </w:num>
  <w:num w:numId="9" w16cid:durableId="2020622100">
    <w:abstractNumId w:val="8"/>
  </w:num>
  <w:num w:numId="10" w16cid:durableId="880245752">
    <w:abstractNumId w:val="3"/>
  </w:num>
  <w:num w:numId="11" w16cid:durableId="2132165291">
    <w:abstractNumId w:val="2"/>
  </w:num>
  <w:num w:numId="12" w16cid:durableId="1415005316">
    <w:abstractNumId w:val="1"/>
  </w:num>
  <w:num w:numId="13" w16cid:durableId="1296836991">
    <w:abstractNumId w:val="0"/>
  </w:num>
  <w:num w:numId="14" w16cid:durableId="22487252">
    <w:abstractNumId w:val="10"/>
  </w:num>
  <w:num w:numId="15" w16cid:durableId="932858877">
    <w:abstractNumId w:val="12"/>
  </w:num>
  <w:num w:numId="16" w16cid:durableId="1007950642">
    <w:abstractNumId w:val="11"/>
  </w:num>
  <w:num w:numId="17" w16cid:durableId="698773840">
    <w:abstractNumId w:val="13"/>
  </w:num>
  <w:num w:numId="18" w16cid:durableId="795299547">
    <w:abstractNumId w:val="18"/>
  </w:num>
  <w:num w:numId="19" w16cid:durableId="1761634902">
    <w:abstractNumId w:val="15"/>
  </w:num>
  <w:num w:numId="20" w16cid:durableId="1885865686">
    <w:abstractNumId w:val="8"/>
  </w:num>
  <w:num w:numId="21" w16cid:durableId="1488014752">
    <w:abstractNumId w:val="8"/>
  </w:num>
  <w:num w:numId="22" w16cid:durableId="1606957140">
    <w:abstractNumId w:val="8"/>
  </w:num>
  <w:num w:numId="23" w16cid:durableId="1837644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D"/>
    <w:rsid w:val="00005255"/>
    <w:rsid w:val="0000562D"/>
    <w:rsid w:val="0001377F"/>
    <w:rsid w:val="0001785E"/>
    <w:rsid w:val="0003350B"/>
    <w:rsid w:val="00035C79"/>
    <w:rsid w:val="00051987"/>
    <w:rsid w:val="0007234C"/>
    <w:rsid w:val="00077F4B"/>
    <w:rsid w:val="00084543"/>
    <w:rsid w:val="00085448"/>
    <w:rsid w:val="000857E4"/>
    <w:rsid w:val="00085BC1"/>
    <w:rsid w:val="00096B0A"/>
    <w:rsid w:val="000A45A3"/>
    <w:rsid w:val="000D50AC"/>
    <w:rsid w:val="000F1C12"/>
    <w:rsid w:val="00107E52"/>
    <w:rsid w:val="001232DF"/>
    <w:rsid w:val="00172BC1"/>
    <w:rsid w:val="00185197"/>
    <w:rsid w:val="001868A7"/>
    <w:rsid w:val="001929CF"/>
    <w:rsid w:val="00195AEF"/>
    <w:rsid w:val="001A50CC"/>
    <w:rsid w:val="001A58A6"/>
    <w:rsid w:val="001B3B07"/>
    <w:rsid w:val="001B3CE0"/>
    <w:rsid w:val="001B4C79"/>
    <w:rsid w:val="001C003D"/>
    <w:rsid w:val="001D01D1"/>
    <w:rsid w:val="001D13A3"/>
    <w:rsid w:val="001D4052"/>
    <w:rsid w:val="001D764A"/>
    <w:rsid w:val="001F7F88"/>
    <w:rsid w:val="00201451"/>
    <w:rsid w:val="00205CE3"/>
    <w:rsid w:val="00207233"/>
    <w:rsid w:val="00211389"/>
    <w:rsid w:val="0021785C"/>
    <w:rsid w:val="00226455"/>
    <w:rsid w:val="002268E4"/>
    <w:rsid w:val="0024702E"/>
    <w:rsid w:val="002570A6"/>
    <w:rsid w:val="00257E4D"/>
    <w:rsid w:val="00261ABB"/>
    <w:rsid w:val="002A0EB4"/>
    <w:rsid w:val="002A4ED1"/>
    <w:rsid w:val="002B1B83"/>
    <w:rsid w:val="002C12A6"/>
    <w:rsid w:val="003013B1"/>
    <w:rsid w:val="003028FA"/>
    <w:rsid w:val="00316B82"/>
    <w:rsid w:val="00321317"/>
    <w:rsid w:val="00330B37"/>
    <w:rsid w:val="0036039B"/>
    <w:rsid w:val="00362DF2"/>
    <w:rsid w:val="00367A7F"/>
    <w:rsid w:val="00374949"/>
    <w:rsid w:val="00383846"/>
    <w:rsid w:val="003A6D65"/>
    <w:rsid w:val="003C3587"/>
    <w:rsid w:val="003D2E2A"/>
    <w:rsid w:val="003D45FA"/>
    <w:rsid w:val="004008F7"/>
    <w:rsid w:val="00414215"/>
    <w:rsid w:val="00421F05"/>
    <w:rsid w:val="00422E4C"/>
    <w:rsid w:val="00423E27"/>
    <w:rsid w:val="00424AF8"/>
    <w:rsid w:val="0044119F"/>
    <w:rsid w:val="00447FA6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B0F8B"/>
    <w:rsid w:val="004C1147"/>
    <w:rsid w:val="004C4A88"/>
    <w:rsid w:val="004C6740"/>
    <w:rsid w:val="004E188D"/>
    <w:rsid w:val="004E6575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17AFB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50F80"/>
    <w:rsid w:val="00692DF9"/>
    <w:rsid w:val="0069312F"/>
    <w:rsid w:val="00694E0A"/>
    <w:rsid w:val="00696C91"/>
    <w:rsid w:val="006D6100"/>
    <w:rsid w:val="006E73E0"/>
    <w:rsid w:val="00702409"/>
    <w:rsid w:val="007040F2"/>
    <w:rsid w:val="0071003C"/>
    <w:rsid w:val="0071140F"/>
    <w:rsid w:val="00734A02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86FA4"/>
    <w:rsid w:val="0079213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39EA"/>
    <w:rsid w:val="00825B7F"/>
    <w:rsid w:val="00827852"/>
    <w:rsid w:val="00834D49"/>
    <w:rsid w:val="00835B06"/>
    <w:rsid w:val="008447D3"/>
    <w:rsid w:val="008503A6"/>
    <w:rsid w:val="008635A2"/>
    <w:rsid w:val="00867904"/>
    <w:rsid w:val="00873C15"/>
    <w:rsid w:val="00877730"/>
    <w:rsid w:val="00882B11"/>
    <w:rsid w:val="00893C72"/>
    <w:rsid w:val="00893F6B"/>
    <w:rsid w:val="008B1C19"/>
    <w:rsid w:val="008B681A"/>
    <w:rsid w:val="008F5277"/>
    <w:rsid w:val="008F6D4B"/>
    <w:rsid w:val="009036B3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A7B41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77C68"/>
    <w:rsid w:val="00A864BE"/>
    <w:rsid w:val="00A96A2E"/>
    <w:rsid w:val="00AD078D"/>
    <w:rsid w:val="00AD360E"/>
    <w:rsid w:val="00AD6340"/>
    <w:rsid w:val="00AF0FDA"/>
    <w:rsid w:val="00B14D31"/>
    <w:rsid w:val="00B15A8D"/>
    <w:rsid w:val="00B21146"/>
    <w:rsid w:val="00B26843"/>
    <w:rsid w:val="00B34FA4"/>
    <w:rsid w:val="00B43411"/>
    <w:rsid w:val="00B869D8"/>
    <w:rsid w:val="00B93D50"/>
    <w:rsid w:val="00B94230"/>
    <w:rsid w:val="00BA1CAE"/>
    <w:rsid w:val="00BA2979"/>
    <w:rsid w:val="00BA2CC6"/>
    <w:rsid w:val="00BA3FDF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3929"/>
    <w:rsid w:val="00D651E3"/>
    <w:rsid w:val="00D66A7D"/>
    <w:rsid w:val="00D71921"/>
    <w:rsid w:val="00D80748"/>
    <w:rsid w:val="00D818C1"/>
    <w:rsid w:val="00D947A3"/>
    <w:rsid w:val="00DA10BD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11A70"/>
    <w:rsid w:val="00E35F0C"/>
    <w:rsid w:val="00E6264A"/>
    <w:rsid w:val="00E71B97"/>
    <w:rsid w:val="00E72066"/>
    <w:rsid w:val="00EA4399"/>
    <w:rsid w:val="00EB45EC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08279"/>
  <w15:docId w15:val="{768C264A-1A1A-401F-AD23-7C85278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421F05"/>
    <w:pPr>
      <w:numPr>
        <w:numId w:val="9"/>
      </w:numPr>
      <w:tabs>
        <w:tab w:val="left" w:pos="1021"/>
      </w:tabs>
      <w:ind w:left="0" w:firstLine="709"/>
    </w:pPr>
    <w:rPr>
      <w:lang w:val="en-US"/>
    </w:r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2"/>
    <w:uiPriority w:val="34"/>
    <w:rsid w:val="00421F05"/>
    <w:pPr>
      <w:ind w:left="720"/>
      <w:contextualSpacing/>
    </w:pPr>
  </w:style>
  <w:style w:type="table" w:styleId="af5">
    <w:name w:val="Table Grid"/>
    <w:basedOn w:val="a4"/>
    <w:uiPriority w:val="39"/>
    <w:rsid w:val="008239E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22</TotalTime>
  <Pages>9</Pages>
  <Words>7168</Words>
  <Characters>4086</Characters>
  <Application>Microsoft Office Word</Application>
  <DocSecurity>0</DocSecurity>
  <Lines>34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2026-06-11T18:57:00Z</dcterms:created>
  <dcterms:modified xsi:type="dcterms:W3CDTF">2026-06-11T19:19:00Z</dcterms:modified>
</cp:coreProperties>
</file>