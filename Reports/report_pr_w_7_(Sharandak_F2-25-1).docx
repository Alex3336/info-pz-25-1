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2BD7" w14:textId="177F9EBA" w:rsidR="00CF0AC5" w:rsidRPr="007A103D" w:rsidRDefault="009C7450" w:rsidP="009C7450">
      <w:pPr>
        <w:pStyle w:val="ae"/>
      </w:pPr>
      <w:r w:rsidRPr="007A103D">
        <w:t>Звіт про виконання практичної роботи №</w:t>
      </w:r>
      <w:r w:rsidR="00906605" w:rsidRPr="007A103D">
        <w:t>7</w:t>
      </w:r>
    </w:p>
    <w:p w14:paraId="6A1FA70D" w14:textId="2A350EFA" w:rsidR="009C7450" w:rsidRPr="007A103D" w:rsidRDefault="009C7450" w:rsidP="00906605">
      <w:pPr>
        <w:pStyle w:val="aa"/>
      </w:pPr>
      <w:r w:rsidRPr="007A103D">
        <w:t>Тема.</w:t>
      </w:r>
      <w:r w:rsidR="00906605" w:rsidRPr="007A103D">
        <w:rPr>
          <w:rFonts w:eastAsia="Calibri" w:cs="Times New Roman"/>
          <w:iCs w:val="0"/>
          <w:color w:val="auto"/>
          <w:spacing w:val="0"/>
          <w:szCs w:val="22"/>
        </w:rPr>
        <w:t> </w:t>
      </w:r>
      <w:r w:rsidR="00906605" w:rsidRPr="007A103D">
        <w:t>Розробка GUI засобами стандартного модулю Python tkinter</w:t>
      </w:r>
    </w:p>
    <w:p w14:paraId="5B5896A8" w14:textId="08CE11E4" w:rsidR="009C7450" w:rsidRPr="007A103D" w:rsidRDefault="009C7450" w:rsidP="009C7450">
      <w:pPr>
        <w:pStyle w:val="aa"/>
      </w:pPr>
      <w:r w:rsidRPr="007A103D">
        <w:t>Мета</w:t>
      </w:r>
      <w:r w:rsidR="00496FF0" w:rsidRPr="007A103D">
        <w:t>.</w:t>
      </w:r>
      <w:r w:rsidR="00906605" w:rsidRPr="007A103D">
        <w:t> Отримати практичні навички по розробці GUI засобами модуля tkinter.</w:t>
      </w:r>
    </w:p>
    <w:p w14:paraId="70988B50" w14:textId="77777777" w:rsidR="00496FF0" w:rsidRPr="007A103D" w:rsidRDefault="00496FF0" w:rsidP="007475D7">
      <w:pPr>
        <w:spacing w:before="360"/>
        <w:ind w:firstLine="0"/>
        <w:jc w:val="center"/>
      </w:pPr>
      <w:r w:rsidRPr="007A103D">
        <w:t>Порядок виконання роботи</w:t>
      </w:r>
    </w:p>
    <w:p w14:paraId="71ECDBD5" w14:textId="4731DE0C" w:rsidR="00906605" w:rsidRPr="007A103D" w:rsidRDefault="00906605" w:rsidP="00906605">
      <w:pPr>
        <w:pStyle w:val="a"/>
      </w:pPr>
      <w:r w:rsidRPr="007A103D">
        <w:t>Розпочав розробку програми, яка обчислює значення тригонометричних функцій за заданою градусною мірою кута.</w:t>
      </w:r>
    </w:p>
    <w:p w14:paraId="71925A60" w14:textId="0C06D39B" w:rsidR="00906605" w:rsidRPr="007A103D" w:rsidRDefault="00906605" w:rsidP="00906605">
      <w:pPr>
        <w:pStyle w:val="a"/>
      </w:pPr>
      <w:r w:rsidRPr="007A103D">
        <w:t>Створив python-файл, присвоїв ім’я відповідно до умови: pr_w_7_(Sharandak_F2-25-1).py.</w:t>
      </w:r>
    </w:p>
    <w:p w14:paraId="336381E2" w14:textId="3D503936" w:rsidR="00906605" w:rsidRPr="007A103D" w:rsidRDefault="00906605" w:rsidP="00906605">
      <w:pPr>
        <w:pStyle w:val="a"/>
      </w:pPr>
      <w:r w:rsidRPr="007A103D">
        <w:t>Здійснив імпорт стандартного модуля мови Python tkinter.</w:t>
      </w:r>
    </w:p>
    <w:p w14:paraId="493DF343" w14:textId="48006C9A" w:rsidR="00906605" w:rsidRPr="007A103D" w:rsidRDefault="00906605" w:rsidP="00906605">
      <w:pPr>
        <w:pStyle w:val="a"/>
      </w:pPr>
      <w:r w:rsidRPr="007A103D">
        <w:t>Реалізував автоматичне завантаження та підключення шрифту Ubuntu</w:t>
      </w:r>
      <w:r w:rsidRPr="007A103D">
        <w:noBreakHyphen/>
        <w:t>Regular для покращення зовнішнього вигляду програми.</w:t>
      </w:r>
    </w:p>
    <w:p w14:paraId="498FDE38" w14:textId="1E843115" w:rsidR="007A103D" w:rsidRPr="007A103D" w:rsidRDefault="007A103D" w:rsidP="00906605">
      <w:pPr>
        <w:pStyle w:val="a"/>
      </w:pPr>
      <w:r w:rsidRPr="007A103D">
        <w:t>Реалізував можливість відмовитись від завантаження шрифту та використати натомість системний</w:t>
      </w:r>
    </w:p>
    <w:p w14:paraId="6EE1B349" w14:textId="21D67C04" w:rsidR="007A103D" w:rsidRPr="007A103D" w:rsidRDefault="007A103D" w:rsidP="00906605">
      <w:pPr>
        <w:pStyle w:val="a"/>
      </w:pPr>
      <w:r w:rsidRPr="007A103D">
        <w:t>Описав алгоритм існування головного вікна додатку та здійснив попередні налаштування його конфігурації.</w:t>
      </w:r>
    </w:p>
    <w:p w14:paraId="0764A428" w14:textId="2BC83E7B" w:rsidR="00906605" w:rsidRPr="00131226" w:rsidRDefault="00906605" w:rsidP="00906605">
      <w:pPr>
        <w:pStyle w:val="a"/>
        <w:rPr>
          <w:iCs/>
        </w:rPr>
      </w:pPr>
      <w:r w:rsidRPr="007A103D">
        <w:t>Реалізував встановлення AppUserModelID для коректного відображення іконки застосунку в Windows.</w:t>
      </w:r>
    </w:p>
    <w:p w14:paraId="56828DFB" w14:textId="2B8BBE7A" w:rsidR="00131226" w:rsidRPr="00131226" w:rsidRDefault="00131226" w:rsidP="00906605">
      <w:pPr>
        <w:pStyle w:val="a"/>
        <w:rPr>
          <w:iCs/>
        </w:rPr>
      </w:pPr>
      <w:r w:rsidRPr="00131226">
        <w:rPr>
          <w:iCs/>
        </w:rPr>
        <w:t>Реалізував заміну стандартної іконки головного вікна на власну</w:t>
      </w:r>
      <w:r>
        <w:rPr>
          <w:iCs/>
          <w:lang w:val="ru-RU"/>
        </w:rPr>
        <w:t xml:space="preserve"> </w:t>
      </w:r>
      <w:r>
        <w:rPr>
          <w:iCs/>
          <w:lang w:val="en-US"/>
        </w:rPr>
        <w:t>logo.ico</w:t>
      </w:r>
      <w:r w:rsidRPr="00131226">
        <w:rPr>
          <w:iCs/>
        </w:rPr>
        <w:t>, зображену на рисунку 7.1.</w:t>
      </w:r>
    </w:p>
    <w:p w14:paraId="269C3385" w14:textId="5B73A337" w:rsidR="00131226" w:rsidRPr="00131226" w:rsidRDefault="00131226" w:rsidP="00131226">
      <w:pPr>
        <w:pStyle w:val="ab"/>
        <w:rPr>
          <w:lang w:val="en-US"/>
        </w:rPr>
      </w:pPr>
      <w:r w:rsidRPr="00131226">
        <w:rPr>
          <w:noProof/>
        </w:rPr>
        <w:drawing>
          <wp:inline distT="0" distB="0" distL="0" distR="0" wp14:anchorId="03881767" wp14:editId="27924AE7">
            <wp:extent cx="1940118" cy="1940118"/>
            <wp:effectExtent l="0" t="0" r="3175" b="3175"/>
            <wp:docPr id="199472148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557" cy="196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t xml:space="preserve">Рисунок 7.1 – </w:t>
      </w:r>
      <w:r>
        <w:rPr>
          <w:lang w:val="en-US"/>
        </w:rPr>
        <w:t>icon.ico</w:t>
      </w:r>
    </w:p>
    <w:p w14:paraId="21C975C1" w14:textId="679A1690" w:rsidR="007A103D" w:rsidRPr="007A103D" w:rsidRDefault="007A103D" w:rsidP="00906605">
      <w:pPr>
        <w:pStyle w:val="a"/>
        <w:rPr>
          <w:iCs/>
        </w:rPr>
      </w:pPr>
      <w:r w:rsidRPr="007A103D">
        <w:rPr>
          <w:iCs/>
        </w:rPr>
        <w:lastRenderedPageBreak/>
        <w:t>Приступив до створення складових елементів графічного інтерфейсу головного вікна:</w:t>
      </w:r>
    </w:p>
    <w:p w14:paraId="1058069F" w14:textId="394952D6" w:rsidR="007A103D" w:rsidRPr="007A103D" w:rsidRDefault="007A103D" w:rsidP="007A103D">
      <w:pPr>
        <w:pStyle w:val="a0"/>
      </w:pPr>
      <w:r w:rsidRPr="007A103D">
        <w:t>описав віджети верхньої та нижньої іменованих рамок;</w:t>
      </w:r>
    </w:p>
    <w:p w14:paraId="704C5CF8" w14:textId="030751C8" w:rsidR="007A103D" w:rsidRPr="007A103D" w:rsidRDefault="007A103D" w:rsidP="007A103D">
      <w:pPr>
        <w:pStyle w:val="a0"/>
      </w:pPr>
      <w:r w:rsidRPr="007A103D">
        <w:t>описав віджети, що мають бути розташовані у верхній рамці;</w:t>
      </w:r>
    </w:p>
    <w:p w14:paraId="034D3A0F" w14:textId="46B6B171" w:rsidR="007A103D" w:rsidRPr="007A103D" w:rsidRDefault="007A103D" w:rsidP="007A103D">
      <w:pPr>
        <w:pStyle w:val="a0"/>
      </w:pPr>
      <w:r w:rsidRPr="007A103D">
        <w:t>описав віджети, що мають бути розташовані у нижній рамці;</w:t>
      </w:r>
    </w:p>
    <w:p w14:paraId="5561626A" w14:textId="73588EB3" w:rsidR="007A103D" w:rsidRPr="007A103D" w:rsidRDefault="007A103D" w:rsidP="007A103D">
      <w:pPr>
        <w:pStyle w:val="a0"/>
      </w:pPr>
      <w:r w:rsidRPr="007A103D">
        <w:t>описав віджет кнопки;</w:t>
      </w:r>
    </w:p>
    <w:p w14:paraId="449EB538" w14:textId="165E5A10" w:rsidR="007A103D" w:rsidRPr="007A103D" w:rsidRDefault="007A103D" w:rsidP="007A103D">
      <w:pPr>
        <w:pStyle w:val="a0"/>
      </w:pPr>
      <w:r w:rsidRPr="007A103D">
        <w:t>реалізував відображення віджетів у головному вікні додатку.</w:t>
      </w:r>
    </w:p>
    <w:p w14:paraId="101AB628" w14:textId="2B56880A" w:rsidR="007A103D" w:rsidRPr="007A103D" w:rsidRDefault="007A103D" w:rsidP="007A103D">
      <w:pPr>
        <w:pStyle w:val="a"/>
      </w:pPr>
      <w:r w:rsidRPr="007A103D">
        <w:t>Реалізував функціональність програми:</w:t>
      </w:r>
    </w:p>
    <w:p w14:paraId="6F3CAAE9" w14:textId="5B80BA92" w:rsidR="007A103D" w:rsidRPr="007A103D" w:rsidRDefault="007A103D" w:rsidP="007A103D">
      <w:pPr>
        <w:pStyle w:val="a0"/>
      </w:pPr>
      <w:r w:rsidRPr="007A103D">
        <w:t>реалізував функціональність кнопки та поля введення;</w:t>
      </w:r>
    </w:p>
    <w:p w14:paraId="4C250F63" w14:textId="60CA1EC0" w:rsidR="007A103D" w:rsidRPr="007A103D" w:rsidRDefault="007A103D" w:rsidP="007A103D">
      <w:pPr>
        <w:pStyle w:val="a0"/>
      </w:pPr>
      <w:r w:rsidRPr="007A103D">
        <w:t>здійснив імпорт модуля math;</w:t>
      </w:r>
    </w:p>
    <w:p w14:paraId="36CA3EA4" w14:textId="77777777" w:rsidR="007A103D" w:rsidRPr="007A103D" w:rsidRDefault="007A103D" w:rsidP="007A103D">
      <w:pPr>
        <w:pStyle w:val="a0"/>
        <w:rPr>
          <w:iCs/>
        </w:rPr>
      </w:pPr>
      <w:r w:rsidRPr="007A103D">
        <w:t>описав інструкції, що виконуються після виклику функції.</w:t>
      </w:r>
    </w:p>
    <w:p w14:paraId="691B8234" w14:textId="3616240B" w:rsidR="007A103D" w:rsidRDefault="007A103D" w:rsidP="007A103D">
      <w:pPr>
        <w:pStyle w:val="a"/>
      </w:pPr>
      <w:r w:rsidRPr="007A103D">
        <w:t>Виконав тестування програми за вхідними даними відповідно до таблиці 7.1.</w:t>
      </w:r>
    </w:p>
    <w:p w14:paraId="19997B8C" w14:textId="7C1CF4D4" w:rsidR="007A103D" w:rsidRPr="007A103D" w:rsidRDefault="007A103D" w:rsidP="007A103D">
      <w:r>
        <w:t>Таблиця 7.1</w:t>
      </w:r>
      <w:r w:rsidRPr="007A103D">
        <w:t xml:space="preserve"> – Вхідні данні для тестування програми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7A103D" w:rsidRPr="007A103D" w14:paraId="3659B501" w14:textId="77777777" w:rsidTr="007A103D">
        <w:tc>
          <w:tcPr>
            <w:tcW w:w="1925" w:type="dxa"/>
            <w:vAlign w:val="center"/>
          </w:tcPr>
          <w:p w14:paraId="7649A6B4" w14:textId="49FAD9E4" w:rsidR="007A103D" w:rsidRPr="007A103D" w:rsidRDefault="007A103D" w:rsidP="007A103D">
            <w:pPr>
              <w:ind w:firstLine="0"/>
              <w:jc w:val="center"/>
            </w:pPr>
            <w:r w:rsidRPr="007A103D">
              <w:t>Варіант</w:t>
            </w:r>
          </w:p>
        </w:tc>
        <w:tc>
          <w:tcPr>
            <w:tcW w:w="7703" w:type="dxa"/>
            <w:gridSpan w:val="4"/>
            <w:vAlign w:val="center"/>
          </w:tcPr>
          <w:p w14:paraId="14525A2A" w14:textId="09A0350F" w:rsidR="007A103D" w:rsidRPr="007A103D" w:rsidRDefault="007A103D" w:rsidP="007A103D">
            <w:pPr>
              <w:ind w:firstLine="0"/>
              <w:jc w:val="center"/>
            </w:pPr>
            <w:r>
              <w:t>Градусна міра кута</w:t>
            </w:r>
          </w:p>
        </w:tc>
      </w:tr>
      <w:tr w:rsidR="007A103D" w:rsidRPr="007A103D" w14:paraId="6378D368" w14:textId="77777777" w:rsidTr="007A103D">
        <w:tc>
          <w:tcPr>
            <w:tcW w:w="1925" w:type="dxa"/>
            <w:vAlign w:val="center"/>
          </w:tcPr>
          <w:p w14:paraId="2A81C699" w14:textId="25F93B6A" w:rsidR="007A103D" w:rsidRPr="007A103D" w:rsidRDefault="007A103D" w:rsidP="007A103D">
            <w:pPr>
              <w:ind w:firstLine="0"/>
              <w:jc w:val="center"/>
            </w:pPr>
            <w:r w:rsidRPr="007A103D">
              <w:t>18</w:t>
            </w:r>
          </w:p>
        </w:tc>
        <w:tc>
          <w:tcPr>
            <w:tcW w:w="1925" w:type="dxa"/>
            <w:vAlign w:val="center"/>
          </w:tcPr>
          <w:p w14:paraId="4FACB040" w14:textId="256F3A9F" w:rsidR="007A103D" w:rsidRPr="007A103D" w:rsidRDefault="007A103D" w:rsidP="007A103D">
            <w:pPr>
              <w:ind w:firstLine="0"/>
              <w:jc w:val="center"/>
            </w:pPr>
            <w:r>
              <w:t>-82</w:t>
            </w:r>
          </w:p>
        </w:tc>
        <w:tc>
          <w:tcPr>
            <w:tcW w:w="1926" w:type="dxa"/>
            <w:vAlign w:val="center"/>
          </w:tcPr>
          <w:p w14:paraId="2EF26AD5" w14:textId="6DB0B003" w:rsidR="007A103D" w:rsidRPr="007A103D" w:rsidRDefault="007A103D" w:rsidP="007A103D">
            <w:pPr>
              <w:ind w:firstLine="0"/>
              <w:jc w:val="center"/>
            </w:pPr>
            <w:r>
              <w:t>323</w:t>
            </w:r>
          </w:p>
        </w:tc>
        <w:tc>
          <w:tcPr>
            <w:tcW w:w="1926" w:type="dxa"/>
            <w:vAlign w:val="center"/>
          </w:tcPr>
          <w:p w14:paraId="24F93038" w14:textId="44023ABE" w:rsidR="007A103D" w:rsidRPr="007A103D" w:rsidRDefault="007A103D" w:rsidP="007A103D">
            <w:pPr>
              <w:ind w:firstLine="0"/>
              <w:jc w:val="center"/>
            </w:pPr>
            <w:r>
              <w:t>-75</w:t>
            </w:r>
          </w:p>
        </w:tc>
        <w:tc>
          <w:tcPr>
            <w:tcW w:w="1926" w:type="dxa"/>
            <w:vAlign w:val="center"/>
          </w:tcPr>
          <w:p w14:paraId="06BB88B9" w14:textId="172487FD" w:rsidR="007A103D" w:rsidRPr="007A103D" w:rsidRDefault="007A103D" w:rsidP="007A103D">
            <w:pPr>
              <w:ind w:firstLine="0"/>
              <w:jc w:val="center"/>
            </w:pPr>
            <w:r>
              <w:t>135</w:t>
            </w:r>
          </w:p>
        </w:tc>
      </w:tr>
    </w:tbl>
    <w:p w14:paraId="5D7FBA26" w14:textId="3F5BFB28" w:rsidR="007A103D" w:rsidRDefault="007A103D" w:rsidP="007A103D">
      <w:pPr>
        <w:ind w:left="709" w:firstLine="0"/>
      </w:pPr>
      <w:r>
        <w:br/>
      </w:r>
      <w:r w:rsidRPr="007A103D">
        <w:t>Результат роботи програмного додатку наведено на рисунку 7.</w:t>
      </w:r>
      <w:r>
        <w:t>2</w:t>
      </w:r>
      <w:r w:rsidRPr="007A103D">
        <w:t>.</w:t>
      </w:r>
    </w:p>
    <w:p w14:paraId="4662565D" w14:textId="3B87A93D" w:rsidR="007A103D" w:rsidRDefault="00131226" w:rsidP="007A103D">
      <w:pPr>
        <w:pStyle w:val="ab"/>
      </w:pPr>
      <w:r w:rsidRPr="00131226">
        <w:rPr>
          <w:noProof/>
        </w:rPr>
        <w:drawing>
          <wp:inline distT="0" distB="0" distL="0" distR="0" wp14:anchorId="00BFE4D7" wp14:editId="60B7A445">
            <wp:extent cx="4344153" cy="2541600"/>
            <wp:effectExtent l="0" t="0" r="0" b="0"/>
            <wp:docPr id="1426502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02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153" cy="25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t>А</w:t>
      </w:r>
    </w:p>
    <w:p w14:paraId="2F46885C" w14:textId="21A90F50" w:rsidR="00131226" w:rsidRDefault="00131226" w:rsidP="007A103D">
      <w:pPr>
        <w:pStyle w:val="ab"/>
      </w:pPr>
      <w:r w:rsidRPr="00131226">
        <w:rPr>
          <w:noProof/>
        </w:rPr>
        <w:lastRenderedPageBreak/>
        <w:drawing>
          <wp:inline distT="0" distB="0" distL="0" distR="0" wp14:anchorId="175FFB34" wp14:editId="6CBABF87">
            <wp:extent cx="4344153" cy="2541600"/>
            <wp:effectExtent l="0" t="0" r="0" b="0"/>
            <wp:docPr id="197130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0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153" cy="25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Б</w:t>
      </w:r>
    </w:p>
    <w:p w14:paraId="0E67BB85" w14:textId="619C161E" w:rsidR="00131226" w:rsidRDefault="00131226" w:rsidP="007A103D">
      <w:pPr>
        <w:pStyle w:val="ab"/>
      </w:pPr>
      <w:r w:rsidRPr="00131226">
        <w:rPr>
          <w:noProof/>
        </w:rPr>
        <w:drawing>
          <wp:inline distT="0" distB="0" distL="0" distR="0" wp14:anchorId="5239D44B" wp14:editId="459BB4D5">
            <wp:extent cx="4344153" cy="2541600"/>
            <wp:effectExtent l="0" t="0" r="0" b="0"/>
            <wp:docPr id="42349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9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153" cy="25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В</w:t>
      </w:r>
    </w:p>
    <w:p w14:paraId="4E2BD881" w14:textId="3693BF29" w:rsidR="00131226" w:rsidRDefault="00131226" w:rsidP="007A103D">
      <w:pPr>
        <w:pStyle w:val="ab"/>
      </w:pPr>
      <w:r w:rsidRPr="00131226">
        <w:rPr>
          <w:noProof/>
        </w:rPr>
        <w:drawing>
          <wp:inline distT="0" distB="0" distL="0" distR="0" wp14:anchorId="7F2FE15F" wp14:editId="36E876C1">
            <wp:extent cx="4344152" cy="2541600"/>
            <wp:effectExtent l="0" t="0" r="0" b="0"/>
            <wp:docPr id="1010158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58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152" cy="25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Г</w:t>
      </w:r>
    </w:p>
    <w:p w14:paraId="74BB1DDA" w14:textId="33B450F3" w:rsidR="00131226" w:rsidRDefault="00131226" w:rsidP="007A103D">
      <w:pPr>
        <w:pStyle w:val="ab"/>
      </w:pPr>
      <w:r>
        <w:t>Рисунок 7.2</w:t>
      </w:r>
    </w:p>
    <w:p w14:paraId="4726DB35" w14:textId="77F3280B" w:rsidR="00AA5ACC" w:rsidRDefault="00AA5ACC" w:rsidP="00AA5ACC">
      <w:pPr>
        <w:jc w:val="center"/>
      </w:pPr>
      <w:r>
        <w:lastRenderedPageBreak/>
        <w:t>Код програми</w:t>
      </w:r>
    </w:p>
    <w:p w14:paraId="617042DF" w14:textId="77777777" w:rsidR="00AA5ACC" w:rsidRPr="00AA5ACC" w:rsidRDefault="00AA5ACC" w:rsidP="00AA5ACC">
      <w:pPr>
        <w:pStyle w:val="af3"/>
      </w:pPr>
      <w:r w:rsidRPr="00AA5ACC">
        <w:t>from tkinter import *</w:t>
      </w:r>
    </w:p>
    <w:p w14:paraId="2AC251CF" w14:textId="77777777" w:rsidR="00AA5ACC" w:rsidRPr="00AA5ACC" w:rsidRDefault="00AA5ACC" w:rsidP="00AA5ACC">
      <w:pPr>
        <w:pStyle w:val="af3"/>
      </w:pPr>
      <w:r w:rsidRPr="00AA5ACC">
        <w:t>from tkinter import messagebox</w:t>
      </w:r>
    </w:p>
    <w:p w14:paraId="7BC94225" w14:textId="77777777" w:rsidR="00AA5ACC" w:rsidRPr="00AA5ACC" w:rsidRDefault="00AA5ACC" w:rsidP="00AA5ACC">
      <w:pPr>
        <w:pStyle w:val="af3"/>
      </w:pPr>
      <w:r w:rsidRPr="00AA5ACC">
        <w:t>from math import *</w:t>
      </w:r>
    </w:p>
    <w:p w14:paraId="72FB7E5F" w14:textId="77777777" w:rsidR="00AA5ACC" w:rsidRPr="00AA5ACC" w:rsidRDefault="00AA5ACC" w:rsidP="00AA5ACC">
      <w:pPr>
        <w:pStyle w:val="af3"/>
      </w:pPr>
      <w:r w:rsidRPr="00AA5ACC">
        <w:t>import os</w:t>
      </w:r>
    </w:p>
    <w:p w14:paraId="352C094F" w14:textId="77777777" w:rsidR="00AA5ACC" w:rsidRPr="00AA5ACC" w:rsidRDefault="00AA5ACC" w:rsidP="00AA5ACC">
      <w:pPr>
        <w:pStyle w:val="af3"/>
      </w:pPr>
      <w:r w:rsidRPr="00AA5ACC">
        <w:t>import urllib.request</w:t>
      </w:r>
    </w:p>
    <w:p w14:paraId="756DECD8" w14:textId="77777777" w:rsidR="00AA5ACC" w:rsidRPr="00AA5ACC" w:rsidRDefault="00AA5ACC" w:rsidP="00AA5ACC">
      <w:pPr>
        <w:pStyle w:val="af3"/>
      </w:pPr>
      <w:r w:rsidRPr="00AA5ACC">
        <w:t>import ctypes</w:t>
      </w:r>
    </w:p>
    <w:p w14:paraId="15240FCF" w14:textId="77777777" w:rsidR="00AA5ACC" w:rsidRPr="00AA5ACC" w:rsidRDefault="00AA5ACC" w:rsidP="00AA5ACC">
      <w:pPr>
        <w:pStyle w:val="af3"/>
      </w:pPr>
    </w:p>
    <w:p w14:paraId="237F3D0F" w14:textId="77777777" w:rsidR="00AA5ACC" w:rsidRPr="00AA5ACC" w:rsidRDefault="00AA5ACC" w:rsidP="00AA5ACC">
      <w:pPr>
        <w:pStyle w:val="af3"/>
      </w:pPr>
      <w:r w:rsidRPr="00AA5ACC">
        <w:t>font_url = "https://github.com/google/fonts/raw/main/ufl/ubuntu/Ubuntu-Regular.ttf"</w:t>
      </w:r>
    </w:p>
    <w:p w14:paraId="63563F84" w14:textId="77777777" w:rsidR="00AA5ACC" w:rsidRPr="00AA5ACC" w:rsidRDefault="00AA5ACC" w:rsidP="00AA5ACC">
      <w:pPr>
        <w:pStyle w:val="af3"/>
      </w:pPr>
      <w:r w:rsidRPr="00AA5ACC">
        <w:t>font_filename = "Ubuntu-Regular.ttf"</w:t>
      </w:r>
    </w:p>
    <w:p w14:paraId="7ECF8756" w14:textId="77777777" w:rsidR="00AA5ACC" w:rsidRPr="00AA5ACC" w:rsidRDefault="00AA5ACC" w:rsidP="00AA5ACC">
      <w:pPr>
        <w:pStyle w:val="af3"/>
      </w:pPr>
    </w:p>
    <w:p w14:paraId="7A87ED05" w14:textId="77777777" w:rsidR="00AA5ACC" w:rsidRPr="00AA5ACC" w:rsidRDefault="00AA5ACC" w:rsidP="00AA5ACC">
      <w:pPr>
        <w:pStyle w:val="af3"/>
      </w:pPr>
      <w:r w:rsidRPr="00AA5ACC">
        <w:t>root = Tk()</w:t>
      </w:r>
    </w:p>
    <w:p w14:paraId="4B9CBF8B" w14:textId="77777777" w:rsidR="00AA5ACC" w:rsidRPr="00AA5ACC" w:rsidRDefault="00AA5ACC" w:rsidP="00AA5ACC">
      <w:pPr>
        <w:pStyle w:val="af3"/>
      </w:pPr>
      <w:r w:rsidRPr="00AA5ACC">
        <w:t>root.withdraw()</w:t>
      </w:r>
    </w:p>
    <w:p w14:paraId="576D1288" w14:textId="77777777" w:rsidR="00AA5ACC" w:rsidRPr="00AA5ACC" w:rsidRDefault="00AA5ACC" w:rsidP="00AA5ACC">
      <w:pPr>
        <w:pStyle w:val="af3"/>
      </w:pPr>
    </w:p>
    <w:p w14:paraId="0E6CDFD9" w14:textId="77777777" w:rsidR="00AA5ACC" w:rsidRPr="00AA5ACC" w:rsidRDefault="00AA5ACC" w:rsidP="00AA5ACC">
      <w:pPr>
        <w:pStyle w:val="af3"/>
      </w:pPr>
      <w:r w:rsidRPr="00AA5ACC">
        <w:t>if not os.path.exists(font_filename):</w:t>
      </w:r>
    </w:p>
    <w:p w14:paraId="01D445A7" w14:textId="77777777" w:rsidR="00AA5ACC" w:rsidRPr="00AA5ACC" w:rsidRDefault="00AA5ACC" w:rsidP="00AA5ACC">
      <w:pPr>
        <w:pStyle w:val="af3"/>
      </w:pPr>
      <w:r w:rsidRPr="00AA5ACC">
        <w:t>    if messagebox.askyesno(</w:t>
      </w:r>
    </w:p>
    <w:p w14:paraId="4780C586" w14:textId="77777777" w:rsidR="00AA5ACC" w:rsidRPr="00AA5ACC" w:rsidRDefault="00AA5ACC" w:rsidP="00AA5ACC">
      <w:pPr>
        <w:pStyle w:val="af3"/>
      </w:pPr>
      <w:r w:rsidRPr="00AA5ACC">
        <w:t>        "Завантаження шрифту",</w:t>
      </w:r>
    </w:p>
    <w:p w14:paraId="322685D1" w14:textId="77777777" w:rsidR="00AA5ACC" w:rsidRPr="00AA5ACC" w:rsidRDefault="00AA5ACC" w:rsidP="00AA5ACC">
      <w:pPr>
        <w:pStyle w:val="af3"/>
      </w:pPr>
      <w:r w:rsidRPr="00AA5ACC">
        <w:t>        "Шрифт 'Ubuntu' не знайдено. Бажаєте завантажити його для кращого вигляду програми?",</w:t>
      </w:r>
    </w:p>
    <w:p w14:paraId="0AE86F22" w14:textId="77777777" w:rsidR="00AA5ACC" w:rsidRPr="00AA5ACC" w:rsidRDefault="00AA5ACC" w:rsidP="00AA5ACC">
      <w:pPr>
        <w:pStyle w:val="af3"/>
      </w:pPr>
      <w:r w:rsidRPr="00AA5ACC">
        <w:t>    ):</w:t>
      </w:r>
    </w:p>
    <w:p w14:paraId="11FC146A" w14:textId="77777777" w:rsidR="00AA5ACC" w:rsidRPr="00AA5ACC" w:rsidRDefault="00AA5ACC" w:rsidP="00AA5ACC">
      <w:pPr>
        <w:pStyle w:val="af3"/>
      </w:pPr>
      <w:r w:rsidRPr="00AA5ACC">
        <w:t>        try:</w:t>
      </w:r>
    </w:p>
    <w:p w14:paraId="0EA7EEAB" w14:textId="77777777" w:rsidR="00AA5ACC" w:rsidRPr="00AA5ACC" w:rsidRDefault="00AA5ACC" w:rsidP="00AA5ACC">
      <w:pPr>
        <w:pStyle w:val="af3"/>
      </w:pPr>
      <w:r w:rsidRPr="00AA5ACC">
        <w:t>            print("Завантаження шрифту Ubuntu...")</w:t>
      </w:r>
    </w:p>
    <w:p w14:paraId="5B7BC686" w14:textId="77777777" w:rsidR="00AA5ACC" w:rsidRPr="00AA5ACC" w:rsidRDefault="00AA5ACC" w:rsidP="00AA5ACC">
      <w:pPr>
        <w:pStyle w:val="af3"/>
      </w:pPr>
      <w:r w:rsidRPr="00AA5ACC">
        <w:t>            urllib.request.urlretrieve(font_url, font_filename)</w:t>
      </w:r>
    </w:p>
    <w:p w14:paraId="367BE98F" w14:textId="77777777" w:rsidR="00AA5ACC" w:rsidRPr="00AA5ACC" w:rsidRDefault="00AA5ACC" w:rsidP="00AA5ACC">
      <w:pPr>
        <w:pStyle w:val="af3"/>
      </w:pPr>
      <w:r w:rsidRPr="00AA5ACC">
        <w:t>            print("Завантаження завершено.")</w:t>
      </w:r>
    </w:p>
    <w:p w14:paraId="4ABBD57C" w14:textId="77777777" w:rsidR="00AA5ACC" w:rsidRPr="00AA5ACC" w:rsidRDefault="00AA5ACC" w:rsidP="00AA5ACC">
      <w:pPr>
        <w:pStyle w:val="af3"/>
      </w:pPr>
      <w:r w:rsidRPr="00AA5ACC">
        <w:t>        except Exception as e:</w:t>
      </w:r>
    </w:p>
    <w:p w14:paraId="22F9DB47" w14:textId="77777777" w:rsidR="00AA5ACC" w:rsidRPr="00AA5ACC" w:rsidRDefault="00AA5ACC" w:rsidP="00AA5ACC">
      <w:pPr>
        <w:pStyle w:val="af3"/>
      </w:pPr>
      <w:r w:rsidRPr="00AA5ACC">
        <w:t>            print(f"Помилка завантаження шрифту: {e}")</w:t>
      </w:r>
    </w:p>
    <w:p w14:paraId="665DF57A" w14:textId="77777777" w:rsidR="00AA5ACC" w:rsidRPr="00AA5ACC" w:rsidRDefault="00AA5ACC" w:rsidP="00AA5ACC">
      <w:pPr>
        <w:pStyle w:val="af3"/>
      </w:pPr>
      <w:r w:rsidRPr="00AA5ACC">
        <w:t>    else:</w:t>
      </w:r>
    </w:p>
    <w:p w14:paraId="3D9F3C7C" w14:textId="77777777" w:rsidR="00AA5ACC" w:rsidRPr="00AA5ACC" w:rsidRDefault="00AA5ACC" w:rsidP="00AA5ACC">
      <w:pPr>
        <w:pStyle w:val="af3"/>
      </w:pPr>
      <w:r w:rsidRPr="00AA5ACC">
        <w:t>        print(</w:t>
      </w:r>
    </w:p>
    <w:p w14:paraId="20E041DB" w14:textId="77777777" w:rsidR="00AA5ACC" w:rsidRPr="00AA5ACC" w:rsidRDefault="00AA5ACC" w:rsidP="00AA5ACC">
      <w:pPr>
        <w:pStyle w:val="af3"/>
      </w:pPr>
      <w:r w:rsidRPr="00AA5ACC">
        <w:t>            "Користувач відмовився від завантаження. Використовується системний шрифт."</w:t>
      </w:r>
    </w:p>
    <w:p w14:paraId="564B3C1C" w14:textId="77777777" w:rsidR="00AA5ACC" w:rsidRPr="00AA5ACC" w:rsidRDefault="00AA5ACC" w:rsidP="00AA5ACC">
      <w:pPr>
        <w:pStyle w:val="af3"/>
      </w:pPr>
      <w:r w:rsidRPr="00AA5ACC">
        <w:t>        )</w:t>
      </w:r>
    </w:p>
    <w:p w14:paraId="1F4DD7F0" w14:textId="77777777" w:rsidR="00AA5ACC" w:rsidRPr="00AA5ACC" w:rsidRDefault="00AA5ACC" w:rsidP="00AA5ACC">
      <w:pPr>
        <w:pStyle w:val="af3"/>
      </w:pPr>
    </w:p>
    <w:p w14:paraId="0861DCE5" w14:textId="77777777" w:rsidR="00AA5ACC" w:rsidRPr="00AA5ACC" w:rsidRDefault="00AA5ACC" w:rsidP="00AA5ACC">
      <w:pPr>
        <w:pStyle w:val="af3"/>
      </w:pPr>
      <w:r w:rsidRPr="00AA5ACC">
        <w:t>if os.name == "nt" and os.path.exists(font_filename):</w:t>
      </w:r>
    </w:p>
    <w:p w14:paraId="2D63F457" w14:textId="77777777" w:rsidR="00AA5ACC" w:rsidRPr="00AA5ACC" w:rsidRDefault="00AA5ACC" w:rsidP="00AA5ACC">
      <w:pPr>
        <w:pStyle w:val="af3"/>
      </w:pPr>
      <w:r w:rsidRPr="00AA5ACC">
        <w:t>    ctypes.windll.gdi32.AddFontResourceExW(font_filename, 0x10, 0)</w:t>
      </w:r>
    </w:p>
    <w:p w14:paraId="6EA17B74" w14:textId="77777777" w:rsidR="00AA5ACC" w:rsidRPr="00AA5ACC" w:rsidRDefault="00AA5ACC" w:rsidP="00AA5ACC">
      <w:pPr>
        <w:pStyle w:val="af3"/>
      </w:pPr>
      <w:r w:rsidRPr="00AA5ACC">
        <w:t>    myappid = "mycompany.myproduct.subproduct.version"</w:t>
      </w:r>
    </w:p>
    <w:p w14:paraId="440A06C7" w14:textId="77777777" w:rsidR="00AA5ACC" w:rsidRPr="00AA5ACC" w:rsidRDefault="00AA5ACC" w:rsidP="00AA5ACC">
      <w:pPr>
        <w:pStyle w:val="af3"/>
      </w:pPr>
      <w:r w:rsidRPr="00AA5ACC">
        <w:t>    ctypes.windll.shell32.SetCurrentProcessExplicitAppUserModelID(myappid)</w:t>
      </w:r>
    </w:p>
    <w:p w14:paraId="4FB2E106" w14:textId="77777777" w:rsidR="00AA5ACC" w:rsidRPr="00AA5ACC" w:rsidRDefault="00AA5ACC" w:rsidP="00AA5ACC">
      <w:pPr>
        <w:pStyle w:val="af3"/>
      </w:pPr>
    </w:p>
    <w:p w14:paraId="1C6F9021" w14:textId="77777777" w:rsidR="00AA5ACC" w:rsidRPr="00AA5ACC" w:rsidRDefault="00AA5ACC" w:rsidP="00AA5ACC">
      <w:pPr>
        <w:pStyle w:val="af3"/>
      </w:pPr>
      <w:r w:rsidRPr="00AA5ACC">
        <w:t>root.deiconify()</w:t>
      </w:r>
    </w:p>
    <w:p w14:paraId="7EF8F982" w14:textId="77777777" w:rsidR="00AA5ACC" w:rsidRPr="00AA5ACC" w:rsidRDefault="00AA5ACC" w:rsidP="00AA5ACC">
      <w:pPr>
        <w:pStyle w:val="af3"/>
      </w:pPr>
    </w:p>
    <w:p w14:paraId="3088E0EC" w14:textId="77777777" w:rsidR="00AA5ACC" w:rsidRPr="00AA5ACC" w:rsidRDefault="00AA5ACC" w:rsidP="00AA5ACC">
      <w:pPr>
        <w:pStyle w:val="af3"/>
      </w:pPr>
      <w:r w:rsidRPr="00AA5ACC">
        <w:t>font_family = "Ubuntu" if os.path.exists(font_filename) else "Arial"</w:t>
      </w:r>
    </w:p>
    <w:p w14:paraId="0E297868" w14:textId="77777777" w:rsidR="00AA5ACC" w:rsidRPr="00AA5ACC" w:rsidRDefault="00AA5ACC" w:rsidP="00AA5ACC">
      <w:pPr>
        <w:pStyle w:val="af3"/>
      </w:pPr>
    </w:p>
    <w:p w14:paraId="67FCE9DF" w14:textId="77777777" w:rsidR="00AA5ACC" w:rsidRPr="00AA5ACC" w:rsidRDefault="00AA5ACC" w:rsidP="00AA5ACC">
      <w:pPr>
        <w:pStyle w:val="af3"/>
      </w:pPr>
      <w:r w:rsidRPr="00AA5ACC">
        <w:t>BG_COLOR = "#1f262b"</w:t>
      </w:r>
    </w:p>
    <w:p w14:paraId="6CA503C6" w14:textId="77777777" w:rsidR="00AA5ACC" w:rsidRPr="00AA5ACC" w:rsidRDefault="00AA5ACC" w:rsidP="00AA5ACC">
      <w:pPr>
        <w:pStyle w:val="af3"/>
      </w:pPr>
      <w:r w:rsidRPr="00AA5ACC">
        <w:t>ACCENT_COLOR = "#4a90e2"</w:t>
      </w:r>
    </w:p>
    <w:p w14:paraId="118EB520" w14:textId="77777777" w:rsidR="00AA5ACC" w:rsidRPr="00AA5ACC" w:rsidRDefault="00AA5ACC" w:rsidP="00AA5ACC">
      <w:pPr>
        <w:pStyle w:val="af3"/>
      </w:pPr>
      <w:r w:rsidRPr="00AA5ACC">
        <w:t>BTN_COLOR = "#4C4281"</w:t>
      </w:r>
    </w:p>
    <w:p w14:paraId="2AC73935" w14:textId="77777777" w:rsidR="00AA5ACC" w:rsidRPr="00AA5ACC" w:rsidRDefault="00AA5ACC" w:rsidP="00AA5ACC">
      <w:pPr>
        <w:pStyle w:val="af3"/>
      </w:pPr>
      <w:r w:rsidRPr="00AA5ACC">
        <w:t>TEXT_COLOR = "#f4f4f4"</w:t>
      </w:r>
    </w:p>
    <w:p w14:paraId="37EA8304" w14:textId="77777777" w:rsidR="00AA5ACC" w:rsidRPr="00AA5ACC" w:rsidRDefault="00AA5ACC" w:rsidP="00AA5ACC">
      <w:pPr>
        <w:pStyle w:val="af3"/>
      </w:pPr>
      <w:r w:rsidRPr="00AA5ACC">
        <w:t>FONT_MAIN = (font_family, 10)</w:t>
      </w:r>
    </w:p>
    <w:p w14:paraId="3AB10559" w14:textId="77777777" w:rsidR="00AA5ACC" w:rsidRPr="00AA5ACC" w:rsidRDefault="00AA5ACC" w:rsidP="00AA5ACC">
      <w:pPr>
        <w:pStyle w:val="af3"/>
      </w:pPr>
      <w:r w:rsidRPr="00AA5ACC">
        <w:t>FONT_BOLD = (font_family, 10, "bold")</w:t>
      </w:r>
    </w:p>
    <w:p w14:paraId="3426F974" w14:textId="77777777" w:rsidR="00AA5ACC" w:rsidRPr="00AA5ACC" w:rsidRDefault="00AA5ACC" w:rsidP="00AA5ACC">
      <w:pPr>
        <w:pStyle w:val="af3"/>
      </w:pPr>
    </w:p>
    <w:p w14:paraId="563CB3FA" w14:textId="77777777" w:rsidR="00AA5ACC" w:rsidRPr="00AA5ACC" w:rsidRDefault="00AA5ACC" w:rsidP="00AA5ACC">
      <w:pPr>
        <w:pStyle w:val="af3"/>
      </w:pPr>
      <w:r w:rsidRPr="00AA5ACC">
        <w:t>root.title("Значення тригонометричних функцій")</w:t>
      </w:r>
    </w:p>
    <w:p w14:paraId="71D159AE" w14:textId="77777777" w:rsidR="00AA5ACC" w:rsidRPr="00AA5ACC" w:rsidRDefault="00AA5ACC" w:rsidP="00AA5ACC">
      <w:pPr>
        <w:pStyle w:val="af3"/>
      </w:pPr>
      <w:r w:rsidRPr="00AA5ACC">
        <w:t>root.iconbitmap(default="img/logo.ico")</w:t>
      </w:r>
    </w:p>
    <w:p w14:paraId="076A5C94" w14:textId="77777777" w:rsidR="00AA5ACC" w:rsidRPr="00AA5ACC" w:rsidRDefault="00AA5ACC" w:rsidP="00AA5ACC">
      <w:pPr>
        <w:pStyle w:val="af3"/>
      </w:pPr>
      <w:r w:rsidRPr="00AA5ACC">
        <w:t>root.geometry("480x250+500+100")</w:t>
      </w:r>
    </w:p>
    <w:p w14:paraId="166E50B1" w14:textId="77777777" w:rsidR="00AA5ACC" w:rsidRPr="00AA5ACC" w:rsidRDefault="00AA5ACC" w:rsidP="00AA5ACC">
      <w:pPr>
        <w:pStyle w:val="af3"/>
      </w:pPr>
      <w:r w:rsidRPr="00AA5ACC">
        <w:t>root.resizable(False, False)</w:t>
      </w:r>
    </w:p>
    <w:p w14:paraId="211A4F40" w14:textId="77777777" w:rsidR="00AA5ACC" w:rsidRPr="00AA5ACC" w:rsidRDefault="00AA5ACC" w:rsidP="00AA5ACC">
      <w:pPr>
        <w:pStyle w:val="af3"/>
      </w:pPr>
      <w:r w:rsidRPr="00AA5ACC">
        <w:t>root.configure(bg=BG_COLOR)</w:t>
      </w:r>
    </w:p>
    <w:p w14:paraId="095EFF87" w14:textId="77777777" w:rsidR="00AA5ACC" w:rsidRPr="00AA5ACC" w:rsidRDefault="00AA5ACC" w:rsidP="00AA5ACC">
      <w:pPr>
        <w:pStyle w:val="af3"/>
      </w:pPr>
    </w:p>
    <w:p w14:paraId="1C7D9724" w14:textId="77777777" w:rsidR="00AA5ACC" w:rsidRPr="00AA5ACC" w:rsidRDefault="00AA5ACC" w:rsidP="00AA5ACC">
      <w:pPr>
        <w:pStyle w:val="af3"/>
      </w:pPr>
      <w:r w:rsidRPr="00AA5ACC">
        <w:t>top_frame = LabelFrame(</w:t>
      </w:r>
    </w:p>
    <w:p w14:paraId="191C034B" w14:textId="77777777" w:rsidR="00AA5ACC" w:rsidRPr="00AA5ACC" w:rsidRDefault="00AA5ACC" w:rsidP="00AA5ACC">
      <w:pPr>
        <w:pStyle w:val="af3"/>
      </w:pPr>
      <w:r w:rsidRPr="00AA5ACC">
        <w:t>    root, text="Вхідні дані", bg=BG_COLOR, font=FONT_BOLD, fg=ACCENT_COLOR</w:t>
      </w:r>
    </w:p>
    <w:p w14:paraId="62B70519" w14:textId="77777777" w:rsidR="00AA5ACC" w:rsidRPr="00AA5ACC" w:rsidRDefault="00AA5ACC" w:rsidP="00AA5ACC">
      <w:pPr>
        <w:pStyle w:val="af3"/>
      </w:pPr>
      <w:r w:rsidRPr="00AA5ACC">
        <w:t>)</w:t>
      </w:r>
    </w:p>
    <w:p w14:paraId="224B7A68" w14:textId="77777777" w:rsidR="00AA5ACC" w:rsidRPr="00AA5ACC" w:rsidRDefault="00AA5ACC" w:rsidP="00AA5ACC">
      <w:pPr>
        <w:pStyle w:val="af3"/>
      </w:pPr>
    </w:p>
    <w:p w14:paraId="44A3B7F4" w14:textId="3A7DE020" w:rsidR="00AA5ACC" w:rsidRPr="00AA5ACC" w:rsidRDefault="00AA5ACC" w:rsidP="00AA5ACC">
      <w:pPr>
        <w:pStyle w:val="af3"/>
      </w:pPr>
      <w:r>
        <w:lastRenderedPageBreak/>
        <w:br/>
      </w:r>
      <w:r>
        <w:br/>
      </w:r>
      <w:r w:rsidRPr="00AA5ACC">
        <w:t>label_1 = Label(</w:t>
      </w:r>
    </w:p>
    <w:p w14:paraId="57D4F31E" w14:textId="77777777" w:rsidR="00AA5ACC" w:rsidRPr="00AA5ACC" w:rsidRDefault="00AA5ACC" w:rsidP="00AA5ACC">
      <w:pPr>
        <w:pStyle w:val="af3"/>
      </w:pPr>
      <w:r w:rsidRPr="00AA5ACC">
        <w:t>    top_frame,</w:t>
      </w:r>
    </w:p>
    <w:p w14:paraId="1F7F99D2" w14:textId="77777777" w:rsidR="00AA5ACC" w:rsidRPr="00AA5ACC" w:rsidRDefault="00AA5ACC" w:rsidP="00AA5ACC">
      <w:pPr>
        <w:pStyle w:val="af3"/>
      </w:pPr>
      <w:r w:rsidRPr="00AA5ACC">
        <w:t>    text="Укажіть градусну міру кута:",</w:t>
      </w:r>
    </w:p>
    <w:p w14:paraId="7D3CD18C" w14:textId="77777777" w:rsidR="00AA5ACC" w:rsidRPr="00AA5ACC" w:rsidRDefault="00AA5ACC" w:rsidP="00AA5ACC">
      <w:pPr>
        <w:pStyle w:val="af3"/>
      </w:pPr>
      <w:r w:rsidRPr="00AA5ACC">
        <w:t>    bg=BG_COLOR,</w:t>
      </w:r>
    </w:p>
    <w:p w14:paraId="213FD3E8" w14:textId="77777777" w:rsidR="00AA5ACC" w:rsidRPr="00AA5ACC" w:rsidRDefault="00AA5ACC" w:rsidP="00AA5ACC">
      <w:pPr>
        <w:pStyle w:val="af3"/>
      </w:pPr>
      <w:r w:rsidRPr="00AA5ACC">
        <w:t>    font=FONT_MAIN,</w:t>
      </w:r>
    </w:p>
    <w:p w14:paraId="28B1426D" w14:textId="77777777" w:rsidR="00AA5ACC" w:rsidRPr="00AA5ACC" w:rsidRDefault="00AA5ACC" w:rsidP="00AA5ACC">
      <w:pPr>
        <w:pStyle w:val="af3"/>
      </w:pPr>
      <w:r w:rsidRPr="00AA5ACC">
        <w:t>    fg=TEXT_COLOR,</w:t>
      </w:r>
    </w:p>
    <w:p w14:paraId="334E0C97" w14:textId="77777777" w:rsidR="00AA5ACC" w:rsidRPr="00AA5ACC" w:rsidRDefault="00AA5ACC" w:rsidP="00AA5ACC">
      <w:pPr>
        <w:pStyle w:val="af3"/>
      </w:pPr>
      <w:r w:rsidRPr="00AA5ACC">
        <w:t>)</w:t>
      </w:r>
    </w:p>
    <w:p w14:paraId="5445D126" w14:textId="77777777" w:rsidR="00AA5ACC" w:rsidRPr="00AA5ACC" w:rsidRDefault="00AA5ACC" w:rsidP="00AA5ACC">
      <w:pPr>
        <w:pStyle w:val="af3"/>
      </w:pPr>
      <w:r w:rsidRPr="00AA5ACC">
        <w:t>entry_1 = Entry(</w:t>
      </w:r>
    </w:p>
    <w:p w14:paraId="157585E9" w14:textId="77777777" w:rsidR="00AA5ACC" w:rsidRPr="00AA5ACC" w:rsidRDefault="00AA5ACC" w:rsidP="00AA5ACC">
      <w:pPr>
        <w:pStyle w:val="af3"/>
      </w:pPr>
      <w:r w:rsidRPr="00AA5ACC">
        <w:t>    top_frame,</w:t>
      </w:r>
    </w:p>
    <w:p w14:paraId="589EECB9" w14:textId="77777777" w:rsidR="00AA5ACC" w:rsidRPr="00AA5ACC" w:rsidRDefault="00AA5ACC" w:rsidP="00AA5ACC">
      <w:pPr>
        <w:pStyle w:val="af3"/>
      </w:pPr>
      <w:r w:rsidRPr="00AA5ACC">
        <w:t>    width=7,</w:t>
      </w:r>
    </w:p>
    <w:p w14:paraId="63EC4E12" w14:textId="77777777" w:rsidR="00AA5ACC" w:rsidRPr="00AA5ACC" w:rsidRDefault="00AA5ACC" w:rsidP="00AA5ACC">
      <w:pPr>
        <w:pStyle w:val="af3"/>
      </w:pPr>
      <w:r w:rsidRPr="00AA5ACC">
        <w:t>    font=FONT_MAIN,</w:t>
      </w:r>
    </w:p>
    <w:p w14:paraId="7B7BF2B6" w14:textId="77777777" w:rsidR="00AA5ACC" w:rsidRPr="00AA5ACC" w:rsidRDefault="00AA5ACC" w:rsidP="00AA5ACC">
      <w:pPr>
        <w:pStyle w:val="af3"/>
      </w:pPr>
      <w:r w:rsidRPr="00AA5ACC">
        <w:t>    relief=FLAT,</w:t>
      </w:r>
    </w:p>
    <w:p w14:paraId="5D1B18B7" w14:textId="77777777" w:rsidR="00AA5ACC" w:rsidRPr="00AA5ACC" w:rsidRDefault="00AA5ACC" w:rsidP="00AA5ACC">
      <w:pPr>
        <w:pStyle w:val="af3"/>
      </w:pPr>
      <w:r w:rsidRPr="00AA5ACC">
        <w:t>    highlightthickness=5,</w:t>
      </w:r>
    </w:p>
    <w:p w14:paraId="73901432" w14:textId="77777777" w:rsidR="00AA5ACC" w:rsidRPr="00AA5ACC" w:rsidRDefault="00AA5ACC" w:rsidP="00AA5ACC">
      <w:pPr>
        <w:pStyle w:val="af3"/>
      </w:pPr>
      <w:r w:rsidRPr="00AA5ACC">
        <w:t>    highlightbackground=ACCENT_COLOR,</w:t>
      </w:r>
    </w:p>
    <w:p w14:paraId="7963BBB2" w14:textId="77777777" w:rsidR="00AA5ACC" w:rsidRPr="00AA5ACC" w:rsidRDefault="00AA5ACC" w:rsidP="00AA5ACC">
      <w:pPr>
        <w:pStyle w:val="af3"/>
      </w:pPr>
      <w:r w:rsidRPr="00AA5ACC">
        <w:t>    highlightcolor=ACCENT_COLOR,</w:t>
      </w:r>
    </w:p>
    <w:p w14:paraId="02248D7C" w14:textId="77777777" w:rsidR="00AA5ACC" w:rsidRPr="00AA5ACC" w:rsidRDefault="00AA5ACC" w:rsidP="00AA5ACC">
      <w:pPr>
        <w:pStyle w:val="af3"/>
      </w:pPr>
      <w:r w:rsidRPr="00AA5ACC">
        <w:t>    borderwidth=0,</w:t>
      </w:r>
    </w:p>
    <w:p w14:paraId="4F547E3A" w14:textId="77777777" w:rsidR="00AA5ACC" w:rsidRPr="00AA5ACC" w:rsidRDefault="00AA5ACC" w:rsidP="00AA5ACC">
      <w:pPr>
        <w:pStyle w:val="af3"/>
      </w:pPr>
      <w:r w:rsidRPr="00AA5ACC">
        <w:t>    background=ACCENT_COLOR,</w:t>
      </w:r>
    </w:p>
    <w:p w14:paraId="777B490B" w14:textId="77777777" w:rsidR="00AA5ACC" w:rsidRPr="00AA5ACC" w:rsidRDefault="00AA5ACC" w:rsidP="00AA5ACC">
      <w:pPr>
        <w:pStyle w:val="af3"/>
      </w:pPr>
      <w:r w:rsidRPr="00AA5ACC">
        <w:t>    fg=TEXT_COLOR,</w:t>
      </w:r>
    </w:p>
    <w:p w14:paraId="4FAE10E6" w14:textId="77777777" w:rsidR="00AA5ACC" w:rsidRPr="00AA5ACC" w:rsidRDefault="00AA5ACC" w:rsidP="00AA5ACC">
      <w:pPr>
        <w:pStyle w:val="af3"/>
      </w:pPr>
      <w:r w:rsidRPr="00AA5ACC">
        <w:t>)</w:t>
      </w:r>
    </w:p>
    <w:p w14:paraId="63CB2297" w14:textId="77777777" w:rsidR="00AA5ACC" w:rsidRPr="00AA5ACC" w:rsidRDefault="00AA5ACC" w:rsidP="00AA5ACC">
      <w:pPr>
        <w:pStyle w:val="af3"/>
      </w:pPr>
      <w:r w:rsidRPr="00AA5ACC">
        <w:t>button_1 = Button(</w:t>
      </w:r>
    </w:p>
    <w:p w14:paraId="02FAEF4C" w14:textId="77777777" w:rsidR="00AA5ACC" w:rsidRPr="00AA5ACC" w:rsidRDefault="00AA5ACC" w:rsidP="00AA5ACC">
      <w:pPr>
        <w:pStyle w:val="af3"/>
      </w:pPr>
      <w:r w:rsidRPr="00AA5ACC">
        <w:t>    top_frame,</w:t>
      </w:r>
    </w:p>
    <w:p w14:paraId="6FBAF46C" w14:textId="77777777" w:rsidR="00AA5ACC" w:rsidRPr="00AA5ACC" w:rsidRDefault="00AA5ACC" w:rsidP="00AA5ACC">
      <w:pPr>
        <w:pStyle w:val="af3"/>
      </w:pPr>
      <w:r w:rsidRPr="00AA5ACC">
        <w:t>    text="Обчислити",</w:t>
      </w:r>
    </w:p>
    <w:p w14:paraId="723FCDD1" w14:textId="77777777" w:rsidR="00AA5ACC" w:rsidRPr="00AA5ACC" w:rsidRDefault="00AA5ACC" w:rsidP="00AA5ACC">
      <w:pPr>
        <w:pStyle w:val="af3"/>
      </w:pPr>
      <w:r w:rsidRPr="00AA5ACC">
        <w:t>    width=20,</w:t>
      </w:r>
    </w:p>
    <w:p w14:paraId="14C7C224" w14:textId="77777777" w:rsidR="00AA5ACC" w:rsidRPr="00AA5ACC" w:rsidRDefault="00AA5ACC" w:rsidP="00AA5ACC">
      <w:pPr>
        <w:pStyle w:val="af3"/>
      </w:pPr>
      <w:r w:rsidRPr="00AA5ACC">
        <w:t>    bg=BTN_COLOR,</w:t>
      </w:r>
    </w:p>
    <w:p w14:paraId="4E6F9241" w14:textId="77777777" w:rsidR="00AA5ACC" w:rsidRPr="00AA5ACC" w:rsidRDefault="00AA5ACC" w:rsidP="00AA5ACC">
      <w:pPr>
        <w:pStyle w:val="af3"/>
      </w:pPr>
      <w:r w:rsidRPr="00AA5ACC">
        <w:t>    fg="white",</w:t>
      </w:r>
    </w:p>
    <w:p w14:paraId="294AA3C7" w14:textId="77777777" w:rsidR="00AA5ACC" w:rsidRPr="00AA5ACC" w:rsidRDefault="00AA5ACC" w:rsidP="00AA5ACC">
      <w:pPr>
        <w:pStyle w:val="af3"/>
      </w:pPr>
      <w:r w:rsidRPr="00AA5ACC">
        <w:t>    font=FONT_BOLD,</w:t>
      </w:r>
    </w:p>
    <w:p w14:paraId="2F79CCCE" w14:textId="77777777" w:rsidR="00AA5ACC" w:rsidRPr="00AA5ACC" w:rsidRDefault="00AA5ACC" w:rsidP="00AA5ACC">
      <w:pPr>
        <w:pStyle w:val="af3"/>
      </w:pPr>
      <w:r w:rsidRPr="00AA5ACC">
        <w:t>    cursor="hand2",</w:t>
      </w:r>
    </w:p>
    <w:p w14:paraId="6EB2C78F" w14:textId="77777777" w:rsidR="00AA5ACC" w:rsidRPr="00AA5ACC" w:rsidRDefault="00AA5ACC" w:rsidP="00AA5ACC">
      <w:pPr>
        <w:pStyle w:val="af3"/>
      </w:pPr>
      <w:r w:rsidRPr="00AA5ACC">
        <w:t>    relief=FLAT,</w:t>
      </w:r>
    </w:p>
    <w:p w14:paraId="5B9EB926" w14:textId="77777777" w:rsidR="00AA5ACC" w:rsidRPr="00AA5ACC" w:rsidRDefault="00AA5ACC" w:rsidP="00AA5ACC">
      <w:pPr>
        <w:pStyle w:val="af3"/>
      </w:pPr>
      <w:r w:rsidRPr="00AA5ACC">
        <w:t>)</w:t>
      </w:r>
    </w:p>
    <w:p w14:paraId="7331DEE9" w14:textId="77777777" w:rsidR="00AA5ACC" w:rsidRPr="00AA5ACC" w:rsidRDefault="00AA5ACC" w:rsidP="00AA5ACC">
      <w:pPr>
        <w:pStyle w:val="af3"/>
      </w:pPr>
    </w:p>
    <w:p w14:paraId="5B41975D" w14:textId="77777777" w:rsidR="00AA5ACC" w:rsidRPr="00AA5ACC" w:rsidRDefault="00AA5ACC" w:rsidP="00AA5ACC">
      <w:pPr>
        <w:pStyle w:val="af3"/>
      </w:pPr>
      <w:r w:rsidRPr="00AA5ACC">
        <w:t>top_frame.pack(padx=10, pady=10, fill=BOTH)</w:t>
      </w:r>
    </w:p>
    <w:p w14:paraId="7E58BB66" w14:textId="77777777" w:rsidR="00AA5ACC" w:rsidRPr="00AA5ACC" w:rsidRDefault="00AA5ACC" w:rsidP="00AA5ACC">
      <w:pPr>
        <w:pStyle w:val="af3"/>
      </w:pPr>
      <w:r w:rsidRPr="00AA5ACC">
        <w:t>label_1.pack(side=LEFT, padx=10, pady=20)</w:t>
      </w:r>
    </w:p>
    <w:p w14:paraId="2D1A387C" w14:textId="77777777" w:rsidR="00AA5ACC" w:rsidRPr="00AA5ACC" w:rsidRDefault="00AA5ACC" w:rsidP="00AA5ACC">
      <w:pPr>
        <w:pStyle w:val="af3"/>
      </w:pPr>
      <w:r w:rsidRPr="00AA5ACC">
        <w:t>entry_1.pack(side=LEFT, padx=10, pady=20)</w:t>
      </w:r>
    </w:p>
    <w:p w14:paraId="61F5AD69" w14:textId="77777777" w:rsidR="00AA5ACC" w:rsidRPr="00AA5ACC" w:rsidRDefault="00AA5ACC" w:rsidP="00AA5ACC">
      <w:pPr>
        <w:pStyle w:val="af3"/>
      </w:pPr>
      <w:r w:rsidRPr="00AA5ACC">
        <w:t>button_1.pack(side=LEFT, padx=10, pady=20)</w:t>
      </w:r>
    </w:p>
    <w:p w14:paraId="290A701C" w14:textId="77777777" w:rsidR="00AA5ACC" w:rsidRPr="00AA5ACC" w:rsidRDefault="00AA5ACC" w:rsidP="00AA5ACC">
      <w:pPr>
        <w:pStyle w:val="af3"/>
      </w:pPr>
    </w:p>
    <w:p w14:paraId="107BA948" w14:textId="77777777" w:rsidR="00AA5ACC" w:rsidRPr="00AA5ACC" w:rsidRDefault="00AA5ACC" w:rsidP="00AA5ACC">
      <w:pPr>
        <w:pStyle w:val="af3"/>
      </w:pPr>
      <w:r w:rsidRPr="00AA5ACC">
        <w:t>bottom_frame = LabelFrame(</w:t>
      </w:r>
    </w:p>
    <w:p w14:paraId="7319F117" w14:textId="77777777" w:rsidR="00AA5ACC" w:rsidRPr="00AA5ACC" w:rsidRDefault="00AA5ACC" w:rsidP="00AA5ACC">
      <w:pPr>
        <w:pStyle w:val="af3"/>
      </w:pPr>
      <w:r w:rsidRPr="00AA5ACC">
        <w:t>    root, text="Вихідні дані", bg=BG_COLOR, font=FONT_BOLD, fg=ACCENT_COLOR</w:t>
      </w:r>
    </w:p>
    <w:p w14:paraId="4542F990" w14:textId="77777777" w:rsidR="00AA5ACC" w:rsidRPr="00AA5ACC" w:rsidRDefault="00AA5ACC" w:rsidP="00AA5ACC">
      <w:pPr>
        <w:pStyle w:val="af3"/>
      </w:pPr>
      <w:r w:rsidRPr="00AA5ACC">
        <w:t>)</w:t>
      </w:r>
    </w:p>
    <w:p w14:paraId="356CED0B" w14:textId="77777777" w:rsidR="00AA5ACC" w:rsidRPr="00AA5ACC" w:rsidRDefault="00AA5ACC" w:rsidP="00AA5ACC">
      <w:pPr>
        <w:pStyle w:val="af3"/>
      </w:pPr>
      <w:r w:rsidRPr="00AA5ACC">
        <w:t>bottom_left_frame = Frame(bottom_frame, bg=BG_COLOR)</w:t>
      </w:r>
    </w:p>
    <w:p w14:paraId="2ECE8FC5" w14:textId="77777777" w:rsidR="00AA5ACC" w:rsidRPr="00AA5ACC" w:rsidRDefault="00AA5ACC" w:rsidP="00AA5ACC">
      <w:pPr>
        <w:pStyle w:val="af3"/>
      </w:pPr>
      <w:r w:rsidRPr="00AA5ACC">
        <w:t>bottom_middle_frame = Frame(bottom_frame, bg=BG_COLOR)</w:t>
      </w:r>
    </w:p>
    <w:p w14:paraId="456E4B10" w14:textId="77777777" w:rsidR="00AA5ACC" w:rsidRPr="00AA5ACC" w:rsidRDefault="00AA5ACC" w:rsidP="00AA5ACC">
      <w:pPr>
        <w:pStyle w:val="af3"/>
      </w:pPr>
      <w:r w:rsidRPr="00AA5ACC">
        <w:t>bottom_right_frame = Frame(bottom_frame, bg=BG_COLOR)</w:t>
      </w:r>
    </w:p>
    <w:p w14:paraId="33427E21" w14:textId="77777777" w:rsidR="00AA5ACC" w:rsidRPr="00AA5ACC" w:rsidRDefault="00AA5ACC" w:rsidP="00AA5ACC">
      <w:pPr>
        <w:pStyle w:val="af3"/>
      </w:pPr>
    </w:p>
    <w:p w14:paraId="18ED7F3F" w14:textId="77777777" w:rsidR="00AA5ACC" w:rsidRPr="00AA5ACC" w:rsidRDefault="00AA5ACC" w:rsidP="00AA5ACC">
      <w:pPr>
        <w:pStyle w:val="af3"/>
      </w:pPr>
      <w:r w:rsidRPr="00AA5ACC">
        <w:t>answer_deg_rad = Label(bottom_left_frame, bg=BG_COLOR, font=FONT_MAIN, fg=TEXT_COLOR)</w:t>
      </w:r>
    </w:p>
    <w:p w14:paraId="6A3763C2" w14:textId="77777777" w:rsidR="00AA5ACC" w:rsidRPr="00AA5ACC" w:rsidRDefault="00AA5ACC" w:rsidP="00AA5ACC">
      <w:pPr>
        <w:pStyle w:val="af3"/>
      </w:pPr>
      <w:r w:rsidRPr="00AA5ACC">
        <w:t>answer_sin = Label(bottom_middle_frame, bg=BG_COLOR, font=FONT_MAIN, fg=TEXT_COLOR)</w:t>
      </w:r>
    </w:p>
    <w:p w14:paraId="69FAFB71" w14:textId="77777777" w:rsidR="00AA5ACC" w:rsidRPr="00AA5ACC" w:rsidRDefault="00AA5ACC" w:rsidP="00AA5ACC">
      <w:pPr>
        <w:pStyle w:val="af3"/>
      </w:pPr>
      <w:r w:rsidRPr="00AA5ACC">
        <w:t>answer_cos = Label(bottom_middle_frame, bg=BG_COLOR, font=FONT_MAIN, fg=TEXT_COLOR)</w:t>
      </w:r>
    </w:p>
    <w:p w14:paraId="5C8D0274" w14:textId="77777777" w:rsidR="00AA5ACC" w:rsidRPr="00AA5ACC" w:rsidRDefault="00AA5ACC" w:rsidP="00AA5ACC">
      <w:pPr>
        <w:pStyle w:val="af3"/>
      </w:pPr>
      <w:r w:rsidRPr="00AA5ACC">
        <w:t>answer_tan = Label(bottom_right_frame, bg=BG_COLOR, font=FONT_MAIN, fg=TEXT_COLOR)</w:t>
      </w:r>
    </w:p>
    <w:p w14:paraId="28A40544" w14:textId="77777777" w:rsidR="00AA5ACC" w:rsidRPr="00AA5ACC" w:rsidRDefault="00AA5ACC" w:rsidP="00AA5ACC">
      <w:pPr>
        <w:pStyle w:val="af3"/>
      </w:pPr>
      <w:r w:rsidRPr="00AA5ACC">
        <w:t>answer_ctan = Label(bottom_right_frame, bg=BG_COLOR, font=FONT_MAIN, fg=TEXT_COLOR)</w:t>
      </w:r>
    </w:p>
    <w:p w14:paraId="376AD579" w14:textId="77777777" w:rsidR="00AA5ACC" w:rsidRPr="00AA5ACC" w:rsidRDefault="00AA5ACC" w:rsidP="00AA5ACC">
      <w:pPr>
        <w:pStyle w:val="af3"/>
      </w:pPr>
    </w:p>
    <w:p w14:paraId="188C5FA5" w14:textId="77777777" w:rsidR="00AA5ACC" w:rsidRPr="00AA5ACC" w:rsidRDefault="00AA5ACC" w:rsidP="00AA5ACC">
      <w:pPr>
        <w:pStyle w:val="af3"/>
      </w:pPr>
      <w:r w:rsidRPr="00AA5ACC">
        <w:t>bottom_frame.pack(padx=10, pady=5, fill=BOTH)</w:t>
      </w:r>
    </w:p>
    <w:p w14:paraId="5C3E0ADE" w14:textId="77777777" w:rsidR="00AA5ACC" w:rsidRPr="00AA5ACC" w:rsidRDefault="00AA5ACC" w:rsidP="00AA5ACC">
      <w:pPr>
        <w:pStyle w:val="af3"/>
      </w:pPr>
      <w:r w:rsidRPr="00AA5ACC">
        <w:t>bottom_left_frame.pack(side=LEFT, fill=BOTH, expand=True)</w:t>
      </w:r>
    </w:p>
    <w:p w14:paraId="5333BCE4" w14:textId="77777777" w:rsidR="00AA5ACC" w:rsidRPr="00AA5ACC" w:rsidRDefault="00AA5ACC" w:rsidP="00AA5ACC">
      <w:pPr>
        <w:pStyle w:val="af3"/>
      </w:pPr>
      <w:r w:rsidRPr="00AA5ACC">
        <w:t>bottom_middle_frame.pack(side=LEFT, fill=BOTH, expand=True)</w:t>
      </w:r>
    </w:p>
    <w:p w14:paraId="02E2534B" w14:textId="77777777" w:rsidR="00AA5ACC" w:rsidRPr="00AA5ACC" w:rsidRDefault="00AA5ACC" w:rsidP="00AA5ACC">
      <w:pPr>
        <w:pStyle w:val="af3"/>
      </w:pPr>
      <w:r w:rsidRPr="00AA5ACC">
        <w:t>bottom_right_frame.pack(side=LEFT, fill=BOTH, expand=True)</w:t>
      </w:r>
    </w:p>
    <w:p w14:paraId="3FA21D44" w14:textId="77777777" w:rsidR="00AA5ACC" w:rsidRPr="00AA5ACC" w:rsidRDefault="00AA5ACC" w:rsidP="00AA5ACC">
      <w:pPr>
        <w:pStyle w:val="af3"/>
      </w:pPr>
    </w:p>
    <w:p w14:paraId="49499C50" w14:textId="29F9395C" w:rsidR="00AA5ACC" w:rsidRPr="00AA5ACC" w:rsidRDefault="00AA5ACC" w:rsidP="00AA5ACC">
      <w:pPr>
        <w:pStyle w:val="af3"/>
      </w:pPr>
      <w:r>
        <w:br/>
      </w:r>
      <w:r>
        <w:br/>
      </w:r>
      <w:r>
        <w:lastRenderedPageBreak/>
        <w:br/>
      </w:r>
      <w:r w:rsidRPr="00AA5ACC">
        <w:t>answer_deg_rad.pack(anchor=CENTER, pady=10)</w:t>
      </w:r>
    </w:p>
    <w:p w14:paraId="27FE750B" w14:textId="77777777" w:rsidR="00AA5ACC" w:rsidRPr="00AA5ACC" w:rsidRDefault="00AA5ACC" w:rsidP="00AA5ACC">
      <w:pPr>
        <w:pStyle w:val="af3"/>
      </w:pPr>
      <w:r w:rsidRPr="00AA5ACC">
        <w:t>answer_sin.pack(anchor=CENTER, pady=5)</w:t>
      </w:r>
    </w:p>
    <w:p w14:paraId="67DCE183" w14:textId="77777777" w:rsidR="00AA5ACC" w:rsidRPr="00AA5ACC" w:rsidRDefault="00AA5ACC" w:rsidP="00AA5ACC">
      <w:pPr>
        <w:pStyle w:val="af3"/>
      </w:pPr>
      <w:r w:rsidRPr="00AA5ACC">
        <w:t>answer_cos.pack(anchor=CENTER, pady=5)</w:t>
      </w:r>
    </w:p>
    <w:p w14:paraId="1FC45979" w14:textId="77777777" w:rsidR="00AA5ACC" w:rsidRPr="00AA5ACC" w:rsidRDefault="00AA5ACC" w:rsidP="00AA5ACC">
      <w:pPr>
        <w:pStyle w:val="af3"/>
      </w:pPr>
      <w:r w:rsidRPr="00AA5ACC">
        <w:t>answer_tan.pack(anchor=CENTER, pady=5)</w:t>
      </w:r>
    </w:p>
    <w:p w14:paraId="4AA94C9A" w14:textId="77777777" w:rsidR="00AA5ACC" w:rsidRPr="00AA5ACC" w:rsidRDefault="00AA5ACC" w:rsidP="00AA5ACC">
      <w:pPr>
        <w:pStyle w:val="af3"/>
      </w:pPr>
      <w:r w:rsidRPr="00AA5ACC">
        <w:t>answer_ctan.pack(anchor=CENTER, pady=5)</w:t>
      </w:r>
    </w:p>
    <w:p w14:paraId="5BEC7B06" w14:textId="77777777" w:rsidR="00AA5ACC" w:rsidRPr="00AA5ACC" w:rsidRDefault="00AA5ACC" w:rsidP="00AA5ACC">
      <w:pPr>
        <w:pStyle w:val="af3"/>
      </w:pPr>
    </w:p>
    <w:p w14:paraId="1A386F2C" w14:textId="77777777" w:rsidR="00AA5ACC" w:rsidRPr="00AA5ACC" w:rsidRDefault="00AA5ACC" w:rsidP="00AA5ACC">
      <w:pPr>
        <w:pStyle w:val="af3"/>
      </w:pPr>
      <w:r w:rsidRPr="00AA5ACC">
        <w:t>author = Label(</w:t>
      </w:r>
    </w:p>
    <w:p w14:paraId="020DA43C" w14:textId="77777777" w:rsidR="00AA5ACC" w:rsidRPr="00AA5ACC" w:rsidRDefault="00AA5ACC" w:rsidP="00AA5ACC">
      <w:pPr>
        <w:pStyle w:val="af3"/>
      </w:pPr>
      <w:r w:rsidRPr="00AA5ACC">
        <w:t>    root,</w:t>
      </w:r>
    </w:p>
    <w:p w14:paraId="60623C94" w14:textId="77777777" w:rsidR="00AA5ACC" w:rsidRPr="00AA5ACC" w:rsidRDefault="00AA5ACC" w:rsidP="00AA5ACC">
      <w:pPr>
        <w:pStyle w:val="af3"/>
      </w:pPr>
      <w:r w:rsidRPr="00AA5ACC">
        <w:t>    text="\u00a9 Шарандак О.В, ПЗ-25-1",</w:t>
      </w:r>
    </w:p>
    <w:p w14:paraId="33BAEF1B" w14:textId="77777777" w:rsidR="00AA5ACC" w:rsidRPr="00AA5ACC" w:rsidRDefault="00AA5ACC" w:rsidP="00AA5ACC">
      <w:pPr>
        <w:pStyle w:val="af3"/>
      </w:pPr>
      <w:r w:rsidRPr="00AA5ACC">
        <w:t>    bg=BG_COLOR,</w:t>
      </w:r>
    </w:p>
    <w:p w14:paraId="2573BA86" w14:textId="77777777" w:rsidR="00AA5ACC" w:rsidRPr="00AA5ACC" w:rsidRDefault="00AA5ACC" w:rsidP="00AA5ACC">
      <w:pPr>
        <w:pStyle w:val="af3"/>
      </w:pPr>
      <w:r w:rsidRPr="00AA5ACC">
        <w:t>    font=(font_family, 8, "italic"),</w:t>
      </w:r>
    </w:p>
    <w:p w14:paraId="63C766BE" w14:textId="77777777" w:rsidR="00AA5ACC" w:rsidRPr="00AA5ACC" w:rsidRDefault="00AA5ACC" w:rsidP="00AA5ACC">
      <w:pPr>
        <w:pStyle w:val="af3"/>
      </w:pPr>
      <w:r w:rsidRPr="00AA5ACC">
        <w:t>    fg="#888888",</w:t>
      </w:r>
    </w:p>
    <w:p w14:paraId="73BD6C79" w14:textId="77777777" w:rsidR="00AA5ACC" w:rsidRPr="00AA5ACC" w:rsidRDefault="00AA5ACC" w:rsidP="00AA5ACC">
      <w:pPr>
        <w:pStyle w:val="af3"/>
      </w:pPr>
      <w:r w:rsidRPr="00AA5ACC">
        <w:t>)</w:t>
      </w:r>
    </w:p>
    <w:p w14:paraId="44F75BE9" w14:textId="77777777" w:rsidR="00AA5ACC" w:rsidRPr="00AA5ACC" w:rsidRDefault="00AA5ACC" w:rsidP="00AA5ACC">
      <w:pPr>
        <w:pStyle w:val="af3"/>
      </w:pPr>
      <w:r w:rsidRPr="00AA5ACC">
        <w:t>author.pack(side=BOTTOM, padx=10, pady=10)</w:t>
      </w:r>
    </w:p>
    <w:p w14:paraId="608DE085" w14:textId="77777777" w:rsidR="00AA5ACC" w:rsidRPr="00AA5ACC" w:rsidRDefault="00AA5ACC" w:rsidP="00AA5ACC">
      <w:pPr>
        <w:pStyle w:val="af3"/>
      </w:pPr>
    </w:p>
    <w:p w14:paraId="3DEB3737" w14:textId="77777777" w:rsidR="00AA5ACC" w:rsidRPr="00AA5ACC" w:rsidRDefault="00AA5ACC" w:rsidP="00AA5ACC">
      <w:pPr>
        <w:pStyle w:val="af3"/>
      </w:pPr>
      <w:r w:rsidRPr="00AA5ACC">
        <w:t>def calculate(event=None):</w:t>
      </w:r>
    </w:p>
    <w:p w14:paraId="03B21E36" w14:textId="77777777" w:rsidR="00AA5ACC" w:rsidRPr="00AA5ACC" w:rsidRDefault="00AA5ACC" w:rsidP="00AA5ACC">
      <w:pPr>
        <w:pStyle w:val="af3"/>
      </w:pPr>
      <w:r w:rsidRPr="00AA5ACC">
        <w:t>    try:</w:t>
      </w:r>
    </w:p>
    <w:p w14:paraId="633DC04D" w14:textId="77777777" w:rsidR="00AA5ACC" w:rsidRPr="00AA5ACC" w:rsidRDefault="00AA5ACC" w:rsidP="00AA5ACC">
      <w:pPr>
        <w:pStyle w:val="af3"/>
      </w:pPr>
      <w:r w:rsidRPr="00AA5ACC">
        <w:t>        alpha_deg = float(entry_1.get())</w:t>
      </w:r>
    </w:p>
    <w:p w14:paraId="53073D23" w14:textId="77777777" w:rsidR="00AA5ACC" w:rsidRPr="00AA5ACC" w:rsidRDefault="00AA5ACC" w:rsidP="00AA5ACC">
      <w:pPr>
        <w:pStyle w:val="af3"/>
      </w:pPr>
      <w:r w:rsidRPr="00AA5ACC">
        <w:t>        alpha_rad = radians(alpha_deg)</w:t>
      </w:r>
    </w:p>
    <w:p w14:paraId="57C14885" w14:textId="77777777" w:rsidR="00AA5ACC" w:rsidRPr="00AA5ACC" w:rsidRDefault="00AA5ACC" w:rsidP="00AA5ACC">
      <w:pPr>
        <w:pStyle w:val="af3"/>
      </w:pPr>
      <w:r w:rsidRPr="00AA5ACC">
        <w:t>        sin_alpha = sin(alpha_rad)</w:t>
      </w:r>
    </w:p>
    <w:p w14:paraId="2D080A3B" w14:textId="77777777" w:rsidR="00AA5ACC" w:rsidRPr="00AA5ACC" w:rsidRDefault="00AA5ACC" w:rsidP="00AA5ACC">
      <w:pPr>
        <w:pStyle w:val="af3"/>
      </w:pPr>
      <w:r w:rsidRPr="00AA5ACC">
        <w:t>        cos_alpha = cos(alpha_rad)</w:t>
      </w:r>
    </w:p>
    <w:p w14:paraId="287D5333" w14:textId="77777777" w:rsidR="00AA5ACC" w:rsidRPr="00AA5ACC" w:rsidRDefault="00AA5ACC" w:rsidP="00AA5ACC">
      <w:pPr>
        <w:pStyle w:val="af3"/>
      </w:pPr>
    </w:p>
    <w:p w14:paraId="6AED963B" w14:textId="77777777" w:rsidR="00AA5ACC" w:rsidRPr="00AA5ACC" w:rsidRDefault="00AA5ACC" w:rsidP="00AA5ACC">
      <w:pPr>
        <w:pStyle w:val="af3"/>
      </w:pPr>
      <w:r w:rsidRPr="00AA5ACC">
        <w:t>        if abs(cos_alpha) &lt; 1e-10:</w:t>
      </w:r>
    </w:p>
    <w:p w14:paraId="37A932F2" w14:textId="77777777" w:rsidR="00AA5ACC" w:rsidRPr="00AA5ACC" w:rsidRDefault="00AA5ACC" w:rsidP="00AA5ACC">
      <w:pPr>
        <w:pStyle w:val="af3"/>
      </w:pPr>
      <w:r w:rsidRPr="00AA5ACC">
        <w:t>            tan_res = "не визн."</w:t>
      </w:r>
    </w:p>
    <w:p w14:paraId="71143BC3" w14:textId="77777777" w:rsidR="00AA5ACC" w:rsidRPr="00AA5ACC" w:rsidRDefault="00AA5ACC" w:rsidP="00AA5ACC">
      <w:pPr>
        <w:pStyle w:val="af3"/>
      </w:pPr>
      <w:r w:rsidRPr="00AA5ACC">
        <w:t>        else:</w:t>
      </w:r>
    </w:p>
    <w:p w14:paraId="30459D7B" w14:textId="77777777" w:rsidR="00AA5ACC" w:rsidRPr="00AA5ACC" w:rsidRDefault="00AA5ACC" w:rsidP="00AA5ACC">
      <w:pPr>
        <w:pStyle w:val="af3"/>
      </w:pPr>
      <w:r w:rsidRPr="00AA5ACC">
        <w:t>            tan_res = f"{tan(alpha_rad):.3f}"</w:t>
      </w:r>
    </w:p>
    <w:p w14:paraId="79B7320D" w14:textId="77777777" w:rsidR="00AA5ACC" w:rsidRPr="00AA5ACC" w:rsidRDefault="00AA5ACC" w:rsidP="00AA5ACC">
      <w:pPr>
        <w:pStyle w:val="af3"/>
      </w:pPr>
    </w:p>
    <w:p w14:paraId="040809AC" w14:textId="77777777" w:rsidR="00AA5ACC" w:rsidRPr="00AA5ACC" w:rsidRDefault="00AA5ACC" w:rsidP="00AA5ACC">
      <w:pPr>
        <w:pStyle w:val="af3"/>
      </w:pPr>
      <w:r w:rsidRPr="00AA5ACC">
        <w:t>        if abs(sin_alpha) &lt; 1e-10:</w:t>
      </w:r>
    </w:p>
    <w:p w14:paraId="4367C328" w14:textId="77777777" w:rsidR="00AA5ACC" w:rsidRPr="00AA5ACC" w:rsidRDefault="00AA5ACC" w:rsidP="00AA5ACC">
      <w:pPr>
        <w:pStyle w:val="af3"/>
      </w:pPr>
      <w:r w:rsidRPr="00AA5ACC">
        <w:t>            ctan_res = "не визн."</w:t>
      </w:r>
    </w:p>
    <w:p w14:paraId="7EB6ADCB" w14:textId="77777777" w:rsidR="00AA5ACC" w:rsidRPr="00AA5ACC" w:rsidRDefault="00AA5ACC" w:rsidP="00AA5ACC">
      <w:pPr>
        <w:pStyle w:val="af3"/>
      </w:pPr>
      <w:r w:rsidRPr="00AA5ACC">
        <w:t>        else:</w:t>
      </w:r>
    </w:p>
    <w:p w14:paraId="413643E6" w14:textId="77777777" w:rsidR="00AA5ACC" w:rsidRPr="00AA5ACC" w:rsidRDefault="00AA5ACC" w:rsidP="00AA5ACC">
      <w:pPr>
        <w:pStyle w:val="af3"/>
      </w:pPr>
      <w:r w:rsidRPr="00AA5ACC">
        <w:t>            ctan_res = f"{1 / tan(alpha_rad):.3f}"</w:t>
      </w:r>
    </w:p>
    <w:p w14:paraId="59D7B1D5" w14:textId="77777777" w:rsidR="00AA5ACC" w:rsidRPr="00AA5ACC" w:rsidRDefault="00AA5ACC" w:rsidP="00AA5ACC">
      <w:pPr>
        <w:pStyle w:val="af3"/>
      </w:pPr>
    </w:p>
    <w:p w14:paraId="42CE2C11" w14:textId="77777777" w:rsidR="00AA5ACC" w:rsidRPr="00AA5ACC" w:rsidRDefault="00AA5ACC" w:rsidP="00AA5ACC">
      <w:pPr>
        <w:pStyle w:val="af3"/>
      </w:pPr>
      <w:r w:rsidRPr="00AA5ACC">
        <w:t>        answer_deg_rad["text"] = f"{alpha_deg:.4g}° = {alpha_rad:.4g} рад"</w:t>
      </w:r>
    </w:p>
    <w:p w14:paraId="7A7D7365" w14:textId="77777777" w:rsidR="00AA5ACC" w:rsidRPr="00AA5ACC" w:rsidRDefault="00AA5ACC" w:rsidP="00AA5ACC">
      <w:pPr>
        <w:pStyle w:val="af3"/>
      </w:pPr>
      <w:r w:rsidRPr="00AA5ACC">
        <w:t>        answer_sin["text"] = f"sin: {sin_alpha:.3f}"</w:t>
      </w:r>
    </w:p>
    <w:p w14:paraId="39C0E71F" w14:textId="77777777" w:rsidR="00AA5ACC" w:rsidRPr="00AA5ACC" w:rsidRDefault="00AA5ACC" w:rsidP="00AA5ACC">
      <w:pPr>
        <w:pStyle w:val="af3"/>
      </w:pPr>
      <w:r w:rsidRPr="00AA5ACC">
        <w:t>        answer_cos["text"] = f"cos: {cos_alpha:.3f}"</w:t>
      </w:r>
    </w:p>
    <w:p w14:paraId="386F6CCD" w14:textId="77777777" w:rsidR="00AA5ACC" w:rsidRPr="00AA5ACC" w:rsidRDefault="00AA5ACC" w:rsidP="00AA5ACC">
      <w:pPr>
        <w:pStyle w:val="af3"/>
      </w:pPr>
      <w:r w:rsidRPr="00AA5ACC">
        <w:t>        answer_tan["text"] = f"tan: {tan_res}"</w:t>
      </w:r>
    </w:p>
    <w:p w14:paraId="25ADB477" w14:textId="77777777" w:rsidR="00AA5ACC" w:rsidRPr="00AA5ACC" w:rsidRDefault="00AA5ACC" w:rsidP="00AA5ACC">
      <w:pPr>
        <w:pStyle w:val="af3"/>
      </w:pPr>
      <w:r w:rsidRPr="00AA5ACC">
        <w:t>        answer_ctan["text"] = f"ctan: {ctan_res}"</w:t>
      </w:r>
    </w:p>
    <w:p w14:paraId="13F0F15B" w14:textId="77777777" w:rsidR="00AA5ACC" w:rsidRPr="00AA5ACC" w:rsidRDefault="00AA5ACC" w:rsidP="00AA5ACC">
      <w:pPr>
        <w:pStyle w:val="af3"/>
      </w:pPr>
    </w:p>
    <w:p w14:paraId="1D67E569" w14:textId="77777777" w:rsidR="00AA5ACC" w:rsidRPr="00AA5ACC" w:rsidRDefault="00AA5ACC" w:rsidP="00AA5ACC">
      <w:pPr>
        <w:pStyle w:val="af3"/>
      </w:pPr>
      <w:r w:rsidRPr="00AA5ACC">
        <w:t>    except ValueError:</w:t>
      </w:r>
    </w:p>
    <w:p w14:paraId="35D8AD36" w14:textId="77777777" w:rsidR="00AA5ACC" w:rsidRPr="00AA5ACC" w:rsidRDefault="00AA5ACC" w:rsidP="00AA5ACC">
      <w:pPr>
        <w:pStyle w:val="af3"/>
      </w:pPr>
      <w:r w:rsidRPr="00AA5ACC">
        <w:t>        answer_deg_rad["text"] = "Помилка вводу!"</w:t>
      </w:r>
    </w:p>
    <w:p w14:paraId="5479AFB5" w14:textId="77777777" w:rsidR="00AA5ACC" w:rsidRPr="00AA5ACC" w:rsidRDefault="00AA5ACC" w:rsidP="00AA5ACC">
      <w:pPr>
        <w:pStyle w:val="af3"/>
      </w:pPr>
      <w:r w:rsidRPr="00AA5ACC">
        <w:t>        answer_sin["text"] = ""</w:t>
      </w:r>
    </w:p>
    <w:p w14:paraId="5B568A58" w14:textId="77777777" w:rsidR="00AA5ACC" w:rsidRPr="00AA5ACC" w:rsidRDefault="00AA5ACC" w:rsidP="00AA5ACC">
      <w:pPr>
        <w:pStyle w:val="af3"/>
      </w:pPr>
      <w:r w:rsidRPr="00AA5ACC">
        <w:t>        answer_cos["text"] = ""</w:t>
      </w:r>
    </w:p>
    <w:p w14:paraId="220638C6" w14:textId="77777777" w:rsidR="00AA5ACC" w:rsidRPr="00AA5ACC" w:rsidRDefault="00AA5ACC" w:rsidP="00AA5ACC">
      <w:pPr>
        <w:pStyle w:val="af3"/>
      </w:pPr>
      <w:r w:rsidRPr="00AA5ACC">
        <w:t>        answer_tan["text"] = ""</w:t>
      </w:r>
    </w:p>
    <w:p w14:paraId="63BCBF7F" w14:textId="77777777" w:rsidR="00AA5ACC" w:rsidRPr="00AA5ACC" w:rsidRDefault="00AA5ACC" w:rsidP="00AA5ACC">
      <w:pPr>
        <w:pStyle w:val="af3"/>
      </w:pPr>
      <w:r w:rsidRPr="00AA5ACC">
        <w:t>        answer_ctan["text"] = ""</w:t>
      </w:r>
    </w:p>
    <w:p w14:paraId="5B0B547C" w14:textId="77777777" w:rsidR="00AA5ACC" w:rsidRPr="00AA5ACC" w:rsidRDefault="00AA5ACC" w:rsidP="00AA5ACC">
      <w:pPr>
        <w:pStyle w:val="af3"/>
      </w:pPr>
    </w:p>
    <w:p w14:paraId="5CB501B8" w14:textId="77777777" w:rsidR="00AA5ACC" w:rsidRPr="00AA5ACC" w:rsidRDefault="00AA5ACC" w:rsidP="00AA5ACC">
      <w:pPr>
        <w:pStyle w:val="af3"/>
      </w:pPr>
      <w:r w:rsidRPr="00AA5ACC">
        <w:t>button_1.bind("&lt;Button-1&gt;", calculate)</w:t>
      </w:r>
    </w:p>
    <w:p w14:paraId="270FE688" w14:textId="77777777" w:rsidR="00AA5ACC" w:rsidRPr="00AA5ACC" w:rsidRDefault="00AA5ACC" w:rsidP="00AA5ACC">
      <w:pPr>
        <w:pStyle w:val="af3"/>
      </w:pPr>
      <w:r w:rsidRPr="00AA5ACC">
        <w:t>entry_1.bind("&lt;Return&gt;", calculate)</w:t>
      </w:r>
    </w:p>
    <w:p w14:paraId="280BBE75" w14:textId="77777777" w:rsidR="00AA5ACC" w:rsidRPr="00AA5ACC" w:rsidRDefault="00AA5ACC" w:rsidP="00AA5ACC">
      <w:pPr>
        <w:pStyle w:val="af3"/>
      </w:pPr>
    </w:p>
    <w:p w14:paraId="65965A2E" w14:textId="77777777" w:rsidR="00AA5ACC" w:rsidRPr="00AA5ACC" w:rsidRDefault="00AA5ACC" w:rsidP="00AA5ACC">
      <w:pPr>
        <w:pStyle w:val="af3"/>
      </w:pPr>
      <w:r w:rsidRPr="00AA5ACC">
        <w:t>root.mainloop()</w:t>
      </w:r>
    </w:p>
    <w:p w14:paraId="540E8215" w14:textId="77777777" w:rsidR="00AA5ACC" w:rsidRPr="00AA5ACC" w:rsidRDefault="00AA5ACC" w:rsidP="00AA5ACC">
      <w:pPr>
        <w:pStyle w:val="af3"/>
      </w:pPr>
    </w:p>
    <w:p w14:paraId="22F3B4F0" w14:textId="77777777" w:rsidR="00AA5ACC" w:rsidRPr="00131226" w:rsidRDefault="00AA5ACC" w:rsidP="00AA5ACC">
      <w:pPr>
        <w:pStyle w:val="af3"/>
      </w:pPr>
    </w:p>
    <w:p w14:paraId="60B6158F" w14:textId="154A4683" w:rsidR="007475D7" w:rsidRPr="00496FF0" w:rsidRDefault="007475D7" w:rsidP="00906605">
      <w:pPr>
        <w:pStyle w:val="aa"/>
      </w:pPr>
      <w:r w:rsidRPr="007A103D">
        <w:t>Висновок.</w:t>
      </w:r>
      <w:r w:rsidR="00D735F1" w:rsidRPr="007A103D">
        <w:rPr>
          <w:rFonts w:eastAsia="Calibri" w:cs="Times New Roman"/>
          <w:iCs w:val="0"/>
          <w:color w:val="auto"/>
          <w:spacing w:val="0"/>
          <w:szCs w:val="22"/>
        </w:rPr>
        <w:t xml:space="preserve"> </w:t>
      </w:r>
      <w:r w:rsidR="00906605" w:rsidRPr="007A103D">
        <w:t>Отримав практичні навички по розробці GUI засобами модуля tkinter.</w:t>
      </w:r>
    </w:p>
    <w:sectPr w:rsidR="007475D7" w:rsidRPr="00496FF0" w:rsidSect="00DF6B87">
      <w:headerReference w:type="default" r:id="rId13"/>
      <w:footerReference w:type="default" r:id="rId14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18C8B" w14:textId="77777777" w:rsidR="00863EE2" w:rsidRPr="007A103D" w:rsidRDefault="00863EE2" w:rsidP="00C25072">
      <w:pPr>
        <w:spacing w:line="240" w:lineRule="auto"/>
      </w:pPr>
      <w:r w:rsidRPr="007A103D">
        <w:separator/>
      </w:r>
    </w:p>
  </w:endnote>
  <w:endnote w:type="continuationSeparator" w:id="0">
    <w:p w14:paraId="5816F1D0" w14:textId="77777777" w:rsidR="00863EE2" w:rsidRPr="007A103D" w:rsidRDefault="00863EE2" w:rsidP="00C25072">
      <w:pPr>
        <w:spacing w:line="240" w:lineRule="auto"/>
      </w:pPr>
      <w:r w:rsidRPr="007A10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3DAE6" w14:textId="129932C4" w:rsidR="007E65E2" w:rsidRPr="007A103D" w:rsidRDefault="0076308D" w:rsidP="00DF6B87">
    <w:pPr>
      <w:pStyle w:val="a8"/>
      <w:ind w:firstLine="3969"/>
      <w:rPr>
        <w:sz w:val="28"/>
        <w:szCs w:val="20"/>
      </w:rPr>
    </w:pPr>
    <w:r w:rsidRPr="007A103D">
      <w:rPr>
        <w:sz w:val="28"/>
        <w:szCs w:val="20"/>
      </w:rPr>
      <w:t>F</w:t>
    </w:r>
    <w:r w:rsidR="00ED492E" w:rsidRPr="007A103D">
      <w:rPr>
        <w:sz w:val="28"/>
        <w:szCs w:val="20"/>
      </w:rPr>
      <w:t>2.2</w:t>
    </w:r>
    <w:r w:rsidRPr="007A103D">
      <w:rPr>
        <w:sz w:val="28"/>
        <w:szCs w:val="20"/>
      </w:rPr>
      <w:t>5</w:t>
    </w:r>
    <w:r w:rsidR="00ED492E" w:rsidRPr="007A103D">
      <w:rPr>
        <w:sz w:val="28"/>
        <w:szCs w:val="20"/>
      </w:rPr>
      <w:t>-</w:t>
    </w:r>
    <w:r w:rsidRPr="007A103D">
      <w:rPr>
        <w:sz w:val="28"/>
        <w:szCs w:val="20"/>
      </w:rPr>
      <w:t>1</w:t>
    </w:r>
    <w:r w:rsidR="00ED492E" w:rsidRPr="007A103D">
      <w:rPr>
        <w:sz w:val="28"/>
        <w:szCs w:val="20"/>
      </w:rPr>
      <w:t>.</w:t>
    </w:r>
    <w:r w:rsidRPr="007A103D">
      <w:rPr>
        <w:sz w:val="28"/>
        <w:szCs w:val="20"/>
      </w:rPr>
      <w:t>18</w:t>
    </w:r>
    <w:r w:rsidR="00ED492E" w:rsidRPr="007A103D">
      <w:rPr>
        <w:sz w:val="28"/>
        <w:szCs w:val="20"/>
      </w:rPr>
      <w:t xml:space="preserve"> ПР-</w:t>
    </w:r>
    <w:r w:rsidR="00096589">
      <w:rPr>
        <w:sz w:val="28"/>
        <w:szCs w:val="20"/>
      </w:rPr>
      <w:t>0</w:t>
    </w:r>
    <w:r w:rsidR="007A103D" w:rsidRPr="007A103D">
      <w:rPr>
        <w:sz w:val="28"/>
        <w:szCs w:val="20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E69F5" w14:textId="77777777" w:rsidR="00863EE2" w:rsidRPr="007A103D" w:rsidRDefault="00863EE2" w:rsidP="00C25072">
      <w:pPr>
        <w:spacing w:line="240" w:lineRule="auto"/>
      </w:pPr>
      <w:r w:rsidRPr="007A103D">
        <w:separator/>
      </w:r>
    </w:p>
  </w:footnote>
  <w:footnote w:type="continuationSeparator" w:id="0">
    <w:p w14:paraId="0DA1176D" w14:textId="77777777" w:rsidR="00863EE2" w:rsidRPr="007A103D" w:rsidRDefault="00863EE2" w:rsidP="00C25072">
      <w:pPr>
        <w:spacing w:line="240" w:lineRule="auto"/>
      </w:pPr>
      <w:r w:rsidRPr="007A10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9D0AB" w14:textId="77777777" w:rsidR="007E65E2" w:rsidRPr="007A103D" w:rsidRDefault="008F6D4B" w:rsidP="00B94230">
    <w:pPr>
      <w:spacing w:line="240" w:lineRule="auto"/>
      <w:rPr>
        <w:sz w:val="2"/>
        <w:szCs w:val="2"/>
      </w:rPr>
    </w:pPr>
    <w:r w:rsidRPr="007A103D">
      <w:rPr>
        <w:noProof/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257D28ED" wp14:editId="625E40CB">
              <wp:simplePos x="0" y="0"/>
              <wp:positionH relativeFrom="column">
                <wp:posOffset>-201690</wp:posOffset>
              </wp:positionH>
              <wp:positionV relativeFrom="paragraph">
                <wp:posOffset>-200049</wp:posOffset>
              </wp:positionV>
              <wp:extent cx="6573520" cy="10186670"/>
              <wp:effectExtent l="0" t="0" r="36830" b="24130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6670"/>
                        <a:chOff x="1108" y="398"/>
                        <a:chExt cx="10352" cy="16042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2"/>
                          <a:chOff x="1108" y="398"/>
                          <a:chExt cx="10352" cy="16042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2"/>
                            <a:chOff x="1108" y="398"/>
                            <a:chExt cx="10352" cy="16042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71"/>
                              <a:ext cx="10352" cy="869"/>
                              <a:chOff x="1108" y="15571"/>
                              <a:chExt cx="10352" cy="869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44" y="15571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A86489" w14:textId="77777777" w:rsidR="00694E0A" w:rsidRPr="007A103D" w:rsidRDefault="00694E0A" w:rsidP="002B1B83">
                              <w:pPr>
                                <w:pStyle w:val="a8"/>
                              </w:pPr>
                              <w:r w:rsidRPr="007A103D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98"/>
                            <a:ext cx="3681" cy="230"/>
                            <a:chOff x="1113" y="16182"/>
                            <a:chExt cx="3681" cy="230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38D661" w14:textId="77777777" w:rsidR="00694E0A" w:rsidRPr="007A103D" w:rsidRDefault="00694E0A" w:rsidP="002B1B83">
                                <w:pPr>
                                  <w:pStyle w:val="a8"/>
                                </w:pPr>
                                <w:r w:rsidRPr="007A103D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2B94CF" w14:textId="77777777" w:rsidR="00694E0A" w:rsidRPr="007A103D" w:rsidRDefault="00694E0A" w:rsidP="002B1B83">
                                <w:pPr>
                                  <w:pStyle w:val="a8"/>
                                </w:pPr>
                                <w:r w:rsidRPr="007A103D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458" y="16182"/>
                              <a:ext cx="87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BED1E0" w14:textId="77777777" w:rsidR="00694E0A" w:rsidRPr="007A103D" w:rsidRDefault="00694E0A" w:rsidP="002B1B83">
                                <w:pPr>
                                  <w:pStyle w:val="a8"/>
                                </w:pPr>
                                <w:r w:rsidRPr="007A103D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970BCA" w14:textId="77777777" w:rsidR="00694E0A" w:rsidRPr="007A103D" w:rsidRDefault="00694E0A" w:rsidP="00422E4C">
                                <w:pPr>
                                  <w:pStyle w:val="a8"/>
                                </w:pPr>
                                <w:r w:rsidRPr="007A103D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7A103D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82E62F" w14:textId="77777777" w:rsidR="00694E0A" w:rsidRPr="007A103D" w:rsidRDefault="00694E0A" w:rsidP="002B1B83">
                                <w:pPr>
                                  <w:pStyle w:val="a8"/>
                                </w:pPr>
                                <w:r w:rsidRPr="007A103D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22"/>
                            <a:ext cx="2263" cy="497"/>
                            <a:chOff x="1163" y="15606"/>
                            <a:chExt cx="2263" cy="497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1DA6EB" w14:textId="77777777" w:rsidR="00694E0A" w:rsidRPr="007A103D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B8C561" w14:textId="77777777" w:rsidR="00694E0A" w:rsidRPr="007A103D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3B8051" w14:textId="77777777" w:rsidR="00694E0A" w:rsidRPr="007A103D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 w:rsidRPr="007A103D"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6"/>
                              <a:ext cx="2263" cy="227"/>
                              <a:chOff x="1163" y="15606"/>
                              <a:chExt cx="2263" cy="227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7A0E26" w14:textId="77777777" w:rsidR="00694E0A" w:rsidRPr="007A103D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059BC1" w14:textId="77777777" w:rsidR="00694E0A" w:rsidRPr="007A103D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6"/>
                                <a:ext cx="1309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CAEDD1" w14:textId="6076C79F" w:rsidR="00694E0A" w:rsidRPr="007A103D" w:rsidRDefault="0076308D" w:rsidP="00422E4C">
                                  <w:pPr>
                                    <w:pStyle w:val="a8"/>
                                    <w:jc w:val="both"/>
                                  </w:pPr>
                                  <w:r w:rsidRPr="007A103D">
                                    <w:t>Шарандак О.В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7D28ED" id="Group 187" o:spid="_x0000_s1026" style="position:absolute;left:0;text-align:left;margin-left:-15.9pt;margin-top:-15.75pt;width:517.6pt;height:802.1pt;z-index:251770880" coordorigin="1108,398" coordsize="10352,1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">
              <v:group id="Group 182" o:spid="_x0000_s1027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71;width:10352;height:869" coordorigin="1108,15571" coordsize="10352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44,15571" to="3445,1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53A86489" w14:textId="77777777" w:rsidR="00694E0A" w:rsidRPr="007A103D" w:rsidRDefault="00694E0A" w:rsidP="002B1B83">
                        <w:pPr>
                          <w:pStyle w:val="a8"/>
                        </w:pPr>
                        <w:r w:rsidRPr="007A103D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98;width:3681;height:230" coordorigin="1113,16182" coordsize="3681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0A38D661" w14:textId="77777777" w:rsidR="00694E0A" w:rsidRPr="007A103D" w:rsidRDefault="00694E0A" w:rsidP="002B1B83">
                          <w:pPr>
                            <w:pStyle w:val="a8"/>
                          </w:pPr>
                          <w:r w:rsidRPr="007A103D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252B94CF" w14:textId="77777777" w:rsidR="00694E0A" w:rsidRPr="007A103D" w:rsidRDefault="00694E0A" w:rsidP="002B1B83">
                          <w:pPr>
                            <w:pStyle w:val="a8"/>
                          </w:pPr>
                          <w:r w:rsidRPr="007A103D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458;top:16182;width:87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" filled="f" stroked="f" strokeweight="1.5pt">
                    <v:textbox inset="0,0,0,0">
                      <w:txbxContent>
                        <w:p w14:paraId="43BED1E0" w14:textId="77777777" w:rsidR="00694E0A" w:rsidRPr="007A103D" w:rsidRDefault="00694E0A" w:rsidP="002B1B83">
                          <w:pPr>
                            <w:pStyle w:val="a8"/>
                          </w:pPr>
                          <w:r w:rsidRPr="007A103D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5E970BCA" w14:textId="77777777" w:rsidR="00694E0A" w:rsidRPr="007A103D" w:rsidRDefault="00694E0A" w:rsidP="00422E4C">
                          <w:pPr>
                            <w:pStyle w:val="a8"/>
                          </w:pPr>
                          <w:r w:rsidRPr="007A103D">
                            <w:rPr>
                              <w:rStyle w:val="a9"/>
                            </w:rPr>
                            <w:t>Ізм</w:t>
                          </w:r>
                          <w:r w:rsidRPr="007A103D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5F82E62F" w14:textId="77777777" w:rsidR="00694E0A" w:rsidRPr="007A103D" w:rsidRDefault="00694E0A" w:rsidP="002B1B83">
                          <w:pPr>
                            <w:pStyle w:val="a8"/>
                          </w:pPr>
                          <w:r w:rsidRPr="007A103D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22;width:2263;height:497" coordorigin="1163,15606" coordsize="2263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241DA6EB" w14:textId="77777777" w:rsidR="00694E0A" w:rsidRPr="007A103D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34B8C561" w14:textId="77777777" w:rsidR="00694E0A" w:rsidRPr="007A103D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4D3B8051" w14:textId="77777777" w:rsidR="00694E0A" w:rsidRPr="007A103D" w:rsidRDefault="00D22652" w:rsidP="00422E4C">
                            <w:pPr>
                              <w:pStyle w:val="a8"/>
                              <w:jc w:val="both"/>
                            </w:pPr>
                            <w:r w:rsidRPr="007A103D"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6;width:2263;height:227" coordorigin="1163,15606" coordsize="2263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3C7A0E26" w14:textId="77777777" w:rsidR="00694E0A" w:rsidRPr="007A103D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3A059BC1" w14:textId="77777777" w:rsidR="00694E0A" w:rsidRPr="007A103D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6;width:1309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02CAEDD1" w14:textId="6076C79F" w:rsidR="00694E0A" w:rsidRPr="007A103D" w:rsidRDefault="0076308D" w:rsidP="00422E4C">
                            <w:pPr>
                              <w:pStyle w:val="a8"/>
                              <w:jc w:val="both"/>
                            </w:pPr>
                            <w:r w:rsidRPr="007A103D">
                              <w:t>Шарандак О.В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06655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6FE2C1C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6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005550393">
    <w:abstractNumId w:val="15"/>
  </w:num>
  <w:num w:numId="2" w16cid:durableId="1772582408">
    <w:abstractNumId w:val="16"/>
  </w:num>
  <w:num w:numId="3" w16cid:durableId="622075748">
    <w:abstractNumId w:val="14"/>
  </w:num>
  <w:num w:numId="4" w16cid:durableId="868762110">
    <w:abstractNumId w:val="9"/>
  </w:num>
  <w:num w:numId="5" w16cid:durableId="1501315573">
    <w:abstractNumId w:val="7"/>
  </w:num>
  <w:num w:numId="6" w16cid:durableId="1083376526">
    <w:abstractNumId w:val="6"/>
  </w:num>
  <w:num w:numId="7" w16cid:durableId="1322463552">
    <w:abstractNumId w:val="5"/>
  </w:num>
  <w:num w:numId="8" w16cid:durableId="644434945">
    <w:abstractNumId w:val="4"/>
  </w:num>
  <w:num w:numId="9" w16cid:durableId="1901285089">
    <w:abstractNumId w:val="8"/>
  </w:num>
  <w:num w:numId="10" w16cid:durableId="2008360508">
    <w:abstractNumId w:val="3"/>
  </w:num>
  <w:num w:numId="11" w16cid:durableId="654182404">
    <w:abstractNumId w:val="2"/>
  </w:num>
  <w:num w:numId="12" w16cid:durableId="1276137987">
    <w:abstractNumId w:val="1"/>
  </w:num>
  <w:num w:numId="13" w16cid:durableId="1363827779">
    <w:abstractNumId w:val="0"/>
  </w:num>
  <w:num w:numId="14" w16cid:durableId="1318418437">
    <w:abstractNumId w:val="10"/>
  </w:num>
  <w:num w:numId="15" w16cid:durableId="1908802118">
    <w:abstractNumId w:val="12"/>
  </w:num>
  <w:num w:numId="16" w16cid:durableId="1019358975">
    <w:abstractNumId w:val="11"/>
  </w:num>
  <w:num w:numId="17" w16cid:durableId="1624385568">
    <w:abstractNumId w:val="13"/>
  </w:num>
  <w:num w:numId="18" w16cid:durableId="987125284">
    <w:abstractNumId w:val="8"/>
  </w:num>
  <w:num w:numId="19" w16cid:durableId="809371560">
    <w:abstractNumId w:val="8"/>
  </w:num>
  <w:num w:numId="20" w16cid:durableId="2050061414">
    <w:abstractNumId w:val="8"/>
  </w:num>
  <w:num w:numId="21" w16cid:durableId="7162436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8D"/>
    <w:rsid w:val="00005255"/>
    <w:rsid w:val="0000562D"/>
    <w:rsid w:val="0001377F"/>
    <w:rsid w:val="0001785E"/>
    <w:rsid w:val="00035C79"/>
    <w:rsid w:val="00051987"/>
    <w:rsid w:val="0007234C"/>
    <w:rsid w:val="00077F4B"/>
    <w:rsid w:val="00084543"/>
    <w:rsid w:val="000857E4"/>
    <w:rsid w:val="00085BC1"/>
    <w:rsid w:val="00096589"/>
    <w:rsid w:val="00096B0A"/>
    <w:rsid w:val="000A45A3"/>
    <w:rsid w:val="000D50AC"/>
    <w:rsid w:val="000F1C12"/>
    <w:rsid w:val="00107E52"/>
    <w:rsid w:val="00131226"/>
    <w:rsid w:val="00172BC1"/>
    <w:rsid w:val="00185197"/>
    <w:rsid w:val="001868A7"/>
    <w:rsid w:val="001929CF"/>
    <w:rsid w:val="00195AEF"/>
    <w:rsid w:val="001A50CC"/>
    <w:rsid w:val="001A58A6"/>
    <w:rsid w:val="001B3CE0"/>
    <w:rsid w:val="001C003D"/>
    <w:rsid w:val="001D01D1"/>
    <w:rsid w:val="001D4052"/>
    <w:rsid w:val="001D764A"/>
    <w:rsid w:val="001F7F88"/>
    <w:rsid w:val="00201451"/>
    <w:rsid w:val="00205CE3"/>
    <w:rsid w:val="00207233"/>
    <w:rsid w:val="00211389"/>
    <w:rsid w:val="00226455"/>
    <w:rsid w:val="002268E4"/>
    <w:rsid w:val="002570A6"/>
    <w:rsid w:val="00257E4D"/>
    <w:rsid w:val="00261ABB"/>
    <w:rsid w:val="002A0EB4"/>
    <w:rsid w:val="002A4ED1"/>
    <w:rsid w:val="002B1B83"/>
    <w:rsid w:val="002C12A6"/>
    <w:rsid w:val="003013B1"/>
    <w:rsid w:val="00316B82"/>
    <w:rsid w:val="00321317"/>
    <w:rsid w:val="00330B37"/>
    <w:rsid w:val="0036039B"/>
    <w:rsid w:val="00362DF2"/>
    <w:rsid w:val="00374949"/>
    <w:rsid w:val="00383846"/>
    <w:rsid w:val="003A6D65"/>
    <w:rsid w:val="003D2E2A"/>
    <w:rsid w:val="003D45FA"/>
    <w:rsid w:val="003E7832"/>
    <w:rsid w:val="004008F7"/>
    <w:rsid w:val="00414215"/>
    <w:rsid w:val="00422E4C"/>
    <w:rsid w:val="00423E27"/>
    <w:rsid w:val="00424AF8"/>
    <w:rsid w:val="0044119F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C1147"/>
    <w:rsid w:val="004C4A88"/>
    <w:rsid w:val="004C6740"/>
    <w:rsid w:val="004E188D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208DE"/>
    <w:rsid w:val="00522DB6"/>
    <w:rsid w:val="005249C5"/>
    <w:rsid w:val="00525992"/>
    <w:rsid w:val="005338D7"/>
    <w:rsid w:val="0054609C"/>
    <w:rsid w:val="0055017D"/>
    <w:rsid w:val="00557316"/>
    <w:rsid w:val="00566CA7"/>
    <w:rsid w:val="00574A1A"/>
    <w:rsid w:val="00576F08"/>
    <w:rsid w:val="00593A00"/>
    <w:rsid w:val="005954D0"/>
    <w:rsid w:val="005B449B"/>
    <w:rsid w:val="005C2E9A"/>
    <w:rsid w:val="005D1427"/>
    <w:rsid w:val="005D5DE5"/>
    <w:rsid w:val="005F4893"/>
    <w:rsid w:val="00606C5B"/>
    <w:rsid w:val="00613436"/>
    <w:rsid w:val="006228B0"/>
    <w:rsid w:val="006409FD"/>
    <w:rsid w:val="00643716"/>
    <w:rsid w:val="00680328"/>
    <w:rsid w:val="00692DF9"/>
    <w:rsid w:val="0069312F"/>
    <w:rsid w:val="00694E0A"/>
    <w:rsid w:val="00696C91"/>
    <w:rsid w:val="006D6100"/>
    <w:rsid w:val="006E73E0"/>
    <w:rsid w:val="00702409"/>
    <w:rsid w:val="007040F2"/>
    <w:rsid w:val="0071140F"/>
    <w:rsid w:val="00744FE5"/>
    <w:rsid w:val="007475D7"/>
    <w:rsid w:val="007609D0"/>
    <w:rsid w:val="007619A9"/>
    <w:rsid w:val="0076308D"/>
    <w:rsid w:val="00765722"/>
    <w:rsid w:val="00774362"/>
    <w:rsid w:val="00780D64"/>
    <w:rsid w:val="00783DB8"/>
    <w:rsid w:val="007845A1"/>
    <w:rsid w:val="00784DD7"/>
    <w:rsid w:val="007A103D"/>
    <w:rsid w:val="007A6510"/>
    <w:rsid w:val="007C1A69"/>
    <w:rsid w:val="007C22FA"/>
    <w:rsid w:val="007D0396"/>
    <w:rsid w:val="007D29B0"/>
    <w:rsid w:val="007E4ACB"/>
    <w:rsid w:val="007E644C"/>
    <w:rsid w:val="007E65E2"/>
    <w:rsid w:val="007F7590"/>
    <w:rsid w:val="00825B7F"/>
    <w:rsid w:val="00827852"/>
    <w:rsid w:val="00834D49"/>
    <w:rsid w:val="00835B06"/>
    <w:rsid w:val="008447D3"/>
    <w:rsid w:val="008503A6"/>
    <w:rsid w:val="008635A2"/>
    <w:rsid w:val="00863EE2"/>
    <w:rsid w:val="00867904"/>
    <w:rsid w:val="00877730"/>
    <w:rsid w:val="00882B11"/>
    <w:rsid w:val="00893C72"/>
    <w:rsid w:val="00893F6B"/>
    <w:rsid w:val="008B1C19"/>
    <w:rsid w:val="008B681A"/>
    <w:rsid w:val="008F5277"/>
    <w:rsid w:val="008F6D4B"/>
    <w:rsid w:val="008F7921"/>
    <w:rsid w:val="00906605"/>
    <w:rsid w:val="009275C2"/>
    <w:rsid w:val="00936267"/>
    <w:rsid w:val="00947EEF"/>
    <w:rsid w:val="00953A47"/>
    <w:rsid w:val="00955F22"/>
    <w:rsid w:val="00973615"/>
    <w:rsid w:val="0098138D"/>
    <w:rsid w:val="00984AB9"/>
    <w:rsid w:val="00991846"/>
    <w:rsid w:val="00994056"/>
    <w:rsid w:val="009A1F29"/>
    <w:rsid w:val="009B17E7"/>
    <w:rsid w:val="009C1844"/>
    <w:rsid w:val="009C7450"/>
    <w:rsid w:val="009C7774"/>
    <w:rsid w:val="009D66EA"/>
    <w:rsid w:val="009D72A1"/>
    <w:rsid w:val="009F3A44"/>
    <w:rsid w:val="00A0076A"/>
    <w:rsid w:val="00A041D6"/>
    <w:rsid w:val="00A15FD8"/>
    <w:rsid w:val="00A21DB3"/>
    <w:rsid w:val="00A23E49"/>
    <w:rsid w:val="00A275D1"/>
    <w:rsid w:val="00A34B1D"/>
    <w:rsid w:val="00A359FF"/>
    <w:rsid w:val="00A456A2"/>
    <w:rsid w:val="00A4648A"/>
    <w:rsid w:val="00A553FB"/>
    <w:rsid w:val="00A67ED6"/>
    <w:rsid w:val="00A864BE"/>
    <w:rsid w:val="00A96A2E"/>
    <w:rsid w:val="00AA5ACC"/>
    <w:rsid w:val="00AD078D"/>
    <w:rsid w:val="00AD6340"/>
    <w:rsid w:val="00AF0FDA"/>
    <w:rsid w:val="00B14D31"/>
    <w:rsid w:val="00B15A8D"/>
    <w:rsid w:val="00B21146"/>
    <w:rsid w:val="00B34FA4"/>
    <w:rsid w:val="00B43411"/>
    <w:rsid w:val="00B869D8"/>
    <w:rsid w:val="00B93D50"/>
    <w:rsid w:val="00B94230"/>
    <w:rsid w:val="00BA1CAE"/>
    <w:rsid w:val="00BA2CC6"/>
    <w:rsid w:val="00BB06F9"/>
    <w:rsid w:val="00BB3ABE"/>
    <w:rsid w:val="00BC0C60"/>
    <w:rsid w:val="00BC3A40"/>
    <w:rsid w:val="00BD7216"/>
    <w:rsid w:val="00BD7CB9"/>
    <w:rsid w:val="00BF2573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4364D"/>
    <w:rsid w:val="00C43BF2"/>
    <w:rsid w:val="00C5518D"/>
    <w:rsid w:val="00C5682B"/>
    <w:rsid w:val="00C71AC7"/>
    <w:rsid w:val="00C7423D"/>
    <w:rsid w:val="00C93ABB"/>
    <w:rsid w:val="00CA2106"/>
    <w:rsid w:val="00CB1928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45A2"/>
    <w:rsid w:val="00D47F30"/>
    <w:rsid w:val="00D51A34"/>
    <w:rsid w:val="00D52467"/>
    <w:rsid w:val="00D651E3"/>
    <w:rsid w:val="00D66A7D"/>
    <w:rsid w:val="00D735F1"/>
    <w:rsid w:val="00D80748"/>
    <w:rsid w:val="00D818C1"/>
    <w:rsid w:val="00DA2001"/>
    <w:rsid w:val="00DA745A"/>
    <w:rsid w:val="00DB1E8B"/>
    <w:rsid w:val="00DD2E78"/>
    <w:rsid w:val="00DD78FE"/>
    <w:rsid w:val="00DF14C9"/>
    <w:rsid w:val="00DF417A"/>
    <w:rsid w:val="00DF6B87"/>
    <w:rsid w:val="00E05171"/>
    <w:rsid w:val="00E06CC4"/>
    <w:rsid w:val="00E35F0C"/>
    <w:rsid w:val="00E6264A"/>
    <w:rsid w:val="00E71B97"/>
    <w:rsid w:val="00E72066"/>
    <w:rsid w:val="00EA4399"/>
    <w:rsid w:val="00EB60AD"/>
    <w:rsid w:val="00EC0AFB"/>
    <w:rsid w:val="00EC5A44"/>
    <w:rsid w:val="00ED492E"/>
    <w:rsid w:val="00ED50BC"/>
    <w:rsid w:val="00ED726C"/>
    <w:rsid w:val="00F06850"/>
    <w:rsid w:val="00F503C9"/>
    <w:rsid w:val="00F51857"/>
    <w:rsid w:val="00F67091"/>
    <w:rsid w:val="00F72FC2"/>
    <w:rsid w:val="00F96FFC"/>
    <w:rsid w:val="00FA3D2D"/>
    <w:rsid w:val="00FB32B8"/>
    <w:rsid w:val="00FC73E7"/>
    <w:rsid w:val="00FD42A5"/>
    <w:rsid w:val="00FE209D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02DA9F"/>
  <w15:docId w15:val="{CF0828D6-02C4-4954-A3E9-46C1811D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43716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ED492E"/>
    <w:pPr>
      <w:numPr>
        <w:numId w:val="9"/>
      </w:numPr>
      <w:tabs>
        <w:tab w:val="left" w:pos="1021"/>
      </w:tabs>
      <w:ind w:left="0" w:firstLine="709"/>
    </w:p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  <w:style w:type="table" w:styleId="af4">
    <w:name w:val="Table Grid"/>
    <w:basedOn w:val="a4"/>
    <w:uiPriority w:val="39"/>
    <w:rsid w:val="0064371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esktop\Coding\Informatics_F2\Report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296-AEBF-45D7-A33A-EE813F6E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35</TotalTime>
  <Pages>6</Pages>
  <Words>4161</Words>
  <Characters>2372</Characters>
  <Application>Microsoft Office Word</Application>
  <DocSecurity>0</DocSecurity>
  <Lines>19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5</cp:revision>
  <dcterms:created xsi:type="dcterms:W3CDTF">2026-05-26T20:10:00Z</dcterms:created>
  <dcterms:modified xsi:type="dcterms:W3CDTF">2026-05-26T20:46:00Z</dcterms:modified>
</cp:coreProperties>
</file>