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2BD7" w14:textId="71CD6269" w:rsidR="00CF0AC5" w:rsidRPr="003770FB" w:rsidRDefault="009C7450" w:rsidP="009C7450">
      <w:pPr>
        <w:pStyle w:val="ae"/>
      </w:pPr>
      <w:r w:rsidRPr="003770FB">
        <w:t>Звіт про виконання практичної роботи №</w:t>
      </w:r>
      <w:r w:rsidR="003770FB" w:rsidRPr="003770FB">
        <w:t>9</w:t>
      </w:r>
    </w:p>
    <w:p w14:paraId="6A1FA70D" w14:textId="667A8168" w:rsidR="009C7450" w:rsidRPr="003770FB" w:rsidRDefault="009C7450" w:rsidP="00906605">
      <w:pPr>
        <w:pStyle w:val="aa"/>
      </w:pPr>
      <w:r w:rsidRPr="003770FB">
        <w:t>Тема.</w:t>
      </w:r>
      <w:r w:rsidR="00906605" w:rsidRPr="003770FB">
        <w:rPr>
          <w:rFonts w:eastAsia="Calibri" w:cs="Times New Roman"/>
          <w:iCs w:val="0"/>
          <w:color w:val="auto"/>
          <w:spacing w:val="0"/>
          <w:szCs w:val="22"/>
        </w:rPr>
        <w:t> </w:t>
      </w:r>
      <w:r w:rsidR="00437894" w:rsidRPr="003770FB">
        <w:t>Розробка GUI засобами стандартного модулю Python tkinter.</w:t>
      </w:r>
    </w:p>
    <w:p w14:paraId="5B5896A8" w14:textId="08CE11E4" w:rsidR="009C7450" w:rsidRPr="003770FB" w:rsidRDefault="009C7450" w:rsidP="009C7450">
      <w:pPr>
        <w:pStyle w:val="aa"/>
      </w:pPr>
      <w:r w:rsidRPr="003770FB">
        <w:t>Мета</w:t>
      </w:r>
      <w:r w:rsidR="00496FF0" w:rsidRPr="003770FB">
        <w:t>.</w:t>
      </w:r>
      <w:r w:rsidR="00906605" w:rsidRPr="003770FB">
        <w:t> Отримати практичні навички по розробці GUI засобами модуля tkinter.</w:t>
      </w:r>
    </w:p>
    <w:p w14:paraId="70988B50" w14:textId="77777777" w:rsidR="00496FF0" w:rsidRPr="003770FB" w:rsidRDefault="00496FF0" w:rsidP="007475D7">
      <w:pPr>
        <w:spacing w:before="360"/>
        <w:ind w:firstLine="0"/>
        <w:jc w:val="center"/>
      </w:pPr>
      <w:r w:rsidRPr="003770FB">
        <w:t>Порядок виконання роботи</w:t>
      </w:r>
    </w:p>
    <w:p w14:paraId="4DDFE299" w14:textId="22B43DC0" w:rsidR="008D2F47" w:rsidRPr="003770FB" w:rsidRDefault="003770FB" w:rsidP="008D2F47">
      <w:pPr>
        <w:pStyle w:val="a"/>
      </w:pPr>
      <w:r w:rsidRPr="003770FB">
        <w:t>Ознайомився із постановкою задачі, яка полягає у розробці програмного додатку, що за заданими вхідними даними здатна видати повідомлення, щодо повноліття зазначеної особи.</w:t>
      </w:r>
    </w:p>
    <w:p w14:paraId="0C60BE52" w14:textId="1FA959A6" w:rsidR="003770FB" w:rsidRPr="003770FB" w:rsidRDefault="003770FB" w:rsidP="003770FB">
      <w:pPr>
        <w:pStyle w:val="a"/>
      </w:pPr>
      <w:r w:rsidRPr="003770FB">
        <w:t>Створив python-файл, присвоїв ім’я відповідно до умови: report_pr_w_9_(Sharandak_F2-25-1)</w:t>
      </w:r>
      <w:r w:rsidRPr="003770FB">
        <w:t>.</w:t>
      </w:r>
      <w:r w:rsidRPr="003770FB">
        <w:t>py.</w:t>
      </w:r>
    </w:p>
    <w:p w14:paraId="52808130" w14:textId="77777777" w:rsidR="003770FB" w:rsidRPr="003770FB" w:rsidRDefault="003770FB" w:rsidP="003770FB">
      <w:pPr>
        <w:pStyle w:val="a"/>
      </w:pPr>
      <w:r w:rsidRPr="003770FB">
        <w:t>Ознайомився із загальними вимогами:</w:t>
      </w:r>
    </w:p>
    <w:p w14:paraId="26E8E50E" w14:textId="7E5C8C6B" w:rsidR="003770FB" w:rsidRPr="003770FB" w:rsidRDefault="003770FB" w:rsidP="003770FB">
      <w:pPr>
        <w:pStyle w:val="a0"/>
      </w:pPr>
      <w:r w:rsidRPr="003770FB">
        <w:t>наявність графічного інтерфейсу користувача;</w:t>
      </w:r>
    </w:p>
    <w:p w14:paraId="4FA82306" w14:textId="2ABFCCD6" w:rsidR="003770FB" w:rsidRPr="003770FB" w:rsidRDefault="003770FB" w:rsidP="003770FB">
      <w:pPr>
        <w:pStyle w:val="a0"/>
      </w:pPr>
      <w:r w:rsidRPr="003770FB">
        <w:t>можливість введення вхідних даних;</w:t>
      </w:r>
    </w:p>
    <w:p w14:paraId="00548E53" w14:textId="70FAFB02" w:rsidR="003770FB" w:rsidRPr="003770FB" w:rsidRDefault="003770FB" w:rsidP="003770FB">
      <w:pPr>
        <w:pStyle w:val="a0"/>
      </w:pPr>
      <w:r w:rsidRPr="003770FB">
        <w:t>наявність інструментів опрацювання вхідних даних;</w:t>
      </w:r>
    </w:p>
    <w:p w14:paraId="599920ED" w14:textId="266B4D0C" w:rsidR="003770FB" w:rsidRPr="003770FB" w:rsidRDefault="003770FB" w:rsidP="003770FB">
      <w:pPr>
        <w:pStyle w:val="a0"/>
      </w:pPr>
      <w:r w:rsidRPr="003770FB">
        <w:t>можливість виведення вихідних даних у окремому вікні повідомлення.</w:t>
      </w:r>
    </w:p>
    <w:p w14:paraId="21A38BA4" w14:textId="77777777" w:rsidR="003770FB" w:rsidRPr="003770FB" w:rsidRDefault="003770FB" w:rsidP="003770FB">
      <w:pPr>
        <w:pStyle w:val="a"/>
      </w:pPr>
      <w:r w:rsidRPr="003770FB">
        <w:t>Здійснив імпорт необхідних модулів:</w:t>
      </w:r>
    </w:p>
    <w:p w14:paraId="1A30D5F1" w14:textId="77777777" w:rsidR="003770FB" w:rsidRPr="003770FB" w:rsidRDefault="003770FB" w:rsidP="003770FB">
      <w:pPr>
        <w:pStyle w:val="a0"/>
      </w:pPr>
      <w:r w:rsidRPr="003770FB">
        <w:t>calendar — для визначення кількості днів у вибраному місяці;</w:t>
      </w:r>
    </w:p>
    <w:p w14:paraId="5E8C3D57" w14:textId="77777777" w:rsidR="003770FB" w:rsidRPr="003770FB" w:rsidRDefault="003770FB" w:rsidP="003770FB">
      <w:pPr>
        <w:pStyle w:val="a0"/>
      </w:pPr>
      <w:r w:rsidRPr="003770FB">
        <w:t>datetime — для роботи з датами та обчислення віку користувача;</w:t>
      </w:r>
    </w:p>
    <w:p w14:paraId="451A14B0" w14:textId="77777777" w:rsidR="003770FB" w:rsidRPr="003770FB" w:rsidRDefault="003770FB" w:rsidP="003770FB">
      <w:pPr>
        <w:pStyle w:val="a0"/>
      </w:pPr>
      <w:r w:rsidRPr="003770FB">
        <w:t>tkinter — для створення графічного інтерфейсу користувача;</w:t>
      </w:r>
    </w:p>
    <w:p w14:paraId="149874DD" w14:textId="77777777" w:rsidR="003770FB" w:rsidRPr="003770FB" w:rsidRDefault="003770FB" w:rsidP="003770FB">
      <w:pPr>
        <w:pStyle w:val="a0"/>
      </w:pPr>
      <w:r w:rsidRPr="003770FB">
        <w:t>tkinter.messagebox — для виведення інформаційних повідомлень та повідомлень про помилки;</w:t>
      </w:r>
    </w:p>
    <w:p w14:paraId="37C7FC5B" w14:textId="77777777" w:rsidR="003770FB" w:rsidRPr="003770FB" w:rsidRDefault="003770FB" w:rsidP="003770FB">
      <w:pPr>
        <w:pStyle w:val="a0"/>
      </w:pPr>
      <w:r w:rsidRPr="003770FB">
        <w:t>tkinter.ttk — для використання сучасних віджетів типу Combobox;</w:t>
      </w:r>
    </w:p>
    <w:p w14:paraId="0E290022" w14:textId="77777777" w:rsidR="003770FB" w:rsidRPr="003770FB" w:rsidRDefault="003770FB" w:rsidP="003770FB">
      <w:pPr>
        <w:pStyle w:val="a0"/>
      </w:pPr>
      <w:r w:rsidRPr="003770FB">
        <w:t>ctypes — для роботи зі шрифтами та налаштуваннями операційної системи Windows;</w:t>
      </w:r>
    </w:p>
    <w:p w14:paraId="55F6E05B" w14:textId="77777777" w:rsidR="003770FB" w:rsidRPr="003770FB" w:rsidRDefault="003770FB" w:rsidP="003770FB">
      <w:pPr>
        <w:pStyle w:val="a0"/>
      </w:pPr>
      <w:r w:rsidRPr="003770FB">
        <w:t>os — для виконання операцій із файлами та каталогами;</w:t>
      </w:r>
    </w:p>
    <w:p w14:paraId="6E86749D" w14:textId="1F82BB16" w:rsidR="003770FB" w:rsidRPr="003770FB" w:rsidRDefault="003770FB" w:rsidP="003770FB">
      <w:pPr>
        <w:pStyle w:val="a0"/>
      </w:pPr>
      <w:r w:rsidRPr="003770FB">
        <w:t>urllib.request — для завантаження додаткових ресурсів із мережі Інтернет.</w:t>
      </w:r>
    </w:p>
    <w:p w14:paraId="17AC59B7" w14:textId="273999B3" w:rsidR="003770FB" w:rsidRPr="003770FB" w:rsidRDefault="003770FB" w:rsidP="003770FB">
      <w:pPr>
        <w:pStyle w:val="a"/>
      </w:pPr>
      <w:r w:rsidRPr="003770FB">
        <w:lastRenderedPageBreak/>
        <w:t>Розробив алгоритм автоматичного завантаження та підключення шрифту Ubuntu для покращення зовнішнього вигляду програми.</w:t>
      </w:r>
    </w:p>
    <w:p w14:paraId="549B7B56" w14:textId="1B60489D" w:rsidR="003770FB" w:rsidRPr="003770FB" w:rsidRDefault="003770FB" w:rsidP="003770FB">
      <w:pPr>
        <w:pStyle w:val="a"/>
      </w:pPr>
      <w:r w:rsidRPr="003770FB">
        <w:t>Реалізував функцію центрування головного вікна програми на екрані користувача.</w:t>
      </w:r>
    </w:p>
    <w:p w14:paraId="270394CE" w14:textId="321731C5" w:rsidR="003770FB" w:rsidRPr="003770FB" w:rsidRDefault="003770FB" w:rsidP="003770FB">
      <w:pPr>
        <w:pStyle w:val="a"/>
      </w:pPr>
      <w:r w:rsidRPr="003770FB">
        <w:t>Створив функцію визначення повного віку особи на основі введеної дати народження та поточної системної дати.</w:t>
      </w:r>
    </w:p>
    <w:p w14:paraId="5108F301" w14:textId="1EB5FE45" w:rsidR="003770FB" w:rsidRPr="003770FB" w:rsidRDefault="003770FB" w:rsidP="003770FB">
      <w:pPr>
        <w:pStyle w:val="a"/>
      </w:pPr>
      <w:r w:rsidRPr="003770FB">
        <w:t>Реалізував механізм отримання та перевірки коректності введених користувачем даних, зокрема прізвища, імені, по батькові та дати народження.</w:t>
      </w:r>
    </w:p>
    <w:p w14:paraId="5DD62315" w14:textId="6D8C9D25" w:rsidR="003770FB" w:rsidRPr="003770FB" w:rsidRDefault="003770FB" w:rsidP="003770FB">
      <w:pPr>
        <w:pStyle w:val="a"/>
      </w:pPr>
      <w:r w:rsidRPr="003770FB">
        <w:t>Реалізував автоматичне оновлення списку можливих днів залежно від вибраного місяця та року з урахуванням високосних років.</w:t>
      </w:r>
    </w:p>
    <w:p w14:paraId="27C03085" w14:textId="7F165801" w:rsidR="003770FB" w:rsidRPr="003770FB" w:rsidRDefault="003770FB" w:rsidP="003770FB">
      <w:pPr>
        <w:pStyle w:val="a"/>
      </w:pPr>
      <w:r w:rsidRPr="003770FB">
        <w:t>Розробив функції автоматичного форматування текстових даних, що забезпечують запис ПІБ з великої літери.</w:t>
      </w:r>
    </w:p>
    <w:p w14:paraId="51A8F714" w14:textId="5A01D27A" w:rsidR="003770FB" w:rsidRPr="003770FB" w:rsidRDefault="003770FB" w:rsidP="003770FB">
      <w:pPr>
        <w:pStyle w:val="a"/>
      </w:pPr>
      <w:r w:rsidRPr="003770FB">
        <w:t>Реалізував послідовне переміщення фокусу між полями введення для підвищення зручності роботи користувача.</w:t>
      </w:r>
    </w:p>
    <w:p w14:paraId="4C8E6383" w14:textId="77777777" w:rsidR="003770FB" w:rsidRDefault="003770FB" w:rsidP="003770FB">
      <w:pPr>
        <w:pStyle w:val="a"/>
      </w:pPr>
      <w:r>
        <w:t>Створив функцію обробки введених даних, яка здійснює:</w:t>
      </w:r>
    </w:p>
    <w:p w14:paraId="0D8C8397" w14:textId="1A5D50FC" w:rsidR="003770FB" w:rsidRDefault="003770FB" w:rsidP="003770FB">
      <w:pPr>
        <w:pStyle w:val="a0"/>
      </w:pPr>
      <w:r>
        <w:t>перевірку заповнення всіх обов'язкових полів;</w:t>
      </w:r>
    </w:p>
    <w:p w14:paraId="62A0FA04" w14:textId="3E2AFE36" w:rsidR="003770FB" w:rsidRDefault="003770FB" w:rsidP="003770FB">
      <w:pPr>
        <w:pStyle w:val="a0"/>
      </w:pPr>
      <w:r>
        <w:t>перевірку коректності введеної дати;</w:t>
      </w:r>
    </w:p>
    <w:p w14:paraId="54A45434" w14:textId="26BDB1F0" w:rsidR="003770FB" w:rsidRDefault="003770FB" w:rsidP="003770FB">
      <w:pPr>
        <w:pStyle w:val="a0"/>
      </w:pPr>
      <w:r>
        <w:t>перевірку відсутності майбутньої дати народження;</w:t>
      </w:r>
    </w:p>
    <w:p w14:paraId="3F3F262F" w14:textId="7E19D950" w:rsidR="003770FB" w:rsidRDefault="003770FB" w:rsidP="003770FB">
      <w:pPr>
        <w:pStyle w:val="a0"/>
      </w:pPr>
      <w:r>
        <w:t>визначення факту досягнення особою повноліття;</w:t>
      </w:r>
    </w:p>
    <w:p w14:paraId="724C501A" w14:textId="31413124" w:rsidR="003770FB" w:rsidRPr="003770FB" w:rsidRDefault="003770FB" w:rsidP="003770FB">
      <w:pPr>
        <w:pStyle w:val="a0"/>
      </w:pPr>
      <w:r>
        <w:t>формування та відображення результатів аналізу.</w:t>
      </w:r>
    </w:p>
    <w:p w14:paraId="2B7B76D1" w14:textId="4872FC5F" w:rsidR="003770FB" w:rsidRPr="003770FB" w:rsidRDefault="003770FB" w:rsidP="003770FB">
      <w:pPr>
        <w:pStyle w:val="a"/>
      </w:pPr>
      <w:r w:rsidRPr="003770FB">
        <w:t>Реалізував функцію очищення форми, яка повертає всі елементи інтерфейсу до початкового стану.</w:t>
      </w:r>
    </w:p>
    <w:p w14:paraId="7AF91058" w14:textId="77777777" w:rsidR="003770FB" w:rsidRDefault="003770FB" w:rsidP="003770FB">
      <w:pPr>
        <w:pStyle w:val="a"/>
      </w:pPr>
      <w:r>
        <w:t>Розробив графічний інтерфейс користувача, що складається з:</w:t>
      </w:r>
    </w:p>
    <w:p w14:paraId="3FF502A5" w14:textId="3AB6EFFF" w:rsidR="003770FB" w:rsidRDefault="003770FB" w:rsidP="003770FB">
      <w:pPr>
        <w:pStyle w:val="a0"/>
      </w:pPr>
      <w:r>
        <w:t>блоку введення прізвища, імені та по батькові;</w:t>
      </w:r>
    </w:p>
    <w:p w14:paraId="35734564" w14:textId="0B3A5B53" w:rsidR="003770FB" w:rsidRDefault="003770FB" w:rsidP="003770FB">
      <w:pPr>
        <w:pStyle w:val="a0"/>
      </w:pPr>
      <w:r>
        <w:t>блоку вибору дати народження;</w:t>
      </w:r>
    </w:p>
    <w:p w14:paraId="2239D1D1" w14:textId="7AC3AD49" w:rsidR="003770FB" w:rsidRDefault="003770FB" w:rsidP="003770FB">
      <w:pPr>
        <w:pStyle w:val="a0"/>
      </w:pPr>
      <w:r>
        <w:t>кнопок «Обробити дані» та «Очистити»;</w:t>
      </w:r>
    </w:p>
    <w:p w14:paraId="42EDEF5A" w14:textId="6BBD080F" w:rsidR="003770FB" w:rsidRPr="003770FB" w:rsidRDefault="003770FB" w:rsidP="003770FB">
      <w:pPr>
        <w:pStyle w:val="a0"/>
      </w:pPr>
      <w:r>
        <w:t>області відображення результатів аналізу.</w:t>
      </w:r>
    </w:p>
    <w:p w14:paraId="51CD1E72" w14:textId="6884F087" w:rsidR="003770FB" w:rsidRPr="003770FB" w:rsidRDefault="003770FB" w:rsidP="003770FB">
      <w:pPr>
        <w:pStyle w:val="a"/>
      </w:pPr>
      <w:r w:rsidRPr="003770FB">
        <w:lastRenderedPageBreak/>
        <w:t>Реалізував виведення результатів у вигляді повідомлень та інформаційного блоку, що містить ПІБ особи, дату народження, повний вік та статус щодо досягнення повноліття.</w:t>
      </w:r>
    </w:p>
    <w:p w14:paraId="25B298A7" w14:textId="1B2F6E63" w:rsidR="003770FB" w:rsidRPr="003770FB" w:rsidRDefault="003770FB" w:rsidP="003770FB">
      <w:pPr>
        <w:pStyle w:val="a"/>
      </w:pPr>
      <w:r w:rsidRPr="003770FB">
        <w:t>Виконав тестування програми шляхом введення коректних та некоректних даних і перевірив правильність роботи всіх реалізованих функцій</w:t>
      </w:r>
      <w:r w:rsidR="00CC0ED2">
        <w:t xml:space="preserve"> (див. рис. 9.1, 9.2, 9.3).</w:t>
      </w:r>
    </w:p>
    <w:p w14:paraId="7DA7CD04" w14:textId="77777777" w:rsidR="00CC0ED2" w:rsidRDefault="00CC0ED2" w:rsidP="00CC0ED2">
      <w:pPr>
        <w:pStyle w:val="ab"/>
      </w:pPr>
      <w:r w:rsidRPr="00CC0ED2">
        <w:drawing>
          <wp:inline distT="0" distB="0" distL="0" distR="0" wp14:anchorId="71D11F67" wp14:editId="7EAE9A7D">
            <wp:extent cx="4848902" cy="4658375"/>
            <wp:effectExtent l="0" t="0" r="8890" b="8890"/>
            <wp:docPr id="1294904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4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6887" w14:textId="77777777" w:rsidR="00CC0ED2" w:rsidRDefault="00CC0ED2" w:rsidP="00CC0ED2">
      <w:pPr>
        <w:pStyle w:val="ab"/>
      </w:pPr>
      <w:r>
        <w:t>Рисунок 9.1</w:t>
      </w:r>
    </w:p>
    <w:p w14:paraId="3371F6CC" w14:textId="77777777" w:rsidR="00CC0ED2" w:rsidRDefault="00CC0ED2" w:rsidP="00CC0ED2">
      <w:pPr>
        <w:pStyle w:val="ab"/>
      </w:pPr>
      <w:r>
        <w:rPr>
          <w:noProof/>
        </w:rPr>
        <w:lastRenderedPageBreak/>
        <w:drawing>
          <wp:inline distT="0" distB="0" distL="0" distR="0" wp14:anchorId="4A53AAD1" wp14:editId="3EA10E4B">
            <wp:extent cx="4295140" cy="4149983"/>
            <wp:effectExtent l="0" t="0" r="0" b="3175"/>
            <wp:docPr id="214485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58612" name=""/>
                    <pic:cNvPicPr/>
                  </pic:nvPicPr>
                  <pic:blipFill rotWithShape="1">
                    <a:blip r:embed="rId9"/>
                    <a:srcRect r="1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146" cy="416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Рисунок 9.2</w:t>
      </w:r>
    </w:p>
    <w:p w14:paraId="0C2319AD" w14:textId="406371A9" w:rsidR="003770FB" w:rsidRPr="003770FB" w:rsidRDefault="00CC0ED2" w:rsidP="00CC0ED2">
      <w:pPr>
        <w:pStyle w:val="ab"/>
      </w:pPr>
      <w:r>
        <w:rPr>
          <w:noProof/>
        </w:rPr>
        <w:drawing>
          <wp:inline distT="0" distB="0" distL="0" distR="0" wp14:anchorId="0E4A9E57" wp14:editId="29AAFA29">
            <wp:extent cx="4286250" cy="4150722"/>
            <wp:effectExtent l="0" t="0" r="0" b="2540"/>
            <wp:docPr id="393444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44418" name=""/>
                    <pic:cNvPicPr/>
                  </pic:nvPicPr>
                  <pic:blipFill rotWithShape="1">
                    <a:blip r:embed="rId10"/>
                    <a:srcRect l="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54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Рисунок 9.3</w:t>
      </w:r>
    </w:p>
    <w:p w14:paraId="0A2FEBBF" w14:textId="29DB8D56" w:rsidR="00CC0ED2" w:rsidRDefault="00CC0ED2" w:rsidP="00CC0ED2">
      <w:pPr>
        <w:jc w:val="center"/>
      </w:pPr>
      <w:r>
        <w:lastRenderedPageBreak/>
        <w:t>Код програми</w:t>
      </w:r>
    </w:p>
    <w:p w14:paraId="1CA751CC" w14:textId="77777777" w:rsidR="00CC0ED2" w:rsidRDefault="00CC0ED2" w:rsidP="00CC0ED2">
      <w:pPr>
        <w:pStyle w:val="af3"/>
      </w:pPr>
      <w:r>
        <w:t>from calendar import monthrange</w:t>
      </w:r>
    </w:p>
    <w:p w14:paraId="59F9D20E" w14:textId="77777777" w:rsidR="00CC0ED2" w:rsidRDefault="00CC0ED2" w:rsidP="00CC0ED2">
      <w:pPr>
        <w:pStyle w:val="af3"/>
      </w:pPr>
      <w:r>
        <w:t>from datetime import date</w:t>
      </w:r>
    </w:p>
    <w:p w14:paraId="5FFC3FD8" w14:textId="77777777" w:rsidR="00CC0ED2" w:rsidRDefault="00CC0ED2" w:rsidP="00CC0ED2">
      <w:pPr>
        <w:pStyle w:val="af3"/>
      </w:pPr>
      <w:r>
        <w:t>from tkinter import *</w:t>
      </w:r>
    </w:p>
    <w:p w14:paraId="6B2A3CB9" w14:textId="77777777" w:rsidR="00CC0ED2" w:rsidRDefault="00CC0ED2" w:rsidP="00CC0ED2">
      <w:pPr>
        <w:pStyle w:val="af3"/>
      </w:pPr>
      <w:r>
        <w:t>from tkinter import messagebox, ttk</w:t>
      </w:r>
    </w:p>
    <w:p w14:paraId="4E687DB1" w14:textId="77777777" w:rsidR="00CC0ED2" w:rsidRDefault="00CC0ED2" w:rsidP="00CC0ED2">
      <w:pPr>
        <w:pStyle w:val="af3"/>
      </w:pPr>
      <w:r>
        <w:t>import ctypes</w:t>
      </w:r>
    </w:p>
    <w:p w14:paraId="19AACC24" w14:textId="77777777" w:rsidR="00CC0ED2" w:rsidRDefault="00CC0ED2" w:rsidP="00CC0ED2">
      <w:pPr>
        <w:pStyle w:val="af3"/>
      </w:pPr>
      <w:r>
        <w:t>import os</w:t>
      </w:r>
    </w:p>
    <w:p w14:paraId="48663694" w14:textId="77777777" w:rsidR="00CC0ED2" w:rsidRDefault="00CC0ED2" w:rsidP="00CC0ED2">
      <w:pPr>
        <w:pStyle w:val="af3"/>
      </w:pPr>
      <w:r>
        <w:t>import urllib.request</w:t>
      </w:r>
    </w:p>
    <w:p w14:paraId="144899C5" w14:textId="77777777" w:rsidR="00CC0ED2" w:rsidRDefault="00CC0ED2" w:rsidP="00CC0ED2">
      <w:pPr>
        <w:pStyle w:val="af3"/>
      </w:pPr>
    </w:p>
    <w:p w14:paraId="403FD16A" w14:textId="77777777" w:rsidR="00CC0ED2" w:rsidRDefault="00CC0ED2" w:rsidP="00CC0ED2">
      <w:pPr>
        <w:pStyle w:val="af3"/>
      </w:pPr>
      <w:r>
        <w:t>font_url = "https://github.com/google/fonts/raw/main/ufl/ubuntu/Ubuntu-Regular.ttf"</w:t>
      </w:r>
    </w:p>
    <w:p w14:paraId="6B51A7D9" w14:textId="77777777" w:rsidR="00CC0ED2" w:rsidRDefault="00CC0ED2" w:rsidP="00CC0ED2">
      <w:pPr>
        <w:pStyle w:val="af3"/>
      </w:pPr>
      <w:r>
        <w:t>font_filename = "Ubuntu-Regular.ttf"</w:t>
      </w:r>
    </w:p>
    <w:p w14:paraId="36A10F97" w14:textId="77777777" w:rsidR="00CC0ED2" w:rsidRDefault="00CC0ED2" w:rsidP="00CC0ED2">
      <w:pPr>
        <w:pStyle w:val="af3"/>
      </w:pPr>
    </w:p>
    <w:p w14:paraId="5BDFF317" w14:textId="77777777" w:rsidR="00CC0ED2" w:rsidRDefault="00CC0ED2" w:rsidP="00CC0ED2">
      <w:pPr>
        <w:pStyle w:val="af3"/>
      </w:pPr>
      <w:r>
        <w:t>root = Tk()</w:t>
      </w:r>
    </w:p>
    <w:p w14:paraId="397D8E06" w14:textId="77777777" w:rsidR="00CC0ED2" w:rsidRDefault="00CC0ED2" w:rsidP="00CC0ED2">
      <w:pPr>
        <w:pStyle w:val="af3"/>
      </w:pPr>
      <w:r>
        <w:t>root.withdraw()</w:t>
      </w:r>
    </w:p>
    <w:p w14:paraId="20BE5FC3" w14:textId="77777777" w:rsidR="00CC0ED2" w:rsidRDefault="00CC0ED2" w:rsidP="00CC0ED2">
      <w:pPr>
        <w:pStyle w:val="af3"/>
      </w:pPr>
    </w:p>
    <w:p w14:paraId="426C7EAD" w14:textId="77777777" w:rsidR="00CC0ED2" w:rsidRDefault="00CC0ED2" w:rsidP="00CC0ED2">
      <w:pPr>
        <w:pStyle w:val="af3"/>
      </w:pPr>
      <w:r>
        <w:t>if not os.path.exists(font_filename):</w:t>
      </w:r>
    </w:p>
    <w:p w14:paraId="57448D96" w14:textId="77777777" w:rsidR="00CC0ED2" w:rsidRDefault="00CC0ED2" w:rsidP="00CC0ED2">
      <w:pPr>
        <w:pStyle w:val="af3"/>
      </w:pPr>
      <w:r>
        <w:t xml:space="preserve">    if messagebox.askyesno(</w:t>
      </w:r>
    </w:p>
    <w:p w14:paraId="7BF88C0E" w14:textId="77777777" w:rsidR="00CC0ED2" w:rsidRDefault="00CC0ED2" w:rsidP="00CC0ED2">
      <w:pPr>
        <w:pStyle w:val="af3"/>
      </w:pPr>
      <w:r>
        <w:t xml:space="preserve">        "Завантаження шрифту",</w:t>
      </w:r>
    </w:p>
    <w:p w14:paraId="0921E9C1" w14:textId="77777777" w:rsidR="00CC0ED2" w:rsidRDefault="00CC0ED2" w:rsidP="00CC0ED2">
      <w:pPr>
        <w:pStyle w:val="af3"/>
      </w:pPr>
      <w:r>
        <w:t xml:space="preserve">        "Шрифт 'Ubuntu' не знайдено. Бажаєте завантажити його для кращого вигляду програми?",</w:t>
      </w:r>
    </w:p>
    <w:p w14:paraId="75113D8B" w14:textId="77777777" w:rsidR="00CC0ED2" w:rsidRDefault="00CC0ED2" w:rsidP="00CC0ED2">
      <w:pPr>
        <w:pStyle w:val="af3"/>
      </w:pPr>
      <w:r>
        <w:t xml:space="preserve">    ):</w:t>
      </w:r>
    </w:p>
    <w:p w14:paraId="3172F2AF" w14:textId="77777777" w:rsidR="00CC0ED2" w:rsidRDefault="00CC0ED2" w:rsidP="00CC0ED2">
      <w:pPr>
        <w:pStyle w:val="af3"/>
      </w:pPr>
      <w:r>
        <w:t xml:space="preserve">        try:</w:t>
      </w:r>
    </w:p>
    <w:p w14:paraId="21D500B6" w14:textId="77777777" w:rsidR="00CC0ED2" w:rsidRDefault="00CC0ED2" w:rsidP="00CC0ED2">
      <w:pPr>
        <w:pStyle w:val="af3"/>
      </w:pPr>
      <w:r>
        <w:t xml:space="preserve">            print("Завантаження шрифту Ubuntu...")</w:t>
      </w:r>
    </w:p>
    <w:p w14:paraId="0389177E" w14:textId="77777777" w:rsidR="00CC0ED2" w:rsidRDefault="00CC0ED2" w:rsidP="00CC0ED2">
      <w:pPr>
        <w:pStyle w:val="af3"/>
      </w:pPr>
      <w:r>
        <w:t xml:space="preserve">            urllib.request.urlretrieve(font_url, font_filename)</w:t>
      </w:r>
    </w:p>
    <w:p w14:paraId="3D56FA4A" w14:textId="77777777" w:rsidR="00CC0ED2" w:rsidRDefault="00CC0ED2" w:rsidP="00CC0ED2">
      <w:pPr>
        <w:pStyle w:val="af3"/>
      </w:pPr>
      <w:r>
        <w:t xml:space="preserve">            print("Завантаження завершено.")</w:t>
      </w:r>
    </w:p>
    <w:p w14:paraId="4CCCC797" w14:textId="77777777" w:rsidR="00CC0ED2" w:rsidRDefault="00CC0ED2" w:rsidP="00CC0ED2">
      <w:pPr>
        <w:pStyle w:val="af3"/>
      </w:pPr>
      <w:r>
        <w:t xml:space="preserve">        except Exception as e:</w:t>
      </w:r>
    </w:p>
    <w:p w14:paraId="6711DC78" w14:textId="77777777" w:rsidR="00CC0ED2" w:rsidRDefault="00CC0ED2" w:rsidP="00CC0ED2">
      <w:pPr>
        <w:pStyle w:val="af3"/>
      </w:pPr>
      <w:r>
        <w:t xml:space="preserve">            print(f"Помилка завантаження шрифту: {e}")</w:t>
      </w:r>
    </w:p>
    <w:p w14:paraId="3343E806" w14:textId="77777777" w:rsidR="00CC0ED2" w:rsidRDefault="00CC0ED2" w:rsidP="00CC0ED2">
      <w:pPr>
        <w:pStyle w:val="af3"/>
      </w:pPr>
      <w:r>
        <w:t xml:space="preserve">    else:</w:t>
      </w:r>
    </w:p>
    <w:p w14:paraId="4F28EE65" w14:textId="77777777" w:rsidR="00CC0ED2" w:rsidRDefault="00CC0ED2" w:rsidP="00CC0ED2">
      <w:pPr>
        <w:pStyle w:val="af3"/>
      </w:pPr>
      <w:r>
        <w:t xml:space="preserve">        print(</w:t>
      </w:r>
    </w:p>
    <w:p w14:paraId="704E65B7" w14:textId="77777777" w:rsidR="00CC0ED2" w:rsidRDefault="00CC0ED2" w:rsidP="00CC0ED2">
      <w:pPr>
        <w:pStyle w:val="af3"/>
      </w:pPr>
      <w:r>
        <w:t xml:space="preserve">            "Користувач відмовився від завантаження. Використовується системний шрифт."</w:t>
      </w:r>
    </w:p>
    <w:p w14:paraId="0AA11332" w14:textId="77777777" w:rsidR="00CC0ED2" w:rsidRDefault="00CC0ED2" w:rsidP="00CC0ED2">
      <w:pPr>
        <w:pStyle w:val="af3"/>
      </w:pPr>
      <w:r>
        <w:t xml:space="preserve">        )</w:t>
      </w:r>
    </w:p>
    <w:p w14:paraId="606A266D" w14:textId="77777777" w:rsidR="00CC0ED2" w:rsidRDefault="00CC0ED2" w:rsidP="00CC0ED2">
      <w:pPr>
        <w:pStyle w:val="af3"/>
      </w:pPr>
    </w:p>
    <w:p w14:paraId="63510574" w14:textId="77777777" w:rsidR="00CC0ED2" w:rsidRDefault="00CC0ED2" w:rsidP="00CC0ED2">
      <w:pPr>
        <w:pStyle w:val="af3"/>
      </w:pPr>
      <w:r>
        <w:t>if os.name == "nt" and os.path.exists(font_filename):</w:t>
      </w:r>
    </w:p>
    <w:p w14:paraId="364B1586" w14:textId="77777777" w:rsidR="00CC0ED2" w:rsidRDefault="00CC0ED2" w:rsidP="00CC0ED2">
      <w:pPr>
        <w:pStyle w:val="af3"/>
      </w:pPr>
      <w:r>
        <w:t xml:space="preserve">    ctypes.windll.gdi32.AddFontResourceExW(font_filename, 0x10, 0)</w:t>
      </w:r>
    </w:p>
    <w:p w14:paraId="79857C1C" w14:textId="77777777" w:rsidR="00CC0ED2" w:rsidRDefault="00CC0ED2" w:rsidP="00CC0ED2">
      <w:pPr>
        <w:pStyle w:val="af3"/>
      </w:pPr>
      <w:r>
        <w:t xml:space="preserve">    myappid = "mycompany.myproduct.subproduct.version"</w:t>
      </w:r>
    </w:p>
    <w:p w14:paraId="10F7347D" w14:textId="77777777" w:rsidR="00CC0ED2" w:rsidRDefault="00CC0ED2" w:rsidP="00CC0ED2">
      <w:pPr>
        <w:pStyle w:val="af3"/>
      </w:pPr>
      <w:r>
        <w:t xml:space="preserve">    ctypes.windll.shell32.SetCurrentProcessExplicitAppUserModelID(myappid)</w:t>
      </w:r>
    </w:p>
    <w:p w14:paraId="76A54BB1" w14:textId="77777777" w:rsidR="00CC0ED2" w:rsidRDefault="00CC0ED2" w:rsidP="00CC0ED2">
      <w:pPr>
        <w:pStyle w:val="af3"/>
      </w:pPr>
    </w:p>
    <w:p w14:paraId="3E55AC8D" w14:textId="77777777" w:rsidR="00CC0ED2" w:rsidRDefault="00CC0ED2" w:rsidP="00CC0ED2">
      <w:pPr>
        <w:pStyle w:val="af3"/>
      </w:pPr>
      <w:r>
        <w:t>root.deiconify()</w:t>
      </w:r>
    </w:p>
    <w:p w14:paraId="77C982BF" w14:textId="77777777" w:rsidR="00CC0ED2" w:rsidRDefault="00CC0ED2" w:rsidP="00CC0ED2">
      <w:pPr>
        <w:pStyle w:val="af3"/>
      </w:pPr>
    </w:p>
    <w:p w14:paraId="08A9DE50" w14:textId="77777777" w:rsidR="00CC0ED2" w:rsidRDefault="00CC0ED2" w:rsidP="00CC0ED2">
      <w:pPr>
        <w:pStyle w:val="af3"/>
      </w:pPr>
      <w:r>
        <w:t>font_family = "Ubuntu" if os.path.exists(font_filename) else "Arial"</w:t>
      </w:r>
    </w:p>
    <w:p w14:paraId="77C25F87" w14:textId="77777777" w:rsidR="00CC0ED2" w:rsidRDefault="00CC0ED2" w:rsidP="00CC0ED2">
      <w:pPr>
        <w:pStyle w:val="af3"/>
      </w:pPr>
    </w:p>
    <w:p w14:paraId="76D7AE48" w14:textId="77777777" w:rsidR="00CC0ED2" w:rsidRDefault="00CC0ED2" w:rsidP="00CC0ED2">
      <w:pPr>
        <w:pStyle w:val="af3"/>
      </w:pPr>
      <w:r>
        <w:t>BG_COLOR = "#1f262b"</w:t>
      </w:r>
    </w:p>
    <w:p w14:paraId="4B460441" w14:textId="77777777" w:rsidR="00CC0ED2" w:rsidRDefault="00CC0ED2" w:rsidP="00CC0ED2">
      <w:pPr>
        <w:pStyle w:val="af3"/>
      </w:pPr>
      <w:r>
        <w:t>ACCENT_COLOR = "#4a90e2"</w:t>
      </w:r>
    </w:p>
    <w:p w14:paraId="581E1471" w14:textId="77777777" w:rsidR="00CC0ED2" w:rsidRDefault="00CC0ED2" w:rsidP="00CC0ED2">
      <w:pPr>
        <w:pStyle w:val="af3"/>
      </w:pPr>
      <w:r>
        <w:t>BTN_COLOR = "#4C4281"</w:t>
      </w:r>
    </w:p>
    <w:p w14:paraId="1503234C" w14:textId="77777777" w:rsidR="00CC0ED2" w:rsidRDefault="00CC0ED2" w:rsidP="00CC0ED2">
      <w:pPr>
        <w:pStyle w:val="af3"/>
      </w:pPr>
      <w:r>
        <w:t>TEXT_COLOR = "#f4f4f4"</w:t>
      </w:r>
    </w:p>
    <w:p w14:paraId="346DD1D5" w14:textId="77777777" w:rsidR="00CC0ED2" w:rsidRDefault="00CC0ED2" w:rsidP="00CC0ED2">
      <w:pPr>
        <w:pStyle w:val="af3"/>
      </w:pPr>
      <w:r>
        <w:t>ERROR_COLOR = "#ff6b6b"</w:t>
      </w:r>
    </w:p>
    <w:p w14:paraId="7417AD32" w14:textId="77777777" w:rsidR="00CC0ED2" w:rsidRDefault="00CC0ED2" w:rsidP="00CC0ED2">
      <w:pPr>
        <w:pStyle w:val="af3"/>
      </w:pPr>
      <w:r>
        <w:t>FONT_MAIN = (font_family, 10)</w:t>
      </w:r>
    </w:p>
    <w:p w14:paraId="4B5C48AE" w14:textId="77777777" w:rsidR="00CC0ED2" w:rsidRDefault="00CC0ED2" w:rsidP="00CC0ED2">
      <w:pPr>
        <w:pStyle w:val="af3"/>
      </w:pPr>
      <w:r>
        <w:t>FONT_BOLD = (font_family, 10, "bold")</w:t>
      </w:r>
    </w:p>
    <w:p w14:paraId="2E5D1C3F" w14:textId="77777777" w:rsidR="00CC0ED2" w:rsidRDefault="00CC0ED2" w:rsidP="00CC0ED2">
      <w:pPr>
        <w:pStyle w:val="af3"/>
      </w:pPr>
      <w:r>
        <w:t>FONT_SMALL = (font_family, 8)</w:t>
      </w:r>
    </w:p>
    <w:p w14:paraId="451158FB" w14:textId="77777777" w:rsidR="00CC0ED2" w:rsidRDefault="00CC0ED2" w:rsidP="00CC0ED2">
      <w:pPr>
        <w:pStyle w:val="af3"/>
      </w:pPr>
    </w:p>
    <w:p w14:paraId="458F6296" w14:textId="77777777" w:rsidR="00CC0ED2" w:rsidRDefault="00CC0ED2" w:rsidP="00CC0ED2">
      <w:pPr>
        <w:pStyle w:val="af3"/>
      </w:pPr>
      <w:r>
        <w:t>MONTHS = [</w:t>
      </w:r>
    </w:p>
    <w:p w14:paraId="28C5E052" w14:textId="77777777" w:rsidR="00CC0ED2" w:rsidRDefault="00CC0ED2" w:rsidP="00CC0ED2">
      <w:pPr>
        <w:pStyle w:val="af3"/>
      </w:pPr>
      <w:r>
        <w:t xml:space="preserve">    "січень",</w:t>
      </w:r>
    </w:p>
    <w:p w14:paraId="4A3B7CBC" w14:textId="77777777" w:rsidR="00CC0ED2" w:rsidRDefault="00CC0ED2" w:rsidP="00CC0ED2">
      <w:pPr>
        <w:pStyle w:val="af3"/>
      </w:pPr>
      <w:r>
        <w:t xml:space="preserve">    "лютий",</w:t>
      </w:r>
    </w:p>
    <w:p w14:paraId="672D150E" w14:textId="77777777" w:rsidR="00CC0ED2" w:rsidRDefault="00CC0ED2" w:rsidP="00CC0ED2">
      <w:pPr>
        <w:pStyle w:val="af3"/>
      </w:pPr>
      <w:r>
        <w:t xml:space="preserve">    "березень",</w:t>
      </w:r>
    </w:p>
    <w:p w14:paraId="478DB558" w14:textId="77777777" w:rsidR="00CC0ED2" w:rsidRDefault="00CC0ED2" w:rsidP="00CC0ED2">
      <w:pPr>
        <w:pStyle w:val="af3"/>
      </w:pPr>
      <w:r>
        <w:t xml:space="preserve">    "квітень",</w:t>
      </w:r>
    </w:p>
    <w:p w14:paraId="2272C318" w14:textId="77777777" w:rsidR="00CC0ED2" w:rsidRDefault="00CC0ED2" w:rsidP="00CC0ED2">
      <w:pPr>
        <w:pStyle w:val="af3"/>
      </w:pPr>
      <w:r>
        <w:t xml:space="preserve">    "травень",</w:t>
      </w:r>
    </w:p>
    <w:p w14:paraId="27B32632" w14:textId="77777777" w:rsidR="00CC0ED2" w:rsidRDefault="00CC0ED2" w:rsidP="00CC0ED2">
      <w:pPr>
        <w:pStyle w:val="af3"/>
      </w:pPr>
      <w:r>
        <w:t xml:space="preserve">    "червень",</w:t>
      </w:r>
    </w:p>
    <w:p w14:paraId="1ECD01AA" w14:textId="77777777" w:rsidR="00CC0ED2" w:rsidRDefault="00CC0ED2" w:rsidP="00CC0ED2">
      <w:pPr>
        <w:pStyle w:val="af3"/>
      </w:pPr>
      <w:r>
        <w:t xml:space="preserve">    "липень",</w:t>
      </w:r>
    </w:p>
    <w:p w14:paraId="39C5A4C2" w14:textId="77777777" w:rsidR="00CC0ED2" w:rsidRDefault="00CC0ED2" w:rsidP="00CC0ED2">
      <w:pPr>
        <w:pStyle w:val="af3"/>
      </w:pPr>
      <w:r>
        <w:t xml:space="preserve">    "серпень",</w:t>
      </w:r>
    </w:p>
    <w:p w14:paraId="6E4E83AF" w14:textId="77777777" w:rsidR="00CC0ED2" w:rsidRDefault="00CC0ED2" w:rsidP="00CC0ED2">
      <w:pPr>
        <w:pStyle w:val="af3"/>
      </w:pPr>
      <w:r>
        <w:lastRenderedPageBreak/>
        <w:t xml:space="preserve">    "вересень",</w:t>
      </w:r>
    </w:p>
    <w:p w14:paraId="551ECF47" w14:textId="77777777" w:rsidR="00CC0ED2" w:rsidRDefault="00CC0ED2" w:rsidP="00CC0ED2">
      <w:pPr>
        <w:pStyle w:val="af3"/>
      </w:pPr>
      <w:r>
        <w:t xml:space="preserve">    "жовтень",</w:t>
      </w:r>
    </w:p>
    <w:p w14:paraId="1A02B6A1" w14:textId="77777777" w:rsidR="00CC0ED2" w:rsidRDefault="00CC0ED2" w:rsidP="00CC0ED2">
      <w:pPr>
        <w:pStyle w:val="af3"/>
      </w:pPr>
      <w:r>
        <w:t xml:space="preserve">    "листопад",</w:t>
      </w:r>
    </w:p>
    <w:p w14:paraId="7524FE2D" w14:textId="77777777" w:rsidR="00CC0ED2" w:rsidRDefault="00CC0ED2" w:rsidP="00CC0ED2">
      <w:pPr>
        <w:pStyle w:val="af3"/>
      </w:pPr>
      <w:r>
        <w:t xml:space="preserve">    "грудень",</w:t>
      </w:r>
    </w:p>
    <w:p w14:paraId="2737ED53" w14:textId="77777777" w:rsidR="00CC0ED2" w:rsidRDefault="00CC0ED2" w:rsidP="00CC0ED2">
      <w:pPr>
        <w:pStyle w:val="af3"/>
      </w:pPr>
      <w:r>
        <w:t>]</w:t>
      </w:r>
    </w:p>
    <w:p w14:paraId="27984F10" w14:textId="77777777" w:rsidR="00CC0ED2" w:rsidRDefault="00CC0ED2" w:rsidP="00CC0ED2">
      <w:pPr>
        <w:pStyle w:val="af3"/>
      </w:pPr>
    </w:p>
    <w:p w14:paraId="191DDE59" w14:textId="77777777" w:rsidR="00CC0ED2" w:rsidRDefault="00CC0ED2" w:rsidP="00CC0ED2">
      <w:pPr>
        <w:pStyle w:val="af3"/>
      </w:pPr>
    </w:p>
    <w:p w14:paraId="29E7C564" w14:textId="77777777" w:rsidR="00CC0ED2" w:rsidRDefault="00CC0ED2" w:rsidP="00CC0ED2">
      <w:pPr>
        <w:pStyle w:val="af3"/>
      </w:pPr>
      <w:r>
        <w:t>def center_window(window, width, height):</w:t>
      </w:r>
    </w:p>
    <w:p w14:paraId="3B8C44A0" w14:textId="77777777" w:rsidR="00CC0ED2" w:rsidRDefault="00CC0ED2" w:rsidP="00CC0ED2">
      <w:pPr>
        <w:pStyle w:val="af3"/>
      </w:pPr>
      <w:r>
        <w:t xml:space="preserve">    screen_width = window.winfo_screenwidth()</w:t>
      </w:r>
    </w:p>
    <w:p w14:paraId="0F3189EA" w14:textId="77777777" w:rsidR="00CC0ED2" w:rsidRDefault="00CC0ED2" w:rsidP="00CC0ED2">
      <w:pPr>
        <w:pStyle w:val="af3"/>
      </w:pPr>
      <w:r>
        <w:t xml:space="preserve">    screen_height = window.winfo_screenheight()</w:t>
      </w:r>
    </w:p>
    <w:p w14:paraId="7A849D09" w14:textId="77777777" w:rsidR="00CC0ED2" w:rsidRDefault="00CC0ED2" w:rsidP="00CC0ED2">
      <w:pPr>
        <w:pStyle w:val="af3"/>
      </w:pPr>
      <w:r>
        <w:t xml:space="preserve">    x = int(screen_width / 2 - width / 2)</w:t>
      </w:r>
    </w:p>
    <w:p w14:paraId="4C8969F7" w14:textId="77777777" w:rsidR="00CC0ED2" w:rsidRDefault="00CC0ED2" w:rsidP="00CC0ED2">
      <w:pPr>
        <w:pStyle w:val="af3"/>
      </w:pPr>
      <w:r>
        <w:t xml:space="preserve">    y = int(screen_height / 2 - height / 2)</w:t>
      </w:r>
    </w:p>
    <w:p w14:paraId="4EB300C5" w14:textId="77777777" w:rsidR="00CC0ED2" w:rsidRDefault="00CC0ED2" w:rsidP="00CC0ED2">
      <w:pPr>
        <w:pStyle w:val="af3"/>
      </w:pPr>
      <w:r>
        <w:t xml:space="preserve">    window.geometry(f"{width}x{height}+{x}+{y}")</w:t>
      </w:r>
    </w:p>
    <w:p w14:paraId="44316FD1" w14:textId="77777777" w:rsidR="00CC0ED2" w:rsidRDefault="00CC0ED2" w:rsidP="00CC0ED2">
      <w:pPr>
        <w:pStyle w:val="af3"/>
      </w:pPr>
    </w:p>
    <w:p w14:paraId="379B6E22" w14:textId="77777777" w:rsidR="00CC0ED2" w:rsidRDefault="00CC0ED2" w:rsidP="00CC0ED2">
      <w:pPr>
        <w:pStyle w:val="af3"/>
      </w:pPr>
    </w:p>
    <w:p w14:paraId="60DCD395" w14:textId="77777777" w:rsidR="00CC0ED2" w:rsidRDefault="00CC0ED2" w:rsidP="00CC0ED2">
      <w:pPr>
        <w:pStyle w:val="af3"/>
      </w:pPr>
      <w:r>
        <w:t>def calculate_age(birthday):</w:t>
      </w:r>
    </w:p>
    <w:p w14:paraId="12ADF50A" w14:textId="77777777" w:rsidR="00CC0ED2" w:rsidRDefault="00CC0ED2" w:rsidP="00CC0ED2">
      <w:pPr>
        <w:pStyle w:val="af3"/>
      </w:pPr>
      <w:r>
        <w:t xml:space="preserve">    today = date.today()</w:t>
      </w:r>
    </w:p>
    <w:p w14:paraId="369E486A" w14:textId="77777777" w:rsidR="00CC0ED2" w:rsidRDefault="00CC0ED2" w:rsidP="00CC0ED2">
      <w:pPr>
        <w:pStyle w:val="af3"/>
      </w:pPr>
      <w:r>
        <w:t xml:space="preserve">    age = today.year - birthday.year</w:t>
      </w:r>
    </w:p>
    <w:p w14:paraId="714CE4CB" w14:textId="77777777" w:rsidR="00CC0ED2" w:rsidRDefault="00CC0ED2" w:rsidP="00CC0ED2">
      <w:pPr>
        <w:pStyle w:val="af3"/>
      </w:pPr>
    </w:p>
    <w:p w14:paraId="2DF23B3B" w14:textId="77777777" w:rsidR="00CC0ED2" w:rsidRDefault="00CC0ED2" w:rsidP="00CC0ED2">
      <w:pPr>
        <w:pStyle w:val="af3"/>
      </w:pPr>
      <w:r>
        <w:t xml:space="preserve">    if (today.month, today.day) &lt; (birthday.month, birthday.day):</w:t>
      </w:r>
    </w:p>
    <w:p w14:paraId="40D70719" w14:textId="77777777" w:rsidR="00CC0ED2" w:rsidRDefault="00CC0ED2" w:rsidP="00CC0ED2">
      <w:pPr>
        <w:pStyle w:val="af3"/>
      </w:pPr>
      <w:r>
        <w:t xml:space="preserve">        age -= 1</w:t>
      </w:r>
    </w:p>
    <w:p w14:paraId="14381A8F" w14:textId="77777777" w:rsidR="00CC0ED2" w:rsidRDefault="00CC0ED2" w:rsidP="00CC0ED2">
      <w:pPr>
        <w:pStyle w:val="af3"/>
      </w:pPr>
    </w:p>
    <w:p w14:paraId="475F9692" w14:textId="77777777" w:rsidR="00CC0ED2" w:rsidRDefault="00CC0ED2" w:rsidP="00CC0ED2">
      <w:pPr>
        <w:pStyle w:val="af3"/>
      </w:pPr>
      <w:r>
        <w:t xml:space="preserve">    return age</w:t>
      </w:r>
    </w:p>
    <w:p w14:paraId="392048D7" w14:textId="77777777" w:rsidR="00CC0ED2" w:rsidRDefault="00CC0ED2" w:rsidP="00CC0ED2">
      <w:pPr>
        <w:pStyle w:val="af3"/>
      </w:pPr>
    </w:p>
    <w:p w14:paraId="269725DE" w14:textId="77777777" w:rsidR="00CC0ED2" w:rsidRDefault="00CC0ED2" w:rsidP="00CC0ED2">
      <w:pPr>
        <w:pStyle w:val="af3"/>
      </w:pPr>
    </w:p>
    <w:p w14:paraId="0F946D40" w14:textId="77777777" w:rsidR="00CC0ED2" w:rsidRDefault="00CC0ED2" w:rsidP="00CC0ED2">
      <w:pPr>
        <w:pStyle w:val="af3"/>
      </w:pPr>
      <w:r>
        <w:t>def get_birth_date():</w:t>
      </w:r>
    </w:p>
    <w:p w14:paraId="4C2FDB2F" w14:textId="77777777" w:rsidR="00CC0ED2" w:rsidRDefault="00CC0ED2" w:rsidP="00CC0ED2">
      <w:pPr>
        <w:pStyle w:val="af3"/>
      </w:pPr>
      <w:r>
        <w:t xml:space="preserve">    day = int(day_combo.get())</w:t>
      </w:r>
    </w:p>
    <w:p w14:paraId="62F876FC" w14:textId="77777777" w:rsidR="00CC0ED2" w:rsidRDefault="00CC0ED2" w:rsidP="00CC0ED2">
      <w:pPr>
        <w:pStyle w:val="af3"/>
      </w:pPr>
      <w:r>
        <w:t xml:space="preserve">    month = get_selected_month()</w:t>
      </w:r>
    </w:p>
    <w:p w14:paraId="70F98460" w14:textId="77777777" w:rsidR="00CC0ED2" w:rsidRDefault="00CC0ED2" w:rsidP="00CC0ED2">
      <w:pPr>
        <w:pStyle w:val="af3"/>
      </w:pPr>
      <w:r>
        <w:t xml:space="preserve">    year = int(year_combo.get())</w:t>
      </w:r>
    </w:p>
    <w:p w14:paraId="2F58471E" w14:textId="77777777" w:rsidR="00CC0ED2" w:rsidRDefault="00CC0ED2" w:rsidP="00CC0ED2">
      <w:pPr>
        <w:pStyle w:val="af3"/>
      </w:pPr>
      <w:r>
        <w:t xml:space="preserve">    return date(year, month, day)</w:t>
      </w:r>
    </w:p>
    <w:p w14:paraId="68AD27A2" w14:textId="77777777" w:rsidR="00CC0ED2" w:rsidRDefault="00CC0ED2" w:rsidP="00CC0ED2">
      <w:pPr>
        <w:pStyle w:val="af3"/>
      </w:pPr>
    </w:p>
    <w:p w14:paraId="55D6549B" w14:textId="77777777" w:rsidR="00CC0ED2" w:rsidRDefault="00CC0ED2" w:rsidP="00CC0ED2">
      <w:pPr>
        <w:pStyle w:val="af3"/>
      </w:pPr>
    </w:p>
    <w:p w14:paraId="1A78A796" w14:textId="77777777" w:rsidR="00CC0ED2" w:rsidRDefault="00CC0ED2" w:rsidP="00CC0ED2">
      <w:pPr>
        <w:pStyle w:val="af3"/>
      </w:pPr>
      <w:r>
        <w:t>def get_selected_month():</w:t>
      </w:r>
    </w:p>
    <w:p w14:paraId="21C1E0D6" w14:textId="77777777" w:rsidR="00CC0ED2" w:rsidRDefault="00CC0ED2" w:rsidP="00CC0ED2">
      <w:pPr>
        <w:pStyle w:val="af3"/>
      </w:pPr>
      <w:r>
        <w:t xml:space="preserve">    return MONTHS.index(month_combo.get()) + 1</w:t>
      </w:r>
    </w:p>
    <w:p w14:paraId="25DB4630" w14:textId="77777777" w:rsidR="00CC0ED2" w:rsidRDefault="00CC0ED2" w:rsidP="00CC0ED2">
      <w:pPr>
        <w:pStyle w:val="af3"/>
      </w:pPr>
    </w:p>
    <w:p w14:paraId="68206E1C" w14:textId="77777777" w:rsidR="00CC0ED2" w:rsidRDefault="00CC0ED2" w:rsidP="00CC0ED2">
      <w:pPr>
        <w:pStyle w:val="af3"/>
      </w:pPr>
    </w:p>
    <w:p w14:paraId="3F2D1DBC" w14:textId="77777777" w:rsidR="00CC0ED2" w:rsidRDefault="00CC0ED2" w:rsidP="00CC0ED2">
      <w:pPr>
        <w:pStyle w:val="af3"/>
      </w:pPr>
      <w:r>
        <w:t>def update_day_combo(event=None):</w:t>
      </w:r>
    </w:p>
    <w:p w14:paraId="40DA8EE9" w14:textId="77777777" w:rsidR="00CC0ED2" w:rsidRDefault="00CC0ED2" w:rsidP="00CC0ED2">
      <w:pPr>
        <w:pStyle w:val="af3"/>
      </w:pPr>
      <w:r>
        <w:t xml:space="preserve">    if not month_combo.get() or not year_combo.get():</w:t>
      </w:r>
    </w:p>
    <w:p w14:paraId="1BA963C7" w14:textId="77777777" w:rsidR="00CC0ED2" w:rsidRDefault="00CC0ED2" w:rsidP="00CC0ED2">
      <w:pPr>
        <w:pStyle w:val="af3"/>
      </w:pPr>
      <w:r>
        <w:t xml:space="preserve">        return</w:t>
      </w:r>
    </w:p>
    <w:p w14:paraId="4C6588AF" w14:textId="77777777" w:rsidR="00CC0ED2" w:rsidRDefault="00CC0ED2" w:rsidP="00CC0ED2">
      <w:pPr>
        <w:pStyle w:val="af3"/>
      </w:pPr>
    </w:p>
    <w:p w14:paraId="6E396EAC" w14:textId="77777777" w:rsidR="00CC0ED2" w:rsidRDefault="00CC0ED2" w:rsidP="00CC0ED2">
      <w:pPr>
        <w:pStyle w:val="af3"/>
      </w:pPr>
      <w:r>
        <w:t xml:space="preserve">    selected_day = day_combo.get()</w:t>
      </w:r>
    </w:p>
    <w:p w14:paraId="2C57B92B" w14:textId="77777777" w:rsidR="00CC0ED2" w:rsidRDefault="00CC0ED2" w:rsidP="00CC0ED2">
      <w:pPr>
        <w:pStyle w:val="af3"/>
      </w:pPr>
      <w:r>
        <w:t xml:space="preserve">    year = int(year_combo.get())</w:t>
      </w:r>
    </w:p>
    <w:p w14:paraId="3C6763B0" w14:textId="77777777" w:rsidR="00CC0ED2" w:rsidRDefault="00CC0ED2" w:rsidP="00CC0ED2">
      <w:pPr>
        <w:pStyle w:val="af3"/>
      </w:pPr>
      <w:r>
        <w:t xml:space="preserve">    month = get_selected_month()</w:t>
      </w:r>
    </w:p>
    <w:p w14:paraId="65683233" w14:textId="77777777" w:rsidR="00CC0ED2" w:rsidRDefault="00CC0ED2" w:rsidP="00CC0ED2">
      <w:pPr>
        <w:pStyle w:val="af3"/>
      </w:pPr>
      <w:r>
        <w:t xml:space="preserve">    days_count = monthrange(year, month)[1]</w:t>
      </w:r>
    </w:p>
    <w:p w14:paraId="695AB181" w14:textId="77777777" w:rsidR="00CC0ED2" w:rsidRDefault="00CC0ED2" w:rsidP="00CC0ED2">
      <w:pPr>
        <w:pStyle w:val="af3"/>
      </w:pPr>
      <w:r>
        <w:t xml:space="preserve">    day_values = [str(day) for day in range(1, days_count + 1)]</w:t>
      </w:r>
    </w:p>
    <w:p w14:paraId="5758A00B" w14:textId="77777777" w:rsidR="00CC0ED2" w:rsidRDefault="00CC0ED2" w:rsidP="00CC0ED2">
      <w:pPr>
        <w:pStyle w:val="af3"/>
      </w:pPr>
    </w:p>
    <w:p w14:paraId="7E009B56" w14:textId="77777777" w:rsidR="00CC0ED2" w:rsidRDefault="00CC0ED2" w:rsidP="00CC0ED2">
      <w:pPr>
        <w:pStyle w:val="af3"/>
      </w:pPr>
      <w:r>
        <w:t xml:space="preserve">    day_combo.config(values=day_values)</w:t>
      </w:r>
    </w:p>
    <w:p w14:paraId="78542E2C" w14:textId="77777777" w:rsidR="00CC0ED2" w:rsidRDefault="00CC0ED2" w:rsidP="00CC0ED2">
      <w:pPr>
        <w:pStyle w:val="af3"/>
      </w:pPr>
    </w:p>
    <w:p w14:paraId="507C389B" w14:textId="77777777" w:rsidR="00CC0ED2" w:rsidRDefault="00CC0ED2" w:rsidP="00CC0ED2">
      <w:pPr>
        <w:pStyle w:val="af3"/>
      </w:pPr>
      <w:r>
        <w:t xml:space="preserve">    if selected_day and int(selected_day) &lt;= days_count:</w:t>
      </w:r>
    </w:p>
    <w:p w14:paraId="48947E6E" w14:textId="77777777" w:rsidR="00CC0ED2" w:rsidRDefault="00CC0ED2" w:rsidP="00CC0ED2">
      <w:pPr>
        <w:pStyle w:val="af3"/>
      </w:pPr>
      <w:r>
        <w:t xml:space="preserve">        day_combo.set(selected_day)</w:t>
      </w:r>
    </w:p>
    <w:p w14:paraId="03C31FED" w14:textId="77777777" w:rsidR="00CC0ED2" w:rsidRDefault="00CC0ED2" w:rsidP="00CC0ED2">
      <w:pPr>
        <w:pStyle w:val="af3"/>
      </w:pPr>
      <w:r>
        <w:t xml:space="preserve">    else:</w:t>
      </w:r>
    </w:p>
    <w:p w14:paraId="6FAC7207" w14:textId="77777777" w:rsidR="00CC0ED2" w:rsidRDefault="00CC0ED2" w:rsidP="00CC0ED2">
      <w:pPr>
        <w:pStyle w:val="af3"/>
      </w:pPr>
      <w:r>
        <w:t xml:space="preserve">        day_combo.set(str(days_count))</w:t>
      </w:r>
    </w:p>
    <w:p w14:paraId="459F79D1" w14:textId="77777777" w:rsidR="00CC0ED2" w:rsidRDefault="00CC0ED2" w:rsidP="00CC0ED2">
      <w:pPr>
        <w:pStyle w:val="af3"/>
      </w:pPr>
    </w:p>
    <w:p w14:paraId="121129C2" w14:textId="77777777" w:rsidR="00CC0ED2" w:rsidRDefault="00CC0ED2" w:rsidP="00CC0ED2">
      <w:pPr>
        <w:pStyle w:val="af3"/>
      </w:pPr>
    </w:p>
    <w:p w14:paraId="377BC15B" w14:textId="77777777" w:rsidR="00CC0ED2" w:rsidRDefault="00CC0ED2" w:rsidP="00CC0ED2">
      <w:pPr>
        <w:pStyle w:val="af3"/>
      </w:pPr>
      <w:r>
        <w:t>def reset_date_combos():</w:t>
      </w:r>
    </w:p>
    <w:p w14:paraId="21B59DA5" w14:textId="77777777" w:rsidR="00CC0ED2" w:rsidRDefault="00CC0ED2" w:rsidP="00CC0ED2">
      <w:pPr>
        <w:pStyle w:val="af3"/>
      </w:pPr>
      <w:r>
        <w:t xml:space="preserve">    today = date.today()</w:t>
      </w:r>
    </w:p>
    <w:p w14:paraId="4F6D97C2" w14:textId="77777777" w:rsidR="00CC0ED2" w:rsidRDefault="00CC0ED2" w:rsidP="00CC0ED2">
      <w:pPr>
        <w:pStyle w:val="af3"/>
      </w:pPr>
      <w:r>
        <w:t xml:space="preserve">    month_combo.current(today.month - 1)</w:t>
      </w:r>
    </w:p>
    <w:p w14:paraId="3A63DEFE" w14:textId="77777777" w:rsidR="00CC0ED2" w:rsidRDefault="00CC0ED2" w:rsidP="00CC0ED2">
      <w:pPr>
        <w:pStyle w:val="af3"/>
      </w:pPr>
      <w:r>
        <w:t xml:space="preserve">    year_combo.set(str(today.year - 18))</w:t>
      </w:r>
    </w:p>
    <w:p w14:paraId="246E973C" w14:textId="77777777" w:rsidR="00CC0ED2" w:rsidRDefault="00CC0ED2" w:rsidP="00CC0ED2">
      <w:pPr>
        <w:pStyle w:val="af3"/>
      </w:pPr>
      <w:r>
        <w:t xml:space="preserve">    update_day_combo()</w:t>
      </w:r>
    </w:p>
    <w:p w14:paraId="41AC8DEC" w14:textId="77777777" w:rsidR="00CC0ED2" w:rsidRDefault="00CC0ED2" w:rsidP="00CC0ED2">
      <w:pPr>
        <w:pStyle w:val="af3"/>
      </w:pPr>
      <w:r>
        <w:t xml:space="preserve">    days_count = monthrange(int(year_combo.get()), get_selected_month())[1]</w:t>
      </w:r>
    </w:p>
    <w:p w14:paraId="13CD6842" w14:textId="77777777" w:rsidR="00CC0ED2" w:rsidRDefault="00CC0ED2" w:rsidP="00CC0ED2">
      <w:pPr>
        <w:pStyle w:val="af3"/>
      </w:pPr>
      <w:r>
        <w:t xml:space="preserve">    day_combo.current(min(today.day, days_count) - 1)</w:t>
      </w:r>
    </w:p>
    <w:p w14:paraId="4A25776E" w14:textId="77777777" w:rsidR="00CC0ED2" w:rsidRDefault="00CC0ED2" w:rsidP="00CC0ED2">
      <w:pPr>
        <w:pStyle w:val="af3"/>
      </w:pPr>
    </w:p>
    <w:p w14:paraId="1A638D6E" w14:textId="77777777" w:rsidR="00CC0ED2" w:rsidRDefault="00CC0ED2" w:rsidP="00CC0ED2">
      <w:pPr>
        <w:pStyle w:val="af3"/>
      </w:pPr>
    </w:p>
    <w:p w14:paraId="78357FF6" w14:textId="77777777" w:rsidR="00CC0ED2" w:rsidRDefault="00CC0ED2" w:rsidP="00CC0ED2">
      <w:pPr>
        <w:pStyle w:val="af3"/>
      </w:pPr>
      <w:r>
        <w:lastRenderedPageBreak/>
        <w:t>def capitalize_entry(entry):</w:t>
      </w:r>
    </w:p>
    <w:p w14:paraId="377AF9C0" w14:textId="77777777" w:rsidR="00CC0ED2" w:rsidRDefault="00CC0ED2" w:rsidP="00CC0ED2">
      <w:pPr>
        <w:pStyle w:val="af3"/>
      </w:pPr>
      <w:r>
        <w:t xml:space="preserve">    value = entry.get().strip()</w:t>
      </w:r>
    </w:p>
    <w:p w14:paraId="03CC1E7C" w14:textId="77777777" w:rsidR="00CC0ED2" w:rsidRDefault="00CC0ED2" w:rsidP="00CC0ED2">
      <w:pPr>
        <w:pStyle w:val="af3"/>
      </w:pPr>
    </w:p>
    <w:p w14:paraId="48BA2575" w14:textId="77777777" w:rsidR="00CC0ED2" w:rsidRDefault="00CC0ED2" w:rsidP="00CC0ED2">
      <w:pPr>
        <w:pStyle w:val="af3"/>
      </w:pPr>
      <w:r>
        <w:t xml:space="preserve">    if value:</w:t>
      </w:r>
    </w:p>
    <w:p w14:paraId="283BCC00" w14:textId="77777777" w:rsidR="00CC0ED2" w:rsidRDefault="00CC0ED2" w:rsidP="00CC0ED2">
      <w:pPr>
        <w:pStyle w:val="af3"/>
      </w:pPr>
      <w:r>
        <w:t xml:space="preserve">        value = value[0].upper() + value[1:]</w:t>
      </w:r>
    </w:p>
    <w:p w14:paraId="190DF551" w14:textId="77777777" w:rsidR="00CC0ED2" w:rsidRDefault="00CC0ED2" w:rsidP="00CC0ED2">
      <w:pPr>
        <w:pStyle w:val="af3"/>
      </w:pPr>
      <w:r>
        <w:t xml:space="preserve">        entry.delete(0, END)</w:t>
      </w:r>
    </w:p>
    <w:p w14:paraId="4788EBAF" w14:textId="77777777" w:rsidR="00CC0ED2" w:rsidRDefault="00CC0ED2" w:rsidP="00CC0ED2">
      <w:pPr>
        <w:pStyle w:val="af3"/>
      </w:pPr>
      <w:r>
        <w:t xml:space="preserve">        entry.insert(0, value)</w:t>
      </w:r>
    </w:p>
    <w:p w14:paraId="6AC66872" w14:textId="77777777" w:rsidR="00CC0ED2" w:rsidRDefault="00CC0ED2" w:rsidP="00CC0ED2">
      <w:pPr>
        <w:pStyle w:val="af3"/>
      </w:pPr>
    </w:p>
    <w:p w14:paraId="58A1CF61" w14:textId="77777777" w:rsidR="00CC0ED2" w:rsidRDefault="00CC0ED2" w:rsidP="00CC0ED2">
      <w:pPr>
        <w:pStyle w:val="af3"/>
      </w:pPr>
      <w:r>
        <w:t xml:space="preserve">    return value</w:t>
      </w:r>
    </w:p>
    <w:p w14:paraId="529DA0B7" w14:textId="77777777" w:rsidR="00CC0ED2" w:rsidRDefault="00CC0ED2" w:rsidP="00CC0ED2">
      <w:pPr>
        <w:pStyle w:val="af3"/>
      </w:pPr>
    </w:p>
    <w:p w14:paraId="042B7C94" w14:textId="77777777" w:rsidR="00CC0ED2" w:rsidRDefault="00CC0ED2" w:rsidP="00CC0ED2">
      <w:pPr>
        <w:pStyle w:val="af3"/>
      </w:pPr>
    </w:p>
    <w:p w14:paraId="1356E30E" w14:textId="77777777" w:rsidR="00CC0ED2" w:rsidRDefault="00CC0ED2" w:rsidP="00CC0ED2">
      <w:pPr>
        <w:pStyle w:val="af3"/>
      </w:pPr>
      <w:r>
        <w:t>def focus_next_entry(current_entry, next_entry):</w:t>
      </w:r>
    </w:p>
    <w:p w14:paraId="075146CA" w14:textId="77777777" w:rsidR="00CC0ED2" w:rsidRDefault="00CC0ED2" w:rsidP="00CC0ED2">
      <w:pPr>
        <w:pStyle w:val="af3"/>
      </w:pPr>
      <w:r>
        <w:t xml:space="preserve">    capitalize_entry(current_entry)</w:t>
      </w:r>
    </w:p>
    <w:p w14:paraId="5415576C" w14:textId="77777777" w:rsidR="00CC0ED2" w:rsidRDefault="00CC0ED2" w:rsidP="00CC0ED2">
      <w:pPr>
        <w:pStyle w:val="af3"/>
      </w:pPr>
      <w:r>
        <w:t xml:space="preserve">    next_entry.focus_set()</w:t>
      </w:r>
    </w:p>
    <w:p w14:paraId="51C7B23C" w14:textId="77777777" w:rsidR="00CC0ED2" w:rsidRDefault="00CC0ED2" w:rsidP="00CC0ED2">
      <w:pPr>
        <w:pStyle w:val="af3"/>
      </w:pPr>
      <w:r>
        <w:t xml:space="preserve">    next_entry.icursor(END)</w:t>
      </w:r>
    </w:p>
    <w:p w14:paraId="750D8621" w14:textId="77777777" w:rsidR="00CC0ED2" w:rsidRDefault="00CC0ED2" w:rsidP="00CC0ED2">
      <w:pPr>
        <w:pStyle w:val="af3"/>
      </w:pPr>
      <w:r>
        <w:t xml:space="preserve">    return "break"</w:t>
      </w:r>
    </w:p>
    <w:p w14:paraId="22DF9421" w14:textId="77777777" w:rsidR="00CC0ED2" w:rsidRDefault="00CC0ED2" w:rsidP="00CC0ED2">
      <w:pPr>
        <w:pStyle w:val="af3"/>
      </w:pPr>
    </w:p>
    <w:p w14:paraId="76427E71" w14:textId="77777777" w:rsidR="00CC0ED2" w:rsidRDefault="00CC0ED2" w:rsidP="00CC0ED2">
      <w:pPr>
        <w:pStyle w:val="af3"/>
      </w:pPr>
    </w:p>
    <w:p w14:paraId="6FF9A7B0" w14:textId="77777777" w:rsidR="00CC0ED2" w:rsidRDefault="00CC0ED2" w:rsidP="00CC0ED2">
      <w:pPr>
        <w:pStyle w:val="af3"/>
      </w:pPr>
      <w:r>
        <w:t>def finish_name_input():</w:t>
      </w:r>
    </w:p>
    <w:p w14:paraId="57A307D8" w14:textId="77777777" w:rsidR="00CC0ED2" w:rsidRDefault="00CC0ED2" w:rsidP="00CC0ED2">
      <w:pPr>
        <w:pStyle w:val="af3"/>
      </w:pPr>
      <w:r>
        <w:t xml:space="preserve">    capitalize_entry(patronymic_entry)</w:t>
      </w:r>
    </w:p>
    <w:p w14:paraId="2470BB84" w14:textId="77777777" w:rsidR="00CC0ED2" w:rsidRDefault="00CC0ED2" w:rsidP="00CC0ED2">
      <w:pPr>
        <w:pStyle w:val="af3"/>
      </w:pPr>
      <w:r>
        <w:t xml:space="preserve">    day_combo.focus_set()</w:t>
      </w:r>
    </w:p>
    <w:p w14:paraId="13D68CD3" w14:textId="77777777" w:rsidR="00CC0ED2" w:rsidRDefault="00CC0ED2" w:rsidP="00CC0ED2">
      <w:pPr>
        <w:pStyle w:val="af3"/>
      </w:pPr>
      <w:r>
        <w:t xml:space="preserve">    return "break"</w:t>
      </w:r>
    </w:p>
    <w:p w14:paraId="28E53446" w14:textId="77777777" w:rsidR="00CC0ED2" w:rsidRDefault="00CC0ED2" w:rsidP="00CC0ED2">
      <w:pPr>
        <w:pStyle w:val="af3"/>
      </w:pPr>
    </w:p>
    <w:p w14:paraId="7C132F0D" w14:textId="77777777" w:rsidR="00CC0ED2" w:rsidRDefault="00CC0ED2" w:rsidP="00CC0ED2">
      <w:pPr>
        <w:pStyle w:val="af3"/>
      </w:pPr>
    </w:p>
    <w:p w14:paraId="07010CD2" w14:textId="77777777" w:rsidR="00CC0ED2" w:rsidRDefault="00CC0ED2" w:rsidP="00CC0ED2">
      <w:pPr>
        <w:pStyle w:val="af3"/>
      </w:pPr>
      <w:r>
        <w:t>def show_result():</w:t>
      </w:r>
    </w:p>
    <w:p w14:paraId="4E559AF2" w14:textId="77777777" w:rsidR="00CC0ED2" w:rsidRDefault="00CC0ED2" w:rsidP="00CC0ED2">
      <w:pPr>
        <w:pStyle w:val="af3"/>
      </w:pPr>
      <w:r>
        <w:t xml:space="preserve">    surname = capitalize_entry(surname_entry)</w:t>
      </w:r>
    </w:p>
    <w:p w14:paraId="45261AC4" w14:textId="77777777" w:rsidR="00CC0ED2" w:rsidRDefault="00CC0ED2" w:rsidP="00CC0ED2">
      <w:pPr>
        <w:pStyle w:val="af3"/>
      </w:pPr>
      <w:r>
        <w:t xml:space="preserve">    name = capitalize_entry(name_entry)</w:t>
      </w:r>
    </w:p>
    <w:p w14:paraId="61DDBDC6" w14:textId="77777777" w:rsidR="00CC0ED2" w:rsidRDefault="00CC0ED2" w:rsidP="00CC0ED2">
      <w:pPr>
        <w:pStyle w:val="af3"/>
      </w:pPr>
      <w:r>
        <w:t xml:space="preserve">    patronymic = capitalize_entry(patronymic_entry)</w:t>
      </w:r>
    </w:p>
    <w:p w14:paraId="12C63657" w14:textId="77777777" w:rsidR="00CC0ED2" w:rsidRDefault="00CC0ED2" w:rsidP="00CC0ED2">
      <w:pPr>
        <w:pStyle w:val="af3"/>
      </w:pPr>
    </w:p>
    <w:p w14:paraId="591F602D" w14:textId="77777777" w:rsidR="00CC0ED2" w:rsidRDefault="00CC0ED2" w:rsidP="00CC0ED2">
      <w:pPr>
        <w:pStyle w:val="af3"/>
      </w:pPr>
      <w:r>
        <w:t xml:space="preserve">    if not surname or not name or not patronymic:</w:t>
      </w:r>
    </w:p>
    <w:p w14:paraId="23B97D82" w14:textId="77777777" w:rsidR="00CC0ED2" w:rsidRDefault="00CC0ED2" w:rsidP="00CC0ED2">
      <w:pPr>
        <w:pStyle w:val="af3"/>
      </w:pPr>
      <w:r>
        <w:t xml:space="preserve">        messagebox.showwarning("Аналізатор повноліття", "Заповніть усі поля ПІБ.")</w:t>
      </w:r>
    </w:p>
    <w:p w14:paraId="1E10B1EE" w14:textId="77777777" w:rsidR="00CC0ED2" w:rsidRDefault="00CC0ED2" w:rsidP="00CC0ED2">
      <w:pPr>
        <w:pStyle w:val="af3"/>
      </w:pPr>
      <w:r>
        <w:t xml:space="preserve">        return</w:t>
      </w:r>
    </w:p>
    <w:p w14:paraId="0186B8CD" w14:textId="77777777" w:rsidR="00CC0ED2" w:rsidRDefault="00CC0ED2" w:rsidP="00CC0ED2">
      <w:pPr>
        <w:pStyle w:val="af3"/>
      </w:pPr>
    </w:p>
    <w:p w14:paraId="286C52F0" w14:textId="77777777" w:rsidR="00CC0ED2" w:rsidRDefault="00CC0ED2" w:rsidP="00CC0ED2">
      <w:pPr>
        <w:pStyle w:val="af3"/>
      </w:pPr>
      <w:r>
        <w:t xml:space="preserve">    try:</w:t>
      </w:r>
    </w:p>
    <w:p w14:paraId="5EB67915" w14:textId="77777777" w:rsidR="00CC0ED2" w:rsidRDefault="00CC0ED2" w:rsidP="00CC0ED2">
      <w:pPr>
        <w:pStyle w:val="af3"/>
      </w:pPr>
      <w:r>
        <w:t xml:space="preserve">        birthday = get_birth_date()</w:t>
      </w:r>
    </w:p>
    <w:p w14:paraId="1950134E" w14:textId="77777777" w:rsidR="00CC0ED2" w:rsidRDefault="00CC0ED2" w:rsidP="00CC0ED2">
      <w:pPr>
        <w:pStyle w:val="af3"/>
      </w:pPr>
      <w:r>
        <w:t xml:space="preserve">    except ValueError:</w:t>
      </w:r>
    </w:p>
    <w:p w14:paraId="30014C16" w14:textId="77777777" w:rsidR="00CC0ED2" w:rsidRDefault="00CC0ED2" w:rsidP="00CC0ED2">
      <w:pPr>
        <w:pStyle w:val="af3"/>
      </w:pPr>
      <w:r>
        <w:t xml:space="preserve">        messagebox.showerror("Аналізатор повноліття", "Вибраної дати не існує.")</w:t>
      </w:r>
    </w:p>
    <w:p w14:paraId="3CD0BD09" w14:textId="77777777" w:rsidR="00CC0ED2" w:rsidRDefault="00CC0ED2" w:rsidP="00CC0ED2">
      <w:pPr>
        <w:pStyle w:val="af3"/>
      </w:pPr>
      <w:r>
        <w:t xml:space="preserve">        result_status.config(text="Некоректна дата", fg=ERROR_COLOR)</w:t>
      </w:r>
    </w:p>
    <w:p w14:paraId="2EF0E254" w14:textId="77777777" w:rsidR="00CC0ED2" w:rsidRDefault="00CC0ED2" w:rsidP="00CC0ED2">
      <w:pPr>
        <w:pStyle w:val="af3"/>
      </w:pPr>
      <w:r>
        <w:t xml:space="preserve">        return</w:t>
      </w:r>
    </w:p>
    <w:p w14:paraId="6A27851B" w14:textId="77777777" w:rsidR="00CC0ED2" w:rsidRDefault="00CC0ED2" w:rsidP="00CC0ED2">
      <w:pPr>
        <w:pStyle w:val="af3"/>
      </w:pPr>
    </w:p>
    <w:p w14:paraId="092A5FC9" w14:textId="77777777" w:rsidR="00CC0ED2" w:rsidRDefault="00CC0ED2" w:rsidP="00CC0ED2">
      <w:pPr>
        <w:pStyle w:val="af3"/>
      </w:pPr>
      <w:r>
        <w:t xml:space="preserve">    if birthday &gt; date.today():</w:t>
      </w:r>
    </w:p>
    <w:p w14:paraId="39A968FA" w14:textId="77777777" w:rsidR="00CC0ED2" w:rsidRDefault="00CC0ED2" w:rsidP="00CC0ED2">
      <w:pPr>
        <w:pStyle w:val="af3"/>
      </w:pPr>
      <w:r>
        <w:t xml:space="preserve">        messagebox.showerror(</w:t>
      </w:r>
    </w:p>
    <w:p w14:paraId="332D192F" w14:textId="77777777" w:rsidR="00CC0ED2" w:rsidRDefault="00CC0ED2" w:rsidP="00CC0ED2">
      <w:pPr>
        <w:pStyle w:val="af3"/>
      </w:pPr>
      <w:r>
        <w:t xml:space="preserve">            "Аналізатор повноліття", "Дата народження не може бути у майбутньому."</w:t>
      </w:r>
    </w:p>
    <w:p w14:paraId="642BFC29" w14:textId="77777777" w:rsidR="00CC0ED2" w:rsidRDefault="00CC0ED2" w:rsidP="00CC0ED2">
      <w:pPr>
        <w:pStyle w:val="af3"/>
      </w:pPr>
      <w:r>
        <w:t xml:space="preserve">        )</w:t>
      </w:r>
    </w:p>
    <w:p w14:paraId="067593CE" w14:textId="77777777" w:rsidR="00CC0ED2" w:rsidRDefault="00CC0ED2" w:rsidP="00CC0ED2">
      <w:pPr>
        <w:pStyle w:val="af3"/>
      </w:pPr>
      <w:r>
        <w:t xml:space="preserve">        result_status.config(text="Некоректна дата", fg=ERROR_COLOR)</w:t>
      </w:r>
    </w:p>
    <w:p w14:paraId="67B3F051" w14:textId="77777777" w:rsidR="00CC0ED2" w:rsidRDefault="00CC0ED2" w:rsidP="00CC0ED2">
      <w:pPr>
        <w:pStyle w:val="af3"/>
      </w:pPr>
      <w:r>
        <w:t xml:space="preserve">        return</w:t>
      </w:r>
    </w:p>
    <w:p w14:paraId="7D175340" w14:textId="77777777" w:rsidR="00CC0ED2" w:rsidRDefault="00CC0ED2" w:rsidP="00CC0ED2">
      <w:pPr>
        <w:pStyle w:val="af3"/>
      </w:pPr>
    </w:p>
    <w:p w14:paraId="02E1B9D0" w14:textId="77777777" w:rsidR="00CC0ED2" w:rsidRDefault="00CC0ED2" w:rsidP="00CC0ED2">
      <w:pPr>
        <w:pStyle w:val="af3"/>
      </w:pPr>
      <w:r>
        <w:t xml:space="preserve">    age = calculate_age(birthday)</w:t>
      </w:r>
    </w:p>
    <w:p w14:paraId="28A201E8" w14:textId="77777777" w:rsidR="00CC0ED2" w:rsidRDefault="00CC0ED2" w:rsidP="00CC0ED2">
      <w:pPr>
        <w:pStyle w:val="af3"/>
      </w:pPr>
      <w:r>
        <w:t xml:space="preserve">    is_adult = age &gt;= 18</w:t>
      </w:r>
    </w:p>
    <w:p w14:paraId="6A2FF49A" w14:textId="77777777" w:rsidR="00CC0ED2" w:rsidRDefault="00CC0ED2" w:rsidP="00CC0ED2">
      <w:pPr>
        <w:pStyle w:val="af3"/>
      </w:pPr>
      <w:r>
        <w:t xml:space="preserve">    status = "Повнолітня людина" if is_adult else "Неповнолітня людина"</w:t>
      </w:r>
    </w:p>
    <w:p w14:paraId="4CC7A830" w14:textId="77777777" w:rsidR="00CC0ED2" w:rsidRDefault="00CC0ED2" w:rsidP="00CC0ED2">
      <w:pPr>
        <w:pStyle w:val="af3"/>
      </w:pPr>
      <w:r>
        <w:t xml:space="preserve">    status_color = ACCENT_COLOR if is_adult else ERROR_COLOR</w:t>
      </w:r>
    </w:p>
    <w:p w14:paraId="228C1706" w14:textId="77777777" w:rsidR="00CC0ED2" w:rsidRDefault="00CC0ED2" w:rsidP="00CC0ED2">
      <w:pPr>
        <w:pStyle w:val="af3"/>
      </w:pPr>
    </w:p>
    <w:p w14:paraId="735C15FF" w14:textId="77777777" w:rsidR="00CC0ED2" w:rsidRDefault="00CC0ED2" w:rsidP="00CC0ED2">
      <w:pPr>
        <w:pStyle w:val="af3"/>
      </w:pPr>
      <w:r>
        <w:t xml:space="preserve">    result_name.config(text=f"{surname} {name} {patronymic}")</w:t>
      </w:r>
    </w:p>
    <w:p w14:paraId="2EC4C928" w14:textId="77777777" w:rsidR="00CC0ED2" w:rsidRDefault="00CC0ED2" w:rsidP="00CC0ED2">
      <w:pPr>
        <w:pStyle w:val="af3"/>
      </w:pPr>
      <w:r>
        <w:t xml:space="preserve">    result_birth.config(text=f"дата народження: {birthday.strftime('%d.%m.%Y')}")</w:t>
      </w:r>
    </w:p>
    <w:p w14:paraId="4E65BE33" w14:textId="77777777" w:rsidR="00CC0ED2" w:rsidRDefault="00CC0ED2" w:rsidP="00CC0ED2">
      <w:pPr>
        <w:pStyle w:val="af3"/>
      </w:pPr>
      <w:r>
        <w:t xml:space="preserve">    result_age.config(text=f"повних років: {age}")</w:t>
      </w:r>
    </w:p>
    <w:p w14:paraId="303E8CFC" w14:textId="77777777" w:rsidR="00CC0ED2" w:rsidRDefault="00CC0ED2" w:rsidP="00CC0ED2">
      <w:pPr>
        <w:pStyle w:val="af3"/>
      </w:pPr>
      <w:r>
        <w:t xml:space="preserve">    result_status.config(text=status, fg=status_color)</w:t>
      </w:r>
    </w:p>
    <w:p w14:paraId="6AB36CF2" w14:textId="77777777" w:rsidR="00CC0ED2" w:rsidRDefault="00CC0ED2" w:rsidP="00CC0ED2">
      <w:pPr>
        <w:pStyle w:val="af3"/>
      </w:pPr>
    </w:p>
    <w:p w14:paraId="0067721C" w14:textId="77777777" w:rsidR="00CC0ED2" w:rsidRDefault="00CC0ED2" w:rsidP="00CC0ED2">
      <w:pPr>
        <w:pStyle w:val="af3"/>
      </w:pPr>
      <w:r>
        <w:t xml:space="preserve">    (</w:t>
      </w:r>
    </w:p>
    <w:p w14:paraId="1B9148C2" w14:textId="77777777" w:rsidR="00CC0ED2" w:rsidRDefault="00CC0ED2" w:rsidP="00CC0ED2">
      <w:pPr>
        <w:pStyle w:val="af3"/>
      </w:pPr>
      <w:r>
        <w:t xml:space="preserve">        messagebox.showinfo(</w:t>
      </w:r>
    </w:p>
    <w:p w14:paraId="2FA0F0E1" w14:textId="77777777" w:rsidR="00CC0ED2" w:rsidRDefault="00CC0ED2" w:rsidP="00CC0ED2">
      <w:pPr>
        <w:pStyle w:val="af3"/>
      </w:pPr>
      <w:r>
        <w:t xml:space="preserve">            "Аналізатор повноліття",</w:t>
      </w:r>
    </w:p>
    <w:p w14:paraId="4C45A4A8" w14:textId="77777777" w:rsidR="00CC0ED2" w:rsidRDefault="00CC0ED2" w:rsidP="00CC0ED2">
      <w:pPr>
        <w:pStyle w:val="af3"/>
      </w:pPr>
      <w:r>
        <w:lastRenderedPageBreak/>
        <w:t xml:space="preserve">            f"{status},\nповних років: {age}",</w:t>
      </w:r>
    </w:p>
    <w:p w14:paraId="26CA8E5C" w14:textId="77777777" w:rsidR="00CC0ED2" w:rsidRDefault="00CC0ED2" w:rsidP="00CC0ED2">
      <w:pPr>
        <w:pStyle w:val="af3"/>
      </w:pPr>
      <w:r>
        <w:t xml:space="preserve">        )</w:t>
      </w:r>
    </w:p>
    <w:p w14:paraId="43C42448" w14:textId="77777777" w:rsidR="00CC0ED2" w:rsidRDefault="00CC0ED2" w:rsidP="00CC0ED2">
      <w:pPr>
        <w:pStyle w:val="af3"/>
      </w:pPr>
      <w:r>
        <w:t xml:space="preserve">        if status == "Повнолітня людина"</w:t>
      </w:r>
    </w:p>
    <w:p w14:paraId="56B0B539" w14:textId="77777777" w:rsidR="00CC0ED2" w:rsidRDefault="00CC0ED2" w:rsidP="00CC0ED2">
      <w:pPr>
        <w:pStyle w:val="af3"/>
      </w:pPr>
      <w:r>
        <w:t xml:space="preserve">        else messagebox.showerror(</w:t>
      </w:r>
    </w:p>
    <w:p w14:paraId="54252818" w14:textId="77777777" w:rsidR="00CC0ED2" w:rsidRDefault="00CC0ED2" w:rsidP="00CC0ED2">
      <w:pPr>
        <w:pStyle w:val="af3"/>
      </w:pPr>
      <w:r>
        <w:t xml:space="preserve">            "Аналізатор повноліття",</w:t>
      </w:r>
    </w:p>
    <w:p w14:paraId="307FF923" w14:textId="77777777" w:rsidR="00CC0ED2" w:rsidRDefault="00CC0ED2" w:rsidP="00CC0ED2">
      <w:pPr>
        <w:pStyle w:val="af3"/>
      </w:pPr>
      <w:r>
        <w:t xml:space="preserve">            f"{status},\nповних років: {age}",</w:t>
      </w:r>
    </w:p>
    <w:p w14:paraId="38857414" w14:textId="77777777" w:rsidR="00CC0ED2" w:rsidRDefault="00CC0ED2" w:rsidP="00CC0ED2">
      <w:pPr>
        <w:pStyle w:val="af3"/>
      </w:pPr>
      <w:r>
        <w:t xml:space="preserve">        )</w:t>
      </w:r>
    </w:p>
    <w:p w14:paraId="72C2FE3A" w14:textId="77777777" w:rsidR="00CC0ED2" w:rsidRDefault="00CC0ED2" w:rsidP="00CC0ED2">
      <w:pPr>
        <w:pStyle w:val="af3"/>
      </w:pPr>
      <w:r>
        <w:t xml:space="preserve">    )</w:t>
      </w:r>
    </w:p>
    <w:p w14:paraId="3D9FE48B" w14:textId="77777777" w:rsidR="00CC0ED2" w:rsidRDefault="00CC0ED2" w:rsidP="00CC0ED2">
      <w:pPr>
        <w:pStyle w:val="af3"/>
      </w:pPr>
      <w:r>
        <w:t xml:space="preserve">    reset_date_combos()</w:t>
      </w:r>
    </w:p>
    <w:p w14:paraId="3A0F6A82" w14:textId="77777777" w:rsidR="00CC0ED2" w:rsidRDefault="00CC0ED2" w:rsidP="00CC0ED2">
      <w:pPr>
        <w:pStyle w:val="af3"/>
      </w:pPr>
    </w:p>
    <w:p w14:paraId="7C75D809" w14:textId="77777777" w:rsidR="00CC0ED2" w:rsidRDefault="00CC0ED2" w:rsidP="00CC0ED2">
      <w:pPr>
        <w:pStyle w:val="af3"/>
      </w:pPr>
    </w:p>
    <w:p w14:paraId="4FEDD72A" w14:textId="77777777" w:rsidR="00CC0ED2" w:rsidRDefault="00CC0ED2" w:rsidP="00CC0ED2">
      <w:pPr>
        <w:pStyle w:val="af3"/>
      </w:pPr>
      <w:r>
        <w:t>def clear_form():</w:t>
      </w:r>
    </w:p>
    <w:p w14:paraId="726456DF" w14:textId="77777777" w:rsidR="00CC0ED2" w:rsidRDefault="00CC0ED2" w:rsidP="00CC0ED2">
      <w:pPr>
        <w:pStyle w:val="af3"/>
      </w:pPr>
      <w:r>
        <w:t xml:space="preserve">    surname_entry.delete(0, END)</w:t>
      </w:r>
    </w:p>
    <w:p w14:paraId="0E65A971" w14:textId="77777777" w:rsidR="00CC0ED2" w:rsidRDefault="00CC0ED2" w:rsidP="00CC0ED2">
      <w:pPr>
        <w:pStyle w:val="af3"/>
      </w:pPr>
      <w:r>
        <w:t xml:space="preserve">    name_entry.delete(0, END)</w:t>
      </w:r>
    </w:p>
    <w:p w14:paraId="6D221469" w14:textId="77777777" w:rsidR="00CC0ED2" w:rsidRDefault="00CC0ED2" w:rsidP="00CC0ED2">
      <w:pPr>
        <w:pStyle w:val="af3"/>
      </w:pPr>
      <w:r>
        <w:t xml:space="preserve">    patronymic_entry.delete(0, END)</w:t>
      </w:r>
    </w:p>
    <w:p w14:paraId="4F760178" w14:textId="77777777" w:rsidR="00CC0ED2" w:rsidRDefault="00CC0ED2" w:rsidP="00CC0ED2">
      <w:pPr>
        <w:pStyle w:val="af3"/>
      </w:pPr>
      <w:r>
        <w:t xml:space="preserve">    reset_date_combos()</w:t>
      </w:r>
    </w:p>
    <w:p w14:paraId="7D234636" w14:textId="77777777" w:rsidR="00CC0ED2" w:rsidRDefault="00CC0ED2" w:rsidP="00CC0ED2">
      <w:pPr>
        <w:pStyle w:val="af3"/>
      </w:pPr>
      <w:r>
        <w:t xml:space="preserve">    result_name.config(text="---")</w:t>
      </w:r>
    </w:p>
    <w:p w14:paraId="4D497BDB" w14:textId="77777777" w:rsidR="00CC0ED2" w:rsidRDefault="00CC0ED2" w:rsidP="00CC0ED2">
      <w:pPr>
        <w:pStyle w:val="af3"/>
      </w:pPr>
      <w:r>
        <w:t xml:space="preserve">    result_birth.config(text="дата народження: ---")</w:t>
      </w:r>
    </w:p>
    <w:p w14:paraId="17214C50" w14:textId="77777777" w:rsidR="00CC0ED2" w:rsidRDefault="00CC0ED2" w:rsidP="00CC0ED2">
      <w:pPr>
        <w:pStyle w:val="af3"/>
      </w:pPr>
      <w:r>
        <w:t xml:space="preserve">    result_age.config(text="повних років: ---")</w:t>
      </w:r>
    </w:p>
    <w:p w14:paraId="73796509" w14:textId="77777777" w:rsidR="00CC0ED2" w:rsidRDefault="00CC0ED2" w:rsidP="00CC0ED2">
      <w:pPr>
        <w:pStyle w:val="af3"/>
      </w:pPr>
      <w:r>
        <w:t xml:space="preserve">    result_status.config(text="Очікує обробки", fg=ACCENT_COLOR)</w:t>
      </w:r>
    </w:p>
    <w:p w14:paraId="13261185" w14:textId="77777777" w:rsidR="00CC0ED2" w:rsidRDefault="00CC0ED2" w:rsidP="00CC0ED2">
      <w:pPr>
        <w:pStyle w:val="af3"/>
      </w:pPr>
      <w:r>
        <w:t xml:space="preserve">    surname_entry.focus_set()</w:t>
      </w:r>
    </w:p>
    <w:p w14:paraId="367AC98C" w14:textId="77777777" w:rsidR="00CC0ED2" w:rsidRDefault="00CC0ED2" w:rsidP="00CC0ED2">
      <w:pPr>
        <w:pStyle w:val="af3"/>
      </w:pPr>
    </w:p>
    <w:p w14:paraId="1F92DC79" w14:textId="77777777" w:rsidR="00CC0ED2" w:rsidRDefault="00CC0ED2" w:rsidP="00CC0ED2">
      <w:pPr>
        <w:pStyle w:val="af3"/>
      </w:pPr>
    </w:p>
    <w:p w14:paraId="6020D4EA" w14:textId="77777777" w:rsidR="00CC0ED2" w:rsidRDefault="00CC0ED2" w:rsidP="00CC0ED2">
      <w:pPr>
        <w:pStyle w:val="af3"/>
      </w:pPr>
      <w:r>
        <w:t>root.title("Аналізатор повноліття")</w:t>
      </w:r>
    </w:p>
    <w:p w14:paraId="6694EF5F" w14:textId="77777777" w:rsidR="00CC0ED2" w:rsidRDefault="00CC0ED2" w:rsidP="00CC0ED2">
      <w:pPr>
        <w:pStyle w:val="af3"/>
      </w:pPr>
      <w:r>
        <w:t>center_window(root, 510, 460)</w:t>
      </w:r>
    </w:p>
    <w:p w14:paraId="7AAFEB98" w14:textId="77777777" w:rsidR="00CC0ED2" w:rsidRDefault="00CC0ED2" w:rsidP="00CC0ED2">
      <w:pPr>
        <w:pStyle w:val="af3"/>
      </w:pPr>
      <w:r>
        <w:t>root.resizable(False, False)</w:t>
      </w:r>
    </w:p>
    <w:p w14:paraId="49EE2F7D" w14:textId="77777777" w:rsidR="00CC0ED2" w:rsidRDefault="00CC0ED2" w:rsidP="00CC0ED2">
      <w:pPr>
        <w:pStyle w:val="af3"/>
      </w:pPr>
      <w:r>
        <w:t>root.configure(bg=BG_COLOR)</w:t>
      </w:r>
    </w:p>
    <w:p w14:paraId="51A09F42" w14:textId="77777777" w:rsidR="00CC0ED2" w:rsidRDefault="00CC0ED2" w:rsidP="00CC0ED2">
      <w:pPr>
        <w:pStyle w:val="af3"/>
      </w:pPr>
    </w:p>
    <w:p w14:paraId="1A0A8072" w14:textId="77777777" w:rsidR="00CC0ED2" w:rsidRDefault="00CC0ED2" w:rsidP="00CC0ED2">
      <w:pPr>
        <w:pStyle w:val="af3"/>
      </w:pPr>
      <w:r>
        <w:t>icon_path = os.path.join("img", "logo_2.ico")</w:t>
      </w:r>
    </w:p>
    <w:p w14:paraId="1FEE443F" w14:textId="77777777" w:rsidR="00CC0ED2" w:rsidRDefault="00CC0ED2" w:rsidP="00CC0ED2">
      <w:pPr>
        <w:pStyle w:val="af3"/>
      </w:pPr>
      <w:r>
        <w:t>if os.path.exists(icon_path):</w:t>
      </w:r>
    </w:p>
    <w:p w14:paraId="12BCEC85" w14:textId="77777777" w:rsidR="00CC0ED2" w:rsidRDefault="00CC0ED2" w:rsidP="00CC0ED2">
      <w:pPr>
        <w:pStyle w:val="af3"/>
      </w:pPr>
      <w:r>
        <w:t xml:space="preserve">    root.iconbitmap(default=icon_path)</w:t>
      </w:r>
    </w:p>
    <w:p w14:paraId="74CA76AA" w14:textId="77777777" w:rsidR="00CC0ED2" w:rsidRDefault="00CC0ED2" w:rsidP="00CC0ED2">
      <w:pPr>
        <w:pStyle w:val="af3"/>
      </w:pPr>
    </w:p>
    <w:p w14:paraId="16375B7C" w14:textId="77777777" w:rsidR="00CC0ED2" w:rsidRDefault="00CC0ED2" w:rsidP="00CC0ED2">
      <w:pPr>
        <w:pStyle w:val="af3"/>
      </w:pPr>
      <w:r>
        <w:t>style = ttk.Style()</w:t>
      </w:r>
    </w:p>
    <w:p w14:paraId="64BD641C" w14:textId="77777777" w:rsidR="00CC0ED2" w:rsidRDefault="00CC0ED2" w:rsidP="00CC0ED2">
      <w:pPr>
        <w:pStyle w:val="af3"/>
      </w:pPr>
      <w:r>
        <w:t>style.theme_use("clam")</w:t>
      </w:r>
    </w:p>
    <w:p w14:paraId="50B66BA0" w14:textId="77777777" w:rsidR="00CC0ED2" w:rsidRDefault="00CC0ED2" w:rsidP="00CC0ED2">
      <w:pPr>
        <w:pStyle w:val="af3"/>
      </w:pPr>
      <w:r>
        <w:t>style.configure(</w:t>
      </w:r>
    </w:p>
    <w:p w14:paraId="014BB0B8" w14:textId="77777777" w:rsidR="00CC0ED2" w:rsidRDefault="00CC0ED2" w:rsidP="00CC0ED2">
      <w:pPr>
        <w:pStyle w:val="af3"/>
      </w:pPr>
      <w:r>
        <w:t xml:space="preserve">    "TCombobox",</w:t>
      </w:r>
    </w:p>
    <w:p w14:paraId="4FC74348" w14:textId="77777777" w:rsidR="00CC0ED2" w:rsidRDefault="00CC0ED2" w:rsidP="00CC0ED2">
      <w:pPr>
        <w:pStyle w:val="af3"/>
      </w:pPr>
      <w:r>
        <w:t xml:space="preserve">    fieldbackground=ACCENT_COLOR,</w:t>
      </w:r>
    </w:p>
    <w:p w14:paraId="2A6D0317" w14:textId="77777777" w:rsidR="00CC0ED2" w:rsidRDefault="00CC0ED2" w:rsidP="00CC0ED2">
      <w:pPr>
        <w:pStyle w:val="af3"/>
      </w:pPr>
      <w:r>
        <w:t xml:space="preserve">    background=ACCENT_COLOR,</w:t>
      </w:r>
    </w:p>
    <w:p w14:paraId="331C57CE" w14:textId="77777777" w:rsidR="00CC0ED2" w:rsidRDefault="00CC0ED2" w:rsidP="00CC0ED2">
      <w:pPr>
        <w:pStyle w:val="af3"/>
      </w:pPr>
      <w:r>
        <w:t xml:space="preserve">    foreground=TEXT_COLOR,</w:t>
      </w:r>
    </w:p>
    <w:p w14:paraId="61615A7E" w14:textId="77777777" w:rsidR="00CC0ED2" w:rsidRDefault="00CC0ED2" w:rsidP="00CC0ED2">
      <w:pPr>
        <w:pStyle w:val="af3"/>
      </w:pPr>
      <w:r>
        <w:t xml:space="preserve">    arrowcolor=TEXT_COLOR,</w:t>
      </w:r>
    </w:p>
    <w:p w14:paraId="6ED979C0" w14:textId="77777777" w:rsidR="00CC0ED2" w:rsidRDefault="00CC0ED2" w:rsidP="00CC0ED2">
      <w:pPr>
        <w:pStyle w:val="af3"/>
      </w:pPr>
      <w:r>
        <w:t xml:space="preserve">    bordercolor=ACCENT_COLOR,</w:t>
      </w:r>
    </w:p>
    <w:p w14:paraId="28209CC2" w14:textId="77777777" w:rsidR="00CC0ED2" w:rsidRDefault="00CC0ED2" w:rsidP="00CC0ED2">
      <w:pPr>
        <w:pStyle w:val="af3"/>
      </w:pPr>
      <w:r>
        <w:t xml:space="preserve">    lightcolor=ACCENT_COLOR,</w:t>
      </w:r>
    </w:p>
    <w:p w14:paraId="062A886F" w14:textId="77777777" w:rsidR="00CC0ED2" w:rsidRDefault="00CC0ED2" w:rsidP="00CC0ED2">
      <w:pPr>
        <w:pStyle w:val="af3"/>
      </w:pPr>
      <w:r>
        <w:t xml:space="preserve">    darkcolor=ACCENT_COLOR,</w:t>
      </w:r>
    </w:p>
    <w:p w14:paraId="28C0C884" w14:textId="77777777" w:rsidR="00CC0ED2" w:rsidRDefault="00CC0ED2" w:rsidP="00CC0ED2">
      <w:pPr>
        <w:pStyle w:val="af3"/>
      </w:pPr>
      <w:r>
        <w:t xml:space="preserve">    focuscolor=ACCENT_COLOR,</w:t>
      </w:r>
    </w:p>
    <w:p w14:paraId="06D940A8" w14:textId="77777777" w:rsidR="00CC0ED2" w:rsidRDefault="00CC0ED2" w:rsidP="00CC0ED2">
      <w:pPr>
        <w:pStyle w:val="af3"/>
      </w:pPr>
      <w:r>
        <w:t xml:space="preserve">    borderwidth=0,</w:t>
      </w:r>
    </w:p>
    <w:p w14:paraId="57921232" w14:textId="77777777" w:rsidR="00CC0ED2" w:rsidRDefault="00CC0ED2" w:rsidP="00CC0ED2">
      <w:pPr>
        <w:pStyle w:val="af3"/>
      </w:pPr>
      <w:r>
        <w:t xml:space="preserve">    relief=FLAT,</w:t>
      </w:r>
    </w:p>
    <w:p w14:paraId="19D0E59A" w14:textId="77777777" w:rsidR="00CC0ED2" w:rsidRDefault="00CC0ED2" w:rsidP="00CC0ED2">
      <w:pPr>
        <w:pStyle w:val="af3"/>
      </w:pPr>
      <w:r>
        <w:t xml:space="preserve">    padding=1,</w:t>
      </w:r>
    </w:p>
    <w:p w14:paraId="7E050BD3" w14:textId="77777777" w:rsidR="00CC0ED2" w:rsidRDefault="00CC0ED2" w:rsidP="00CC0ED2">
      <w:pPr>
        <w:pStyle w:val="af3"/>
      </w:pPr>
      <w:r>
        <w:t>)</w:t>
      </w:r>
    </w:p>
    <w:p w14:paraId="22A3976A" w14:textId="77777777" w:rsidR="00CC0ED2" w:rsidRDefault="00CC0ED2" w:rsidP="00CC0ED2">
      <w:pPr>
        <w:pStyle w:val="af3"/>
      </w:pPr>
      <w:r>
        <w:t>style.map(</w:t>
      </w:r>
    </w:p>
    <w:p w14:paraId="78F4776D" w14:textId="77777777" w:rsidR="00CC0ED2" w:rsidRDefault="00CC0ED2" w:rsidP="00CC0ED2">
      <w:pPr>
        <w:pStyle w:val="af3"/>
      </w:pPr>
      <w:r>
        <w:t xml:space="preserve">    "TCombobox",</w:t>
      </w:r>
    </w:p>
    <w:p w14:paraId="55967A18" w14:textId="77777777" w:rsidR="00CC0ED2" w:rsidRDefault="00CC0ED2" w:rsidP="00CC0ED2">
      <w:pPr>
        <w:pStyle w:val="af3"/>
      </w:pPr>
      <w:r>
        <w:t xml:space="preserve">    fieldbackground=[("readonly", ACCENT_COLOR)],</w:t>
      </w:r>
    </w:p>
    <w:p w14:paraId="08D6E155" w14:textId="77777777" w:rsidR="00CC0ED2" w:rsidRDefault="00CC0ED2" w:rsidP="00CC0ED2">
      <w:pPr>
        <w:pStyle w:val="af3"/>
      </w:pPr>
      <w:r>
        <w:t xml:space="preserve">    bordercolor=[("focus", ACCENT_COLOR), ("readonly", ACCENT_COLOR)],</w:t>
      </w:r>
    </w:p>
    <w:p w14:paraId="368F41F6" w14:textId="77777777" w:rsidR="00CC0ED2" w:rsidRDefault="00CC0ED2" w:rsidP="00CC0ED2">
      <w:pPr>
        <w:pStyle w:val="af3"/>
      </w:pPr>
      <w:r>
        <w:t xml:space="preserve">    lightcolor=[("focus", ACCENT_COLOR), ("readonly", ACCENT_COLOR)],</w:t>
      </w:r>
    </w:p>
    <w:p w14:paraId="30E24A2B" w14:textId="77777777" w:rsidR="00CC0ED2" w:rsidRDefault="00CC0ED2" w:rsidP="00CC0ED2">
      <w:pPr>
        <w:pStyle w:val="af3"/>
      </w:pPr>
      <w:r>
        <w:t xml:space="preserve">    darkcolor=[("focus", ACCENT_COLOR), ("readonly", ACCENT_COLOR)],</w:t>
      </w:r>
    </w:p>
    <w:p w14:paraId="74441841" w14:textId="77777777" w:rsidR="00CC0ED2" w:rsidRDefault="00CC0ED2" w:rsidP="00CC0ED2">
      <w:pPr>
        <w:pStyle w:val="af3"/>
      </w:pPr>
      <w:r>
        <w:t>)</w:t>
      </w:r>
    </w:p>
    <w:p w14:paraId="73635E23" w14:textId="77777777" w:rsidR="00CC0ED2" w:rsidRDefault="00CC0ED2" w:rsidP="00CC0ED2">
      <w:pPr>
        <w:pStyle w:val="af3"/>
      </w:pPr>
    </w:p>
    <w:p w14:paraId="461F4D8A" w14:textId="77777777" w:rsidR="00CC0ED2" w:rsidRDefault="00CC0ED2" w:rsidP="00CC0ED2">
      <w:pPr>
        <w:pStyle w:val="af3"/>
      </w:pPr>
      <w:r>
        <w:t>person_frame = LabelFrame(</w:t>
      </w:r>
    </w:p>
    <w:p w14:paraId="39EE8578" w14:textId="77777777" w:rsidR="00CC0ED2" w:rsidRDefault="00CC0ED2" w:rsidP="00CC0ED2">
      <w:pPr>
        <w:pStyle w:val="af3"/>
      </w:pPr>
      <w:r>
        <w:t xml:space="preserve">    root,</w:t>
      </w:r>
    </w:p>
    <w:p w14:paraId="0E831A5F" w14:textId="77777777" w:rsidR="00CC0ED2" w:rsidRDefault="00CC0ED2" w:rsidP="00CC0ED2">
      <w:pPr>
        <w:pStyle w:val="af3"/>
      </w:pPr>
      <w:r>
        <w:t xml:space="preserve">    text="Вкажіть прізвище ім'я по батькові:",</w:t>
      </w:r>
    </w:p>
    <w:p w14:paraId="569776D1" w14:textId="77777777" w:rsidR="00CC0ED2" w:rsidRDefault="00CC0ED2" w:rsidP="00CC0ED2">
      <w:pPr>
        <w:pStyle w:val="af3"/>
      </w:pPr>
      <w:r>
        <w:t xml:space="preserve">    bg=BG_COLOR,</w:t>
      </w:r>
    </w:p>
    <w:p w14:paraId="0BB614A2" w14:textId="77777777" w:rsidR="00CC0ED2" w:rsidRDefault="00CC0ED2" w:rsidP="00CC0ED2">
      <w:pPr>
        <w:pStyle w:val="af3"/>
      </w:pPr>
      <w:r>
        <w:t xml:space="preserve">    fg=ACCENT_COLOR,</w:t>
      </w:r>
    </w:p>
    <w:p w14:paraId="6342431F" w14:textId="77777777" w:rsidR="00CC0ED2" w:rsidRDefault="00CC0ED2" w:rsidP="00CC0ED2">
      <w:pPr>
        <w:pStyle w:val="af3"/>
      </w:pPr>
      <w:r>
        <w:t xml:space="preserve">    font=FONT_BOLD,</w:t>
      </w:r>
    </w:p>
    <w:p w14:paraId="0015E5EA" w14:textId="77777777" w:rsidR="00CC0ED2" w:rsidRDefault="00CC0ED2" w:rsidP="00CC0ED2">
      <w:pPr>
        <w:pStyle w:val="af3"/>
      </w:pPr>
      <w:r>
        <w:t xml:space="preserve">    relief=RIDGE,</w:t>
      </w:r>
    </w:p>
    <w:p w14:paraId="6321F9D4" w14:textId="77777777" w:rsidR="00CC0ED2" w:rsidRDefault="00CC0ED2" w:rsidP="00CC0ED2">
      <w:pPr>
        <w:pStyle w:val="af3"/>
      </w:pPr>
      <w:r>
        <w:lastRenderedPageBreak/>
        <w:t xml:space="preserve">    bd=2,</w:t>
      </w:r>
    </w:p>
    <w:p w14:paraId="297A2039" w14:textId="77777777" w:rsidR="00CC0ED2" w:rsidRDefault="00CC0ED2" w:rsidP="00CC0ED2">
      <w:pPr>
        <w:pStyle w:val="af3"/>
      </w:pPr>
      <w:r>
        <w:t>)</w:t>
      </w:r>
    </w:p>
    <w:p w14:paraId="4D32E287" w14:textId="77777777" w:rsidR="00CC0ED2" w:rsidRDefault="00CC0ED2" w:rsidP="00CC0ED2">
      <w:pPr>
        <w:pStyle w:val="af3"/>
      </w:pPr>
      <w:r>
        <w:t>person_frame.place(x=20, y=20, width=470, height=140)</w:t>
      </w:r>
    </w:p>
    <w:p w14:paraId="34293B3F" w14:textId="77777777" w:rsidR="00CC0ED2" w:rsidRDefault="00CC0ED2" w:rsidP="00CC0ED2">
      <w:pPr>
        <w:pStyle w:val="af3"/>
      </w:pPr>
    </w:p>
    <w:p w14:paraId="2CD2B070" w14:textId="77777777" w:rsidR="00CC0ED2" w:rsidRDefault="00CC0ED2" w:rsidP="00CC0ED2">
      <w:pPr>
        <w:pStyle w:val="af3"/>
      </w:pPr>
      <w:r>
        <w:t>field_labels = ("прізвище", "ім'я", "по батькові")</w:t>
      </w:r>
    </w:p>
    <w:p w14:paraId="29C77648" w14:textId="77777777" w:rsidR="00CC0ED2" w:rsidRDefault="00CC0ED2" w:rsidP="00CC0ED2">
      <w:pPr>
        <w:pStyle w:val="af3"/>
      </w:pPr>
      <w:r>
        <w:t>entries = []</w:t>
      </w:r>
    </w:p>
    <w:p w14:paraId="64116778" w14:textId="77777777" w:rsidR="00CC0ED2" w:rsidRDefault="00CC0ED2" w:rsidP="00CC0ED2">
      <w:pPr>
        <w:pStyle w:val="af3"/>
      </w:pPr>
    </w:p>
    <w:p w14:paraId="0ABB5318" w14:textId="77777777" w:rsidR="00CC0ED2" w:rsidRDefault="00CC0ED2" w:rsidP="00CC0ED2">
      <w:pPr>
        <w:pStyle w:val="af3"/>
      </w:pPr>
      <w:r>
        <w:t>for row, text in enumerate(field_labels):</w:t>
      </w:r>
    </w:p>
    <w:p w14:paraId="4F6F73CB" w14:textId="77777777" w:rsidR="00CC0ED2" w:rsidRDefault="00CC0ED2" w:rsidP="00CC0ED2">
      <w:pPr>
        <w:pStyle w:val="af3"/>
      </w:pPr>
      <w:r>
        <w:t xml:space="preserve">    label = Label(person_frame, text=text, bg=BG_COLOR, fg=TEXT_COLOR, font=FONT_MAIN)</w:t>
      </w:r>
    </w:p>
    <w:p w14:paraId="01BA15CE" w14:textId="77777777" w:rsidR="00CC0ED2" w:rsidRDefault="00CC0ED2" w:rsidP="00CC0ED2">
      <w:pPr>
        <w:pStyle w:val="af3"/>
      </w:pPr>
      <w:r>
        <w:t xml:space="preserve">    label.grid(row=row, column=0, padx=(16, 8), pady=8, sticky=W)</w:t>
      </w:r>
    </w:p>
    <w:p w14:paraId="5AE33841" w14:textId="77777777" w:rsidR="00CC0ED2" w:rsidRDefault="00CC0ED2" w:rsidP="00CC0ED2">
      <w:pPr>
        <w:pStyle w:val="af3"/>
      </w:pPr>
    </w:p>
    <w:p w14:paraId="59F20D33" w14:textId="77777777" w:rsidR="00CC0ED2" w:rsidRDefault="00CC0ED2" w:rsidP="00CC0ED2">
      <w:pPr>
        <w:pStyle w:val="af3"/>
      </w:pPr>
      <w:r>
        <w:t xml:space="preserve">    entry = Entry(</w:t>
      </w:r>
    </w:p>
    <w:p w14:paraId="35F14A79" w14:textId="77777777" w:rsidR="00CC0ED2" w:rsidRDefault="00CC0ED2" w:rsidP="00CC0ED2">
      <w:pPr>
        <w:pStyle w:val="af3"/>
      </w:pPr>
      <w:r>
        <w:t xml:space="preserve">        person_frame,</w:t>
      </w:r>
    </w:p>
    <w:p w14:paraId="04C2E1D9" w14:textId="77777777" w:rsidR="00CC0ED2" w:rsidRDefault="00CC0ED2" w:rsidP="00CC0ED2">
      <w:pPr>
        <w:pStyle w:val="af3"/>
      </w:pPr>
      <w:r>
        <w:t xml:space="preserve">        width=20,</w:t>
      </w:r>
    </w:p>
    <w:p w14:paraId="435EE5CC" w14:textId="77777777" w:rsidR="00CC0ED2" w:rsidRDefault="00CC0ED2" w:rsidP="00CC0ED2">
      <w:pPr>
        <w:pStyle w:val="af3"/>
      </w:pPr>
      <w:r>
        <w:t xml:space="preserve">        bg=ACCENT_COLOR,</w:t>
      </w:r>
    </w:p>
    <w:p w14:paraId="2AA2A425" w14:textId="77777777" w:rsidR="00CC0ED2" w:rsidRDefault="00CC0ED2" w:rsidP="00CC0ED2">
      <w:pPr>
        <w:pStyle w:val="af3"/>
      </w:pPr>
      <w:r>
        <w:t xml:space="preserve">        fg=TEXT_COLOR,</w:t>
      </w:r>
    </w:p>
    <w:p w14:paraId="3C7FDB89" w14:textId="77777777" w:rsidR="00CC0ED2" w:rsidRDefault="00CC0ED2" w:rsidP="00CC0ED2">
      <w:pPr>
        <w:pStyle w:val="af3"/>
      </w:pPr>
      <w:r>
        <w:t xml:space="preserve">        insertbackground=TEXT_COLOR,</w:t>
      </w:r>
    </w:p>
    <w:p w14:paraId="1015E42C" w14:textId="77777777" w:rsidR="00CC0ED2" w:rsidRDefault="00CC0ED2" w:rsidP="00CC0ED2">
      <w:pPr>
        <w:pStyle w:val="af3"/>
      </w:pPr>
      <w:r>
        <w:t xml:space="preserve">        relief=FLAT,</w:t>
      </w:r>
    </w:p>
    <w:p w14:paraId="32DF37D0" w14:textId="77777777" w:rsidR="00CC0ED2" w:rsidRDefault="00CC0ED2" w:rsidP="00CC0ED2">
      <w:pPr>
        <w:pStyle w:val="af3"/>
      </w:pPr>
      <w:r>
        <w:t xml:space="preserve">        font=FONT_MAIN,</w:t>
      </w:r>
    </w:p>
    <w:p w14:paraId="386CF982" w14:textId="77777777" w:rsidR="00CC0ED2" w:rsidRDefault="00CC0ED2" w:rsidP="00CC0ED2">
      <w:pPr>
        <w:pStyle w:val="af3"/>
      </w:pPr>
      <w:r>
        <w:t xml:space="preserve">    )</w:t>
      </w:r>
    </w:p>
    <w:p w14:paraId="47ACCCFD" w14:textId="77777777" w:rsidR="00CC0ED2" w:rsidRDefault="00CC0ED2" w:rsidP="00CC0ED2">
      <w:pPr>
        <w:pStyle w:val="af3"/>
      </w:pPr>
      <w:r>
        <w:t xml:space="preserve">    entry.grid(row=row, column=1, padx=8, pady=8, sticky=W)</w:t>
      </w:r>
    </w:p>
    <w:p w14:paraId="4B40DACE" w14:textId="77777777" w:rsidR="00CC0ED2" w:rsidRDefault="00CC0ED2" w:rsidP="00CC0ED2">
      <w:pPr>
        <w:pStyle w:val="af3"/>
      </w:pPr>
      <w:r>
        <w:t xml:space="preserve">    entries.append(entry)</w:t>
      </w:r>
    </w:p>
    <w:p w14:paraId="1216E2F6" w14:textId="77777777" w:rsidR="00CC0ED2" w:rsidRDefault="00CC0ED2" w:rsidP="00CC0ED2">
      <w:pPr>
        <w:pStyle w:val="af3"/>
      </w:pPr>
    </w:p>
    <w:p w14:paraId="130DADD8" w14:textId="77777777" w:rsidR="00CC0ED2" w:rsidRDefault="00CC0ED2" w:rsidP="00CC0ED2">
      <w:pPr>
        <w:pStyle w:val="af3"/>
      </w:pPr>
      <w:r>
        <w:t>surname_entry, name_entry, patronymic_entry = entries</w:t>
      </w:r>
    </w:p>
    <w:p w14:paraId="0ED2ECF9" w14:textId="77777777" w:rsidR="00CC0ED2" w:rsidRDefault="00CC0ED2" w:rsidP="00CC0ED2">
      <w:pPr>
        <w:pStyle w:val="af3"/>
      </w:pPr>
    </w:p>
    <w:p w14:paraId="4CD9B418" w14:textId="77777777" w:rsidR="00CC0ED2" w:rsidRDefault="00CC0ED2" w:rsidP="00CC0ED2">
      <w:pPr>
        <w:pStyle w:val="af3"/>
      </w:pPr>
      <w:r>
        <w:t>surname_entry.bind("&lt;Return&gt;", lambda event: focus_next_entry(surname_entry, name_entry))</w:t>
      </w:r>
    </w:p>
    <w:p w14:paraId="56DED9EE" w14:textId="77777777" w:rsidR="00CC0ED2" w:rsidRDefault="00CC0ED2" w:rsidP="00CC0ED2">
      <w:pPr>
        <w:pStyle w:val="af3"/>
      </w:pPr>
      <w:r>
        <w:t>surname_entry.bind("&lt;KP_Enter&gt;", lambda event: focus_next_entry(surname_entry, name_entry))</w:t>
      </w:r>
    </w:p>
    <w:p w14:paraId="3E5B57CD" w14:textId="77777777" w:rsidR="00CC0ED2" w:rsidRDefault="00CC0ED2" w:rsidP="00CC0ED2">
      <w:pPr>
        <w:pStyle w:val="af3"/>
      </w:pPr>
      <w:r>
        <w:t>surname_entry.bind("&lt;Tab&gt;", lambda event: focus_next_entry(surname_entry, name_entry))</w:t>
      </w:r>
    </w:p>
    <w:p w14:paraId="5144333B" w14:textId="77777777" w:rsidR="00CC0ED2" w:rsidRDefault="00CC0ED2" w:rsidP="00CC0ED2">
      <w:pPr>
        <w:pStyle w:val="af3"/>
      </w:pPr>
      <w:r>
        <w:t>name_entry.bind("&lt;Return&gt;", lambda event: focus_next_entry(name_entry, patronymic_entry))</w:t>
      </w:r>
    </w:p>
    <w:p w14:paraId="406E3D85" w14:textId="77777777" w:rsidR="00CC0ED2" w:rsidRDefault="00CC0ED2" w:rsidP="00CC0ED2">
      <w:pPr>
        <w:pStyle w:val="af3"/>
      </w:pPr>
      <w:r>
        <w:t>name_entry.bind("&lt;KP_Enter&gt;", lambda event: focus_next_entry(name_entry, patronymic_entry))</w:t>
      </w:r>
    </w:p>
    <w:p w14:paraId="603ADE0C" w14:textId="77777777" w:rsidR="00CC0ED2" w:rsidRDefault="00CC0ED2" w:rsidP="00CC0ED2">
      <w:pPr>
        <w:pStyle w:val="af3"/>
      </w:pPr>
      <w:r>
        <w:t>name_entry.bind("&lt;Tab&gt;", lambda event: focus_next_entry(name_entry, patronymic_entry))</w:t>
      </w:r>
    </w:p>
    <w:p w14:paraId="4D655E2E" w14:textId="77777777" w:rsidR="00CC0ED2" w:rsidRDefault="00CC0ED2" w:rsidP="00CC0ED2">
      <w:pPr>
        <w:pStyle w:val="af3"/>
      </w:pPr>
      <w:r>
        <w:t>patronymic_entry.bind("&lt;Return&gt;", lambda event: finish_name_input())</w:t>
      </w:r>
    </w:p>
    <w:p w14:paraId="44DAF329" w14:textId="77777777" w:rsidR="00CC0ED2" w:rsidRDefault="00CC0ED2" w:rsidP="00CC0ED2">
      <w:pPr>
        <w:pStyle w:val="af3"/>
      </w:pPr>
      <w:r>
        <w:t>patronymic_entry.bind("&lt;KP_Enter&gt;", lambda event: finish_name_input())</w:t>
      </w:r>
    </w:p>
    <w:p w14:paraId="1EAF4DAE" w14:textId="77777777" w:rsidR="00CC0ED2" w:rsidRDefault="00CC0ED2" w:rsidP="00CC0ED2">
      <w:pPr>
        <w:pStyle w:val="af3"/>
      </w:pPr>
      <w:r>
        <w:t>patronymic_entry.bind("&lt;Tab&gt;", lambda event: finish_name_input())</w:t>
      </w:r>
    </w:p>
    <w:p w14:paraId="4643C143" w14:textId="77777777" w:rsidR="00CC0ED2" w:rsidRDefault="00CC0ED2" w:rsidP="00CC0ED2">
      <w:pPr>
        <w:pStyle w:val="af3"/>
      </w:pPr>
    </w:p>
    <w:p w14:paraId="3059F1E5" w14:textId="77777777" w:rsidR="00CC0ED2" w:rsidRDefault="00CC0ED2" w:rsidP="00CC0ED2">
      <w:pPr>
        <w:pStyle w:val="af3"/>
      </w:pPr>
      <w:r>
        <w:t>date_frame = LabelFrame(</w:t>
      </w:r>
    </w:p>
    <w:p w14:paraId="05A1ADC5" w14:textId="77777777" w:rsidR="00CC0ED2" w:rsidRDefault="00CC0ED2" w:rsidP="00CC0ED2">
      <w:pPr>
        <w:pStyle w:val="af3"/>
      </w:pPr>
      <w:r>
        <w:t xml:space="preserve">    root,</w:t>
      </w:r>
    </w:p>
    <w:p w14:paraId="26940E4C" w14:textId="77777777" w:rsidR="00CC0ED2" w:rsidRDefault="00CC0ED2" w:rsidP="00CC0ED2">
      <w:pPr>
        <w:pStyle w:val="af3"/>
      </w:pPr>
      <w:r>
        <w:t xml:space="preserve">    text="Вкажіть день, місяць, рік народження:",</w:t>
      </w:r>
    </w:p>
    <w:p w14:paraId="18F54823" w14:textId="77777777" w:rsidR="00CC0ED2" w:rsidRDefault="00CC0ED2" w:rsidP="00CC0ED2">
      <w:pPr>
        <w:pStyle w:val="af3"/>
      </w:pPr>
      <w:r>
        <w:t xml:space="preserve">    bg=BG_COLOR,</w:t>
      </w:r>
    </w:p>
    <w:p w14:paraId="14DD27FB" w14:textId="77777777" w:rsidR="00CC0ED2" w:rsidRDefault="00CC0ED2" w:rsidP="00CC0ED2">
      <w:pPr>
        <w:pStyle w:val="af3"/>
      </w:pPr>
      <w:r>
        <w:t xml:space="preserve">    fg=ACCENT_COLOR,</w:t>
      </w:r>
    </w:p>
    <w:p w14:paraId="035383AE" w14:textId="77777777" w:rsidR="00CC0ED2" w:rsidRDefault="00CC0ED2" w:rsidP="00CC0ED2">
      <w:pPr>
        <w:pStyle w:val="af3"/>
      </w:pPr>
      <w:r>
        <w:t xml:space="preserve">    font=FONT_BOLD,</w:t>
      </w:r>
    </w:p>
    <w:p w14:paraId="35EF663B" w14:textId="77777777" w:rsidR="00CC0ED2" w:rsidRDefault="00CC0ED2" w:rsidP="00CC0ED2">
      <w:pPr>
        <w:pStyle w:val="af3"/>
      </w:pPr>
      <w:r>
        <w:t xml:space="preserve">    relief=RIDGE,</w:t>
      </w:r>
    </w:p>
    <w:p w14:paraId="3C31ABDE" w14:textId="77777777" w:rsidR="00CC0ED2" w:rsidRDefault="00CC0ED2" w:rsidP="00CC0ED2">
      <w:pPr>
        <w:pStyle w:val="af3"/>
      </w:pPr>
      <w:r>
        <w:t xml:space="preserve">    bd=2,</w:t>
      </w:r>
    </w:p>
    <w:p w14:paraId="589B4A99" w14:textId="77777777" w:rsidR="00CC0ED2" w:rsidRDefault="00CC0ED2" w:rsidP="00CC0ED2">
      <w:pPr>
        <w:pStyle w:val="af3"/>
      </w:pPr>
      <w:r>
        <w:t>)</w:t>
      </w:r>
    </w:p>
    <w:p w14:paraId="5889BF73" w14:textId="77777777" w:rsidR="00CC0ED2" w:rsidRDefault="00CC0ED2" w:rsidP="00CC0ED2">
      <w:pPr>
        <w:pStyle w:val="af3"/>
      </w:pPr>
      <w:r>
        <w:t>date_frame.place(x=20, y=165, width=470, height=130)</w:t>
      </w:r>
    </w:p>
    <w:p w14:paraId="37827FE3" w14:textId="77777777" w:rsidR="00CC0ED2" w:rsidRDefault="00CC0ED2" w:rsidP="00CC0ED2">
      <w:pPr>
        <w:pStyle w:val="af3"/>
      </w:pPr>
    </w:p>
    <w:p w14:paraId="2470EA87" w14:textId="77777777" w:rsidR="00CC0ED2" w:rsidRDefault="00CC0ED2" w:rsidP="00CC0ED2">
      <w:pPr>
        <w:pStyle w:val="af3"/>
      </w:pPr>
      <w:r>
        <w:t>date_labels = ("дата", "місяць", "рік")</w:t>
      </w:r>
    </w:p>
    <w:p w14:paraId="1AE20653" w14:textId="77777777" w:rsidR="00CC0ED2" w:rsidRDefault="00CC0ED2" w:rsidP="00CC0ED2">
      <w:pPr>
        <w:pStyle w:val="af3"/>
      </w:pPr>
      <w:r>
        <w:t>for row, text in enumerate(date_labels):</w:t>
      </w:r>
    </w:p>
    <w:p w14:paraId="6C196A5A" w14:textId="77777777" w:rsidR="00CC0ED2" w:rsidRDefault="00CC0ED2" w:rsidP="00CC0ED2">
      <w:pPr>
        <w:pStyle w:val="af3"/>
      </w:pPr>
      <w:r>
        <w:t xml:space="preserve">    label = Label(date_frame, text=text, bg=BG_COLOR, fg=TEXT_COLOR, font=FONT_MAIN)</w:t>
      </w:r>
    </w:p>
    <w:p w14:paraId="2611F47C" w14:textId="77777777" w:rsidR="00CC0ED2" w:rsidRDefault="00CC0ED2" w:rsidP="00CC0ED2">
      <w:pPr>
        <w:pStyle w:val="af3"/>
      </w:pPr>
      <w:r>
        <w:t xml:space="preserve">    label.grid(row=row, column=0, padx=(16, 8), pady=6, sticky=W)</w:t>
      </w:r>
    </w:p>
    <w:p w14:paraId="19DD0135" w14:textId="77777777" w:rsidR="00CC0ED2" w:rsidRDefault="00CC0ED2" w:rsidP="00CC0ED2">
      <w:pPr>
        <w:pStyle w:val="af3"/>
      </w:pPr>
    </w:p>
    <w:p w14:paraId="4E83FEA8" w14:textId="77777777" w:rsidR="00CC0ED2" w:rsidRDefault="00CC0ED2" w:rsidP="00CC0ED2">
      <w:pPr>
        <w:pStyle w:val="af3"/>
      </w:pPr>
      <w:r>
        <w:t>today = date.today()</w:t>
      </w:r>
    </w:p>
    <w:p w14:paraId="38CD59E9" w14:textId="77777777" w:rsidR="00CC0ED2" w:rsidRDefault="00CC0ED2" w:rsidP="00CC0ED2">
      <w:pPr>
        <w:pStyle w:val="af3"/>
      </w:pPr>
      <w:r>
        <w:t>days = [str(day) for day in range(1, 32)]</w:t>
      </w:r>
    </w:p>
    <w:p w14:paraId="38FF022E" w14:textId="77777777" w:rsidR="00CC0ED2" w:rsidRDefault="00CC0ED2" w:rsidP="00CC0ED2">
      <w:pPr>
        <w:pStyle w:val="af3"/>
      </w:pPr>
      <w:r>
        <w:t>years = [str(year) for year in range(today.year, 1900, -1)]</w:t>
      </w:r>
    </w:p>
    <w:p w14:paraId="2A0383F1" w14:textId="77777777" w:rsidR="00CC0ED2" w:rsidRDefault="00CC0ED2" w:rsidP="00CC0ED2">
      <w:pPr>
        <w:pStyle w:val="af3"/>
      </w:pPr>
    </w:p>
    <w:p w14:paraId="63E9773C" w14:textId="77777777" w:rsidR="00CC0ED2" w:rsidRDefault="00CC0ED2" w:rsidP="00CC0ED2">
      <w:pPr>
        <w:pStyle w:val="af3"/>
      </w:pPr>
      <w:r>
        <w:lastRenderedPageBreak/>
        <w:t>day_combo = ttk.Combobox(</w:t>
      </w:r>
    </w:p>
    <w:p w14:paraId="0E902BF7" w14:textId="77777777" w:rsidR="00CC0ED2" w:rsidRDefault="00CC0ED2" w:rsidP="00CC0ED2">
      <w:pPr>
        <w:pStyle w:val="af3"/>
      </w:pPr>
      <w:r>
        <w:t xml:space="preserve">    date_frame, values=days, width=12, state="readonly", font=FONT_MAIN</w:t>
      </w:r>
    </w:p>
    <w:p w14:paraId="4BF35D2D" w14:textId="77777777" w:rsidR="00CC0ED2" w:rsidRDefault="00CC0ED2" w:rsidP="00CC0ED2">
      <w:pPr>
        <w:pStyle w:val="af3"/>
      </w:pPr>
      <w:r>
        <w:t>)</w:t>
      </w:r>
    </w:p>
    <w:p w14:paraId="524A54E6" w14:textId="77777777" w:rsidR="00CC0ED2" w:rsidRDefault="00CC0ED2" w:rsidP="00CC0ED2">
      <w:pPr>
        <w:pStyle w:val="af3"/>
      </w:pPr>
      <w:r>
        <w:t>month_combo = ttk.Combobox(</w:t>
      </w:r>
    </w:p>
    <w:p w14:paraId="08A7D553" w14:textId="77777777" w:rsidR="00CC0ED2" w:rsidRDefault="00CC0ED2" w:rsidP="00CC0ED2">
      <w:pPr>
        <w:pStyle w:val="af3"/>
      </w:pPr>
      <w:r>
        <w:t xml:space="preserve">    date_frame, values=MONTHS, width=12, state="readonly", font=FONT_MAIN</w:t>
      </w:r>
    </w:p>
    <w:p w14:paraId="29AF757F" w14:textId="77777777" w:rsidR="00CC0ED2" w:rsidRDefault="00CC0ED2" w:rsidP="00CC0ED2">
      <w:pPr>
        <w:pStyle w:val="af3"/>
      </w:pPr>
      <w:r>
        <w:t>)</w:t>
      </w:r>
    </w:p>
    <w:p w14:paraId="4B3B4049" w14:textId="77777777" w:rsidR="00CC0ED2" w:rsidRDefault="00CC0ED2" w:rsidP="00CC0ED2">
      <w:pPr>
        <w:pStyle w:val="af3"/>
      </w:pPr>
      <w:r>
        <w:t>year_combo = ttk.Combobox(</w:t>
      </w:r>
    </w:p>
    <w:p w14:paraId="3B1DFE5F" w14:textId="77777777" w:rsidR="00CC0ED2" w:rsidRDefault="00CC0ED2" w:rsidP="00CC0ED2">
      <w:pPr>
        <w:pStyle w:val="af3"/>
      </w:pPr>
      <w:r>
        <w:t xml:space="preserve">    date_frame, values=years, width=12, state="readonly", font=FONT_MAIN</w:t>
      </w:r>
    </w:p>
    <w:p w14:paraId="08B451CA" w14:textId="77777777" w:rsidR="00CC0ED2" w:rsidRDefault="00CC0ED2" w:rsidP="00CC0ED2">
      <w:pPr>
        <w:pStyle w:val="af3"/>
      </w:pPr>
      <w:r>
        <w:t>)</w:t>
      </w:r>
    </w:p>
    <w:p w14:paraId="08B26C9B" w14:textId="77777777" w:rsidR="00CC0ED2" w:rsidRDefault="00CC0ED2" w:rsidP="00CC0ED2">
      <w:pPr>
        <w:pStyle w:val="af3"/>
      </w:pPr>
    </w:p>
    <w:p w14:paraId="3FFD2EF4" w14:textId="77777777" w:rsidR="00CC0ED2" w:rsidRDefault="00CC0ED2" w:rsidP="00CC0ED2">
      <w:pPr>
        <w:pStyle w:val="af3"/>
      </w:pPr>
      <w:r>
        <w:t>day_combo.grid(row=0, column=1, padx=8, pady=6, sticky=W)</w:t>
      </w:r>
    </w:p>
    <w:p w14:paraId="6EFF2CC4" w14:textId="77777777" w:rsidR="00CC0ED2" w:rsidRDefault="00CC0ED2" w:rsidP="00CC0ED2">
      <w:pPr>
        <w:pStyle w:val="af3"/>
      </w:pPr>
      <w:r>
        <w:t>month_combo.grid(row=1, column=1, padx=8, pady=6, sticky=W)</w:t>
      </w:r>
    </w:p>
    <w:p w14:paraId="4E654B25" w14:textId="77777777" w:rsidR="00CC0ED2" w:rsidRDefault="00CC0ED2" w:rsidP="00CC0ED2">
      <w:pPr>
        <w:pStyle w:val="af3"/>
      </w:pPr>
      <w:r>
        <w:t>year_combo.grid(row=2, column=1, padx=8, pady=6, sticky=W)</w:t>
      </w:r>
    </w:p>
    <w:p w14:paraId="1F00B2AB" w14:textId="77777777" w:rsidR="00CC0ED2" w:rsidRDefault="00CC0ED2" w:rsidP="00CC0ED2">
      <w:pPr>
        <w:pStyle w:val="af3"/>
      </w:pPr>
    </w:p>
    <w:p w14:paraId="78D316FF" w14:textId="77777777" w:rsidR="00CC0ED2" w:rsidRDefault="00CC0ED2" w:rsidP="00CC0ED2">
      <w:pPr>
        <w:pStyle w:val="af3"/>
      </w:pPr>
      <w:r>
        <w:t>month_combo.bind("&lt;&lt;ComboboxSelected&gt;&gt;", update_day_combo)</w:t>
      </w:r>
    </w:p>
    <w:p w14:paraId="55261C69" w14:textId="77777777" w:rsidR="00CC0ED2" w:rsidRDefault="00CC0ED2" w:rsidP="00CC0ED2">
      <w:pPr>
        <w:pStyle w:val="af3"/>
      </w:pPr>
      <w:r>
        <w:t>year_combo.bind("&lt;&lt;ComboboxSelected&gt;&gt;", update_day_combo)</w:t>
      </w:r>
    </w:p>
    <w:p w14:paraId="321CD803" w14:textId="77777777" w:rsidR="00CC0ED2" w:rsidRDefault="00CC0ED2" w:rsidP="00CC0ED2">
      <w:pPr>
        <w:pStyle w:val="af3"/>
      </w:pPr>
    </w:p>
    <w:p w14:paraId="1797CC33" w14:textId="77777777" w:rsidR="00CC0ED2" w:rsidRDefault="00CC0ED2" w:rsidP="00CC0ED2">
      <w:pPr>
        <w:pStyle w:val="af3"/>
      </w:pPr>
      <w:r>
        <w:t>reset_date_combos()</w:t>
      </w:r>
    </w:p>
    <w:p w14:paraId="35818397" w14:textId="77777777" w:rsidR="00CC0ED2" w:rsidRDefault="00CC0ED2" w:rsidP="00CC0ED2">
      <w:pPr>
        <w:pStyle w:val="af3"/>
      </w:pPr>
    </w:p>
    <w:p w14:paraId="44A20123" w14:textId="77777777" w:rsidR="00CC0ED2" w:rsidRDefault="00CC0ED2" w:rsidP="00CC0ED2">
      <w:pPr>
        <w:pStyle w:val="af3"/>
      </w:pPr>
      <w:r>
        <w:t>process_button = Button(</w:t>
      </w:r>
    </w:p>
    <w:p w14:paraId="161267EB" w14:textId="77777777" w:rsidR="00CC0ED2" w:rsidRDefault="00CC0ED2" w:rsidP="00CC0ED2">
      <w:pPr>
        <w:pStyle w:val="af3"/>
      </w:pPr>
      <w:r>
        <w:t xml:space="preserve">    root,</w:t>
      </w:r>
    </w:p>
    <w:p w14:paraId="5B2971CB" w14:textId="77777777" w:rsidR="00CC0ED2" w:rsidRDefault="00CC0ED2" w:rsidP="00CC0ED2">
      <w:pPr>
        <w:pStyle w:val="af3"/>
      </w:pPr>
      <w:r>
        <w:t xml:space="preserve">    text="Обробити дані",</w:t>
      </w:r>
    </w:p>
    <w:p w14:paraId="5FFF6744" w14:textId="77777777" w:rsidR="00CC0ED2" w:rsidRDefault="00CC0ED2" w:rsidP="00CC0ED2">
      <w:pPr>
        <w:pStyle w:val="af3"/>
      </w:pPr>
      <w:r>
        <w:t xml:space="preserve">    bg=BTN_COLOR,</w:t>
      </w:r>
    </w:p>
    <w:p w14:paraId="64297278" w14:textId="77777777" w:rsidR="00CC0ED2" w:rsidRDefault="00CC0ED2" w:rsidP="00CC0ED2">
      <w:pPr>
        <w:pStyle w:val="af3"/>
      </w:pPr>
      <w:r>
        <w:t xml:space="preserve">    fg=TEXT_COLOR,</w:t>
      </w:r>
    </w:p>
    <w:p w14:paraId="25194C79" w14:textId="77777777" w:rsidR="00CC0ED2" w:rsidRDefault="00CC0ED2" w:rsidP="00CC0ED2">
      <w:pPr>
        <w:pStyle w:val="af3"/>
      </w:pPr>
      <w:r>
        <w:t xml:space="preserve">    activebackground=ACCENT_COLOR,</w:t>
      </w:r>
    </w:p>
    <w:p w14:paraId="5697807E" w14:textId="77777777" w:rsidR="00CC0ED2" w:rsidRDefault="00CC0ED2" w:rsidP="00CC0ED2">
      <w:pPr>
        <w:pStyle w:val="af3"/>
      </w:pPr>
      <w:r>
        <w:t xml:space="preserve">    activeforeground=TEXT_COLOR,</w:t>
      </w:r>
    </w:p>
    <w:p w14:paraId="0D294701" w14:textId="77777777" w:rsidR="00CC0ED2" w:rsidRDefault="00CC0ED2" w:rsidP="00CC0ED2">
      <w:pPr>
        <w:pStyle w:val="af3"/>
      </w:pPr>
      <w:r>
        <w:t xml:space="preserve">    font=FONT_BOLD,</w:t>
      </w:r>
    </w:p>
    <w:p w14:paraId="0395B40E" w14:textId="77777777" w:rsidR="00CC0ED2" w:rsidRDefault="00CC0ED2" w:rsidP="00CC0ED2">
      <w:pPr>
        <w:pStyle w:val="af3"/>
      </w:pPr>
      <w:r>
        <w:t xml:space="preserve">    relief=FLAT,</w:t>
      </w:r>
    </w:p>
    <w:p w14:paraId="21292387" w14:textId="77777777" w:rsidR="00CC0ED2" w:rsidRDefault="00CC0ED2" w:rsidP="00CC0ED2">
      <w:pPr>
        <w:pStyle w:val="af3"/>
      </w:pPr>
      <w:r>
        <w:t xml:space="preserve">    width=18,</w:t>
      </w:r>
    </w:p>
    <w:p w14:paraId="4244AC7D" w14:textId="77777777" w:rsidR="00CC0ED2" w:rsidRDefault="00CC0ED2" w:rsidP="00CC0ED2">
      <w:pPr>
        <w:pStyle w:val="af3"/>
      </w:pPr>
      <w:r>
        <w:t xml:space="preserve">    cursor="hand2",</w:t>
      </w:r>
    </w:p>
    <w:p w14:paraId="5F9A04F6" w14:textId="77777777" w:rsidR="00CC0ED2" w:rsidRDefault="00CC0ED2" w:rsidP="00CC0ED2">
      <w:pPr>
        <w:pStyle w:val="af3"/>
      </w:pPr>
      <w:r>
        <w:t xml:space="preserve">    command=show_result,</w:t>
      </w:r>
    </w:p>
    <w:p w14:paraId="32BD2B22" w14:textId="77777777" w:rsidR="00CC0ED2" w:rsidRDefault="00CC0ED2" w:rsidP="00CC0ED2">
      <w:pPr>
        <w:pStyle w:val="af3"/>
      </w:pPr>
      <w:r>
        <w:t>)</w:t>
      </w:r>
    </w:p>
    <w:p w14:paraId="1E2C820F" w14:textId="77777777" w:rsidR="00CC0ED2" w:rsidRDefault="00CC0ED2" w:rsidP="00CC0ED2">
      <w:pPr>
        <w:pStyle w:val="af3"/>
      </w:pPr>
      <w:r>
        <w:t>process_button.place(x=100, y=305, height=30)</w:t>
      </w:r>
    </w:p>
    <w:p w14:paraId="2C863099" w14:textId="77777777" w:rsidR="00CC0ED2" w:rsidRDefault="00CC0ED2" w:rsidP="00CC0ED2">
      <w:pPr>
        <w:pStyle w:val="af3"/>
      </w:pPr>
    </w:p>
    <w:p w14:paraId="33032B6F" w14:textId="77777777" w:rsidR="00CC0ED2" w:rsidRDefault="00CC0ED2" w:rsidP="00CC0ED2">
      <w:pPr>
        <w:pStyle w:val="af3"/>
      </w:pPr>
      <w:r>
        <w:t>clear_button = Button(</w:t>
      </w:r>
    </w:p>
    <w:p w14:paraId="1BA6109A" w14:textId="77777777" w:rsidR="00CC0ED2" w:rsidRDefault="00CC0ED2" w:rsidP="00CC0ED2">
      <w:pPr>
        <w:pStyle w:val="af3"/>
      </w:pPr>
      <w:r>
        <w:t xml:space="preserve">    root,</w:t>
      </w:r>
    </w:p>
    <w:p w14:paraId="4CD79E2A" w14:textId="77777777" w:rsidR="00CC0ED2" w:rsidRDefault="00CC0ED2" w:rsidP="00CC0ED2">
      <w:pPr>
        <w:pStyle w:val="af3"/>
      </w:pPr>
      <w:r>
        <w:t xml:space="preserve">    text="Очистити",</w:t>
      </w:r>
    </w:p>
    <w:p w14:paraId="06DB9045" w14:textId="77777777" w:rsidR="00CC0ED2" w:rsidRDefault="00CC0ED2" w:rsidP="00CC0ED2">
      <w:pPr>
        <w:pStyle w:val="af3"/>
      </w:pPr>
      <w:r>
        <w:t xml:space="preserve">    bg=BTN_COLOR,</w:t>
      </w:r>
    </w:p>
    <w:p w14:paraId="303A66D5" w14:textId="77777777" w:rsidR="00CC0ED2" w:rsidRDefault="00CC0ED2" w:rsidP="00CC0ED2">
      <w:pPr>
        <w:pStyle w:val="af3"/>
      </w:pPr>
      <w:r>
        <w:t xml:space="preserve">    fg=TEXT_COLOR,</w:t>
      </w:r>
    </w:p>
    <w:p w14:paraId="4B87C2F5" w14:textId="77777777" w:rsidR="00CC0ED2" w:rsidRDefault="00CC0ED2" w:rsidP="00CC0ED2">
      <w:pPr>
        <w:pStyle w:val="af3"/>
      </w:pPr>
      <w:r>
        <w:t xml:space="preserve">    activebackground=ACCENT_COLOR,</w:t>
      </w:r>
    </w:p>
    <w:p w14:paraId="324F1915" w14:textId="77777777" w:rsidR="00CC0ED2" w:rsidRDefault="00CC0ED2" w:rsidP="00CC0ED2">
      <w:pPr>
        <w:pStyle w:val="af3"/>
      </w:pPr>
      <w:r>
        <w:t xml:space="preserve">    activeforeground=TEXT_COLOR,</w:t>
      </w:r>
    </w:p>
    <w:p w14:paraId="1F81F992" w14:textId="77777777" w:rsidR="00CC0ED2" w:rsidRDefault="00CC0ED2" w:rsidP="00CC0ED2">
      <w:pPr>
        <w:pStyle w:val="af3"/>
      </w:pPr>
      <w:r>
        <w:t xml:space="preserve">    font=FONT_BOLD,</w:t>
      </w:r>
    </w:p>
    <w:p w14:paraId="58501FB1" w14:textId="77777777" w:rsidR="00CC0ED2" w:rsidRDefault="00CC0ED2" w:rsidP="00CC0ED2">
      <w:pPr>
        <w:pStyle w:val="af3"/>
      </w:pPr>
      <w:r>
        <w:t xml:space="preserve">    relief=FLAT,</w:t>
      </w:r>
    </w:p>
    <w:p w14:paraId="14DCB859" w14:textId="77777777" w:rsidR="00CC0ED2" w:rsidRDefault="00CC0ED2" w:rsidP="00CC0ED2">
      <w:pPr>
        <w:pStyle w:val="af3"/>
      </w:pPr>
      <w:r>
        <w:t xml:space="preserve">    width=12,</w:t>
      </w:r>
    </w:p>
    <w:p w14:paraId="7298E926" w14:textId="77777777" w:rsidR="00CC0ED2" w:rsidRDefault="00CC0ED2" w:rsidP="00CC0ED2">
      <w:pPr>
        <w:pStyle w:val="af3"/>
      </w:pPr>
      <w:r>
        <w:t xml:space="preserve">    cursor="hand2",</w:t>
      </w:r>
    </w:p>
    <w:p w14:paraId="6F354732" w14:textId="77777777" w:rsidR="00CC0ED2" w:rsidRDefault="00CC0ED2" w:rsidP="00CC0ED2">
      <w:pPr>
        <w:pStyle w:val="af3"/>
      </w:pPr>
      <w:r>
        <w:t xml:space="preserve">    command=clear_form,</w:t>
      </w:r>
    </w:p>
    <w:p w14:paraId="69F934AF" w14:textId="77777777" w:rsidR="00CC0ED2" w:rsidRDefault="00CC0ED2" w:rsidP="00CC0ED2">
      <w:pPr>
        <w:pStyle w:val="af3"/>
      </w:pPr>
      <w:r>
        <w:t>)</w:t>
      </w:r>
    </w:p>
    <w:p w14:paraId="18671098" w14:textId="77777777" w:rsidR="00CC0ED2" w:rsidRDefault="00CC0ED2" w:rsidP="00CC0ED2">
      <w:pPr>
        <w:pStyle w:val="af3"/>
      </w:pPr>
      <w:r>
        <w:t>clear_button.place(x=290, y=305, height=30)</w:t>
      </w:r>
    </w:p>
    <w:p w14:paraId="44F443BA" w14:textId="77777777" w:rsidR="00CC0ED2" w:rsidRDefault="00CC0ED2" w:rsidP="00CC0ED2">
      <w:pPr>
        <w:pStyle w:val="af3"/>
      </w:pPr>
    </w:p>
    <w:p w14:paraId="69D70C5C" w14:textId="77777777" w:rsidR="00CC0ED2" w:rsidRDefault="00CC0ED2" w:rsidP="00CC0ED2">
      <w:pPr>
        <w:pStyle w:val="af3"/>
      </w:pPr>
      <w:r>
        <w:t>result_frame = LabelFrame(</w:t>
      </w:r>
    </w:p>
    <w:p w14:paraId="7A0224CC" w14:textId="77777777" w:rsidR="00CC0ED2" w:rsidRDefault="00CC0ED2" w:rsidP="00CC0ED2">
      <w:pPr>
        <w:pStyle w:val="af3"/>
      </w:pPr>
      <w:r>
        <w:t xml:space="preserve">    root,</w:t>
      </w:r>
    </w:p>
    <w:p w14:paraId="3F4A9E38" w14:textId="77777777" w:rsidR="00CC0ED2" w:rsidRDefault="00CC0ED2" w:rsidP="00CC0ED2">
      <w:pPr>
        <w:pStyle w:val="af3"/>
      </w:pPr>
      <w:r>
        <w:t xml:space="preserve">    text="Опрацьовані дані особи:",</w:t>
      </w:r>
    </w:p>
    <w:p w14:paraId="2CA4AAC7" w14:textId="77777777" w:rsidR="00CC0ED2" w:rsidRDefault="00CC0ED2" w:rsidP="00CC0ED2">
      <w:pPr>
        <w:pStyle w:val="af3"/>
      </w:pPr>
      <w:r>
        <w:t xml:space="preserve">    bg=BG_COLOR,</w:t>
      </w:r>
    </w:p>
    <w:p w14:paraId="4438655E" w14:textId="77777777" w:rsidR="00CC0ED2" w:rsidRDefault="00CC0ED2" w:rsidP="00CC0ED2">
      <w:pPr>
        <w:pStyle w:val="af3"/>
      </w:pPr>
      <w:r>
        <w:t xml:space="preserve">    fg=ACCENT_COLOR,</w:t>
      </w:r>
    </w:p>
    <w:p w14:paraId="42958F28" w14:textId="77777777" w:rsidR="00CC0ED2" w:rsidRDefault="00CC0ED2" w:rsidP="00CC0ED2">
      <w:pPr>
        <w:pStyle w:val="af3"/>
      </w:pPr>
      <w:r>
        <w:t xml:space="preserve">    font=FONT_BOLD,</w:t>
      </w:r>
    </w:p>
    <w:p w14:paraId="7EA1BA5C" w14:textId="77777777" w:rsidR="00CC0ED2" w:rsidRDefault="00CC0ED2" w:rsidP="00CC0ED2">
      <w:pPr>
        <w:pStyle w:val="af3"/>
      </w:pPr>
      <w:r>
        <w:t xml:space="preserve">    relief=RIDGE,</w:t>
      </w:r>
    </w:p>
    <w:p w14:paraId="1D774A8B" w14:textId="77777777" w:rsidR="00CC0ED2" w:rsidRDefault="00CC0ED2" w:rsidP="00CC0ED2">
      <w:pPr>
        <w:pStyle w:val="af3"/>
      </w:pPr>
      <w:r>
        <w:t xml:space="preserve">    bd=2,</w:t>
      </w:r>
    </w:p>
    <w:p w14:paraId="0473785D" w14:textId="77777777" w:rsidR="00CC0ED2" w:rsidRDefault="00CC0ED2" w:rsidP="00CC0ED2">
      <w:pPr>
        <w:pStyle w:val="af3"/>
      </w:pPr>
      <w:r>
        <w:t>)</w:t>
      </w:r>
    </w:p>
    <w:p w14:paraId="5CDD2E4C" w14:textId="77777777" w:rsidR="00CC0ED2" w:rsidRDefault="00CC0ED2" w:rsidP="00CC0ED2">
      <w:pPr>
        <w:pStyle w:val="af3"/>
      </w:pPr>
      <w:r>
        <w:t>result_frame.place(x=20, y=340, width=470, height=80)</w:t>
      </w:r>
    </w:p>
    <w:p w14:paraId="2C460163" w14:textId="77777777" w:rsidR="00CC0ED2" w:rsidRDefault="00CC0ED2" w:rsidP="00CC0ED2">
      <w:pPr>
        <w:pStyle w:val="af3"/>
      </w:pPr>
    </w:p>
    <w:p w14:paraId="14AFFC66" w14:textId="77777777" w:rsidR="00CC0ED2" w:rsidRDefault="00CC0ED2" w:rsidP="00CC0ED2">
      <w:pPr>
        <w:pStyle w:val="af3"/>
      </w:pPr>
      <w:r>
        <w:t>result_name = Label(</w:t>
      </w:r>
    </w:p>
    <w:p w14:paraId="3E7288D5" w14:textId="77777777" w:rsidR="00CC0ED2" w:rsidRDefault="00CC0ED2" w:rsidP="00CC0ED2">
      <w:pPr>
        <w:pStyle w:val="af3"/>
      </w:pPr>
      <w:r>
        <w:t xml:space="preserve">    result_frame, text="---", bg=BG_COLOR, fg=TEXT_COLOR, font=FONT_MAIN</w:t>
      </w:r>
    </w:p>
    <w:p w14:paraId="4AF81A8F" w14:textId="77777777" w:rsidR="00CC0ED2" w:rsidRDefault="00CC0ED2" w:rsidP="00CC0ED2">
      <w:pPr>
        <w:pStyle w:val="af3"/>
      </w:pPr>
      <w:r>
        <w:t>)</w:t>
      </w:r>
    </w:p>
    <w:p w14:paraId="2B1FCF38" w14:textId="77777777" w:rsidR="00CC0ED2" w:rsidRDefault="00CC0ED2" w:rsidP="00CC0ED2">
      <w:pPr>
        <w:pStyle w:val="af3"/>
      </w:pPr>
      <w:r>
        <w:lastRenderedPageBreak/>
        <w:t>result_birth = Label(</w:t>
      </w:r>
    </w:p>
    <w:p w14:paraId="7E5D6710" w14:textId="77777777" w:rsidR="00CC0ED2" w:rsidRDefault="00CC0ED2" w:rsidP="00CC0ED2">
      <w:pPr>
        <w:pStyle w:val="af3"/>
      </w:pPr>
      <w:r>
        <w:t xml:space="preserve">    result_frame,</w:t>
      </w:r>
    </w:p>
    <w:p w14:paraId="6047DB34" w14:textId="77777777" w:rsidR="00CC0ED2" w:rsidRDefault="00CC0ED2" w:rsidP="00CC0ED2">
      <w:pPr>
        <w:pStyle w:val="af3"/>
      </w:pPr>
      <w:r>
        <w:t xml:space="preserve">    text="дата народження: ---",</w:t>
      </w:r>
    </w:p>
    <w:p w14:paraId="3FB1469D" w14:textId="77777777" w:rsidR="00CC0ED2" w:rsidRDefault="00CC0ED2" w:rsidP="00CC0ED2">
      <w:pPr>
        <w:pStyle w:val="af3"/>
      </w:pPr>
      <w:r>
        <w:t xml:space="preserve">    bg=BG_COLOR,</w:t>
      </w:r>
    </w:p>
    <w:p w14:paraId="0EEEBE05" w14:textId="77777777" w:rsidR="00CC0ED2" w:rsidRDefault="00CC0ED2" w:rsidP="00CC0ED2">
      <w:pPr>
        <w:pStyle w:val="af3"/>
      </w:pPr>
      <w:r>
        <w:t xml:space="preserve">    fg=TEXT_COLOR,</w:t>
      </w:r>
    </w:p>
    <w:p w14:paraId="77FC7624" w14:textId="77777777" w:rsidR="00CC0ED2" w:rsidRDefault="00CC0ED2" w:rsidP="00CC0ED2">
      <w:pPr>
        <w:pStyle w:val="af3"/>
      </w:pPr>
      <w:r>
        <w:t xml:space="preserve">    font=FONT_MAIN,</w:t>
      </w:r>
    </w:p>
    <w:p w14:paraId="2B4D495A" w14:textId="77777777" w:rsidR="00CC0ED2" w:rsidRDefault="00CC0ED2" w:rsidP="00CC0ED2">
      <w:pPr>
        <w:pStyle w:val="af3"/>
      </w:pPr>
      <w:r>
        <w:t>)</w:t>
      </w:r>
    </w:p>
    <w:p w14:paraId="4F03C85A" w14:textId="77777777" w:rsidR="00CC0ED2" w:rsidRDefault="00CC0ED2" w:rsidP="00CC0ED2">
      <w:pPr>
        <w:pStyle w:val="af3"/>
      </w:pPr>
      <w:r>
        <w:t>result_age = Label(</w:t>
      </w:r>
    </w:p>
    <w:p w14:paraId="5F2A098C" w14:textId="77777777" w:rsidR="00CC0ED2" w:rsidRDefault="00CC0ED2" w:rsidP="00CC0ED2">
      <w:pPr>
        <w:pStyle w:val="af3"/>
      </w:pPr>
      <w:r>
        <w:t xml:space="preserve">    result_frame, text="повних років: ---", bg=BG_COLOR, fg=TEXT_COLOR, font=FONT_MAIN</w:t>
      </w:r>
    </w:p>
    <w:p w14:paraId="6ABD2C6E" w14:textId="77777777" w:rsidR="00CC0ED2" w:rsidRDefault="00CC0ED2" w:rsidP="00CC0ED2">
      <w:pPr>
        <w:pStyle w:val="af3"/>
      </w:pPr>
      <w:r>
        <w:t>)</w:t>
      </w:r>
    </w:p>
    <w:p w14:paraId="765E595D" w14:textId="77777777" w:rsidR="00CC0ED2" w:rsidRDefault="00CC0ED2" w:rsidP="00CC0ED2">
      <w:pPr>
        <w:pStyle w:val="af3"/>
      </w:pPr>
      <w:r>
        <w:t>result_status = Label(</w:t>
      </w:r>
    </w:p>
    <w:p w14:paraId="1C974A16" w14:textId="77777777" w:rsidR="00CC0ED2" w:rsidRDefault="00CC0ED2" w:rsidP="00CC0ED2">
      <w:pPr>
        <w:pStyle w:val="af3"/>
      </w:pPr>
      <w:r>
        <w:t xml:space="preserve">    result_frame, text="Очікує обробки", bg=BG_COLOR, fg=ACCENT_COLOR, font=FONT_MAIN</w:t>
      </w:r>
    </w:p>
    <w:p w14:paraId="7301E6DC" w14:textId="77777777" w:rsidR="00CC0ED2" w:rsidRDefault="00CC0ED2" w:rsidP="00CC0ED2">
      <w:pPr>
        <w:pStyle w:val="af3"/>
      </w:pPr>
      <w:r>
        <w:t>)</w:t>
      </w:r>
    </w:p>
    <w:p w14:paraId="2B0280F5" w14:textId="77777777" w:rsidR="00CC0ED2" w:rsidRDefault="00CC0ED2" w:rsidP="00CC0ED2">
      <w:pPr>
        <w:pStyle w:val="af3"/>
      </w:pPr>
    </w:p>
    <w:p w14:paraId="1A19F45F" w14:textId="77777777" w:rsidR="00CC0ED2" w:rsidRDefault="00CC0ED2" w:rsidP="00CC0ED2">
      <w:pPr>
        <w:pStyle w:val="af3"/>
      </w:pPr>
      <w:r>
        <w:t>result_name.grid(row=0, column=0, padx=(12, 25), pady=(4, 0), sticky=W)</w:t>
      </w:r>
    </w:p>
    <w:p w14:paraId="70C0B148" w14:textId="77777777" w:rsidR="00CC0ED2" w:rsidRDefault="00CC0ED2" w:rsidP="00CC0ED2">
      <w:pPr>
        <w:pStyle w:val="af3"/>
      </w:pPr>
      <w:r>
        <w:t>result_status.grid(row=0, column=1, padx=5, pady=(4, 0), sticky=W)</w:t>
      </w:r>
    </w:p>
    <w:p w14:paraId="2B5E1004" w14:textId="77777777" w:rsidR="00CC0ED2" w:rsidRDefault="00CC0ED2" w:rsidP="00CC0ED2">
      <w:pPr>
        <w:pStyle w:val="af3"/>
      </w:pPr>
      <w:r>
        <w:t>result_birth.grid(row=1, column=0, padx=(12, 25), sticky=W)</w:t>
      </w:r>
    </w:p>
    <w:p w14:paraId="529942D7" w14:textId="77777777" w:rsidR="00CC0ED2" w:rsidRDefault="00CC0ED2" w:rsidP="00CC0ED2">
      <w:pPr>
        <w:pStyle w:val="af3"/>
      </w:pPr>
      <w:r>
        <w:t>result_age.grid(row=1, column=1, padx=5, sticky=W)</w:t>
      </w:r>
    </w:p>
    <w:p w14:paraId="5CA626B1" w14:textId="77777777" w:rsidR="00CC0ED2" w:rsidRDefault="00CC0ED2" w:rsidP="00CC0ED2">
      <w:pPr>
        <w:pStyle w:val="af3"/>
      </w:pPr>
    </w:p>
    <w:p w14:paraId="6D27466A" w14:textId="77777777" w:rsidR="00CC0ED2" w:rsidRDefault="00CC0ED2" w:rsidP="00CC0ED2">
      <w:pPr>
        <w:pStyle w:val="af3"/>
      </w:pPr>
      <w:r>
        <w:t>author = Label(</w:t>
      </w:r>
    </w:p>
    <w:p w14:paraId="16C542DA" w14:textId="77777777" w:rsidR="00CC0ED2" w:rsidRDefault="00CC0ED2" w:rsidP="00CC0ED2">
      <w:pPr>
        <w:pStyle w:val="af3"/>
      </w:pPr>
      <w:r>
        <w:t xml:space="preserve">    root,</w:t>
      </w:r>
    </w:p>
    <w:p w14:paraId="28A25FDE" w14:textId="77777777" w:rsidR="00CC0ED2" w:rsidRDefault="00CC0ED2" w:rsidP="00CC0ED2">
      <w:pPr>
        <w:pStyle w:val="af3"/>
      </w:pPr>
      <w:r>
        <w:t xml:space="preserve">    text="© Шарандак О.В., ПЗ-25-1",</w:t>
      </w:r>
    </w:p>
    <w:p w14:paraId="784483BD" w14:textId="77777777" w:rsidR="00CC0ED2" w:rsidRDefault="00CC0ED2" w:rsidP="00CC0ED2">
      <w:pPr>
        <w:pStyle w:val="af3"/>
      </w:pPr>
      <w:r>
        <w:t xml:space="preserve">    bg=BG_COLOR,</w:t>
      </w:r>
    </w:p>
    <w:p w14:paraId="777EDD6C" w14:textId="77777777" w:rsidR="00CC0ED2" w:rsidRDefault="00CC0ED2" w:rsidP="00CC0ED2">
      <w:pPr>
        <w:pStyle w:val="af3"/>
      </w:pPr>
      <w:r>
        <w:t xml:space="preserve">    fg=ACCENT_COLOR,</w:t>
      </w:r>
    </w:p>
    <w:p w14:paraId="59016A80" w14:textId="77777777" w:rsidR="00CC0ED2" w:rsidRDefault="00CC0ED2" w:rsidP="00CC0ED2">
      <w:pPr>
        <w:pStyle w:val="af3"/>
      </w:pPr>
      <w:r>
        <w:t xml:space="preserve">    font=(font_family, 8, "italic"),</w:t>
      </w:r>
    </w:p>
    <w:p w14:paraId="265F8A7E" w14:textId="77777777" w:rsidR="00CC0ED2" w:rsidRDefault="00CC0ED2" w:rsidP="00CC0ED2">
      <w:pPr>
        <w:pStyle w:val="af3"/>
      </w:pPr>
      <w:r>
        <w:t>)</w:t>
      </w:r>
    </w:p>
    <w:p w14:paraId="3A50BD05" w14:textId="77777777" w:rsidR="00CC0ED2" w:rsidRDefault="00CC0ED2" w:rsidP="00CC0ED2">
      <w:pPr>
        <w:pStyle w:val="af3"/>
      </w:pPr>
      <w:r>
        <w:t>author.place(x=20, y=425)</w:t>
      </w:r>
    </w:p>
    <w:p w14:paraId="467039F7" w14:textId="77777777" w:rsidR="00CC0ED2" w:rsidRDefault="00CC0ED2" w:rsidP="00CC0ED2">
      <w:pPr>
        <w:pStyle w:val="af3"/>
      </w:pPr>
    </w:p>
    <w:p w14:paraId="5A6C87B4" w14:textId="77777777" w:rsidR="00CC0ED2" w:rsidRDefault="00CC0ED2" w:rsidP="00CC0ED2">
      <w:pPr>
        <w:pStyle w:val="af3"/>
      </w:pPr>
      <w:r>
        <w:t>surname_entry.focus_set()</w:t>
      </w:r>
    </w:p>
    <w:p w14:paraId="68DEE43E" w14:textId="109EEF77" w:rsidR="00CC0ED2" w:rsidRDefault="00CC0ED2" w:rsidP="00CC0ED2">
      <w:pPr>
        <w:pStyle w:val="af3"/>
      </w:pPr>
      <w:r>
        <w:t>root.mainloop()</w:t>
      </w:r>
    </w:p>
    <w:p w14:paraId="60B6158F" w14:textId="43AE20DF" w:rsidR="007475D7" w:rsidRPr="00496FF0" w:rsidRDefault="007475D7" w:rsidP="00906605">
      <w:pPr>
        <w:pStyle w:val="aa"/>
      </w:pPr>
      <w:r w:rsidRPr="003770FB">
        <w:t>Висновок.</w:t>
      </w:r>
      <w:r w:rsidR="00D735F1" w:rsidRPr="003770FB">
        <w:rPr>
          <w:rFonts w:eastAsia="Calibri" w:cs="Times New Roman"/>
          <w:iCs w:val="0"/>
          <w:color w:val="auto"/>
          <w:spacing w:val="0"/>
          <w:szCs w:val="22"/>
        </w:rPr>
        <w:t xml:space="preserve"> </w:t>
      </w:r>
      <w:r w:rsidR="00906605" w:rsidRPr="003770FB">
        <w:t>Отримав практичні навички по розробці GUI засобами модуля tkinter.</w:t>
      </w:r>
    </w:p>
    <w:sectPr w:rsidR="007475D7" w:rsidRPr="00496FF0" w:rsidSect="00DF6B87">
      <w:headerReference w:type="default" r:id="rId11"/>
      <w:footerReference w:type="default" r:id="rId12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0298" w14:textId="77777777" w:rsidR="00B64A64" w:rsidRPr="003770FB" w:rsidRDefault="00B64A64" w:rsidP="00C25072">
      <w:pPr>
        <w:spacing w:line="240" w:lineRule="auto"/>
      </w:pPr>
      <w:r w:rsidRPr="003770FB">
        <w:separator/>
      </w:r>
    </w:p>
  </w:endnote>
  <w:endnote w:type="continuationSeparator" w:id="0">
    <w:p w14:paraId="49EFC6EB" w14:textId="77777777" w:rsidR="00B64A64" w:rsidRPr="003770FB" w:rsidRDefault="00B64A64" w:rsidP="00C25072">
      <w:pPr>
        <w:spacing w:line="240" w:lineRule="auto"/>
      </w:pPr>
      <w:r w:rsidRPr="003770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3DAE6" w14:textId="4DCCEC22" w:rsidR="007E65E2" w:rsidRPr="003770FB" w:rsidRDefault="0076308D" w:rsidP="00DF6B87">
    <w:pPr>
      <w:pStyle w:val="a8"/>
      <w:ind w:firstLine="3969"/>
      <w:rPr>
        <w:sz w:val="28"/>
        <w:szCs w:val="20"/>
      </w:rPr>
    </w:pPr>
    <w:r w:rsidRPr="003770FB">
      <w:rPr>
        <w:sz w:val="28"/>
        <w:szCs w:val="20"/>
      </w:rPr>
      <w:t>F</w:t>
    </w:r>
    <w:r w:rsidR="00ED492E" w:rsidRPr="003770FB">
      <w:rPr>
        <w:sz w:val="28"/>
        <w:szCs w:val="20"/>
      </w:rPr>
      <w:t>2.2</w:t>
    </w:r>
    <w:r w:rsidRPr="003770FB">
      <w:rPr>
        <w:sz w:val="28"/>
        <w:szCs w:val="20"/>
      </w:rPr>
      <w:t>5</w:t>
    </w:r>
    <w:r w:rsidR="00ED492E" w:rsidRPr="003770FB">
      <w:rPr>
        <w:sz w:val="28"/>
        <w:szCs w:val="20"/>
      </w:rPr>
      <w:t>-</w:t>
    </w:r>
    <w:r w:rsidRPr="003770FB">
      <w:rPr>
        <w:sz w:val="28"/>
        <w:szCs w:val="20"/>
      </w:rPr>
      <w:t>1</w:t>
    </w:r>
    <w:r w:rsidR="00ED492E" w:rsidRPr="003770FB">
      <w:rPr>
        <w:sz w:val="28"/>
        <w:szCs w:val="20"/>
      </w:rPr>
      <w:t>.</w:t>
    </w:r>
    <w:r w:rsidRPr="003770FB">
      <w:rPr>
        <w:sz w:val="28"/>
        <w:szCs w:val="20"/>
      </w:rPr>
      <w:t>18</w:t>
    </w:r>
    <w:r w:rsidR="00ED492E" w:rsidRPr="003770FB">
      <w:rPr>
        <w:sz w:val="28"/>
        <w:szCs w:val="20"/>
      </w:rPr>
      <w:t xml:space="preserve"> ПР-</w:t>
    </w:r>
    <w:r w:rsidR="00096589" w:rsidRPr="003770FB">
      <w:rPr>
        <w:sz w:val="28"/>
        <w:szCs w:val="20"/>
      </w:rPr>
      <w:t>0</w:t>
    </w:r>
    <w:r w:rsidR="003770FB" w:rsidRPr="003770FB">
      <w:rPr>
        <w:sz w:val="28"/>
        <w:szCs w:val="20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8A1C7" w14:textId="77777777" w:rsidR="00B64A64" w:rsidRPr="003770FB" w:rsidRDefault="00B64A64" w:rsidP="00C25072">
      <w:pPr>
        <w:spacing w:line="240" w:lineRule="auto"/>
      </w:pPr>
      <w:r w:rsidRPr="003770FB">
        <w:separator/>
      </w:r>
    </w:p>
  </w:footnote>
  <w:footnote w:type="continuationSeparator" w:id="0">
    <w:p w14:paraId="1FC20914" w14:textId="77777777" w:rsidR="00B64A64" w:rsidRPr="003770FB" w:rsidRDefault="00B64A64" w:rsidP="00C25072">
      <w:pPr>
        <w:spacing w:line="240" w:lineRule="auto"/>
      </w:pPr>
      <w:r w:rsidRPr="003770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9D0AB" w14:textId="77777777" w:rsidR="007E65E2" w:rsidRPr="003770FB" w:rsidRDefault="008F6D4B" w:rsidP="00B94230">
    <w:pPr>
      <w:spacing w:line="240" w:lineRule="auto"/>
      <w:rPr>
        <w:sz w:val="2"/>
        <w:szCs w:val="2"/>
      </w:rPr>
    </w:pPr>
    <w:r w:rsidRPr="003770FB">
      <w:rPr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257D28ED" wp14:editId="625E40CB">
              <wp:simplePos x="0" y="0"/>
              <wp:positionH relativeFrom="column">
                <wp:posOffset>-201690</wp:posOffset>
              </wp:positionH>
              <wp:positionV relativeFrom="paragraph">
                <wp:posOffset>-200049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71"/>
                              <a:ext cx="10352" cy="869"/>
                              <a:chOff x="1108" y="15571"/>
                              <a:chExt cx="10352" cy="869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44" y="15571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86489" w14:textId="77777777" w:rsidR="00694E0A" w:rsidRPr="003770FB" w:rsidRDefault="00694E0A" w:rsidP="002B1B83">
                              <w:pPr>
                                <w:pStyle w:val="a8"/>
                              </w:pPr>
                              <w:r w:rsidRPr="003770FB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98"/>
                            <a:ext cx="3681" cy="230"/>
                            <a:chOff x="1113" y="16182"/>
                            <a:chExt cx="3681" cy="230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38D661" w14:textId="77777777" w:rsidR="00694E0A" w:rsidRPr="003770FB" w:rsidRDefault="00694E0A" w:rsidP="002B1B83">
                                <w:pPr>
                                  <w:pStyle w:val="a8"/>
                                </w:pPr>
                                <w:r w:rsidRPr="003770FB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2B94CF" w14:textId="77777777" w:rsidR="00694E0A" w:rsidRPr="003770FB" w:rsidRDefault="00694E0A" w:rsidP="002B1B83">
                                <w:pPr>
                                  <w:pStyle w:val="a8"/>
                                </w:pPr>
                                <w:r w:rsidRPr="003770FB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458" y="16182"/>
                              <a:ext cx="87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BED1E0" w14:textId="77777777" w:rsidR="00694E0A" w:rsidRPr="003770FB" w:rsidRDefault="00694E0A" w:rsidP="002B1B83">
                                <w:pPr>
                                  <w:pStyle w:val="a8"/>
                                </w:pPr>
                                <w:r w:rsidRPr="003770FB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970BCA" w14:textId="77777777" w:rsidR="00694E0A" w:rsidRPr="003770FB" w:rsidRDefault="00694E0A" w:rsidP="00422E4C">
                                <w:pPr>
                                  <w:pStyle w:val="a8"/>
                                </w:pPr>
                                <w:r w:rsidRPr="003770FB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3770FB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82E62F" w14:textId="77777777" w:rsidR="00694E0A" w:rsidRPr="003770FB" w:rsidRDefault="00694E0A" w:rsidP="002B1B83">
                                <w:pPr>
                                  <w:pStyle w:val="a8"/>
                                </w:pPr>
                                <w:r w:rsidRPr="003770FB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263" cy="497"/>
                            <a:chOff x="1163" y="15606"/>
                            <a:chExt cx="2263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1DA6EB" w14:textId="77777777" w:rsidR="00694E0A" w:rsidRPr="003770FB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B8C561" w14:textId="77777777" w:rsidR="00694E0A" w:rsidRPr="003770FB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3B8051" w14:textId="77777777" w:rsidR="00694E0A" w:rsidRPr="003770FB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 w:rsidRPr="003770FB"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263" cy="227"/>
                              <a:chOff x="1163" y="15606"/>
                              <a:chExt cx="2263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7A0E26" w14:textId="77777777" w:rsidR="00694E0A" w:rsidRPr="003770FB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059BC1" w14:textId="77777777" w:rsidR="00694E0A" w:rsidRPr="003770FB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309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CAEDD1" w14:textId="6076C79F" w:rsidR="00694E0A" w:rsidRPr="003770FB" w:rsidRDefault="0076308D" w:rsidP="00422E4C">
                                  <w:pPr>
                                    <w:pStyle w:val="a8"/>
                                    <w:jc w:val="both"/>
                                  </w:pPr>
                                  <w:r w:rsidRPr="003770FB">
                                    <w:t>Шарандак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7D28ED" id="Group 187" o:spid="_x0000_s1026" style="position:absolute;left:0;text-align:left;margin-left:-15.9pt;margin-top:-15.7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71;width:10352;height:869" coordorigin="1108,15571" coordsize="10352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44,15571" to="3445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53A86489" w14:textId="77777777" w:rsidR="00694E0A" w:rsidRPr="003770FB" w:rsidRDefault="00694E0A" w:rsidP="002B1B83">
                        <w:pPr>
                          <w:pStyle w:val="a8"/>
                        </w:pPr>
                        <w:r w:rsidRPr="003770FB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98;width:3681;height:230" coordorigin="1113,16182" coordsize="3681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0A38D661" w14:textId="77777777" w:rsidR="00694E0A" w:rsidRPr="003770FB" w:rsidRDefault="00694E0A" w:rsidP="002B1B83">
                          <w:pPr>
                            <w:pStyle w:val="a8"/>
                          </w:pPr>
                          <w:r w:rsidRPr="003770FB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252B94CF" w14:textId="77777777" w:rsidR="00694E0A" w:rsidRPr="003770FB" w:rsidRDefault="00694E0A" w:rsidP="002B1B83">
                          <w:pPr>
                            <w:pStyle w:val="a8"/>
                          </w:pPr>
                          <w:r w:rsidRPr="003770FB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458;top:16182;width:87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43BED1E0" w14:textId="77777777" w:rsidR="00694E0A" w:rsidRPr="003770FB" w:rsidRDefault="00694E0A" w:rsidP="002B1B83">
                          <w:pPr>
                            <w:pStyle w:val="a8"/>
                          </w:pPr>
                          <w:r w:rsidRPr="003770FB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5E970BCA" w14:textId="77777777" w:rsidR="00694E0A" w:rsidRPr="003770FB" w:rsidRDefault="00694E0A" w:rsidP="00422E4C">
                          <w:pPr>
                            <w:pStyle w:val="a8"/>
                          </w:pPr>
                          <w:r w:rsidRPr="003770FB">
                            <w:rPr>
                              <w:rStyle w:val="a9"/>
                            </w:rPr>
                            <w:t>Ізм</w:t>
                          </w:r>
                          <w:r w:rsidRPr="003770FB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5F82E62F" w14:textId="77777777" w:rsidR="00694E0A" w:rsidRPr="003770FB" w:rsidRDefault="00694E0A" w:rsidP="002B1B83">
                          <w:pPr>
                            <w:pStyle w:val="a8"/>
                          </w:pPr>
                          <w:r w:rsidRPr="003770FB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263;height:497" coordorigin="1163,15606" coordsize="2263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241DA6EB" w14:textId="77777777" w:rsidR="00694E0A" w:rsidRPr="003770FB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34B8C561" w14:textId="77777777" w:rsidR="00694E0A" w:rsidRPr="003770FB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4D3B8051" w14:textId="77777777" w:rsidR="00694E0A" w:rsidRPr="003770FB" w:rsidRDefault="00D22652" w:rsidP="00422E4C">
                            <w:pPr>
                              <w:pStyle w:val="a8"/>
                              <w:jc w:val="both"/>
                            </w:pPr>
                            <w:r w:rsidRPr="003770FB"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263;height:227" coordorigin="1163,15606" coordsize="2263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3C7A0E26" w14:textId="77777777" w:rsidR="00694E0A" w:rsidRPr="003770FB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3A059BC1" w14:textId="77777777" w:rsidR="00694E0A" w:rsidRPr="003770FB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309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02CAEDD1" w14:textId="6076C79F" w:rsidR="00694E0A" w:rsidRPr="003770FB" w:rsidRDefault="0076308D" w:rsidP="00422E4C">
                            <w:pPr>
                              <w:pStyle w:val="a8"/>
                              <w:jc w:val="both"/>
                            </w:pPr>
                            <w:r w:rsidRPr="003770FB">
                              <w:t>Шарандак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0C4EE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0CAF78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F27007"/>
    <w:multiLevelType w:val="multilevel"/>
    <w:tmpl w:val="F57E74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7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05550393">
    <w:abstractNumId w:val="16"/>
  </w:num>
  <w:num w:numId="2" w16cid:durableId="1772582408">
    <w:abstractNumId w:val="17"/>
  </w:num>
  <w:num w:numId="3" w16cid:durableId="622075748">
    <w:abstractNumId w:val="14"/>
  </w:num>
  <w:num w:numId="4" w16cid:durableId="868762110">
    <w:abstractNumId w:val="9"/>
  </w:num>
  <w:num w:numId="5" w16cid:durableId="1501315573">
    <w:abstractNumId w:val="7"/>
  </w:num>
  <w:num w:numId="6" w16cid:durableId="1083376526">
    <w:abstractNumId w:val="6"/>
  </w:num>
  <w:num w:numId="7" w16cid:durableId="1322463552">
    <w:abstractNumId w:val="5"/>
  </w:num>
  <w:num w:numId="8" w16cid:durableId="644434945">
    <w:abstractNumId w:val="4"/>
  </w:num>
  <w:num w:numId="9" w16cid:durableId="1901285089">
    <w:abstractNumId w:val="8"/>
  </w:num>
  <w:num w:numId="10" w16cid:durableId="2008360508">
    <w:abstractNumId w:val="3"/>
  </w:num>
  <w:num w:numId="11" w16cid:durableId="654182404">
    <w:abstractNumId w:val="2"/>
  </w:num>
  <w:num w:numId="12" w16cid:durableId="1276137987">
    <w:abstractNumId w:val="1"/>
  </w:num>
  <w:num w:numId="13" w16cid:durableId="1363827779">
    <w:abstractNumId w:val="0"/>
  </w:num>
  <w:num w:numId="14" w16cid:durableId="1318418437">
    <w:abstractNumId w:val="10"/>
  </w:num>
  <w:num w:numId="15" w16cid:durableId="1908802118">
    <w:abstractNumId w:val="12"/>
  </w:num>
  <w:num w:numId="16" w16cid:durableId="1019358975">
    <w:abstractNumId w:val="11"/>
  </w:num>
  <w:num w:numId="17" w16cid:durableId="1624385568">
    <w:abstractNumId w:val="13"/>
  </w:num>
  <w:num w:numId="18" w16cid:durableId="987125284">
    <w:abstractNumId w:val="8"/>
  </w:num>
  <w:num w:numId="19" w16cid:durableId="809371560">
    <w:abstractNumId w:val="8"/>
  </w:num>
  <w:num w:numId="20" w16cid:durableId="2050061414">
    <w:abstractNumId w:val="8"/>
  </w:num>
  <w:num w:numId="21" w16cid:durableId="716243640">
    <w:abstractNumId w:val="8"/>
  </w:num>
  <w:num w:numId="22" w16cid:durableId="591285332">
    <w:abstractNumId w:val="15"/>
  </w:num>
  <w:num w:numId="23" w16cid:durableId="210566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8D"/>
    <w:rsid w:val="00005255"/>
    <w:rsid w:val="0000562D"/>
    <w:rsid w:val="0001377F"/>
    <w:rsid w:val="0001785E"/>
    <w:rsid w:val="00035C79"/>
    <w:rsid w:val="00051987"/>
    <w:rsid w:val="0007234C"/>
    <w:rsid w:val="00077F4B"/>
    <w:rsid w:val="00084543"/>
    <w:rsid w:val="000857E4"/>
    <w:rsid w:val="00085BC1"/>
    <w:rsid w:val="00096589"/>
    <w:rsid w:val="00096B0A"/>
    <w:rsid w:val="000A45A3"/>
    <w:rsid w:val="000D50AC"/>
    <w:rsid w:val="000F1C12"/>
    <w:rsid w:val="00107E52"/>
    <w:rsid w:val="00131226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3013B1"/>
    <w:rsid w:val="00316B82"/>
    <w:rsid w:val="00321317"/>
    <w:rsid w:val="00330B37"/>
    <w:rsid w:val="0036039B"/>
    <w:rsid w:val="00362DF2"/>
    <w:rsid w:val="00374949"/>
    <w:rsid w:val="003770FB"/>
    <w:rsid w:val="00383846"/>
    <w:rsid w:val="003A6D65"/>
    <w:rsid w:val="003D2E2A"/>
    <w:rsid w:val="003D45FA"/>
    <w:rsid w:val="003E7832"/>
    <w:rsid w:val="004008F7"/>
    <w:rsid w:val="00414215"/>
    <w:rsid w:val="00422E4C"/>
    <w:rsid w:val="00423E27"/>
    <w:rsid w:val="00424AF8"/>
    <w:rsid w:val="00437894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3731"/>
    <w:rsid w:val="005F4893"/>
    <w:rsid w:val="00606C5B"/>
    <w:rsid w:val="00613436"/>
    <w:rsid w:val="006228B0"/>
    <w:rsid w:val="006409FD"/>
    <w:rsid w:val="00643716"/>
    <w:rsid w:val="00680328"/>
    <w:rsid w:val="00692DF9"/>
    <w:rsid w:val="0069312F"/>
    <w:rsid w:val="00694E0A"/>
    <w:rsid w:val="00696C91"/>
    <w:rsid w:val="006D6100"/>
    <w:rsid w:val="006E73E0"/>
    <w:rsid w:val="00702409"/>
    <w:rsid w:val="007040F2"/>
    <w:rsid w:val="0071140F"/>
    <w:rsid w:val="00744FE5"/>
    <w:rsid w:val="007475D7"/>
    <w:rsid w:val="007609D0"/>
    <w:rsid w:val="007619A9"/>
    <w:rsid w:val="0076308D"/>
    <w:rsid w:val="00765722"/>
    <w:rsid w:val="00774362"/>
    <w:rsid w:val="00780D64"/>
    <w:rsid w:val="00783DB8"/>
    <w:rsid w:val="007845A1"/>
    <w:rsid w:val="00784DD7"/>
    <w:rsid w:val="007A103D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5B7F"/>
    <w:rsid w:val="00827852"/>
    <w:rsid w:val="00834D49"/>
    <w:rsid w:val="00835B06"/>
    <w:rsid w:val="008447D3"/>
    <w:rsid w:val="008503A6"/>
    <w:rsid w:val="008635A2"/>
    <w:rsid w:val="00863EE2"/>
    <w:rsid w:val="00867904"/>
    <w:rsid w:val="00877730"/>
    <w:rsid w:val="00882B11"/>
    <w:rsid w:val="00893C72"/>
    <w:rsid w:val="00893F6B"/>
    <w:rsid w:val="008B1C19"/>
    <w:rsid w:val="008B681A"/>
    <w:rsid w:val="008D2F47"/>
    <w:rsid w:val="008F5277"/>
    <w:rsid w:val="008F6D4B"/>
    <w:rsid w:val="008F7921"/>
    <w:rsid w:val="00906605"/>
    <w:rsid w:val="009275C2"/>
    <w:rsid w:val="00936267"/>
    <w:rsid w:val="00947EEF"/>
    <w:rsid w:val="00953A47"/>
    <w:rsid w:val="00955F22"/>
    <w:rsid w:val="00963C0A"/>
    <w:rsid w:val="00973615"/>
    <w:rsid w:val="0098138D"/>
    <w:rsid w:val="00984AB9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A5ACC"/>
    <w:rsid w:val="00AD078D"/>
    <w:rsid w:val="00AD6340"/>
    <w:rsid w:val="00AF0FDA"/>
    <w:rsid w:val="00B14D31"/>
    <w:rsid w:val="00B15A8D"/>
    <w:rsid w:val="00B21146"/>
    <w:rsid w:val="00B34FA4"/>
    <w:rsid w:val="00B43411"/>
    <w:rsid w:val="00B64A64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573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3C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C0ED2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735F1"/>
    <w:rsid w:val="00D80748"/>
    <w:rsid w:val="00D818C1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214"/>
    <w:rsid w:val="00E06CC4"/>
    <w:rsid w:val="00E35F0C"/>
    <w:rsid w:val="00E6264A"/>
    <w:rsid w:val="00E71B97"/>
    <w:rsid w:val="00E72066"/>
    <w:rsid w:val="00EA4399"/>
    <w:rsid w:val="00EB60AD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B2D1A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2DA9F"/>
  <w15:docId w15:val="{CF0828D6-02C4-4954-A3E9-46C1811D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43716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4"/>
    <w:uiPriority w:val="39"/>
    <w:rsid w:val="0064371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3"/>
    <w:uiPriority w:val="99"/>
    <w:unhideWhenUsed/>
    <w:rsid w:val="00437894"/>
    <w:rPr>
      <w:color w:val="0563C1" w:themeColor="hyperlink"/>
      <w:u w:val="single"/>
    </w:rPr>
  </w:style>
  <w:style w:type="character" w:styleId="af6">
    <w:name w:val="Unresolved Mention"/>
    <w:basedOn w:val="a3"/>
    <w:uiPriority w:val="99"/>
    <w:semiHidden/>
    <w:unhideWhenUsed/>
    <w:rsid w:val="00437894"/>
    <w:rPr>
      <w:color w:val="605E5C"/>
      <w:shd w:val="clear" w:color="auto" w:fill="E1DFDD"/>
    </w:rPr>
  </w:style>
  <w:style w:type="paragraph" w:styleId="af7">
    <w:name w:val="Normal (Web)"/>
    <w:basedOn w:val="a2"/>
    <w:uiPriority w:val="99"/>
    <w:semiHidden/>
    <w:unhideWhenUsed/>
    <w:rsid w:val="003770F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20</TotalTime>
  <Pages>1</Pages>
  <Words>8950</Words>
  <Characters>5103</Characters>
  <Application>Microsoft Office Word</Application>
  <DocSecurity>0</DocSecurity>
  <Lines>42</Lines>
  <Paragraphs>28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4</cp:revision>
  <dcterms:created xsi:type="dcterms:W3CDTF">2026-06-04T17:11:00Z</dcterms:created>
  <dcterms:modified xsi:type="dcterms:W3CDTF">2026-06-04T17:30:00Z</dcterms:modified>
</cp:coreProperties>
</file>