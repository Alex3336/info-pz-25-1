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2BD7" w14:textId="2729C2A4" w:rsidR="00CF0AC5" w:rsidRPr="00ED46A7" w:rsidRDefault="009C7450" w:rsidP="009C7450">
      <w:pPr>
        <w:pStyle w:val="ae"/>
        <w:rPr>
          <w:lang w:val="en-US"/>
        </w:rPr>
      </w:pPr>
      <w:r w:rsidRPr="003770FB">
        <w:t>Звіт про виконання практичної роботи №</w:t>
      </w:r>
      <w:r w:rsidR="00ED46A7">
        <w:rPr>
          <w:lang w:val="en-US"/>
        </w:rPr>
        <w:t>10</w:t>
      </w:r>
    </w:p>
    <w:p w14:paraId="6A1FA70D" w14:textId="7196768E" w:rsidR="009C7450" w:rsidRPr="003770FB" w:rsidRDefault="009C7450" w:rsidP="00906605">
      <w:pPr>
        <w:pStyle w:val="aa"/>
      </w:pPr>
      <w:r w:rsidRPr="003770FB">
        <w:t>Тема.</w:t>
      </w:r>
      <w:r w:rsidR="00906605" w:rsidRPr="003770FB">
        <w:rPr>
          <w:rFonts w:eastAsia="Calibri" w:cs="Times New Roman"/>
          <w:iCs w:val="0"/>
          <w:color w:val="auto"/>
          <w:spacing w:val="0"/>
          <w:szCs w:val="22"/>
        </w:rPr>
        <w:t> </w:t>
      </w:r>
      <w:r w:rsidR="00ED46A7" w:rsidRPr="00ED46A7">
        <w:t>Робота із csv-файлами засобами Python та модуля tkinter.</w:t>
      </w:r>
    </w:p>
    <w:p w14:paraId="5B5896A8" w14:textId="41DF2FE9" w:rsidR="009C7450" w:rsidRPr="003770FB" w:rsidRDefault="009C7450" w:rsidP="009C7450">
      <w:pPr>
        <w:pStyle w:val="aa"/>
      </w:pPr>
      <w:r w:rsidRPr="003770FB">
        <w:t>Мета</w:t>
      </w:r>
      <w:r w:rsidR="00496FF0" w:rsidRPr="003770FB">
        <w:t>.</w:t>
      </w:r>
      <w:r w:rsidR="00906605" w:rsidRPr="003770FB">
        <w:t> </w:t>
      </w:r>
      <w:r w:rsidR="00ED46A7" w:rsidRPr="00ED46A7">
        <w:t>Отримати практичні навички по роботі із csv-файлами.</w:t>
      </w:r>
    </w:p>
    <w:p w14:paraId="70988B50" w14:textId="77777777" w:rsidR="00496FF0" w:rsidRDefault="00496FF0" w:rsidP="007475D7">
      <w:pPr>
        <w:spacing w:before="360"/>
        <w:ind w:firstLine="0"/>
        <w:jc w:val="center"/>
        <w:rPr>
          <w:lang w:val="en-US"/>
        </w:rPr>
      </w:pPr>
      <w:r w:rsidRPr="003770FB">
        <w:t>Порядок виконання роботи</w:t>
      </w:r>
    </w:p>
    <w:p w14:paraId="63A5EE08" w14:textId="66A19021" w:rsidR="00ED46A7" w:rsidRPr="00ED46A7" w:rsidRDefault="00ED46A7" w:rsidP="00ED46A7">
      <w:pPr>
        <w:pStyle w:val="a"/>
        <w:rPr>
          <w:lang w:val="en-US"/>
        </w:rPr>
      </w:pPr>
      <w:r w:rsidRPr="00ED46A7">
        <w:rPr>
          <w:lang w:val="en-US"/>
        </w:rPr>
        <w:t>Створив python-файл pr_w_10_(Sharandak_F2-25-1).py</w:t>
      </w:r>
      <w:r>
        <w:t>.</w:t>
      </w:r>
    </w:p>
    <w:p w14:paraId="61F4F9EB" w14:textId="50B63D77" w:rsidR="00ED46A7" w:rsidRPr="00ED46A7" w:rsidRDefault="00ED46A7" w:rsidP="00ED46A7">
      <w:pPr>
        <w:pStyle w:val="a"/>
        <w:rPr>
          <w:lang w:val="en-US"/>
        </w:rPr>
      </w:pPr>
      <w:r w:rsidRPr="00ED46A7">
        <w:rPr>
          <w:lang w:val="en-US"/>
        </w:rPr>
        <w:t>Виконав імпорт модулів необхідних для розробки програми</w:t>
      </w:r>
      <w:r>
        <w:t>.</w:t>
      </w:r>
    </w:p>
    <w:p w14:paraId="10F8E59B" w14:textId="77777777" w:rsidR="00ED46A7" w:rsidRPr="00ED46A7" w:rsidRDefault="00ED46A7" w:rsidP="00ED46A7">
      <w:pPr>
        <w:pStyle w:val="a"/>
        <w:rPr>
          <w:lang w:val="en-US"/>
        </w:rPr>
      </w:pPr>
      <w:r w:rsidRPr="00ED46A7">
        <w:rPr>
          <w:lang w:val="en-US"/>
        </w:rPr>
        <w:t>Виконав налаштування конфігурації головного вікна програмного додатку:</w:t>
      </w:r>
    </w:p>
    <w:p w14:paraId="2684CC69" w14:textId="77777777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задав назву вікна;</w:t>
      </w:r>
    </w:p>
    <w:p w14:paraId="4FA2906A" w14:textId="33A91668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встановив розміри та позицію вікна;</w:t>
      </w:r>
    </w:p>
    <w:p w14:paraId="2A8B1C29" w14:textId="7994B9B8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заборонив зміну розмірів вікна;</w:t>
      </w:r>
    </w:p>
    <w:p w14:paraId="3F720DB2" w14:textId="45FE5CDE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налаштував кольорову схему інтерфейсу.</w:t>
      </w:r>
    </w:p>
    <w:p w14:paraId="1A5898EF" w14:textId="30B55219" w:rsidR="00ED46A7" w:rsidRPr="00ED46A7" w:rsidRDefault="00ED46A7" w:rsidP="00ED46A7">
      <w:pPr>
        <w:pStyle w:val="a"/>
        <w:rPr>
          <w:lang w:val="en-US"/>
        </w:rPr>
      </w:pPr>
      <w:r w:rsidRPr="00ED46A7">
        <w:rPr>
          <w:lang w:val="en-US"/>
        </w:rPr>
        <w:t>Розробив графічний інтерфейс програмного додатку:</w:t>
      </w:r>
    </w:p>
    <w:p w14:paraId="433C1EE8" w14:textId="77777777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дільницю відображення емблеми навчального закладу;</w:t>
      </w:r>
    </w:p>
    <w:p w14:paraId="747A79B4" w14:textId="19CF6FC5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дільницю введення прізвища, імені та по батькові;</w:t>
      </w:r>
    </w:p>
    <w:p w14:paraId="199BDCEA" w14:textId="78D74637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дільницю вибору дати народження;</w:t>
      </w:r>
    </w:p>
    <w:p w14:paraId="0B76AD7D" w14:textId="28172739" w:rsidR="00ED46A7" w:rsidRPr="00ED46A7" w:rsidRDefault="00ED46A7" w:rsidP="00ED46A7">
      <w:pPr>
        <w:pStyle w:val="a0"/>
        <w:rPr>
          <w:lang w:val="en-US"/>
        </w:rPr>
      </w:pPr>
      <w:r>
        <w:rPr>
          <w:lang w:val="ru-RU"/>
        </w:rPr>
        <w:t>д</w:t>
      </w:r>
      <w:r w:rsidRPr="00ED46A7">
        <w:rPr>
          <w:lang w:val="en-US"/>
        </w:rPr>
        <w:t>ільницю введення контактної інформації;</w:t>
      </w:r>
    </w:p>
    <w:p w14:paraId="62EA5BE4" w14:textId="44E976E2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дільницю вибору спеціальності, року вступу та номера групи;</w:t>
      </w:r>
    </w:p>
    <w:p w14:paraId="6DABEC8B" w14:textId="6B8B528C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кнопки обробки даних, очищення форми та відкриття файлу результатів.</w:t>
      </w:r>
    </w:p>
    <w:p w14:paraId="7B23CDBB" w14:textId="4A7C0252" w:rsidR="00ED46A7" w:rsidRPr="00ED46A7" w:rsidRDefault="00ED46A7" w:rsidP="00ED46A7">
      <w:pPr>
        <w:pStyle w:val="a"/>
        <w:rPr>
          <w:lang w:val="en-US"/>
        </w:rPr>
      </w:pPr>
      <w:r w:rsidRPr="00ED46A7">
        <w:rPr>
          <w:lang w:val="en-US"/>
        </w:rPr>
        <w:t>Реалізував функціонал програмного додатку:</w:t>
      </w:r>
    </w:p>
    <w:p w14:paraId="2896600B" w14:textId="11E4F8A0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визначив функцію center_window для центрування вікна на екрані;</w:t>
      </w:r>
    </w:p>
    <w:p w14:paraId="2BEF5712" w14:textId="08907BCB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визначив функцію calculate_age для обчислення віку студента;</w:t>
      </w:r>
    </w:p>
    <w:p w14:paraId="17EC158C" w14:textId="0B3CDF80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визначив функцію update_day_combo для автоматичного коригування кількості днів залежно від обраного місяця та року;</w:t>
      </w:r>
    </w:p>
    <w:p w14:paraId="570364B0" w14:textId="575B8851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визначив функцію clear_form для очищення форми введення даних;</w:t>
      </w:r>
    </w:p>
    <w:p w14:paraId="383AA30F" w14:textId="7D324DDA" w:rsidR="00ED46A7" w:rsidRPr="00ED46A7" w:rsidRDefault="00ED46A7" w:rsidP="00ED46A7">
      <w:pPr>
        <w:pStyle w:val="a0"/>
        <w:rPr>
          <w:lang w:val="en-US"/>
        </w:rPr>
      </w:pPr>
      <w:r>
        <w:rPr>
          <w:lang w:val="ru-RU"/>
        </w:rPr>
        <w:t>в</w:t>
      </w:r>
      <w:r w:rsidRPr="00ED46A7">
        <w:rPr>
          <w:lang w:val="en-US"/>
        </w:rPr>
        <w:t>изначив функцію process_data для обробки та збереження даних студента;</w:t>
      </w:r>
    </w:p>
    <w:p w14:paraId="3C8E383D" w14:textId="234D3BBC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lastRenderedPageBreak/>
        <w:t>визначив функцію open_excel_file для відкриття файлу збережених даних;</w:t>
      </w:r>
    </w:p>
    <w:p w14:paraId="37104212" w14:textId="508E3735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реалізував перевірку правильності введених даних;</w:t>
      </w:r>
    </w:p>
    <w:p w14:paraId="4993F992" w14:textId="4DFEC429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реалізував процедуру запису даних до файлу students_data.xlsx.</w:t>
      </w:r>
    </w:p>
    <w:p w14:paraId="3968D101" w14:textId="37711EFD" w:rsidR="00ED46A7" w:rsidRPr="00ED46A7" w:rsidRDefault="00ED46A7" w:rsidP="00ED46A7">
      <w:pPr>
        <w:pStyle w:val="a"/>
        <w:rPr>
          <w:lang w:val="en-US"/>
        </w:rPr>
      </w:pPr>
      <w:r w:rsidRPr="00ED46A7">
        <w:rPr>
          <w:lang w:val="en-US"/>
        </w:rPr>
        <w:t>Додав інформацію про розробника програмного додатку.</w:t>
      </w:r>
    </w:p>
    <w:p w14:paraId="584E8BE2" w14:textId="15AB4116" w:rsidR="00ED46A7" w:rsidRPr="00ED46A7" w:rsidRDefault="00ED46A7" w:rsidP="00ED46A7">
      <w:pPr>
        <w:pStyle w:val="a"/>
        <w:rPr>
          <w:lang w:val="en-US"/>
        </w:rPr>
      </w:pPr>
      <w:r w:rsidRPr="00ED46A7">
        <w:rPr>
          <w:lang w:val="en-US"/>
        </w:rPr>
        <w:t>Приступив до динамічного тестування програмного додатку:</w:t>
      </w:r>
    </w:p>
    <w:p w14:paraId="1D608C5B" w14:textId="77777777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перевірено коректність відображення графічного інтерфейсу користувача;</w:t>
      </w:r>
    </w:p>
    <w:p w14:paraId="1BF54B1D" w14:textId="66CCFAB6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перевірено працездатність введення особистих даних студента;</w:t>
      </w:r>
    </w:p>
    <w:p w14:paraId="2C4F5906" w14:textId="03A0FEFA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перевірено правильність визначення віку та статусу студента;</w:t>
      </w:r>
    </w:p>
    <w:p w14:paraId="7B170B93" w14:textId="22E2E328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перевірено працездатність запису даних до Excel-файлу;</w:t>
      </w:r>
    </w:p>
    <w:p w14:paraId="3E2402C9" w14:textId="7E9C6E3E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перевірено працездатність відкриття файлу збережених даних;</w:t>
      </w:r>
    </w:p>
    <w:p w14:paraId="3FDFA8EA" w14:textId="385A3BEC" w:rsidR="00ED46A7" w:rsidRPr="00ED46A7" w:rsidRDefault="00ED46A7" w:rsidP="00ED46A7">
      <w:pPr>
        <w:pStyle w:val="a0"/>
        <w:rPr>
          <w:lang w:val="en-US"/>
        </w:rPr>
      </w:pPr>
      <w:r w:rsidRPr="00ED46A7">
        <w:rPr>
          <w:lang w:val="en-US"/>
        </w:rPr>
        <w:t>перевірено працездатність очищення форми введення даних.</w:t>
      </w:r>
    </w:p>
    <w:p w14:paraId="05188880" w14:textId="25D3ED22" w:rsidR="00ED46A7" w:rsidRDefault="00ED46A7" w:rsidP="00ED46A7">
      <w:pPr>
        <w:rPr>
          <w:lang w:val="ru-RU"/>
        </w:rPr>
      </w:pPr>
      <w:r w:rsidRPr="00ED46A7">
        <w:t>Результат тестування програми на коректне відображення графічного інтерфейсу користувача наведено на рисунку 10.1.</w:t>
      </w:r>
    </w:p>
    <w:p w14:paraId="6D0D3D3A" w14:textId="5DDE3630" w:rsidR="00ED46A7" w:rsidRDefault="00ED46A7" w:rsidP="00ED46A7">
      <w:pPr>
        <w:pStyle w:val="ab"/>
        <w:rPr>
          <w:lang w:val="ru-RU"/>
        </w:rPr>
      </w:pPr>
      <w:r>
        <w:rPr>
          <w:noProof/>
        </w:rPr>
        <w:drawing>
          <wp:inline distT="0" distB="0" distL="0" distR="0" wp14:anchorId="4918144E" wp14:editId="341BA570">
            <wp:extent cx="6120130" cy="2665095"/>
            <wp:effectExtent l="0" t="0" r="0" b="1905"/>
            <wp:docPr id="111849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9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ED46A7">
        <w:rPr>
          <w:lang w:val="ru-RU"/>
        </w:rPr>
        <w:t>Рисунок 10.1 – Процедура заповнення даних</w:t>
      </w:r>
    </w:p>
    <w:p w14:paraId="7832251F" w14:textId="2FD23FB4" w:rsidR="00ED46A7" w:rsidRDefault="00ED46A7" w:rsidP="00ED46A7">
      <w:pPr>
        <w:rPr>
          <w:lang w:val="ru-RU"/>
        </w:rPr>
      </w:pPr>
      <w:r w:rsidRPr="00ED46A7">
        <w:t>Результат тестування програми на працездатність процедури повідомлення, щодо обробки особистих даних наведено на рисунку 10.2.</w:t>
      </w:r>
    </w:p>
    <w:p w14:paraId="3737283D" w14:textId="77777777" w:rsidR="00ED46A7" w:rsidRDefault="00ED46A7" w:rsidP="00ED46A7">
      <w:pPr>
        <w:rPr>
          <w:lang w:val="ru-RU"/>
        </w:rPr>
      </w:pPr>
    </w:p>
    <w:p w14:paraId="217A7554" w14:textId="27FA228C" w:rsidR="00ED46A7" w:rsidRPr="00D9796E" w:rsidRDefault="00ED46A7" w:rsidP="00ED46A7">
      <w:pPr>
        <w:pStyle w:val="ab"/>
        <w:rPr>
          <w:lang w:val="en-US"/>
        </w:rPr>
      </w:pPr>
      <w:r w:rsidRPr="00ED46A7">
        <w:rPr>
          <w:lang w:val="ru-RU"/>
        </w:rPr>
        <w:lastRenderedPageBreak/>
        <w:drawing>
          <wp:inline distT="0" distB="0" distL="0" distR="0" wp14:anchorId="612E84CD" wp14:editId="50A99825">
            <wp:extent cx="2838846" cy="1448002"/>
            <wp:effectExtent l="0" t="0" r="0" b="0"/>
            <wp:docPr id="1858404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4049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ED46A7">
        <w:rPr>
          <w:lang w:val="ru-RU"/>
        </w:rPr>
        <w:t>Рисунок 10.2 – Підтвердження обробки даних</w:t>
      </w:r>
    </w:p>
    <w:p w14:paraId="66D30CEF" w14:textId="44EB810D" w:rsidR="00ED46A7" w:rsidRDefault="00ED46A7" w:rsidP="00ED46A7">
      <w:pPr>
        <w:rPr>
          <w:lang w:val="en-US"/>
        </w:rPr>
      </w:pPr>
      <w:r w:rsidRPr="00ED46A7">
        <w:t>Результат тестування програми на працездатність процедури перегляду особистих даних наведено на рисунку 10.3</w:t>
      </w:r>
      <w:r>
        <w:rPr>
          <w:lang w:val="ru-RU"/>
        </w:rPr>
        <w:t>.</w:t>
      </w:r>
    </w:p>
    <w:p w14:paraId="43F64235" w14:textId="2EDBF881" w:rsidR="00D9796E" w:rsidRDefault="00D9796E" w:rsidP="00D9796E">
      <w:pPr>
        <w:pStyle w:val="ab"/>
        <w:rPr>
          <w:lang w:val="en-US"/>
        </w:rPr>
      </w:pPr>
      <w:r w:rsidRPr="00D9796E">
        <w:rPr>
          <w:lang w:val="en-US"/>
        </w:rPr>
        <w:drawing>
          <wp:inline distT="0" distB="0" distL="0" distR="0" wp14:anchorId="71D19C24" wp14:editId="581E24AB">
            <wp:extent cx="6120130" cy="1567180"/>
            <wp:effectExtent l="0" t="0" r="0" b="0"/>
            <wp:docPr id="1874097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971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D9796E">
        <w:rPr>
          <w:lang w:val="en-US"/>
        </w:rPr>
        <w:t>Рисунок 10.3 – Перегляд результату обробки даних</w:t>
      </w:r>
    </w:p>
    <w:p w14:paraId="72EDB66B" w14:textId="75853C13" w:rsidR="00D9796E" w:rsidRDefault="00D9796E" w:rsidP="00D9796E">
      <w:pPr>
        <w:jc w:val="center"/>
        <w:rPr>
          <w:lang w:val="en-US"/>
        </w:rPr>
      </w:pPr>
      <w:r w:rsidRPr="00D9796E">
        <w:rPr>
          <w:lang w:val="en-US"/>
        </w:rPr>
        <w:t>Код програми</w:t>
      </w:r>
    </w:p>
    <w:p w14:paraId="2079D0C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from tkinter import messagebox, ttk</w:t>
      </w:r>
    </w:p>
    <w:p w14:paraId="7C4A554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from calendar import monthrange</w:t>
      </w:r>
    </w:p>
    <w:p w14:paraId="4AB6647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from datetime import date</w:t>
      </w:r>
    </w:p>
    <w:p w14:paraId="5239748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from tkinter import *</w:t>
      </w:r>
    </w:p>
    <w:p w14:paraId="0137976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from PIL import Image, ImageTk</w:t>
      </w:r>
    </w:p>
    <w:p w14:paraId="4CB87E7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import urllib.request</w:t>
      </w:r>
    </w:p>
    <w:p w14:paraId="5CD8ADF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import openpyxl</w:t>
      </w:r>
    </w:p>
    <w:p w14:paraId="7F95CE8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from openpyxl.styles import Alignment</w:t>
      </w:r>
    </w:p>
    <w:p w14:paraId="3120813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import ctypes</w:t>
      </w:r>
    </w:p>
    <w:p w14:paraId="470AA83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import os</w:t>
      </w:r>
    </w:p>
    <w:p w14:paraId="7EE3785A" w14:textId="77777777" w:rsidR="00D9796E" w:rsidRPr="00D9796E" w:rsidRDefault="00D9796E" w:rsidP="00D9796E">
      <w:pPr>
        <w:pStyle w:val="af3"/>
        <w:rPr>
          <w:lang w:val="en-US"/>
        </w:rPr>
      </w:pPr>
    </w:p>
    <w:p w14:paraId="778D0E0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font_url = "https://github.com/google/fonts/raw/main/ufl/ubuntu/Ubuntu-Regular.ttf"</w:t>
      </w:r>
    </w:p>
    <w:p w14:paraId="795F193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font_filename = "Ubuntu-Regular.ttf"</w:t>
      </w:r>
    </w:p>
    <w:p w14:paraId="50569577" w14:textId="77777777" w:rsidR="00D9796E" w:rsidRPr="00D9796E" w:rsidRDefault="00D9796E" w:rsidP="00D9796E">
      <w:pPr>
        <w:pStyle w:val="af3"/>
        <w:rPr>
          <w:lang w:val="en-US"/>
        </w:rPr>
      </w:pPr>
    </w:p>
    <w:p w14:paraId="24B0CB4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root = Tk()</w:t>
      </w:r>
    </w:p>
    <w:p w14:paraId="2D731C7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root.withdraw()</w:t>
      </w:r>
    </w:p>
    <w:p w14:paraId="3418BC01" w14:textId="77777777" w:rsidR="00D9796E" w:rsidRPr="00D9796E" w:rsidRDefault="00D9796E" w:rsidP="00D9796E">
      <w:pPr>
        <w:pStyle w:val="af3"/>
        <w:rPr>
          <w:lang w:val="en-US"/>
        </w:rPr>
      </w:pPr>
    </w:p>
    <w:p w14:paraId="33F14EF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if not os.path.exists(font_filename):</w:t>
      </w:r>
    </w:p>
    <w:p w14:paraId="4B6F93C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messagebox.askyesno(</w:t>
      </w:r>
    </w:p>
    <w:p w14:paraId="128513A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"Завантаження шрифту",</w:t>
      </w:r>
    </w:p>
    <w:p w14:paraId="164FF01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"Шрифт 'Ubuntu' не знайдено. Бажаєте завантажити його для кращого вигляду програми?",</w:t>
      </w:r>
    </w:p>
    <w:p w14:paraId="13BB91C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):</w:t>
      </w:r>
    </w:p>
    <w:p w14:paraId="1DD55CB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try:</w:t>
      </w:r>
    </w:p>
    <w:p w14:paraId="1D517F0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 xml:space="preserve">            print("Завантаження шрифту Ubuntu...")</w:t>
      </w:r>
    </w:p>
    <w:p w14:paraId="5A8377D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urllib.request.urlretrieve(font_url, font_filename)</w:t>
      </w:r>
    </w:p>
    <w:p w14:paraId="0098C7A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print("Завантаження завершено.")</w:t>
      </w:r>
    </w:p>
    <w:p w14:paraId="002FF7A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except Exception as e:</w:t>
      </w:r>
    </w:p>
    <w:p w14:paraId="4B3CC56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print(f"Помилка завантаження шрифту: {e}")</w:t>
      </w:r>
    </w:p>
    <w:p w14:paraId="756D7F1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else:</w:t>
      </w:r>
    </w:p>
    <w:p w14:paraId="04B200D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print(</w:t>
      </w:r>
    </w:p>
    <w:p w14:paraId="3BD7A78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"Користувач відмовився від завантаження. Використовується системний шрифт."</w:t>
      </w:r>
    </w:p>
    <w:p w14:paraId="5B41C07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)</w:t>
      </w:r>
    </w:p>
    <w:p w14:paraId="0480EBA6" w14:textId="77777777" w:rsidR="00D9796E" w:rsidRPr="00D9796E" w:rsidRDefault="00D9796E" w:rsidP="00D9796E">
      <w:pPr>
        <w:pStyle w:val="af3"/>
        <w:rPr>
          <w:lang w:val="en-US"/>
        </w:rPr>
      </w:pPr>
    </w:p>
    <w:p w14:paraId="60DCFA0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if os.name == "nt" and os.path.exists(font_filename):</w:t>
      </w:r>
    </w:p>
    <w:p w14:paraId="187187C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ctypes.windll.gdi32.AddFontResourceExW(font_filename, 0x10, 0)</w:t>
      </w:r>
    </w:p>
    <w:p w14:paraId="5672F34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myappid = "mycompany.myproduct.subproduct.version"</w:t>
      </w:r>
    </w:p>
    <w:p w14:paraId="12EC9D2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ctypes.windll.shell32.SetCurrentProcessExplicitAppUserModelID(myappid)</w:t>
      </w:r>
    </w:p>
    <w:p w14:paraId="1A5696C6" w14:textId="77777777" w:rsidR="00D9796E" w:rsidRPr="00D9796E" w:rsidRDefault="00D9796E" w:rsidP="00D9796E">
      <w:pPr>
        <w:pStyle w:val="af3"/>
        <w:rPr>
          <w:lang w:val="en-US"/>
        </w:rPr>
      </w:pPr>
    </w:p>
    <w:p w14:paraId="06E2F21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root.deiconify()</w:t>
      </w:r>
    </w:p>
    <w:p w14:paraId="4B6E0CC2" w14:textId="77777777" w:rsidR="00D9796E" w:rsidRPr="00D9796E" w:rsidRDefault="00D9796E" w:rsidP="00D9796E">
      <w:pPr>
        <w:pStyle w:val="af3"/>
        <w:rPr>
          <w:lang w:val="en-US"/>
        </w:rPr>
      </w:pPr>
    </w:p>
    <w:p w14:paraId="57EC555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font_family = "Ubuntu" if os.path.exists(font_filename) else "Arial"</w:t>
      </w:r>
    </w:p>
    <w:p w14:paraId="20934699" w14:textId="77777777" w:rsidR="00D9796E" w:rsidRPr="00D9796E" w:rsidRDefault="00D9796E" w:rsidP="00D9796E">
      <w:pPr>
        <w:pStyle w:val="af3"/>
        <w:rPr>
          <w:lang w:val="en-US"/>
        </w:rPr>
      </w:pPr>
    </w:p>
    <w:p w14:paraId="4D081A7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BG_COLOR = "#1f262b"</w:t>
      </w:r>
    </w:p>
    <w:p w14:paraId="4AEB707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ACCENT_COLOR = "#4a90e2"</w:t>
      </w:r>
    </w:p>
    <w:p w14:paraId="4546520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BTN_COLOR = "#4C4281"</w:t>
      </w:r>
    </w:p>
    <w:p w14:paraId="35C5DDB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TEXT_COLOR = "#f4f4f4"</w:t>
      </w:r>
    </w:p>
    <w:p w14:paraId="02D7830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ERROR_COLOR = "#ff6b6b"</w:t>
      </w:r>
    </w:p>
    <w:p w14:paraId="20CAA3A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FONT_MAIN = (font_family, 10)</w:t>
      </w:r>
    </w:p>
    <w:p w14:paraId="18F5C83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FONT_BOLD = (font_family, 10, "bold")</w:t>
      </w:r>
    </w:p>
    <w:p w14:paraId="280DCDF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FONT_SMALL = (font_family, 8)</w:t>
      </w:r>
    </w:p>
    <w:p w14:paraId="34A2CE6D" w14:textId="77777777" w:rsidR="00D9796E" w:rsidRPr="00D9796E" w:rsidRDefault="00D9796E" w:rsidP="00D9796E">
      <w:pPr>
        <w:pStyle w:val="af3"/>
        <w:rPr>
          <w:lang w:val="en-US"/>
        </w:rPr>
      </w:pPr>
    </w:p>
    <w:p w14:paraId="64D5FBB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MONTHS = [</w:t>
      </w:r>
    </w:p>
    <w:p w14:paraId="0025BC2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"січень",</w:t>
      </w:r>
    </w:p>
    <w:p w14:paraId="42B0BC0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"лютий",</w:t>
      </w:r>
    </w:p>
    <w:p w14:paraId="112A1C6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"березень",</w:t>
      </w:r>
    </w:p>
    <w:p w14:paraId="17917F8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"квітень",</w:t>
      </w:r>
    </w:p>
    <w:p w14:paraId="43D72B0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"травень",</w:t>
      </w:r>
    </w:p>
    <w:p w14:paraId="309A671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"червень",</w:t>
      </w:r>
    </w:p>
    <w:p w14:paraId="2E72868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"липень",</w:t>
      </w:r>
    </w:p>
    <w:p w14:paraId="7A9F84F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"серпень",</w:t>
      </w:r>
    </w:p>
    <w:p w14:paraId="54BDD49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"вересень",</w:t>
      </w:r>
    </w:p>
    <w:p w14:paraId="1191C0A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"жовтень",</w:t>
      </w:r>
    </w:p>
    <w:p w14:paraId="1F97D28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"листопад",</w:t>
      </w:r>
    </w:p>
    <w:p w14:paraId="1E74706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"грудень",</w:t>
      </w:r>
    </w:p>
    <w:p w14:paraId="7409778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]</w:t>
      </w:r>
    </w:p>
    <w:p w14:paraId="2A3AB0BC" w14:textId="77777777" w:rsidR="00D9796E" w:rsidRPr="00D9796E" w:rsidRDefault="00D9796E" w:rsidP="00D9796E">
      <w:pPr>
        <w:pStyle w:val="af3"/>
        <w:rPr>
          <w:lang w:val="en-US"/>
        </w:rPr>
      </w:pPr>
    </w:p>
    <w:p w14:paraId="289AF58A" w14:textId="77777777" w:rsidR="00D9796E" w:rsidRPr="00D9796E" w:rsidRDefault="00D9796E" w:rsidP="00D9796E">
      <w:pPr>
        <w:pStyle w:val="af3"/>
        <w:rPr>
          <w:lang w:val="en-US"/>
        </w:rPr>
      </w:pPr>
    </w:p>
    <w:p w14:paraId="5BCA6F6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center_window(window, width, height):</w:t>
      </w:r>
    </w:p>
    <w:p w14:paraId="0021563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screen_width = window.winfo_screenwidth()</w:t>
      </w:r>
    </w:p>
    <w:p w14:paraId="19F5E0A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screen_height = window.winfo_screenheight()</w:t>
      </w:r>
    </w:p>
    <w:p w14:paraId="08B89B5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x = int(screen_width / 2 - width / 2)</w:t>
      </w:r>
    </w:p>
    <w:p w14:paraId="2D2B7E8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y = int(screen_height / 2 - height / 2)</w:t>
      </w:r>
    </w:p>
    <w:p w14:paraId="78A1AFA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window.geometry(f"{width}x{height}+{x}+{y}")</w:t>
      </w:r>
    </w:p>
    <w:p w14:paraId="6DDB9471" w14:textId="77777777" w:rsidR="00D9796E" w:rsidRPr="00D9796E" w:rsidRDefault="00D9796E" w:rsidP="00D9796E">
      <w:pPr>
        <w:pStyle w:val="af3"/>
        <w:rPr>
          <w:lang w:val="en-US"/>
        </w:rPr>
      </w:pPr>
    </w:p>
    <w:p w14:paraId="1BDAB50E" w14:textId="77777777" w:rsidR="00D9796E" w:rsidRPr="00D9796E" w:rsidRDefault="00D9796E" w:rsidP="00D9796E">
      <w:pPr>
        <w:pStyle w:val="af3"/>
        <w:rPr>
          <w:lang w:val="en-US"/>
        </w:rPr>
      </w:pPr>
    </w:p>
    <w:p w14:paraId="3060934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calculate_age(birthday):</w:t>
      </w:r>
    </w:p>
    <w:p w14:paraId="03FE152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today = date.today()</w:t>
      </w:r>
    </w:p>
    <w:p w14:paraId="457E72A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age = today.year - birthday.year</w:t>
      </w:r>
    </w:p>
    <w:p w14:paraId="1F004ED3" w14:textId="77777777" w:rsidR="00D9796E" w:rsidRPr="00D9796E" w:rsidRDefault="00D9796E" w:rsidP="00D9796E">
      <w:pPr>
        <w:pStyle w:val="af3"/>
        <w:rPr>
          <w:lang w:val="en-US"/>
        </w:rPr>
      </w:pPr>
    </w:p>
    <w:p w14:paraId="69DCC14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(today.month, today.day) &lt; (birthday.month, birthday.day):</w:t>
      </w:r>
    </w:p>
    <w:p w14:paraId="54F0A03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age -= 1</w:t>
      </w:r>
    </w:p>
    <w:p w14:paraId="2E3EE70C" w14:textId="77777777" w:rsidR="00D9796E" w:rsidRPr="00D9796E" w:rsidRDefault="00D9796E" w:rsidP="00D9796E">
      <w:pPr>
        <w:pStyle w:val="af3"/>
        <w:rPr>
          <w:lang w:val="en-US"/>
        </w:rPr>
      </w:pPr>
    </w:p>
    <w:p w14:paraId="3E32906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return age</w:t>
      </w:r>
    </w:p>
    <w:p w14:paraId="34D9849F" w14:textId="77777777" w:rsidR="00D9796E" w:rsidRPr="00D9796E" w:rsidRDefault="00D9796E" w:rsidP="00D9796E">
      <w:pPr>
        <w:pStyle w:val="af3"/>
        <w:rPr>
          <w:lang w:val="en-US"/>
        </w:rPr>
      </w:pPr>
    </w:p>
    <w:p w14:paraId="17C1A81F" w14:textId="77777777" w:rsidR="00D9796E" w:rsidRPr="00D9796E" w:rsidRDefault="00D9796E" w:rsidP="00D9796E">
      <w:pPr>
        <w:pStyle w:val="af3"/>
        <w:rPr>
          <w:lang w:val="en-US"/>
        </w:rPr>
      </w:pPr>
    </w:p>
    <w:p w14:paraId="7B5B775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>def get_birth_date():</w:t>
      </w:r>
    </w:p>
    <w:p w14:paraId="7EFF1D4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day = int(day_combo.get())</w:t>
      </w:r>
    </w:p>
    <w:p w14:paraId="1C12F54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month = get_selected_month()</w:t>
      </w:r>
    </w:p>
    <w:p w14:paraId="1E57649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year = int(year_combo.get())</w:t>
      </w:r>
    </w:p>
    <w:p w14:paraId="19BB454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return date(year, month, day)</w:t>
      </w:r>
    </w:p>
    <w:p w14:paraId="405EA79D" w14:textId="77777777" w:rsidR="00D9796E" w:rsidRPr="00D9796E" w:rsidRDefault="00D9796E" w:rsidP="00D9796E">
      <w:pPr>
        <w:pStyle w:val="af3"/>
        <w:rPr>
          <w:lang w:val="en-US"/>
        </w:rPr>
      </w:pPr>
    </w:p>
    <w:p w14:paraId="0A51098E" w14:textId="77777777" w:rsidR="00D9796E" w:rsidRPr="00D9796E" w:rsidRDefault="00D9796E" w:rsidP="00D9796E">
      <w:pPr>
        <w:pStyle w:val="af3"/>
        <w:rPr>
          <w:lang w:val="en-US"/>
        </w:rPr>
      </w:pPr>
    </w:p>
    <w:p w14:paraId="61E8460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get_selected_month():</w:t>
      </w:r>
    </w:p>
    <w:p w14:paraId="26D46D2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return MONTHS.index(month_combo.get()) + 1</w:t>
      </w:r>
    </w:p>
    <w:p w14:paraId="3E6BC0B1" w14:textId="77777777" w:rsidR="00D9796E" w:rsidRPr="00D9796E" w:rsidRDefault="00D9796E" w:rsidP="00D9796E">
      <w:pPr>
        <w:pStyle w:val="af3"/>
        <w:rPr>
          <w:lang w:val="en-US"/>
        </w:rPr>
      </w:pPr>
    </w:p>
    <w:p w14:paraId="46CC0C22" w14:textId="77777777" w:rsidR="00D9796E" w:rsidRPr="00D9796E" w:rsidRDefault="00D9796E" w:rsidP="00D9796E">
      <w:pPr>
        <w:pStyle w:val="af3"/>
        <w:rPr>
          <w:lang w:val="en-US"/>
        </w:rPr>
      </w:pPr>
    </w:p>
    <w:p w14:paraId="1CFA594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update_day_combo(event=None):</w:t>
      </w:r>
    </w:p>
    <w:p w14:paraId="4B3FEC5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not month_combo.get() or not year_combo.get():</w:t>
      </w:r>
    </w:p>
    <w:p w14:paraId="6E5A562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return</w:t>
      </w:r>
    </w:p>
    <w:p w14:paraId="1AA86892" w14:textId="77777777" w:rsidR="00D9796E" w:rsidRPr="00D9796E" w:rsidRDefault="00D9796E" w:rsidP="00D9796E">
      <w:pPr>
        <w:pStyle w:val="af3"/>
        <w:rPr>
          <w:lang w:val="en-US"/>
        </w:rPr>
      </w:pPr>
    </w:p>
    <w:p w14:paraId="49C05E5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selected_day = day_combo.get()</w:t>
      </w:r>
    </w:p>
    <w:p w14:paraId="73EF028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year = int(year_combo.get())</w:t>
      </w:r>
    </w:p>
    <w:p w14:paraId="334091E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month = get_selected_month()</w:t>
      </w:r>
    </w:p>
    <w:p w14:paraId="4F29AF1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days_count = monthrange(year, month)[1]</w:t>
      </w:r>
    </w:p>
    <w:p w14:paraId="0D30033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day_values = [str(day) for day in range(1, days_count + 1)]</w:t>
      </w:r>
    </w:p>
    <w:p w14:paraId="05F73ADB" w14:textId="77777777" w:rsidR="00D9796E" w:rsidRPr="00D9796E" w:rsidRDefault="00D9796E" w:rsidP="00D9796E">
      <w:pPr>
        <w:pStyle w:val="af3"/>
        <w:rPr>
          <w:lang w:val="en-US"/>
        </w:rPr>
      </w:pPr>
    </w:p>
    <w:p w14:paraId="7899A50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day_combo.config(values=day_values)</w:t>
      </w:r>
    </w:p>
    <w:p w14:paraId="395D8DC2" w14:textId="77777777" w:rsidR="00D9796E" w:rsidRPr="00D9796E" w:rsidRDefault="00D9796E" w:rsidP="00D9796E">
      <w:pPr>
        <w:pStyle w:val="af3"/>
        <w:rPr>
          <w:lang w:val="en-US"/>
        </w:rPr>
      </w:pPr>
    </w:p>
    <w:p w14:paraId="5514219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selected_day and int(selected_day) &lt;= days_count:</w:t>
      </w:r>
    </w:p>
    <w:p w14:paraId="0058AC9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day_combo.set(selected_day)</w:t>
      </w:r>
    </w:p>
    <w:p w14:paraId="64E0F7F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else:</w:t>
      </w:r>
    </w:p>
    <w:p w14:paraId="2594940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day_combo.set(str(days_count))</w:t>
      </w:r>
    </w:p>
    <w:p w14:paraId="50005AC3" w14:textId="77777777" w:rsidR="00D9796E" w:rsidRPr="00D9796E" w:rsidRDefault="00D9796E" w:rsidP="00D9796E">
      <w:pPr>
        <w:pStyle w:val="af3"/>
        <w:rPr>
          <w:lang w:val="en-US"/>
        </w:rPr>
      </w:pPr>
    </w:p>
    <w:p w14:paraId="38A6D2D7" w14:textId="77777777" w:rsidR="00D9796E" w:rsidRPr="00D9796E" w:rsidRDefault="00D9796E" w:rsidP="00D9796E">
      <w:pPr>
        <w:pStyle w:val="af3"/>
        <w:rPr>
          <w:lang w:val="en-US"/>
        </w:rPr>
      </w:pPr>
    </w:p>
    <w:p w14:paraId="72F3607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reset_date_combos():</w:t>
      </w:r>
    </w:p>
    <w:p w14:paraId="7DC79CD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today = date.today()</w:t>
      </w:r>
    </w:p>
    <w:p w14:paraId="6DD8397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month_combo.current(today.month - 1)</w:t>
      </w:r>
    </w:p>
    <w:p w14:paraId="1B21A35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year_combo.set(str(today.year))</w:t>
      </w:r>
    </w:p>
    <w:p w14:paraId="7482EB2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update_day_combo()</w:t>
      </w:r>
    </w:p>
    <w:p w14:paraId="5D83649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days_count = monthrange(int(year_combo.get()), get_selected_month())[1]</w:t>
      </w:r>
    </w:p>
    <w:p w14:paraId="14B7152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day_combo.current(min(today.day, days_count) - 1)</w:t>
      </w:r>
    </w:p>
    <w:p w14:paraId="4EB25AC5" w14:textId="77777777" w:rsidR="00D9796E" w:rsidRPr="00D9796E" w:rsidRDefault="00D9796E" w:rsidP="00D9796E">
      <w:pPr>
        <w:pStyle w:val="af3"/>
        <w:rPr>
          <w:lang w:val="en-US"/>
        </w:rPr>
      </w:pPr>
    </w:p>
    <w:p w14:paraId="2B5111DB" w14:textId="77777777" w:rsidR="00D9796E" w:rsidRPr="00D9796E" w:rsidRDefault="00D9796E" w:rsidP="00D9796E">
      <w:pPr>
        <w:pStyle w:val="af3"/>
        <w:rPr>
          <w:lang w:val="en-US"/>
        </w:rPr>
      </w:pPr>
    </w:p>
    <w:p w14:paraId="6026D3A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capitalize_entry(entry):</w:t>
      </w:r>
    </w:p>
    <w:p w14:paraId="4C937AE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value = entry.get().strip()</w:t>
      </w:r>
    </w:p>
    <w:p w14:paraId="50DDB3D9" w14:textId="77777777" w:rsidR="00D9796E" w:rsidRPr="00D9796E" w:rsidRDefault="00D9796E" w:rsidP="00D9796E">
      <w:pPr>
        <w:pStyle w:val="af3"/>
        <w:rPr>
          <w:lang w:val="en-US"/>
        </w:rPr>
      </w:pPr>
    </w:p>
    <w:p w14:paraId="644968D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value:</w:t>
      </w:r>
    </w:p>
    <w:p w14:paraId="6F4703B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value = value[0].upper() + value[1:]</w:t>
      </w:r>
    </w:p>
    <w:p w14:paraId="1266BC5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entry.delete(0, END)</w:t>
      </w:r>
    </w:p>
    <w:p w14:paraId="0A53C08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entry.insert(0, value)</w:t>
      </w:r>
    </w:p>
    <w:p w14:paraId="4A0EB97D" w14:textId="77777777" w:rsidR="00D9796E" w:rsidRPr="00D9796E" w:rsidRDefault="00D9796E" w:rsidP="00D9796E">
      <w:pPr>
        <w:pStyle w:val="af3"/>
        <w:rPr>
          <w:lang w:val="en-US"/>
        </w:rPr>
      </w:pPr>
    </w:p>
    <w:p w14:paraId="31EEC93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return value</w:t>
      </w:r>
    </w:p>
    <w:p w14:paraId="30A98CBC" w14:textId="77777777" w:rsidR="00D9796E" w:rsidRPr="00D9796E" w:rsidRDefault="00D9796E" w:rsidP="00D9796E">
      <w:pPr>
        <w:pStyle w:val="af3"/>
        <w:rPr>
          <w:lang w:val="en-US"/>
        </w:rPr>
      </w:pPr>
    </w:p>
    <w:p w14:paraId="7388CEA7" w14:textId="77777777" w:rsidR="00D9796E" w:rsidRPr="00D9796E" w:rsidRDefault="00D9796E" w:rsidP="00D9796E">
      <w:pPr>
        <w:pStyle w:val="af3"/>
        <w:rPr>
          <w:lang w:val="en-US"/>
        </w:rPr>
      </w:pPr>
    </w:p>
    <w:p w14:paraId="626CCC0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focus_next_entry(current, next_widget, capitalize=False):</w:t>
      </w:r>
    </w:p>
    <w:p w14:paraId="02DB65F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capitalize and isinstance(current, Entry):</w:t>
      </w:r>
    </w:p>
    <w:p w14:paraId="35E2494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capitalize_entry(current)</w:t>
      </w:r>
    </w:p>
    <w:p w14:paraId="45231A1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next_widget.focus_set()</w:t>
      </w:r>
    </w:p>
    <w:p w14:paraId="6EADC72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hasattr(next_widget, "icursor"):</w:t>
      </w:r>
    </w:p>
    <w:p w14:paraId="1BBD8C8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next_widget.icursor(END)</w:t>
      </w:r>
    </w:p>
    <w:p w14:paraId="51C569A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return "break"</w:t>
      </w:r>
    </w:p>
    <w:p w14:paraId="1D738F4D" w14:textId="77777777" w:rsidR="00D9796E" w:rsidRPr="00D9796E" w:rsidRDefault="00D9796E" w:rsidP="00D9796E">
      <w:pPr>
        <w:pStyle w:val="af3"/>
        <w:rPr>
          <w:lang w:val="en-US"/>
        </w:rPr>
      </w:pPr>
    </w:p>
    <w:p w14:paraId="754D5011" w14:textId="77777777" w:rsidR="00D9796E" w:rsidRPr="00D9796E" w:rsidRDefault="00D9796E" w:rsidP="00D9796E">
      <w:pPr>
        <w:pStyle w:val="af3"/>
        <w:rPr>
          <w:lang w:val="en-US"/>
        </w:rPr>
      </w:pPr>
    </w:p>
    <w:p w14:paraId="320586E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clear_form():</w:t>
      </w:r>
    </w:p>
    <w:p w14:paraId="19140C0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surname_entry.delete(0, END)</w:t>
      </w:r>
    </w:p>
    <w:p w14:paraId="311E3B6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name_entry.delete(0, END)</w:t>
      </w:r>
    </w:p>
    <w:p w14:paraId="6FDA274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patronymic_entry.delete(0, END)</w:t>
      </w:r>
    </w:p>
    <w:p w14:paraId="1F228DF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reset_date_combos()</w:t>
      </w:r>
    </w:p>
    <w:p w14:paraId="0BADF4A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 xml:space="preserve">    speciality_combo.set("Оберіть...")</w:t>
      </w:r>
    </w:p>
    <w:p w14:paraId="2B8FB16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admission_combo.set("Оберіть...")</w:t>
      </w:r>
    </w:p>
    <w:p w14:paraId="4295136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parallel_combo.set("Оберіть...")</w:t>
      </w:r>
    </w:p>
    <w:p w14:paraId="6C17557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surname_entry.focus_set()</w:t>
      </w:r>
    </w:p>
    <w:p w14:paraId="56360B98" w14:textId="77777777" w:rsidR="00D9796E" w:rsidRPr="00D9796E" w:rsidRDefault="00D9796E" w:rsidP="00D9796E">
      <w:pPr>
        <w:pStyle w:val="af3"/>
        <w:rPr>
          <w:lang w:val="en-US"/>
        </w:rPr>
      </w:pPr>
    </w:p>
    <w:p w14:paraId="7267B8EE" w14:textId="77777777" w:rsidR="00D9796E" w:rsidRPr="00D9796E" w:rsidRDefault="00D9796E" w:rsidP="00D9796E">
      <w:pPr>
        <w:pStyle w:val="af3"/>
        <w:rPr>
          <w:lang w:val="en-US"/>
        </w:rPr>
      </w:pPr>
    </w:p>
    <w:p w14:paraId="102E863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process_data():</w:t>
      </w:r>
    </w:p>
    <w:p w14:paraId="63DE9F8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surname = capitalize_entry(surname_entry)</w:t>
      </w:r>
    </w:p>
    <w:p w14:paraId="6E99D6F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name = capitalize_entry(name_entry)</w:t>
      </w:r>
    </w:p>
    <w:p w14:paraId="1ED8263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patronymic = capitalize_entry(patronymic_entry)</w:t>
      </w:r>
    </w:p>
    <w:p w14:paraId="653F8C4F" w14:textId="77777777" w:rsidR="00D9796E" w:rsidRPr="00D9796E" w:rsidRDefault="00D9796E" w:rsidP="00D9796E">
      <w:pPr>
        <w:pStyle w:val="af3"/>
        <w:rPr>
          <w:lang w:val="en-US"/>
        </w:rPr>
      </w:pPr>
    </w:p>
    <w:p w14:paraId="51F69B9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spec = speciality_combo.get()</w:t>
      </w:r>
    </w:p>
    <w:p w14:paraId="7CBC21C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adm = admission_combo.get()</w:t>
      </w:r>
    </w:p>
    <w:p w14:paraId="5869EB3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group_num = parallel_combo.get()</w:t>
      </w:r>
    </w:p>
    <w:p w14:paraId="7272C333" w14:textId="77777777" w:rsidR="00D9796E" w:rsidRPr="00D9796E" w:rsidRDefault="00D9796E" w:rsidP="00D9796E">
      <w:pPr>
        <w:pStyle w:val="af3"/>
        <w:rPr>
          <w:lang w:val="en-US"/>
        </w:rPr>
      </w:pPr>
    </w:p>
    <w:p w14:paraId="37B76A4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any(v == "Оберіть..." for v in (spec, adm, group_num)) or not all(</w:t>
      </w:r>
    </w:p>
    <w:p w14:paraId="1274C4E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[surname, name, patronymic]</w:t>
      </w:r>
    </w:p>
    <w:p w14:paraId="24B220E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):</w:t>
      </w:r>
    </w:p>
    <w:p w14:paraId="60A592C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messagebox.showwarning(</w:t>
      </w:r>
    </w:p>
    <w:p w14:paraId="4AFD2AC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"Увага", "Будь ласка, заповніть всі поля ПІБ та оберіть параметри групи!"</w:t>
      </w:r>
    </w:p>
    <w:p w14:paraId="6D5F9EA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)</w:t>
      </w:r>
    </w:p>
    <w:p w14:paraId="0856AF5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return</w:t>
      </w:r>
    </w:p>
    <w:p w14:paraId="00912620" w14:textId="77777777" w:rsidR="00D9796E" w:rsidRPr="00D9796E" w:rsidRDefault="00D9796E" w:rsidP="00D9796E">
      <w:pPr>
        <w:pStyle w:val="af3"/>
        <w:rPr>
          <w:lang w:val="en-US"/>
        </w:rPr>
      </w:pPr>
    </w:p>
    <w:p w14:paraId="5B704FB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try:</w:t>
      </w:r>
    </w:p>
    <w:p w14:paraId="7EAF4B9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birthday = get_birth_date()</w:t>
      </w:r>
    </w:p>
    <w:p w14:paraId="25F3CDE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age = calculate_age(birthday)</w:t>
      </w:r>
    </w:p>
    <w:p w14:paraId="152FD07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except ValueError:</w:t>
      </w:r>
    </w:p>
    <w:p w14:paraId="665E51F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messagebox.showerror("Помилка", "Вибрана дата не є коректною!")</w:t>
      </w:r>
    </w:p>
    <w:p w14:paraId="4B7BECB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return</w:t>
      </w:r>
    </w:p>
    <w:p w14:paraId="6C34FCD9" w14:textId="77777777" w:rsidR="00D9796E" w:rsidRPr="00D9796E" w:rsidRDefault="00D9796E" w:rsidP="00D9796E">
      <w:pPr>
        <w:pStyle w:val="af3"/>
        <w:rPr>
          <w:lang w:val="en-US"/>
        </w:rPr>
      </w:pPr>
    </w:p>
    <w:p w14:paraId="47D4FEE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status = "Повнолітній" if age &gt;= 18 else "Неповнолітній"</w:t>
      </w:r>
    </w:p>
    <w:p w14:paraId="5143B750" w14:textId="77777777" w:rsidR="00D9796E" w:rsidRPr="00D9796E" w:rsidRDefault="00D9796E" w:rsidP="00D9796E">
      <w:pPr>
        <w:pStyle w:val="af3"/>
        <w:rPr>
          <w:lang w:val="en-US"/>
        </w:rPr>
      </w:pPr>
    </w:p>
    <w:p w14:paraId="2DDC584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record = {</w:t>
      </w:r>
    </w:p>
    <w:p w14:paraId="7933319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"Прізвище": surname,</w:t>
      </w:r>
    </w:p>
    <w:p w14:paraId="3C028EF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"Ім'я": name,</w:t>
      </w:r>
    </w:p>
    <w:p w14:paraId="4932EE7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"По батькові": patronymic,</w:t>
      </w:r>
    </w:p>
    <w:p w14:paraId="41F45F6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"Спеціальність": spec,</w:t>
      </w:r>
    </w:p>
    <w:p w14:paraId="56FC76B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"Рік вступу": adm,</w:t>
      </w:r>
    </w:p>
    <w:p w14:paraId="2E62255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"Група": group_num,</w:t>
      </w:r>
    </w:p>
    <w:p w14:paraId="063F479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"Дата народження": birthday.strftime("%d.%m.%Y"),</w:t>
      </w:r>
    </w:p>
    <w:p w14:paraId="44A9015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"Вік": age,</w:t>
      </w:r>
    </w:p>
    <w:p w14:paraId="22A4DF3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"Статус": status,</w:t>
      </w:r>
    </w:p>
    <w:p w14:paraId="2A130EF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"Телефон": phone_entry.get().strip(),</w:t>
      </w:r>
    </w:p>
    <w:p w14:paraId="38316A4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"Email": email_entry.get().strip(),</w:t>
      </w:r>
    </w:p>
    <w:p w14:paraId="5AC7E6A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}</w:t>
      </w:r>
    </w:p>
    <w:p w14:paraId="41E7CCD0" w14:textId="77777777" w:rsidR="00D9796E" w:rsidRPr="00D9796E" w:rsidRDefault="00D9796E" w:rsidP="00D9796E">
      <w:pPr>
        <w:pStyle w:val="af3"/>
        <w:rPr>
          <w:lang w:val="en-US"/>
        </w:rPr>
      </w:pPr>
    </w:p>
    <w:p w14:paraId="74A919F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filename = "students_data.xlsx"</w:t>
      </w:r>
    </w:p>
    <w:p w14:paraId="1656AAE5" w14:textId="77777777" w:rsidR="00D9796E" w:rsidRPr="00D9796E" w:rsidRDefault="00D9796E" w:rsidP="00D9796E">
      <w:pPr>
        <w:pStyle w:val="af3"/>
        <w:rPr>
          <w:lang w:val="en-US"/>
        </w:rPr>
      </w:pPr>
    </w:p>
    <w:p w14:paraId="15E6DEA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try:</w:t>
      </w:r>
    </w:p>
    <w:p w14:paraId="54F8366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if os.path.exists(filename):</w:t>
      </w:r>
    </w:p>
    <w:p w14:paraId="514C252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workbook = openpyxl.load_workbook(filename)</w:t>
      </w:r>
    </w:p>
    <w:p w14:paraId="7139F5D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students_sheet = workbook.active</w:t>
      </w:r>
    </w:p>
    <w:p w14:paraId="5798836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else:</w:t>
      </w:r>
    </w:p>
    <w:p w14:paraId="10F5177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workbook = openpyxl.Workbook()</w:t>
      </w:r>
    </w:p>
    <w:p w14:paraId="2591703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students_sheet = workbook.active</w:t>
      </w:r>
    </w:p>
    <w:p w14:paraId="578BCFB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students_sheet.append(list(record.keys()))</w:t>
      </w:r>
    </w:p>
    <w:p w14:paraId="29AC8D7A" w14:textId="77777777" w:rsidR="00D9796E" w:rsidRPr="00D9796E" w:rsidRDefault="00D9796E" w:rsidP="00D9796E">
      <w:pPr>
        <w:pStyle w:val="af3"/>
        <w:rPr>
          <w:lang w:val="en-US"/>
        </w:rPr>
      </w:pPr>
    </w:p>
    <w:p w14:paraId="5BBC4DA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students_sheet.append(list(record.values()))</w:t>
      </w:r>
    </w:p>
    <w:p w14:paraId="61FC9CD8" w14:textId="77777777" w:rsidR="00D9796E" w:rsidRPr="00D9796E" w:rsidRDefault="00D9796E" w:rsidP="00D9796E">
      <w:pPr>
        <w:pStyle w:val="af3"/>
        <w:rPr>
          <w:lang w:val="en-US"/>
        </w:rPr>
      </w:pPr>
    </w:p>
    <w:p w14:paraId="3319F0B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for col in students_sheet.columns:</w:t>
      </w:r>
    </w:p>
    <w:p w14:paraId="0535A6E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max_length = 0</w:t>
      </w:r>
    </w:p>
    <w:p w14:paraId="7650CBC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column_letter = col[0].column_letter</w:t>
      </w:r>
    </w:p>
    <w:p w14:paraId="14A56AC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 xml:space="preserve">            for cell in col:</w:t>
      </w:r>
    </w:p>
    <w:p w14:paraId="28FF239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    cell.alignment = Alignment(horizontal='left')</w:t>
      </w:r>
    </w:p>
    <w:p w14:paraId="5F05785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    if cell.value:</w:t>
      </w:r>
    </w:p>
    <w:p w14:paraId="6FE6F16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        max_length = max(max_length, len(str(cell.value)))</w:t>
      </w:r>
    </w:p>
    <w:p w14:paraId="09C70A8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students_sheet.column_dimensions[column_letter].width = max_length + 2</w:t>
      </w:r>
    </w:p>
    <w:p w14:paraId="33EBB349" w14:textId="77777777" w:rsidR="00D9796E" w:rsidRPr="00D9796E" w:rsidRDefault="00D9796E" w:rsidP="00D9796E">
      <w:pPr>
        <w:pStyle w:val="af3"/>
        <w:rPr>
          <w:lang w:val="en-US"/>
        </w:rPr>
      </w:pPr>
    </w:p>
    <w:p w14:paraId="7449D3F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workbook.save(filename)</w:t>
      </w:r>
    </w:p>
    <w:p w14:paraId="4F562391" w14:textId="77777777" w:rsidR="00D9796E" w:rsidRPr="00D9796E" w:rsidRDefault="00D9796E" w:rsidP="00D9796E">
      <w:pPr>
        <w:pStyle w:val="af3"/>
        <w:rPr>
          <w:lang w:val="en-US"/>
        </w:rPr>
      </w:pPr>
    </w:p>
    <w:p w14:paraId="369F545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messagebox.showinfo(</w:t>
      </w:r>
    </w:p>
    <w:p w14:paraId="1974095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"Успіх", f"Дані збережено до {filename}!\nСтатус: {status} ({age} р.)"</w:t>
      </w:r>
    </w:p>
    <w:p w14:paraId="13981A9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)</w:t>
      </w:r>
    </w:p>
    <w:p w14:paraId="4D41CD1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except Exception as e:</w:t>
      </w:r>
    </w:p>
    <w:p w14:paraId="7066570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messagebox.showerror("Помилка", f"Не вдалося зберегти файл: {e}")</w:t>
      </w:r>
    </w:p>
    <w:p w14:paraId="2124A52C" w14:textId="77777777" w:rsidR="00D9796E" w:rsidRPr="00D9796E" w:rsidRDefault="00D9796E" w:rsidP="00D9796E">
      <w:pPr>
        <w:pStyle w:val="af3"/>
        <w:rPr>
          <w:lang w:val="en-US"/>
        </w:rPr>
      </w:pPr>
    </w:p>
    <w:p w14:paraId="15E13A5D" w14:textId="77777777" w:rsidR="00D9796E" w:rsidRPr="00D9796E" w:rsidRDefault="00D9796E" w:rsidP="00D9796E">
      <w:pPr>
        <w:pStyle w:val="af3"/>
        <w:rPr>
          <w:lang w:val="en-US"/>
        </w:rPr>
      </w:pPr>
    </w:p>
    <w:p w14:paraId="7C88D02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open_excel_file():</w:t>
      </w:r>
    </w:p>
    <w:p w14:paraId="27A68E9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filename = "students_data.xlsx"</w:t>
      </w:r>
    </w:p>
    <w:p w14:paraId="3BB8D44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if os.path.exists(filename):</w:t>
      </w:r>
    </w:p>
    <w:p w14:paraId="3CB5769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try:</w:t>
      </w:r>
    </w:p>
    <w:p w14:paraId="1892AEC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os.startfile(filename)</w:t>
      </w:r>
    </w:p>
    <w:p w14:paraId="4E471BA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except Exception as e:</w:t>
      </w:r>
    </w:p>
    <w:p w14:paraId="18FC7A9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messagebox.showerror("Помилка", f"Не вдалося відкрити файл: {e}")</w:t>
      </w:r>
    </w:p>
    <w:p w14:paraId="28F87B3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else:</w:t>
      </w:r>
    </w:p>
    <w:p w14:paraId="5F9B4D2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messagebox.showwarning("Увага", "Файл із даними ще не створено!")</w:t>
      </w:r>
    </w:p>
    <w:p w14:paraId="63EB09FC" w14:textId="77777777" w:rsidR="00D9796E" w:rsidRPr="00D9796E" w:rsidRDefault="00D9796E" w:rsidP="00D9796E">
      <w:pPr>
        <w:pStyle w:val="af3"/>
        <w:rPr>
          <w:lang w:val="en-US"/>
        </w:rPr>
      </w:pPr>
    </w:p>
    <w:p w14:paraId="4AEAF352" w14:textId="77777777" w:rsidR="00D9796E" w:rsidRPr="00D9796E" w:rsidRDefault="00D9796E" w:rsidP="00D9796E">
      <w:pPr>
        <w:pStyle w:val="af3"/>
        <w:rPr>
          <w:lang w:val="en-US"/>
        </w:rPr>
      </w:pPr>
    </w:p>
    <w:p w14:paraId="3285646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root.title("Реєстратор студентів")</w:t>
      </w:r>
    </w:p>
    <w:p w14:paraId="4269DEE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center_window(root, 990, 400)</w:t>
      </w:r>
    </w:p>
    <w:p w14:paraId="7298CD5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root.resizable(False, False)</w:t>
      </w:r>
    </w:p>
    <w:p w14:paraId="6B0B17E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root.configure(bg=BG_COLOR)</w:t>
      </w:r>
    </w:p>
    <w:p w14:paraId="23A14F97" w14:textId="77777777" w:rsidR="00D9796E" w:rsidRPr="00D9796E" w:rsidRDefault="00D9796E" w:rsidP="00D9796E">
      <w:pPr>
        <w:pStyle w:val="af3"/>
        <w:rPr>
          <w:lang w:val="en-US"/>
        </w:rPr>
      </w:pPr>
    </w:p>
    <w:p w14:paraId="7E7716C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icon_path = os.path.join("img", "logo_3.ico")</w:t>
      </w:r>
    </w:p>
    <w:p w14:paraId="39B13EE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if os.path.exists(icon_path):</w:t>
      </w:r>
    </w:p>
    <w:p w14:paraId="5FC7451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root.iconbitmap(default=icon_path)</w:t>
      </w:r>
    </w:p>
    <w:p w14:paraId="7AB25207" w14:textId="77777777" w:rsidR="00D9796E" w:rsidRPr="00D9796E" w:rsidRDefault="00D9796E" w:rsidP="00D9796E">
      <w:pPr>
        <w:pStyle w:val="af3"/>
        <w:rPr>
          <w:lang w:val="en-US"/>
        </w:rPr>
      </w:pPr>
    </w:p>
    <w:p w14:paraId="2601CC1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style = ttk.Style()</w:t>
      </w:r>
    </w:p>
    <w:p w14:paraId="2E00018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style.theme_use("clam")</w:t>
      </w:r>
    </w:p>
    <w:p w14:paraId="51464F3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style.configure(</w:t>
      </w:r>
    </w:p>
    <w:p w14:paraId="115A926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"TCombobox",</w:t>
      </w:r>
    </w:p>
    <w:p w14:paraId="5AB0536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fieldbackground=ACCENT_COLOR,</w:t>
      </w:r>
    </w:p>
    <w:p w14:paraId="397DC27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background=ACCENT_COLOR,</w:t>
      </w:r>
    </w:p>
    <w:p w14:paraId="289ADDE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foreground=TEXT_COLOR,</w:t>
      </w:r>
    </w:p>
    <w:p w14:paraId="583E912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arrowcolor=TEXT_COLOR,</w:t>
      </w:r>
    </w:p>
    <w:p w14:paraId="7353302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bordercolor=ACCENT_COLOR,</w:t>
      </w:r>
    </w:p>
    <w:p w14:paraId="596C123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lightcolor=ACCENT_COLOR,</w:t>
      </w:r>
    </w:p>
    <w:p w14:paraId="220419D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darkcolor=ACCENT_COLOR,</w:t>
      </w:r>
    </w:p>
    <w:p w14:paraId="1260B7C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focuscolor=ACCENT_COLOR,</w:t>
      </w:r>
    </w:p>
    <w:p w14:paraId="2377499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borderwidth=0,</w:t>
      </w:r>
    </w:p>
    <w:p w14:paraId="324F598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relief=FLAT,</w:t>
      </w:r>
    </w:p>
    <w:p w14:paraId="292AA64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padding=1,</w:t>
      </w:r>
    </w:p>
    <w:p w14:paraId="6439AC8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139CED3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style.map(</w:t>
      </w:r>
    </w:p>
    <w:p w14:paraId="0644607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"TCombobox",</w:t>
      </w:r>
    </w:p>
    <w:p w14:paraId="0834C19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fieldbackground=[("readonly", ACCENT_COLOR)],</w:t>
      </w:r>
    </w:p>
    <w:p w14:paraId="6AF499D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bordercolor=[("focus", ACCENT_COLOR), ("readonly", ACCENT_COLOR)],</w:t>
      </w:r>
    </w:p>
    <w:p w14:paraId="44BDFBC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lightcolor=[("focus", ACCENT_COLOR), ("readonly", ACCENT_COLOR)],</w:t>
      </w:r>
    </w:p>
    <w:p w14:paraId="47720B0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darkcolor=[("focus", ACCENT_COLOR), ("readonly", ACCENT_COLOR)],</w:t>
      </w:r>
    </w:p>
    <w:p w14:paraId="7D1E6C7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1334691A" w14:textId="77777777" w:rsidR="00D9796E" w:rsidRPr="00D9796E" w:rsidRDefault="00D9796E" w:rsidP="00D9796E">
      <w:pPr>
        <w:pStyle w:val="af3"/>
        <w:rPr>
          <w:lang w:val="en-US"/>
        </w:rPr>
      </w:pPr>
    </w:p>
    <w:p w14:paraId="5CB0C9C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canvas_logo = Canvas(root, width=309, height=309, highlightthickness=0, bg=BG_COLOR)</w:t>
      </w:r>
    </w:p>
    <w:p w14:paraId="053903F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>canvas_logo.place(x=15, y=25)</w:t>
      </w:r>
    </w:p>
    <w:p w14:paraId="775A41E4" w14:textId="77777777" w:rsidR="00D9796E" w:rsidRPr="00D9796E" w:rsidRDefault="00D9796E" w:rsidP="00D9796E">
      <w:pPr>
        <w:pStyle w:val="af3"/>
        <w:rPr>
          <w:lang w:val="en-US"/>
        </w:rPr>
      </w:pPr>
    </w:p>
    <w:p w14:paraId="5C9ED13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emblem_path = "img/emblem.png"</w:t>
      </w:r>
    </w:p>
    <w:p w14:paraId="53CE3CD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if os.path.exists(emblem_path):</w:t>
      </w:r>
    </w:p>
    <w:p w14:paraId="2A00237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emblem_image = Image.open(emblem_path)</w:t>
      </w:r>
    </w:p>
    <w:p w14:paraId="625CC07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emblem_image = emblem_image.resize((309, 309), Image.Resampling.LANCZOS)</w:t>
      </w:r>
    </w:p>
    <w:p w14:paraId="1B50F00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emblem = ImageTk.PhotoImage(emblem_image)</w:t>
      </w:r>
    </w:p>
    <w:p w14:paraId="0B14D8A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img_1 = canvas_logo.create_image(0, 0, anchor=NW, image=emblem)</w:t>
      </w:r>
    </w:p>
    <w:p w14:paraId="39C7E9D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else:</w:t>
      </w:r>
    </w:p>
    <w:p w14:paraId="4562A3E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canvas_logo.create_text(150, 150, text="Зображення\nне знайдено", fill=TEXT_COLOR)</w:t>
      </w:r>
    </w:p>
    <w:p w14:paraId="7437146F" w14:textId="77777777" w:rsidR="00D9796E" w:rsidRPr="00D9796E" w:rsidRDefault="00D9796E" w:rsidP="00D9796E">
      <w:pPr>
        <w:pStyle w:val="af3"/>
        <w:rPr>
          <w:lang w:val="en-US"/>
        </w:rPr>
      </w:pPr>
    </w:p>
    <w:p w14:paraId="0017CAA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person_frame = LabelFrame(</w:t>
      </w:r>
    </w:p>
    <w:p w14:paraId="2BC64AE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root,</w:t>
      </w:r>
    </w:p>
    <w:p w14:paraId="7134386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text="Вкажіть прізвище ім'я по батькові:",</w:t>
      </w:r>
    </w:p>
    <w:p w14:paraId="7B65205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bg=BG_COLOR,</w:t>
      </w:r>
    </w:p>
    <w:p w14:paraId="7196576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fg=ACCENT_COLOR,</w:t>
      </w:r>
    </w:p>
    <w:p w14:paraId="2FA34A3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font=FONT_BOLD,</w:t>
      </w:r>
    </w:p>
    <w:p w14:paraId="2662939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relief=RIDGE,</w:t>
      </w:r>
    </w:p>
    <w:p w14:paraId="2EC5EF5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bd=2,</w:t>
      </w:r>
    </w:p>
    <w:p w14:paraId="7A7C89E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16C2D82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person_frame.place(x=340, y=16, width=310, height=150)</w:t>
      </w:r>
    </w:p>
    <w:p w14:paraId="4BEA3DD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for i in range(3):</w:t>
      </w:r>
    </w:p>
    <w:p w14:paraId="7452F80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person_frame.grid_rowconfigure(i, weight=1)</w:t>
      </w:r>
    </w:p>
    <w:p w14:paraId="2E023B13" w14:textId="77777777" w:rsidR="00D9796E" w:rsidRPr="00D9796E" w:rsidRDefault="00D9796E" w:rsidP="00D9796E">
      <w:pPr>
        <w:pStyle w:val="af3"/>
        <w:rPr>
          <w:lang w:val="en-US"/>
        </w:rPr>
      </w:pPr>
    </w:p>
    <w:p w14:paraId="26A11E9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person_labels = ("прізвище", "ім'я", "по батькові")</w:t>
      </w:r>
    </w:p>
    <w:p w14:paraId="0E1F8D2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person_entries = []</w:t>
      </w:r>
    </w:p>
    <w:p w14:paraId="6B75F1A5" w14:textId="77777777" w:rsidR="00D9796E" w:rsidRPr="00D9796E" w:rsidRDefault="00D9796E" w:rsidP="00D9796E">
      <w:pPr>
        <w:pStyle w:val="af3"/>
        <w:rPr>
          <w:lang w:val="en-US"/>
        </w:rPr>
      </w:pPr>
    </w:p>
    <w:p w14:paraId="26C42BC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for row, text in enumerate(person_labels):</w:t>
      </w:r>
    </w:p>
    <w:p w14:paraId="4ED0F77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label = Label(person_frame, text=text, bg=BG_COLOR, fg=TEXT_COLOR, font=FONT_MAIN)</w:t>
      </w:r>
    </w:p>
    <w:p w14:paraId="41B27F9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label.grid(row=row, column=0, padx=(16, 8), pady=8, sticky=W)</w:t>
      </w:r>
    </w:p>
    <w:p w14:paraId="77D50117" w14:textId="77777777" w:rsidR="00D9796E" w:rsidRPr="00D9796E" w:rsidRDefault="00D9796E" w:rsidP="00D9796E">
      <w:pPr>
        <w:pStyle w:val="af3"/>
        <w:rPr>
          <w:lang w:val="en-US"/>
        </w:rPr>
      </w:pPr>
    </w:p>
    <w:p w14:paraId="4197D5A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entry = Entry(</w:t>
      </w:r>
    </w:p>
    <w:p w14:paraId="78EB482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person_frame,</w:t>
      </w:r>
    </w:p>
    <w:p w14:paraId="753B984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width=20,</w:t>
      </w:r>
    </w:p>
    <w:p w14:paraId="0A4E61F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bg=ACCENT_COLOR,</w:t>
      </w:r>
    </w:p>
    <w:p w14:paraId="7C11302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fg=TEXT_COLOR,</w:t>
      </w:r>
    </w:p>
    <w:p w14:paraId="3A70FF7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insertbackground=TEXT_COLOR,</w:t>
      </w:r>
    </w:p>
    <w:p w14:paraId="1C05542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relief=FLAT,</w:t>
      </w:r>
    </w:p>
    <w:p w14:paraId="137ACA9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font=FONT_MAIN,</w:t>
      </w:r>
    </w:p>
    <w:p w14:paraId="68BADBF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)</w:t>
      </w:r>
    </w:p>
    <w:p w14:paraId="6394ABA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entry.grid(row=row, column=1, padx=8, pady=8, sticky=W)</w:t>
      </w:r>
    </w:p>
    <w:p w14:paraId="59891BB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person_entries.append(entry)</w:t>
      </w:r>
    </w:p>
    <w:p w14:paraId="7BF9790C" w14:textId="77777777" w:rsidR="00D9796E" w:rsidRPr="00D9796E" w:rsidRDefault="00D9796E" w:rsidP="00D9796E">
      <w:pPr>
        <w:pStyle w:val="af3"/>
        <w:rPr>
          <w:lang w:val="en-US"/>
        </w:rPr>
      </w:pPr>
    </w:p>
    <w:p w14:paraId="2CA5B05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surname_entry, name_entry, patronymic_entry = person_entries</w:t>
      </w:r>
    </w:p>
    <w:p w14:paraId="6B6A60CD" w14:textId="77777777" w:rsidR="00D9796E" w:rsidRPr="00D9796E" w:rsidRDefault="00D9796E" w:rsidP="00D9796E">
      <w:pPr>
        <w:pStyle w:val="af3"/>
        <w:rPr>
          <w:lang w:val="en-US"/>
        </w:rPr>
      </w:pPr>
    </w:p>
    <w:p w14:paraId="6B1093F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group_frame = LabelFrame(</w:t>
      </w:r>
    </w:p>
    <w:p w14:paraId="7608DEA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root,</w:t>
      </w:r>
    </w:p>
    <w:p w14:paraId="4D5316A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text="Вкажіть номер групи:",</w:t>
      </w:r>
    </w:p>
    <w:p w14:paraId="0799822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bg=BG_COLOR,</w:t>
      </w:r>
    </w:p>
    <w:p w14:paraId="2722D87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fg=ACCENT_COLOR,</w:t>
      </w:r>
    </w:p>
    <w:p w14:paraId="7ED69C2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font=FONT_BOLD,</w:t>
      </w:r>
    </w:p>
    <w:p w14:paraId="0A315EF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relief=RIDGE,</w:t>
      </w:r>
    </w:p>
    <w:p w14:paraId="2315A2B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bd=2,</w:t>
      </w:r>
    </w:p>
    <w:p w14:paraId="1010370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591BB44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group_frame.place(x=665, y=16, width=310, height=150)</w:t>
      </w:r>
    </w:p>
    <w:p w14:paraId="16DFCC2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for i in range(3):</w:t>
      </w:r>
    </w:p>
    <w:p w14:paraId="22A6DAA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group_frame.grid_rowconfigure(i, weight=1)</w:t>
      </w:r>
    </w:p>
    <w:p w14:paraId="761E9872" w14:textId="77777777" w:rsidR="00D9796E" w:rsidRPr="00D9796E" w:rsidRDefault="00D9796E" w:rsidP="00D9796E">
      <w:pPr>
        <w:pStyle w:val="af3"/>
        <w:rPr>
          <w:lang w:val="en-US"/>
        </w:rPr>
      </w:pPr>
    </w:p>
    <w:p w14:paraId="0ECB4993" w14:textId="77777777" w:rsidR="00D9796E" w:rsidRPr="00D9796E" w:rsidRDefault="00D9796E" w:rsidP="00D9796E">
      <w:pPr>
        <w:pStyle w:val="af3"/>
        <w:rPr>
          <w:lang w:val="en-US"/>
        </w:rPr>
      </w:pPr>
    </w:p>
    <w:p w14:paraId="27D23F2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today = date.today()</w:t>
      </w:r>
    </w:p>
    <w:p w14:paraId="47CCADB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days = [str(day) for day in range(1, 32)]</w:t>
      </w:r>
    </w:p>
    <w:p w14:paraId="1230AEA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>years = [str(year) for year in range(today.year, 1900, -1)]</w:t>
      </w:r>
    </w:p>
    <w:p w14:paraId="70A820F7" w14:textId="77777777" w:rsidR="00D9796E" w:rsidRPr="00D9796E" w:rsidRDefault="00D9796E" w:rsidP="00D9796E">
      <w:pPr>
        <w:pStyle w:val="af3"/>
        <w:rPr>
          <w:lang w:val="en-US"/>
        </w:rPr>
      </w:pPr>
    </w:p>
    <w:p w14:paraId="7D0592B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admision_years = [str(year)[2:] for year in range(today.year, today.year - 5, -1)]</w:t>
      </w:r>
    </w:p>
    <w:p w14:paraId="59D9B75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specialities = ["КМ/БО", "БП", "ПЗ", "КС", "ТВ", "ЕП"]</w:t>
      </w:r>
    </w:p>
    <w:p w14:paraId="105A739F" w14:textId="77777777" w:rsidR="00D9796E" w:rsidRPr="00D9796E" w:rsidRDefault="00D9796E" w:rsidP="00D9796E">
      <w:pPr>
        <w:pStyle w:val="af3"/>
        <w:rPr>
          <w:lang w:val="en-US"/>
        </w:rPr>
      </w:pPr>
    </w:p>
    <w:p w14:paraId="7912626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group_labels = ("спеціальність", "рік вступу", "номер групи")</w:t>
      </w:r>
    </w:p>
    <w:p w14:paraId="5155890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for row, text in enumerate(group_labels):</w:t>
      </w:r>
    </w:p>
    <w:p w14:paraId="5977486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label = Label(group_frame, text=text, bg=BG_COLOR, fg=TEXT_COLOR, font=FONT_MAIN)</w:t>
      </w:r>
    </w:p>
    <w:p w14:paraId="5022913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label.grid(row=row, column=0, padx=(16, 8), pady=6, sticky=W)</w:t>
      </w:r>
    </w:p>
    <w:p w14:paraId="592971A6" w14:textId="77777777" w:rsidR="00D9796E" w:rsidRPr="00D9796E" w:rsidRDefault="00D9796E" w:rsidP="00D9796E">
      <w:pPr>
        <w:pStyle w:val="af3"/>
        <w:rPr>
          <w:lang w:val="en-US"/>
        </w:rPr>
      </w:pPr>
    </w:p>
    <w:p w14:paraId="25F9CD8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speciality_combo = ttk.Combobox(</w:t>
      </w:r>
    </w:p>
    <w:p w14:paraId="7B4DFD1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group_frame, values=specialities, width=12, state="readonly", font=FONT_MAIN</w:t>
      </w:r>
    </w:p>
    <w:p w14:paraId="79F462A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2F78A8B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admission_combo = ttk.Combobox(</w:t>
      </w:r>
    </w:p>
    <w:p w14:paraId="42ED091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group_frame, values=admision_years, width=12, state="readonly", font=FONT_MAIN</w:t>
      </w:r>
    </w:p>
    <w:p w14:paraId="1A8268F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1801624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parallel_combo = ttk.Combobox(</w:t>
      </w:r>
    </w:p>
    <w:p w14:paraId="082457D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group_frame, values=["1", "2"], width=12, state="readonly", font=FONT_MAIN</w:t>
      </w:r>
    </w:p>
    <w:p w14:paraId="754AE4B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5534315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speciality_combo.grid(row=0, column=1, padx=8, pady=6, sticky=W)</w:t>
      </w:r>
    </w:p>
    <w:p w14:paraId="4E56BFA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admission_combo.grid(row=1, column=1, padx=8, pady=6, sticky=W)</w:t>
      </w:r>
    </w:p>
    <w:p w14:paraId="710482E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parallel_combo.grid(row=2, column=1, padx=8, pady=6, sticky=W)</w:t>
      </w:r>
    </w:p>
    <w:p w14:paraId="551F9C95" w14:textId="77777777" w:rsidR="00D9796E" w:rsidRPr="00D9796E" w:rsidRDefault="00D9796E" w:rsidP="00D9796E">
      <w:pPr>
        <w:pStyle w:val="af3"/>
        <w:rPr>
          <w:lang w:val="en-US"/>
        </w:rPr>
      </w:pPr>
    </w:p>
    <w:p w14:paraId="38C6DBE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speciality_combo.set("Оберіть...")</w:t>
      </w:r>
    </w:p>
    <w:p w14:paraId="3FEF8D6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admission_combo.set("Оберіть...")</w:t>
      </w:r>
    </w:p>
    <w:p w14:paraId="641089B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parallel_combo.set("Оберіть...")</w:t>
      </w:r>
    </w:p>
    <w:p w14:paraId="698162B7" w14:textId="77777777" w:rsidR="00D9796E" w:rsidRPr="00D9796E" w:rsidRDefault="00D9796E" w:rsidP="00D9796E">
      <w:pPr>
        <w:pStyle w:val="af3"/>
        <w:rPr>
          <w:lang w:val="en-US"/>
        </w:rPr>
      </w:pPr>
    </w:p>
    <w:p w14:paraId="23B4E9C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date_frame = LabelFrame(</w:t>
      </w:r>
    </w:p>
    <w:p w14:paraId="6E78AB2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root,</w:t>
      </w:r>
    </w:p>
    <w:p w14:paraId="264B557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text="Вкажіть день, місяць, рік народження:",</w:t>
      </w:r>
    </w:p>
    <w:p w14:paraId="331B26D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bg=BG_COLOR,</w:t>
      </w:r>
    </w:p>
    <w:p w14:paraId="33AD500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fg=ACCENT_COLOR,</w:t>
      </w:r>
    </w:p>
    <w:p w14:paraId="1AE3310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font=FONT_BOLD,</w:t>
      </w:r>
    </w:p>
    <w:p w14:paraId="18DC73E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relief=RIDGE,</w:t>
      </w:r>
    </w:p>
    <w:p w14:paraId="5C57D5D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bd=2,</w:t>
      </w:r>
    </w:p>
    <w:p w14:paraId="30B2656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46E9F0C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date_frame.place(x=340, y=181, width=310, height=154)</w:t>
      </w:r>
    </w:p>
    <w:p w14:paraId="17C69E2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for i in range(3):</w:t>
      </w:r>
    </w:p>
    <w:p w14:paraId="39AEA0F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date_frame.grid_rowconfigure(i, weight=1)</w:t>
      </w:r>
    </w:p>
    <w:p w14:paraId="7B6269FD" w14:textId="77777777" w:rsidR="00D9796E" w:rsidRPr="00D9796E" w:rsidRDefault="00D9796E" w:rsidP="00D9796E">
      <w:pPr>
        <w:pStyle w:val="af3"/>
        <w:rPr>
          <w:lang w:val="en-US"/>
        </w:rPr>
      </w:pPr>
    </w:p>
    <w:p w14:paraId="0989009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date_labels = ("дата", "місяць", "рік")</w:t>
      </w:r>
    </w:p>
    <w:p w14:paraId="67E7F65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for row, text in enumerate(date_labels):</w:t>
      </w:r>
    </w:p>
    <w:p w14:paraId="48E374B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label = Label(date_frame, text=text, bg=BG_COLOR, fg=TEXT_COLOR, font=FONT_MAIN)</w:t>
      </w:r>
    </w:p>
    <w:p w14:paraId="5901D1B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label.grid(row=row, column=0, padx=(16, 8), pady=6, sticky=W)</w:t>
      </w:r>
    </w:p>
    <w:p w14:paraId="35D76AFE" w14:textId="77777777" w:rsidR="00D9796E" w:rsidRPr="00D9796E" w:rsidRDefault="00D9796E" w:rsidP="00D9796E">
      <w:pPr>
        <w:pStyle w:val="af3"/>
        <w:rPr>
          <w:lang w:val="en-US"/>
        </w:rPr>
      </w:pPr>
    </w:p>
    <w:p w14:paraId="2430626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day_combo = ttk.Combobox(</w:t>
      </w:r>
    </w:p>
    <w:p w14:paraId="6F3AB70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date_frame, values=days, width=12, state="readonly", font=FONT_MAIN</w:t>
      </w:r>
    </w:p>
    <w:p w14:paraId="3A8C12D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2ABC45E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month_combo = ttk.Combobox(</w:t>
      </w:r>
    </w:p>
    <w:p w14:paraId="13D1BF4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date_frame, values=MONTHS, width=12, state="readonly", font=FONT_MAIN</w:t>
      </w:r>
    </w:p>
    <w:p w14:paraId="70A3C7E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5638E33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year_combo = ttk.Combobox(</w:t>
      </w:r>
    </w:p>
    <w:p w14:paraId="5F71062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date_frame, values=years, width=12, state="readonly", font=FONT_MAIN</w:t>
      </w:r>
    </w:p>
    <w:p w14:paraId="0E05CBD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0F6A4131" w14:textId="77777777" w:rsidR="00D9796E" w:rsidRPr="00D9796E" w:rsidRDefault="00D9796E" w:rsidP="00D9796E">
      <w:pPr>
        <w:pStyle w:val="af3"/>
        <w:rPr>
          <w:lang w:val="en-US"/>
        </w:rPr>
      </w:pPr>
    </w:p>
    <w:p w14:paraId="7A53A3D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day_combo.grid(row=0, column=1, padx=8, pady=6, sticky=W)</w:t>
      </w:r>
    </w:p>
    <w:p w14:paraId="75C1E51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month_combo.grid(row=1, column=1, padx=8, pady=6, sticky=W)</w:t>
      </w:r>
    </w:p>
    <w:p w14:paraId="2A7EB02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year_combo.grid(row=2, column=1, padx=8, pady=6, sticky=W)</w:t>
      </w:r>
    </w:p>
    <w:p w14:paraId="593860F8" w14:textId="77777777" w:rsidR="00D9796E" w:rsidRPr="00D9796E" w:rsidRDefault="00D9796E" w:rsidP="00D9796E">
      <w:pPr>
        <w:pStyle w:val="af3"/>
        <w:rPr>
          <w:lang w:val="en-US"/>
        </w:rPr>
      </w:pPr>
    </w:p>
    <w:p w14:paraId="62ECE8A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>month_combo.bind("&lt;&lt;ComboboxSelected&gt;&gt;", update_day_combo)</w:t>
      </w:r>
    </w:p>
    <w:p w14:paraId="35A6315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year_combo.bind("&lt;&lt;ComboboxSelected&gt;&gt;", update_day_combo)</w:t>
      </w:r>
    </w:p>
    <w:p w14:paraId="43C005A3" w14:textId="77777777" w:rsidR="00D9796E" w:rsidRPr="00D9796E" w:rsidRDefault="00D9796E" w:rsidP="00D9796E">
      <w:pPr>
        <w:pStyle w:val="af3"/>
        <w:rPr>
          <w:lang w:val="en-US"/>
        </w:rPr>
      </w:pPr>
    </w:p>
    <w:p w14:paraId="38A5240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personal_contacts = LabelFrame(</w:t>
      </w:r>
    </w:p>
    <w:p w14:paraId="32648E1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root,</w:t>
      </w:r>
    </w:p>
    <w:p w14:paraId="56AAF45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text="Вкажіть персональні контакти:",</w:t>
      </w:r>
    </w:p>
    <w:p w14:paraId="776DC45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bg=BG_COLOR,</w:t>
      </w:r>
    </w:p>
    <w:p w14:paraId="49112F2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fg=ACCENT_COLOR,</w:t>
      </w:r>
    </w:p>
    <w:p w14:paraId="334B531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font=FONT_BOLD,</w:t>
      </w:r>
    </w:p>
    <w:p w14:paraId="6BBEBA3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relief=RIDGE,</w:t>
      </w:r>
    </w:p>
    <w:p w14:paraId="0EF9F62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bd=2,</w:t>
      </w:r>
    </w:p>
    <w:p w14:paraId="2664A52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7E20E6D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personal_contacts.place(x=665, y=181, width=310, height=105)</w:t>
      </w:r>
    </w:p>
    <w:p w14:paraId="4F43C05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for i in range(2):</w:t>
      </w:r>
    </w:p>
    <w:p w14:paraId="75375A9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personal_contacts.grid_rowconfigure(i, weight=1)</w:t>
      </w:r>
    </w:p>
    <w:p w14:paraId="679A6203" w14:textId="77777777" w:rsidR="00D9796E" w:rsidRPr="00D9796E" w:rsidRDefault="00D9796E" w:rsidP="00D9796E">
      <w:pPr>
        <w:pStyle w:val="af3"/>
        <w:rPr>
          <w:lang w:val="en-US"/>
        </w:rPr>
      </w:pPr>
    </w:p>
    <w:p w14:paraId="28AEF85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contacts_labels = ("Номер телефону", "Email")</w:t>
      </w:r>
    </w:p>
    <w:p w14:paraId="5B78EC2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contacts_entries = []</w:t>
      </w:r>
    </w:p>
    <w:p w14:paraId="49078A60" w14:textId="77777777" w:rsidR="00D9796E" w:rsidRPr="00D9796E" w:rsidRDefault="00D9796E" w:rsidP="00D9796E">
      <w:pPr>
        <w:pStyle w:val="af3"/>
        <w:rPr>
          <w:lang w:val="en-US"/>
        </w:rPr>
      </w:pPr>
    </w:p>
    <w:p w14:paraId="41545D4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for row, text in enumerate(contacts_labels):</w:t>
      </w:r>
    </w:p>
    <w:p w14:paraId="5C8BC69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label = Label(</w:t>
      </w:r>
    </w:p>
    <w:p w14:paraId="794F29A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personal_contacts, text=text, bg=BG_COLOR, fg=TEXT_COLOR, font=FONT_MAIN</w:t>
      </w:r>
    </w:p>
    <w:p w14:paraId="6CFD195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)</w:t>
      </w:r>
    </w:p>
    <w:p w14:paraId="44C1472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label.grid(row=row, column=0, padx=(16, 8), pady=8, sticky=W)</w:t>
      </w:r>
    </w:p>
    <w:p w14:paraId="45D3F125" w14:textId="77777777" w:rsidR="00D9796E" w:rsidRPr="00D9796E" w:rsidRDefault="00D9796E" w:rsidP="00D9796E">
      <w:pPr>
        <w:pStyle w:val="af3"/>
        <w:rPr>
          <w:lang w:val="en-US"/>
        </w:rPr>
      </w:pPr>
    </w:p>
    <w:p w14:paraId="6ED6FEF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entry = Entry(</w:t>
      </w:r>
    </w:p>
    <w:p w14:paraId="48FF4FF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personal_contacts,</w:t>
      </w:r>
    </w:p>
    <w:p w14:paraId="05ABD70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width=20,</w:t>
      </w:r>
    </w:p>
    <w:p w14:paraId="2C64092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bg=ACCENT_COLOR,</w:t>
      </w:r>
    </w:p>
    <w:p w14:paraId="14BFAAB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fg=TEXT_COLOR,</w:t>
      </w:r>
    </w:p>
    <w:p w14:paraId="18059D0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insertbackground=TEXT_COLOR,</w:t>
      </w:r>
    </w:p>
    <w:p w14:paraId="2A66E2C0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relief=FLAT,</w:t>
      </w:r>
    </w:p>
    <w:p w14:paraId="4815B03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font=FONT_MAIN,</w:t>
      </w:r>
    </w:p>
    <w:p w14:paraId="031657B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)</w:t>
      </w:r>
    </w:p>
    <w:p w14:paraId="0B2F0B1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entry.grid(row=row, column=1, padx=8, pady=8, sticky=W)</w:t>
      </w:r>
    </w:p>
    <w:p w14:paraId="26C9AA3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contacts_entries.append(entry)</w:t>
      </w:r>
    </w:p>
    <w:p w14:paraId="219381D9" w14:textId="77777777" w:rsidR="00D9796E" w:rsidRPr="00D9796E" w:rsidRDefault="00D9796E" w:rsidP="00D9796E">
      <w:pPr>
        <w:pStyle w:val="af3"/>
        <w:rPr>
          <w:lang w:val="en-US"/>
        </w:rPr>
      </w:pPr>
    </w:p>
    <w:p w14:paraId="32E91AD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phone_entry, email_entry = contacts_entries</w:t>
      </w:r>
    </w:p>
    <w:p w14:paraId="33B68FDE" w14:textId="77777777" w:rsidR="00D9796E" w:rsidRPr="00D9796E" w:rsidRDefault="00D9796E" w:rsidP="00D9796E">
      <w:pPr>
        <w:pStyle w:val="af3"/>
        <w:rPr>
          <w:lang w:val="en-US"/>
        </w:rPr>
      </w:pPr>
    </w:p>
    <w:p w14:paraId="7DBA01D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reset_date_combos()</w:t>
      </w:r>
    </w:p>
    <w:p w14:paraId="63E6650B" w14:textId="77777777" w:rsidR="00D9796E" w:rsidRPr="00D9796E" w:rsidRDefault="00D9796E" w:rsidP="00D9796E">
      <w:pPr>
        <w:pStyle w:val="af3"/>
        <w:rPr>
          <w:lang w:val="en-US"/>
        </w:rPr>
      </w:pPr>
    </w:p>
    <w:p w14:paraId="18BF52D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process_button = Button(</w:t>
      </w:r>
    </w:p>
    <w:p w14:paraId="7EDA58B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root,</w:t>
      </w:r>
    </w:p>
    <w:p w14:paraId="1989AD4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text="Обробити дані",</w:t>
      </w:r>
    </w:p>
    <w:p w14:paraId="51C89BE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bg=BTN_COLOR,</w:t>
      </w:r>
    </w:p>
    <w:p w14:paraId="181218C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fg=TEXT_COLOR,</w:t>
      </w:r>
    </w:p>
    <w:p w14:paraId="094E648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activebackground=ACCENT_COLOR,</w:t>
      </w:r>
    </w:p>
    <w:p w14:paraId="1F73C37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activeforeground=TEXT_COLOR,</w:t>
      </w:r>
    </w:p>
    <w:p w14:paraId="371EBB6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font=FONT_BOLD,</w:t>
      </w:r>
    </w:p>
    <w:p w14:paraId="3108D62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relief=FLAT,</w:t>
      </w:r>
    </w:p>
    <w:p w14:paraId="3B0B9D2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cursor="hand2",</w:t>
      </w:r>
    </w:p>
    <w:p w14:paraId="4798FA5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command=process_data,</w:t>
      </w:r>
    </w:p>
    <w:p w14:paraId="52C8001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5DB9610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process_button.place(x=665, y=300, height=35, width=145)</w:t>
      </w:r>
    </w:p>
    <w:p w14:paraId="2BCD2DFA" w14:textId="77777777" w:rsidR="00D9796E" w:rsidRPr="00D9796E" w:rsidRDefault="00D9796E" w:rsidP="00D9796E">
      <w:pPr>
        <w:pStyle w:val="af3"/>
        <w:rPr>
          <w:lang w:val="en-US"/>
        </w:rPr>
      </w:pPr>
    </w:p>
    <w:p w14:paraId="7969AC2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clear_button = Button(</w:t>
      </w:r>
    </w:p>
    <w:p w14:paraId="65FD65C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root,</w:t>
      </w:r>
    </w:p>
    <w:p w14:paraId="45372E0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text="Очистити",</w:t>
      </w:r>
    </w:p>
    <w:p w14:paraId="70EDCA7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bg=BTN_COLOR,</w:t>
      </w:r>
    </w:p>
    <w:p w14:paraId="6D7CFDB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fg=TEXT_COLOR,</w:t>
      </w:r>
    </w:p>
    <w:p w14:paraId="6F1F12A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activebackground=ACCENT_COLOR,</w:t>
      </w:r>
    </w:p>
    <w:p w14:paraId="161B662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activeforeground=TEXT_COLOR,</w:t>
      </w:r>
    </w:p>
    <w:p w14:paraId="342B167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font=FONT_BOLD,</w:t>
      </w:r>
    </w:p>
    <w:p w14:paraId="740A092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 xml:space="preserve">    relief=FLAT,</w:t>
      </w:r>
    </w:p>
    <w:p w14:paraId="400E1E4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cursor="hand2",</w:t>
      </w:r>
    </w:p>
    <w:p w14:paraId="78AC15B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command=clear_form,</w:t>
      </w:r>
    </w:p>
    <w:p w14:paraId="7CC9960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5C8D32E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clear_button.place(x=830, y=300, height=35, width=145)</w:t>
      </w:r>
    </w:p>
    <w:p w14:paraId="2FE7AAB4" w14:textId="77777777" w:rsidR="00D9796E" w:rsidRPr="00D9796E" w:rsidRDefault="00D9796E" w:rsidP="00D9796E">
      <w:pPr>
        <w:pStyle w:val="af3"/>
        <w:rPr>
          <w:lang w:val="en-US"/>
        </w:rPr>
      </w:pPr>
    </w:p>
    <w:p w14:paraId="658C97D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open_file_button = Button(</w:t>
      </w:r>
    </w:p>
    <w:p w14:paraId="5DAA659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root,</w:t>
      </w:r>
    </w:p>
    <w:p w14:paraId="6D07C15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text="Відкрити файл з даними",</w:t>
      </w:r>
    </w:p>
    <w:p w14:paraId="5D9234D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bg=BTN_COLOR,</w:t>
      </w:r>
    </w:p>
    <w:p w14:paraId="4D0252D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fg=TEXT_COLOR,</w:t>
      </w:r>
    </w:p>
    <w:p w14:paraId="6D317638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activebackground=ACCENT_COLOR,</w:t>
      </w:r>
    </w:p>
    <w:p w14:paraId="1D913A4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activeforeground=TEXT_COLOR,</w:t>
      </w:r>
    </w:p>
    <w:p w14:paraId="677694D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font=FONT_BOLD,</w:t>
      </w:r>
    </w:p>
    <w:p w14:paraId="4B3888B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relief=FLAT,</w:t>
      </w:r>
    </w:p>
    <w:p w14:paraId="52E0DBE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cursor="hand2",</w:t>
      </w:r>
    </w:p>
    <w:p w14:paraId="1761BC9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command=open_excel_file,</w:t>
      </w:r>
    </w:p>
    <w:p w14:paraId="1B8D784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1D4BF9D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open_file_button.place(x=557, y=350, height=35, width=200)</w:t>
      </w:r>
    </w:p>
    <w:p w14:paraId="06BC4982" w14:textId="77777777" w:rsidR="00D9796E" w:rsidRPr="00D9796E" w:rsidRDefault="00D9796E" w:rsidP="00D9796E">
      <w:pPr>
        <w:pStyle w:val="af3"/>
        <w:rPr>
          <w:lang w:val="en-US"/>
        </w:rPr>
      </w:pPr>
    </w:p>
    <w:p w14:paraId="005CADA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author = Label(</w:t>
      </w:r>
    </w:p>
    <w:p w14:paraId="7E7DFC8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root,</w:t>
      </w:r>
    </w:p>
    <w:p w14:paraId="424E080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text="\u00a9 Шарандак О.В., ПЗ-25-1",</w:t>
      </w:r>
    </w:p>
    <w:p w14:paraId="46980C1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bg=BG_COLOR,</w:t>
      </w:r>
    </w:p>
    <w:p w14:paraId="521432E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fg=ACCENT_COLOR,</w:t>
      </w:r>
    </w:p>
    <w:p w14:paraId="6BF2C23B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font=(font_family, 8, "italic"),</w:t>
      </w:r>
    </w:p>
    <w:p w14:paraId="5B122F3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)</w:t>
      </w:r>
    </w:p>
    <w:p w14:paraId="63AB473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author.place(x=20, y=360)</w:t>
      </w:r>
    </w:p>
    <w:p w14:paraId="3CD9210A" w14:textId="77777777" w:rsidR="00D9796E" w:rsidRPr="00D9796E" w:rsidRDefault="00D9796E" w:rsidP="00D9796E">
      <w:pPr>
        <w:pStyle w:val="af3"/>
        <w:rPr>
          <w:lang w:val="en-US"/>
        </w:rPr>
      </w:pPr>
    </w:p>
    <w:p w14:paraId="70D55EB6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focus_order = [</w:t>
      </w:r>
    </w:p>
    <w:p w14:paraId="449F6367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(surname_entry, name_entry, True),</w:t>
      </w:r>
    </w:p>
    <w:p w14:paraId="31B546D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(name_entry, patronymic_entry, True),</w:t>
      </w:r>
    </w:p>
    <w:p w14:paraId="126BEA4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(patronymic_entry, speciality_combo, True),</w:t>
      </w:r>
    </w:p>
    <w:p w14:paraId="51072112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(speciality_combo, admission_combo, False),</w:t>
      </w:r>
    </w:p>
    <w:p w14:paraId="198C9EBC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(admission_combo, parallel_combo, False),</w:t>
      </w:r>
    </w:p>
    <w:p w14:paraId="42B25B0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(parallel_combo, day_combo, False),</w:t>
      </w:r>
    </w:p>
    <w:p w14:paraId="4F5BE9D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(day_combo, month_combo, False),</w:t>
      </w:r>
    </w:p>
    <w:p w14:paraId="1427FC4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(month_combo, year_combo, False),</w:t>
      </w:r>
    </w:p>
    <w:p w14:paraId="5D06420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(year_combo, phone_entry, False),</w:t>
      </w:r>
    </w:p>
    <w:p w14:paraId="5420DC24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(phone_entry, email_entry, False),</w:t>
      </w:r>
    </w:p>
    <w:p w14:paraId="0BAA2EBE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(email_entry, process_button, False),</w:t>
      </w:r>
    </w:p>
    <w:p w14:paraId="1ACFE47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]</w:t>
      </w:r>
    </w:p>
    <w:p w14:paraId="347BD6CF" w14:textId="77777777" w:rsidR="00D9796E" w:rsidRPr="00D9796E" w:rsidRDefault="00D9796E" w:rsidP="00D9796E">
      <w:pPr>
        <w:pStyle w:val="af3"/>
        <w:rPr>
          <w:lang w:val="en-US"/>
        </w:rPr>
      </w:pPr>
    </w:p>
    <w:p w14:paraId="0DECA489" w14:textId="77777777" w:rsidR="00D9796E" w:rsidRPr="00D9796E" w:rsidRDefault="00D9796E" w:rsidP="00D9796E">
      <w:pPr>
        <w:pStyle w:val="af3"/>
        <w:rPr>
          <w:lang w:val="en-US"/>
        </w:rPr>
      </w:pPr>
    </w:p>
    <w:p w14:paraId="4A70CD5F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def setup_focus_chain(chain):</w:t>
      </w:r>
    </w:p>
    <w:p w14:paraId="648398C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for current, next_w, cap in chain:</w:t>
      </w:r>
    </w:p>
    <w:p w14:paraId="2789711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for key in ("&lt;Return&gt;", "&lt;KP_Enter&gt;", "&lt;Tab&gt;"):</w:t>
      </w:r>
    </w:p>
    <w:p w14:paraId="5EC3AAC3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current.bind(</w:t>
      </w:r>
    </w:p>
    <w:p w14:paraId="137AD1E9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    key, lambda e, c=current, n=next_w, cp=cap: focus_next_entry(c, n, cp)</w:t>
      </w:r>
    </w:p>
    <w:p w14:paraId="69D38DA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 xml:space="preserve">            )</w:t>
      </w:r>
    </w:p>
    <w:p w14:paraId="73EEB189" w14:textId="77777777" w:rsidR="00D9796E" w:rsidRPr="00D9796E" w:rsidRDefault="00D9796E" w:rsidP="00D9796E">
      <w:pPr>
        <w:pStyle w:val="af3"/>
        <w:rPr>
          <w:lang w:val="en-US"/>
        </w:rPr>
      </w:pPr>
    </w:p>
    <w:p w14:paraId="271DBB80" w14:textId="77777777" w:rsidR="00D9796E" w:rsidRPr="00D9796E" w:rsidRDefault="00D9796E" w:rsidP="00D9796E">
      <w:pPr>
        <w:pStyle w:val="af3"/>
        <w:rPr>
          <w:lang w:val="en-US"/>
        </w:rPr>
      </w:pPr>
    </w:p>
    <w:p w14:paraId="3AAED22D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setup_focus_chain(focus_order)</w:t>
      </w:r>
    </w:p>
    <w:p w14:paraId="5FC1D66C" w14:textId="77777777" w:rsidR="00D9796E" w:rsidRPr="00D9796E" w:rsidRDefault="00D9796E" w:rsidP="00D9796E">
      <w:pPr>
        <w:pStyle w:val="af3"/>
        <w:rPr>
          <w:lang w:val="en-US"/>
        </w:rPr>
      </w:pPr>
    </w:p>
    <w:p w14:paraId="2A4BD16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process_button.bind("&lt;Return&gt;", lambda e: process_button.invoke())</w:t>
      </w:r>
    </w:p>
    <w:p w14:paraId="39ADA3B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process_button.bind("&lt;Tab&gt;", lambda e: focus_next_entry(process_button, clear_button))</w:t>
      </w:r>
    </w:p>
    <w:p w14:paraId="556EF6B4" w14:textId="77777777" w:rsidR="00D9796E" w:rsidRPr="00D9796E" w:rsidRDefault="00D9796E" w:rsidP="00D9796E">
      <w:pPr>
        <w:pStyle w:val="af3"/>
        <w:rPr>
          <w:lang w:val="en-US"/>
        </w:rPr>
      </w:pPr>
    </w:p>
    <w:p w14:paraId="1CFB32F5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clear_button.bind("&lt;Return&gt;", lambda e: clear_button.invoke())</w:t>
      </w:r>
    </w:p>
    <w:p w14:paraId="6BDE9321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clear_button.bind("&lt;Tab&gt;", lambda e: focus_next_entry(clear_button, surname_entry))</w:t>
      </w:r>
    </w:p>
    <w:p w14:paraId="54BF46AF" w14:textId="77777777" w:rsidR="00D9796E" w:rsidRPr="00D9796E" w:rsidRDefault="00D9796E" w:rsidP="00D9796E">
      <w:pPr>
        <w:pStyle w:val="af3"/>
        <w:rPr>
          <w:lang w:val="en-US"/>
        </w:rPr>
      </w:pPr>
    </w:p>
    <w:p w14:paraId="49077E6A" w14:textId="77777777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lastRenderedPageBreak/>
        <w:t>surname_entry.focus_set()</w:t>
      </w:r>
    </w:p>
    <w:p w14:paraId="2E83EA7E" w14:textId="3F89965A" w:rsidR="00D9796E" w:rsidRPr="00D9796E" w:rsidRDefault="00D9796E" w:rsidP="00D9796E">
      <w:pPr>
        <w:pStyle w:val="af3"/>
        <w:rPr>
          <w:lang w:val="en-US"/>
        </w:rPr>
      </w:pPr>
      <w:r w:rsidRPr="00D9796E">
        <w:rPr>
          <w:lang w:val="en-US"/>
        </w:rPr>
        <w:t>root.mainloop()</w:t>
      </w:r>
    </w:p>
    <w:p w14:paraId="60B6158F" w14:textId="1CEC0B24" w:rsidR="007475D7" w:rsidRPr="00496FF0" w:rsidRDefault="007475D7" w:rsidP="00906605">
      <w:pPr>
        <w:pStyle w:val="aa"/>
      </w:pPr>
      <w:r w:rsidRPr="003770FB">
        <w:t>Висновок.</w:t>
      </w:r>
      <w:r w:rsidR="00D735F1" w:rsidRPr="003770FB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906605" w:rsidRPr="003770FB">
        <w:t>Отримав практичні навички по</w:t>
      </w:r>
      <w:r w:rsidR="00D9796E">
        <w:t xml:space="preserve"> роботі з </w:t>
      </w:r>
      <w:r w:rsidR="00D9796E">
        <w:rPr>
          <w:lang w:val="en-US"/>
        </w:rPr>
        <w:t>csv, xlsx</w:t>
      </w:r>
      <w:r w:rsidR="00D9796E">
        <w:t xml:space="preserve"> файлами та</w:t>
      </w:r>
      <w:r w:rsidR="00906605" w:rsidRPr="003770FB">
        <w:t xml:space="preserve"> розробці GUI засобами модуля tkinter.</w:t>
      </w:r>
    </w:p>
    <w:sectPr w:rsidR="007475D7" w:rsidRPr="00496FF0" w:rsidSect="00DF6B87">
      <w:headerReference w:type="default" r:id="rId11"/>
      <w:footerReference w:type="default" r:id="rId12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2C6C" w14:textId="77777777" w:rsidR="00970D62" w:rsidRPr="003770FB" w:rsidRDefault="00970D62" w:rsidP="00C25072">
      <w:pPr>
        <w:spacing w:line="240" w:lineRule="auto"/>
      </w:pPr>
      <w:r w:rsidRPr="003770FB">
        <w:separator/>
      </w:r>
    </w:p>
  </w:endnote>
  <w:endnote w:type="continuationSeparator" w:id="0">
    <w:p w14:paraId="2E1F64B4" w14:textId="77777777" w:rsidR="00970D62" w:rsidRPr="003770FB" w:rsidRDefault="00970D62" w:rsidP="00C25072">
      <w:pPr>
        <w:spacing w:line="240" w:lineRule="auto"/>
      </w:pPr>
      <w:r w:rsidRPr="003770F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DAE6" w14:textId="3B600148" w:rsidR="007E65E2" w:rsidRPr="003770FB" w:rsidRDefault="0076308D" w:rsidP="00DF6B87">
    <w:pPr>
      <w:pStyle w:val="a8"/>
      <w:ind w:firstLine="3969"/>
      <w:rPr>
        <w:sz w:val="28"/>
        <w:szCs w:val="20"/>
      </w:rPr>
    </w:pPr>
    <w:r w:rsidRPr="003770FB">
      <w:rPr>
        <w:sz w:val="28"/>
        <w:szCs w:val="20"/>
      </w:rPr>
      <w:t>F</w:t>
    </w:r>
    <w:r w:rsidR="00ED492E" w:rsidRPr="003770FB">
      <w:rPr>
        <w:sz w:val="28"/>
        <w:szCs w:val="20"/>
      </w:rPr>
      <w:t>2.2</w:t>
    </w:r>
    <w:r w:rsidRPr="003770FB">
      <w:rPr>
        <w:sz w:val="28"/>
        <w:szCs w:val="20"/>
      </w:rPr>
      <w:t>5</w:t>
    </w:r>
    <w:r w:rsidR="00ED492E" w:rsidRPr="003770FB">
      <w:rPr>
        <w:sz w:val="28"/>
        <w:szCs w:val="20"/>
      </w:rPr>
      <w:t>-</w:t>
    </w:r>
    <w:r w:rsidRPr="003770FB">
      <w:rPr>
        <w:sz w:val="28"/>
        <w:szCs w:val="20"/>
      </w:rPr>
      <w:t>1</w:t>
    </w:r>
    <w:r w:rsidR="00ED492E" w:rsidRPr="003770FB">
      <w:rPr>
        <w:sz w:val="28"/>
        <w:szCs w:val="20"/>
      </w:rPr>
      <w:t>.</w:t>
    </w:r>
    <w:r w:rsidRPr="003770FB">
      <w:rPr>
        <w:sz w:val="28"/>
        <w:szCs w:val="20"/>
      </w:rPr>
      <w:t>18</w:t>
    </w:r>
    <w:r w:rsidR="00ED492E" w:rsidRPr="003770FB">
      <w:rPr>
        <w:sz w:val="28"/>
        <w:szCs w:val="20"/>
      </w:rPr>
      <w:t xml:space="preserve"> ПР-</w:t>
    </w:r>
    <w:r w:rsidR="00ED46A7" w:rsidRPr="00ED46A7">
      <w:rPr>
        <w:sz w:val="28"/>
        <w:szCs w:val="20"/>
      </w:rPr>
      <w:t>10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D1B29" w14:textId="77777777" w:rsidR="00970D62" w:rsidRPr="003770FB" w:rsidRDefault="00970D62" w:rsidP="00C25072">
      <w:pPr>
        <w:spacing w:line="240" w:lineRule="auto"/>
      </w:pPr>
      <w:r w:rsidRPr="003770FB">
        <w:separator/>
      </w:r>
    </w:p>
  </w:footnote>
  <w:footnote w:type="continuationSeparator" w:id="0">
    <w:p w14:paraId="2E75D96D" w14:textId="77777777" w:rsidR="00970D62" w:rsidRPr="003770FB" w:rsidRDefault="00970D62" w:rsidP="00C25072">
      <w:pPr>
        <w:spacing w:line="240" w:lineRule="auto"/>
      </w:pPr>
      <w:r w:rsidRPr="003770F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D0AB" w14:textId="77777777" w:rsidR="007E65E2" w:rsidRPr="003770FB" w:rsidRDefault="008F6D4B" w:rsidP="00B94230">
    <w:pPr>
      <w:spacing w:line="240" w:lineRule="auto"/>
      <w:rPr>
        <w:sz w:val="2"/>
        <w:szCs w:val="2"/>
      </w:rPr>
    </w:pPr>
    <w:r w:rsidRPr="003770FB"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257D28ED" wp14:editId="625E40CB">
              <wp:simplePos x="0" y="0"/>
              <wp:positionH relativeFrom="column">
                <wp:posOffset>-201690</wp:posOffset>
              </wp:positionH>
              <wp:positionV relativeFrom="paragraph">
                <wp:posOffset>-200049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1"/>
                              <a:ext cx="10352" cy="869"/>
                              <a:chOff x="1108" y="15571"/>
                              <a:chExt cx="10352" cy="869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44" y="15571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86489" w14:textId="77777777" w:rsidR="00694E0A" w:rsidRPr="003770FB" w:rsidRDefault="00694E0A" w:rsidP="002B1B83">
                              <w:pPr>
                                <w:pStyle w:val="a8"/>
                              </w:pPr>
                              <w:r w:rsidRPr="003770FB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8"/>
                            <a:ext cx="3681" cy="230"/>
                            <a:chOff x="1113" y="16182"/>
                            <a:chExt cx="3681" cy="230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38D661" w14:textId="77777777" w:rsidR="00694E0A" w:rsidRPr="003770FB" w:rsidRDefault="00694E0A" w:rsidP="002B1B83">
                                <w:pPr>
                                  <w:pStyle w:val="a8"/>
                                </w:pPr>
                                <w:r w:rsidRPr="003770FB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2B94CF" w14:textId="77777777" w:rsidR="00694E0A" w:rsidRPr="003770FB" w:rsidRDefault="00694E0A" w:rsidP="002B1B83">
                                <w:pPr>
                                  <w:pStyle w:val="a8"/>
                                </w:pPr>
                                <w:r w:rsidRPr="003770FB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8" y="16182"/>
                              <a:ext cx="87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BED1E0" w14:textId="77777777" w:rsidR="00694E0A" w:rsidRPr="003770FB" w:rsidRDefault="00694E0A" w:rsidP="002B1B83">
                                <w:pPr>
                                  <w:pStyle w:val="a8"/>
                                </w:pPr>
                                <w:r w:rsidRPr="003770FB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70BCA" w14:textId="77777777" w:rsidR="00694E0A" w:rsidRPr="003770FB" w:rsidRDefault="00694E0A" w:rsidP="00422E4C">
                                <w:pPr>
                                  <w:pStyle w:val="a8"/>
                                </w:pPr>
                                <w:r w:rsidRPr="003770FB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3770FB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82E62F" w14:textId="77777777" w:rsidR="00694E0A" w:rsidRPr="003770FB" w:rsidRDefault="00694E0A" w:rsidP="002B1B83">
                                <w:pPr>
                                  <w:pStyle w:val="a8"/>
                                </w:pPr>
                                <w:r w:rsidRPr="003770FB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63" cy="497"/>
                            <a:chOff x="1163" y="15606"/>
                            <a:chExt cx="2263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DA6EB" w14:textId="77777777" w:rsidR="00694E0A" w:rsidRPr="003770FB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8C561" w14:textId="77777777" w:rsidR="00694E0A" w:rsidRPr="003770FB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B8051" w14:textId="77777777" w:rsidR="00694E0A" w:rsidRPr="003770FB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3770FB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63" cy="227"/>
                              <a:chOff x="1163" y="15606"/>
                              <a:chExt cx="2263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7A0E26" w14:textId="77777777" w:rsidR="00694E0A" w:rsidRPr="003770FB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059BC1" w14:textId="77777777" w:rsidR="00694E0A" w:rsidRPr="003770FB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09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CAEDD1" w14:textId="6076C79F" w:rsidR="00694E0A" w:rsidRPr="003770FB" w:rsidRDefault="0076308D" w:rsidP="00422E4C">
                                  <w:pPr>
                                    <w:pStyle w:val="a8"/>
                                    <w:jc w:val="both"/>
                                  </w:pPr>
                                  <w:r w:rsidRPr="003770FB"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7D28ED" id="Group 187" o:spid="_x0000_s1026" style="position:absolute;left:0;text-align:left;margin-left:-15.9pt;margin-top:-15.7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1;width:10352;height:869" coordorigin="1108,15571" coordsize="103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44,15571" to="3445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53A86489" w14:textId="77777777" w:rsidR="00694E0A" w:rsidRPr="003770FB" w:rsidRDefault="00694E0A" w:rsidP="002B1B83">
                        <w:pPr>
                          <w:pStyle w:val="a8"/>
                        </w:pPr>
                        <w:r w:rsidRPr="003770FB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8;width:3681;height:230" coordorigin="1113,16182" coordsize="368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0A38D661" w14:textId="77777777" w:rsidR="00694E0A" w:rsidRPr="003770FB" w:rsidRDefault="00694E0A" w:rsidP="002B1B83">
                          <w:pPr>
                            <w:pStyle w:val="a8"/>
                          </w:pPr>
                          <w:r w:rsidRPr="003770FB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252B94CF" w14:textId="77777777" w:rsidR="00694E0A" w:rsidRPr="003770FB" w:rsidRDefault="00694E0A" w:rsidP="002B1B83">
                          <w:pPr>
                            <w:pStyle w:val="a8"/>
                          </w:pPr>
                          <w:r w:rsidRPr="003770FB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458;top:16182;width:87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43BED1E0" w14:textId="77777777" w:rsidR="00694E0A" w:rsidRPr="003770FB" w:rsidRDefault="00694E0A" w:rsidP="002B1B83">
                          <w:pPr>
                            <w:pStyle w:val="a8"/>
                          </w:pPr>
                          <w:r w:rsidRPr="003770FB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5E970BCA" w14:textId="77777777" w:rsidR="00694E0A" w:rsidRPr="003770FB" w:rsidRDefault="00694E0A" w:rsidP="00422E4C">
                          <w:pPr>
                            <w:pStyle w:val="a8"/>
                          </w:pPr>
                          <w:r w:rsidRPr="003770FB">
                            <w:rPr>
                              <w:rStyle w:val="a9"/>
                            </w:rPr>
                            <w:t>Ізм</w:t>
                          </w:r>
                          <w:r w:rsidRPr="003770FB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5F82E62F" w14:textId="77777777" w:rsidR="00694E0A" w:rsidRPr="003770FB" w:rsidRDefault="00694E0A" w:rsidP="002B1B83">
                          <w:pPr>
                            <w:pStyle w:val="a8"/>
                          </w:pPr>
                          <w:r w:rsidRPr="003770FB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63;height:497" coordorigin="1163,15606" coordsize="2263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241DA6EB" w14:textId="77777777" w:rsidR="00694E0A" w:rsidRPr="003770FB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4B8C561" w14:textId="77777777" w:rsidR="00694E0A" w:rsidRPr="003770FB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4D3B8051" w14:textId="77777777" w:rsidR="00694E0A" w:rsidRPr="003770FB" w:rsidRDefault="00D22652" w:rsidP="00422E4C">
                            <w:pPr>
                              <w:pStyle w:val="a8"/>
                              <w:jc w:val="both"/>
                            </w:pPr>
                            <w:r w:rsidRPr="003770FB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63;height:227" coordorigin="1163,15606" coordsize="2263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3C7A0E26" w14:textId="77777777" w:rsidR="00694E0A" w:rsidRPr="003770FB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3A059BC1" w14:textId="77777777" w:rsidR="00694E0A" w:rsidRPr="003770FB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0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02CAEDD1" w14:textId="6076C79F" w:rsidR="00694E0A" w:rsidRPr="003770FB" w:rsidRDefault="0076308D" w:rsidP="00422E4C">
                            <w:pPr>
                              <w:pStyle w:val="a8"/>
                              <w:jc w:val="both"/>
                            </w:pPr>
                            <w:r w:rsidRPr="003770FB"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C0C4EE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B0CAF78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4F27007"/>
    <w:multiLevelType w:val="multilevel"/>
    <w:tmpl w:val="F57E74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7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05550393">
    <w:abstractNumId w:val="16"/>
  </w:num>
  <w:num w:numId="2" w16cid:durableId="1772582408">
    <w:abstractNumId w:val="17"/>
  </w:num>
  <w:num w:numId="3" w16cid:durableId="622075748">
    <w:abstractNumId w:val="14"/>
  </w:num>
  <w:num w:numId="4" w16cid:durableId="868762110">
    <w:abstractNumId w:val="9"/>
  </w:num>
  <w:num w:numId="5" w16cid:durableId="1501315573">
    <w:abstractNumId w:val="7"/>
  </w:num>
  <w:num w:numId="6" w16cid:durableId="1083376526">
    <w:abstractNumId w:val="6"/>
  </w:num>
  <w:num w:numId="7" w16cid:durableId="1322463552">
    <w:abstractNumId w:val="5"/>
  </w:num>
  <w:num w:numId="8" w16cid:durableId="644434945">
    <w:abstractNumId w:val="4"/>
  </w:num>
  <w:num w:numId="9" w16cid:durableId="1901285089">
    <w:abstractNumId w:val="8"/>
  </w:num>
  <w:num w:numId="10" w16cid:durableId="2008360508">
    <w:abstractNumId w:val="3"/>
  </w:num>
  <w:num w:numId="11" w16cid:durableId="654182404">
    <w:abstractNumId w:val="2"/>
  </w:num>
  <w:num w:numId="12" w16cid:durableId="1276137987">
    <w:abstractNumId w:val="1"/>
  </w:num>
  <w:num w:numId="13" w16cid:durableId="1363827779">
    <w:abstractNumId w:val="0"/>
  </w:num>
  <w:num w:numId="14" w16cid:durableId="1318418437">
    <w:abstractNumId w:val="10"/>
  </w:num>
  <w:num w:numId="15" w16cid:durableId="1908802118">
    <w:abstractNumId w:val="12"/>
  </w:num>
  <w:num w:numId="16" w16cid:durableId="1019358975">
    <w:abstractNumId w:val="11"/>
  </w:num>
  <w:num w:numId="17" w16cid:durableId="1624385568">
    <w:abstractNumId w:val="13"/>
  </w:num>
  <w:num w:numId="18" w16cid:durableId="987125284">
    <w:abstractNumId w:val="8"/>
  </w:num>
  <w:num w:numId="19" w16cid:durableId="809371560">
    <w:abstractNumId w:val="8"/>
  </w:num>
  <w:num w:numId="20" w16cid:durableId="2050061414">
    <w:abstractNumId w:val="8"/>
  </w:num>
  <w:num w:numId="21" w16cid:durableId="716243640">
    <w:abstractNumId w:val="8"/>
  </w:num>
  <w:num w:numId="22" w16cid:durableId="591285332">
    <w:abstractNumId w:val="15"/>
  </w:num>
  <w:num w:numId="23" w16cid:durableId="210566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D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589"/>
    <w:rsid w:val="00096B0A"/>
    <w:rsid w:val="000A45A3"/>
    <w:rsid w:val="000D50AC"/>
    <w:rsid w:val="000F1C12"/>
    <w:rsid w:val="00107E52"/>
    <w:rsid w:val="00112F77"/>
    <w:rsid w:val="00131226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770FB"/>
    <w:rsid w:val="00383846"/>
    <w:rsid w:val="003A6D65"/>
    <w:rsid w:val="003D2E2A"/>
    <w:rsid w:val="003D45FA"/>
    <w:rsid w:val="003E7832"/>
    <w:rsid w:val="004008F7"/>
    <w:rsid w:val="00414215"/>
    <w:rsid w:val="00422E4C"/>
    <w:rsid w:val="00423E27"/>
    <w:rsid w:val="00424AF8"/>
    <w:rsid w:val="00437894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0D37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3731"/>
    <w:rsid w:val="005F4893"/>
    <w:rsid w:val="00606C5B"/>
    <w:rsid w:val="00613436"/>
    <w:rsid w:val="006228B0"/>
    <w:rsid w:val="006409FD"/>
    <w:rsid w:val="00643716"/>
    <w:rsid w:val="00680328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308D"/>
    <w:rsid w:val="00765722"/>
    <w:rsid w:val="00774362"/>
    <w:rsid w:val="00780D64"/>
    <w:rsid w:val="00783DB8"/>
    <w:rsid w:val="007845A1"/>
    <w:rsid w:val="00784DD7"/>
    <w:rsid w:val="007A103D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5B7F"/>
    <w:rsid w:val="00827852"/>
    <w:rsid w:val="00834D49"/>
    <w:rsid w:val="00835B06"/>
    <w:rsid w:val="008447D3"/>
    <w:rsid w:val="008503A6"/>
    <w:rsid w:val="008635A2"/>
    <w:rsid w:val="00863EE2"/>
    <w:rsid w:val="00867904"/>
    <w:rsid w:val="00877730"/>
    <w:rsid w:val="00882B11"/>
    <w:rsid w:val="00893C72"/>
    <w:rsid w:val="00893F6B"/>
    <w:rsid w:val="008B1C19"/>
    <w:rsid w:val="008B681A"/>
    <w:rsid w:val="008D2F47"/>
    <w:rsid w:val="008F5277"/>
    <w:rsid w:val="008F6D4B"/>
    <w:rsid w:val="008F7921"/>
    <w:rsid w:val="00906605"/>
    <w:rsid w:val="009275C2"/>
    <w:rsid w:val="00936267"/>
    <w:rsid w:val="00947EEF"/>
    <w:rsid w:val="00953A47"/>
    <w:rsid w:val="00955F22"/>
    <w:rsid w:val="00963C0A"/>
    <w:rsid w:val="00970D62"/>
    <w:rsid w:val="00973615"/>
    <w:rsid w:val="0098138D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A5ACC"/>
    <w:rsid w:val="00AD078D"/>
    <w:rsid w:val="00AD6340"/>
    <w:rsid w:val="00AF0FDA"/>
    <w:rsid w:val="00B14D31"/>
    <w:rsid w:val="00B15A8D"/>
    <w:rsid w:val="00B21146"/>
    <w:rsid w:val="00B34FA4"/>
    <w:rsid w:val="00B43411"/>
    <w:rsid w:val="00B64A64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573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3C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C0ED2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735F1"/>
    <w:rsid w:val="00D80748"/>
    <w:rsid w:val="00D818C1"/>
    <w:rsid w:val="00D9796E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214"/>
    <w:rsid w:val="00E06CC4"/>
    <w:rsid w:val="00E35F0C"/>
    <w:rsid w:val="00E6264A"/>
    <w:rsid w:val="00E71B97"/>
    <w:rsid w:val="00E72066"/>
    <w:rsid w:val="00EA4399"/>
    <w:rsid w:val="00EB60AD"/>
    <w:rsid w:val="00EC0AFB"/>
    <w:rsid w:val="00EC5A44"/>
    <w:rsid w:val="00ED46A7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2D1A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2DA9F"/>
  <w15:docId w15:val="{CF0828D6-02C4-4954-A3E9-46C1811D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43716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64371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3"/>
    <w:uiPriority w:val="99"/>
    <w:unhideWhenUsed/>
    <w:rsid w:val="00437894"/>
    <w:rPr>
      <w:color w:val="0563C1" w:themeColor="hyperlink"/>
      <w:u w:val="single"/>
    </w:rPr>
  </w:style>
  <w:style w:type="character" w:styleId="af6">
    <w:name w:val="Unresolved Mention"/>
    <w:basedOn w:val="a3"/>
    <w:uiPriority w:val="99"/>
    <w:semiHidden/>
    <w:unhideWhenUsed/>
    <w:rsid w:val="00437894"/>
    <w:rPr>
      <w:color w:val="605E5C"/>
      <w:shd w:val="clear" w:color="auto" w:fill="E1DFDD"/>
    </w:rPr>
  </w:style>
  <w:style w:type="paragraph" w:styleId="af7">
    <w:name w:val="Normal (Web)"/>
    <w:basedOn w:val="a2"/>
    <w:uiPriority w:val="99"/>
    <w:semiHidden/>
    <w:unhideWhenUsed/>
    <w:rsid w:val="003770FB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18</TotalTime>
  <Pages>12</Pages>
  <Words>10895</Words>
  <Characters>6211</Characters>
  <Application>Microsoft Office Word</Application>
  <DocSecurity>0</DocSecurity>
  <Lines>51</Lines>
  <Paragraphs>34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2026-06-08T20:05:00Z</dcterms:created>
  <dcterms:modified xsi:type="dcterms:W3CDTF">2026-06-08T20:23:00Z</dcterms:modified>
</cp:coreProperties>
</file>