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F0B09" w14:textId="242A16D6" w:rsidR="00CF0AC5" w:rsidRPr="001232DF" w:rsidRDefault="009C7450" w:rsidP="009C7450">
      <w:pPr>
        <w:pStyle w:val="ae"/>
      </w:pPr>
      <w:r w:rsidRPr="001232DF">
        <w:t xml:space="preserve">Звіт про виконання </w:t>
      </w:r>
      <w:r w:rsidR="00DA10BD" w:rsidRPr="001232DF">
        <w:t>Індивідуального</w:t>
      </w:r>
      <w:r w:rsidRPr="001232DF">
        <w:t xml:space="preserve"> </w:t>
      </w:r>
      <w:r w:rsidR="00DA10BD" w:rsidRPr="001232DF">
        <w:t>завдання</w:t>
      </w:r>
      <w:r w:rsidRPr="001232DF">
        <w:t xml:space="preserve"> №</w:t>
      </w:r>
      <w:r w:rsidR="00421F05" w:rsidRPr="001232DF">
        <w:t>7</w:t>
      </w:r>
    </w:p>
    <w:p w14:paraId="4F2021DD" w14:textId="5FA06E57" w:rsidR="00421F05" w:rsidRPr="001232DF" w:rsidRDefault="009C7450" w:rsidP="009C7450">
      <w:pPr>
        <w:pStyle w:val="aa"/>
      </w:pPr>
      <w:r w:rsidRPr="001232DF">
        <w:t>Тема.</w:t>
      </w:r>
      <w:r w:rsidR="00421F05" w:rsidRPr="001232DF">
        <w:t> Розробка GUI засобами стандартного модулю Python tkinter.</w:t>
      </w:r>
    </w:p>
    <w:p w14:paraId="2C978823" w14:textId="0305ECBC" w:rsidR="009C7450" w:rsidRPr="001232DF" w:rsidRDefault="009C7450" w:rsidP="009C7450">
      <w:pPr>
        <w:pStyle w:val="aa"/>
      </w:pPr>
      <w:r w:rsidRPr="001232DF">
        <w:t>Мета</w:t>
      </w:r>
      <w:r w:rsidR="00496FF0" w:rsidRPr="001232DF">
        <w:t>.</w:t>
      </w:r>
      <w:r w:rsidR="00421F05" w:rsidRPr="001232DF">
        <w:rPr>
          <w:rFonts w:eastAsia="Calibri" w:cs="Times New Roman"/>
          <w:iCs w:val="0"/>
          <w:color w:val="auto"/>
          <w:spacing w:val="0"/>
          <w:szCs w:val="22"/>
        </w:rPr>
        <w:t> </w:t>
      </w:r>
      <w:r w:rsidR="00421F05" w:rsidRPr="001232DF">
        <w:t>Отримати практичні навички по розробці GUI засобами модуля tkinter.</w:t>
      </w:r>
    </w:p>
    <w:p w14:paraId="4C4E8400" w14:textId="77777777" w:rsidR="00496FF0" w:rsidRPr="001232DF" w:rsidRDefault="00496FF0" w:rsidP="007475D7">
      <w:pPr>
        <w:spacing w:before="360"/>
        <w:ind w:firstLine="0"/>
        <w:jc w:val="center"/>
      </w:pPr>
      <w:r w:rsidRPr="001232DF">
        <w:t>Порядок виконання роботи</w:t>
      </w:r>
    </w:p>
    <w:p w14:paraId="72A53DE8" w14:textId="098ACD04" w:rsidR="00E11A70" w:rsidRPr="001232DF" w:rsidRDefault="00E11A70" w:rsidP="00E11A70">
      <w:pPr>
        <w:pStyle w:val="a"/>
        <w:rPr>
          <w:lang w:val="uk-UA"/>
        </w:rPr>
      </w:pPr>
      <w:r w:rsidRPr="001232DF">
        <w:rPr>
          <w:lang w:val="uk-UA"/>
        </w:rPr>
        <w:t>За варіантом індивідуального завдання розпочав розробку програмного додатку, яка обчислює значення функції (8.1):</w:t>
      </w:r>
    </w:p>
    <w:p w14:paraId="6154DB5C" w14:textId="12022B6E" w:rsidR="00E11A70" w:rsidRPr="001232DF" w:rsidRDefault="00E11A70" w:rsidP="00E11A70">
      <m:oMathPara>
        <m:oMathParaPr>
          <m:jc m:val="center"/>
        </m:oMathParaPr>
        <m:oMath>
          <m:r>
            <w:rPr>
              <w:rFonts w:ascii="Cambria Math" w:hAnsi="Cambria Math"/>
            </w:rPr>
            <m:t>F=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lg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V-x</m:t>
                              </m:r>
                            </m:e>
                          </m:d>
                        </m:e>
                      </m:func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2V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>,  якщо   x ≤-3;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5V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>,  якщо  -3&lt;x&lt;0;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V&amp;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∙ctg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2x+V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,  якщо   0≤x≤6;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x-V</m:t>
                      </m:r>
                    </m:e>
                  </m:d>
                  <m:r>
                    <w:rPr>
                      <w:rFonts w:ascii="Cambria Math" w:eastAsia="Cambria Math" w:hAnsi="Cambria Math" w:cs="Cambria Math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V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den>
                      </m:f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,  якщо   x&gt;3.</m:t>
                  </m:r>
                </m:e>
              </m:eqArr>
            </m:e>
          </m:d>
          <m:r>
            <w:rPr>
              <w:rFonts w:ascii="Cambria Math" w:hAnsi="Cambria Math"/>
            </w:rPr>
            <m:t xml:space="preserve">          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8.1</m:t>
              </m:r>
            </m:e>
          </m:d>
        </m:oMath>
      </m:oMathPara>
    </w:p>
    <w:p w14:paraId="1CAE6A27" w14:textId="0BA85D55" w:rsidR="00E11A70" w:rsidRPr="001232DF" w:rsidRDefault="00E11A70" w:rsidP="00E11A70">
      <w:pPr>
        <w:pStyle w:val="a"/>
        <w:rPr>
          <w:lang w:val="uk-UA"/>
        </w:rPr>
      </w:pPr>
      <w:r w:rsidRPr="001232DF">
        <w:rPr>
          <w:lang w:val="uk-UA"/>
        </w:rPr>
        <w:t>Здійснив імпорт необхідних модулів:</w:t>
      </w:r>
    </w:p>
    <w:p w14:paraId="29A5F4F7" w14:textId="77777777" w:rsidR="00E11A70" w:rsidRDefault="00E11A70" w:rsidP="00E11A70">
      <w:pPr>
        <w:pStyle w:val="a0"/>
      </w:pPr>
      <w:r w:rsidRPr="001232DF">
        <w:t>tkinter — для реалізації GUI-інтерфейсу користувача;</w:t>
      </w:r>
    </w:p>
    <w:p w14:paraId="43D3E806" w14:textId="4C7D62DE" w:rsidR="001232DF" w:rsidRPr="001232DF" w:rsidRDefault="001232DF" w:rsidP="00E11A70">
      <w:pPr>
        <w:pStyle w:val="a0"/>
      </w:pPr>
      <w:r w:rsidRPr="001232DF">
        <w:t>tkinter.messagebox — для відображення інформаційних повідомлень та повідомлень про помилки;</w:t>
      </w:r>
    </w:p>
    <w:p w14:paraId="13A3A946" w14:textId="4BEE7695" w:rsidR="00E11A70" w:rsidRPr="001232DF" w:rsidRDefault="00E11A70" w:rsidP="00E11A70">
      <w:pPr>
        <w:pStyle w:val="a0"/>
      </w:pPr>
      <w:r w:rsidRPr="001232DF">
        <w:t>math — для використання колекції математичних функцій</w:t>
      </w:r>
      <w:r w:rsidRPr="001232DF">
        <w:t>;</w:t>
      </w:r>
    </w:p>
    <w:p w14:paraId="3DCE664F" w14:textId="1A789431" w:rsidR="001232DF" w:rsidRPr="001232DF" w:rsidRDefault="001232DF" w:rsidP="00E11A70">
      <w:pPr>
        <w:pStyle w:val="a0"/>
      </w:pPr>
      <w:r w:rsidRPr="001232DF">
        <w:t>os — для роботи з файлами та визначення операційної системи;</w:t>
      </w:r>
    </w:p>
    <w:p w14:paraId="318E28AF" w14:textId="7CBC8A62" w:rsidR="001232DF" w:rsidRPr="001232DF" w:rsidRDefault="001232DF" w:rsidP="00E11A70">
      <w:pPr>
        <w:pStyle w:val="a0"/>
      </w:pPr>
      <w:r w:rsidRPr="001232DF">
        <w:t>urllib.request — для завантаження шрифту з мережі Інтернет;</w:t>
      </w:r>
    </w:p>
    <w:p w14:paraId="49FCE39F" w14:textId="77777777" w:rsidR="001232DF" w:rsidRDefault="001232DF" w:rsidP="001232DF">
      <w:pPr>
        <w:pStyle w:val="a0"/>
      </w:pPr>
      <w:r>
        <w:t>ctypes — для реєстрації шрифту в операційній системі Windows;</w:t>
      </w:r>
    </w:p>
    <w:p w14:paraId="296C0E95" w14:textId="39A0CB3C" w:rsidR="001232DF" w:rsidRPr="001232DF" w:rsidRDefault="001232DF" w:rsidP="001232DF">
      <w:pPr>
        <w:pStyle w:val="a0"/>
      </w:pPr>
      <w:r>
        <w:t>_math_functions_check — для використання допоміжних</w:t>
      </w:r>
      <w:r>
        <w:t xml:space="preserve"> </w:t>
      </w:r>
      <w:r w:rsidRPr="001232DF">
        <w:t>функцій перевірки математичних операцій.</w:t>
      </w:r>
    </w:p>
    <w:p w14:paraId="069BA015" w14:textId="0B8282C5" w:rsidR="001232DF" w:rsidRPr="001232DF" w:rsidRDefault="001232DF" w:rsidP="001232DF">
      <w:pPr>
        <w:pStyle w:val="a"/>
        <w:rPr>
          <w:lang w:val="uk-UA"/>
        </w:rPr>
      </w:pPr>
      <w:r w:rsidRPr="001232DF">
        <w:rPr>
          <w:lang w:val="uk-UA"/>
        </w:rPr>
        <w:t>Описав алгоритм роботи програми та виконав попередні налаштування головного вікна додатку: задання заголовка, розмірів, кольорової гами, позиціонування по центру екрана, заборони зміни розмірів вікна та встановлення іконки програми</w:t>
      </w:r>
      <w:r>
        <w:rPr>
          <w:lang w:val="uk-UA"/>
        </w:rPr>
        <w:t xml:space="preserve"> (див рисунок 8.1)</w:t>
      </w:r>
      <w:r w:rsidRPr="001232DF">
        <w:rPr>
          <w:lang w:val="uk-UA"/>
        </w:rPr>
        <w:t>.</w:t>
      </w:r>
    </w:p>
    <w:p w14:paraId="7DFB7A3F" w14:textId="319DA866" w:rsidR="001232DF" w:rsidRPr="001232DF" w:rsidRDefault="001232DF" w:rsidP="001232DF">
      <w:pPr>
        <w:pStyle w:val="ab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6F4663" wp14:editId="5ADA2902">
            <wp:extent cx="2714625" cy="2635250"/>
            <wp:effectExtent l="0" t="0" r="9525" b="0"/>
            <wp:docPr id="203504624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680" cy="2648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Рисунок 8.1 – іконка програми, </w:t>
      </w:r>
      <w:r>
        <w:rPr>
          <w:lang w:val="en-US"/>
        </w:rPr>
        <w:t>logo_2.ico</w:t>
      </w:r>
    </w:p>
    <w:p w14:paraId="250B8BF0" w14:textId="5FFA52BF" w:rsidR="001232DF" w:rsidRPr="001232DF" w:rsidRDefault="001232DF" w:rsidP="00E11A70">
      <w:pPr>
        <w:pStyle w:val="a"/>
        <w:rPr>
          <w:lang w:val="uk-UA"/>
        </w:rPr>
      </w:pPr>
      <w:r w:rsidRPr="001232DF">
        <w:rPr>
          <w:lang w:val="uk-UA"/>
        </w:rPr>
        <w:t>Реалізував механізм перевірки наявності та автоматичного завантаження шрифту Ubuntu для покращення зовнішнього вигляду інтерфейсу користувача.</w:t>
      </w:r>
    </w:p>
    <w:p w14:paraId="1B715990" w14:textId="0C9AADD5" w:rsidR="00E11A70" w:rsidRPr="001232DF" w:rsidRDefault="00E11A70" w:rsidP="00E11A70">
      <w:pPr>
        <w:pStyle w:val="a"/>
        <w:rPr>
          <w:lang w:val="uk-UA"/>
        </w:rPr>
      </w:pPr>
      <w:r w:rsidRPr="001232DF">
        <w:rPr>
          <w:lang w:val="uk-UA"/>
        </w:rPr>
        <w:t>Описав складові компоненти організацій введення вхідних даних:</w:t>
      </w:r>
    </w:p>
    <w:p w14:paraId="3B575A9E" w14:textId="77777777" w:rsidR="001232DF" w:rsidRPr="001232DF" w:rsidRDefault="001232DF" w:rsidP="00E11A70">
      <w:pPr>
        <w:pStyle w:val="a0"/>
      </w:pPr>
      <w:r w:rsidRPr="001232DF">
        <w:t>створив об'єкт input_data класу LabelFrame для групування елементів введення;</w:t>
      </w:r>
    </w:p>
    <w:p w14:paraId="68917001" w14:textId="77777777" w:rsidR="001232DF" w:rsidRPr="001232DF" w:rsidRDefault="001232DF" w:rsidP="00E11A70">
      <w:pPr>
        <w:pStyle w:val="a0"/>
      </w:pPr>
      <w:r w:rsidRPr="001232DF">
        <w:t>за допомогою циклу створив об'єкти класів Label та Entry для введення номера варіанта та значення аргументу;</w:t>
      </w:r>
    </w:p>
    <w:p w14:paraId="4B5C00BA" w14:textId="77777777" w:rsidR="001232DF" w:rsidRPr="001232DF" w:rsidRDefault="001232DF" w:rsidP="001232DF">
      <w:pPr>
        <w:pStyle w:val="a0"/>
      </w:pPr>
      <w:r w:rsidRPr="001232DF">
        <w:t>створив об'єкт calculate_button класу Button для запуску обчислень.</w:t>
      </w:r>
    </w:p>
    <w:p w14:paraId="5C9878CE" w14:textId="77777777" w:rsidR="001232DF" w:rsidRPr="001232DF" w:rsidRDefault="001232DF" w:rsidP="00E11A70">
      <w:pPr>
        <w:pStyle w:val="a"/>
        <w:rPr>
          <w:lang w:val="uk-UA"/>
        </w:rPr>
      </w:pPr>
      <w:r w:rsidRPr="001232DF">
        <w:rPr>
          <w:lang w:val="uk-UA"/>
        </w:rPr>
        <w:t>Для ергономічного розміщення компонентів введення використав менеджер геометрії grid(), а для розташування основних блоків інтерфейсу застосував менеджер геометрії place().</w:t>
      </w:r>
    </w:p>
    <w:p w14:paraId="0707FC4B" w14:textId="77777777" w:rsidR="001232DF" w:rsidRPr="001232DF" w:rsidRDefault="001232DF" w:rsidP="001232DF">
      <w:pPr>
        <w:pStyle w:val="a"/>
        <w:rPr>
          <w:lang w:val="uk-UA"/>
        </w:rPr>
      </w:pPr>
      <w:r w:rsidRPr="001232DF">
        <w:rPr>
          <w:lang w:val="uk-UA"/>
        </w:rPr>
        <w:t>Описав складові компоненти відображення результатів:</w:t>
      </w:r>
    </w:p>
    <w:p w14:paraId="58667800" w14:textId="364230B1" w:rsidR="001232DF" w:rsidRPr="001232DF" w:rsidRDefault="001232DF" w:rsidP="001232DF">
      <w:pPr>
        <w:pStyle w:val="a0"/>
      </w:pPr>
      <w:r w:rsidRPr="001232DF">
        <w:t>створив об'єкт output_data класу LabelFrame;</w:t>
      </w:r>
    </w:p>
    <w:p w14:paraId="5B08B128" w14:textId="3511781B" w:rsidR="001232DF" w:rsidRPr="001232DF" w:rsidRDefault="001232DF" w:rsidP="001232DF">
      <w:pPr>
        <w:pStyle w:val="a0"/>
      </w:pPr>
      <w:r w:rsidRPr="001232DF">
        <w:t>створив об'єкти task_name, task_var, task_argument, task_condition та task_result класу Label для відображення результатів виконання індивідуального завдання.</w:t>
      </w:r>
      <w:r>
        <w:rPr>
          <w:lang w:val="en-US"/>
        </w:rPr>
        <w:br/>
      </w:r>
      <w:r>
        <w:rPr>
          <w:lang w:val="en-US"/>
        </w:rPr>
        <w:br/>
      </w:r>
    </w:p>
    <w:p w14:paraId="18E9C4A6" w14:textId="77777777" w:rsidR="001232DF" w:rsidRPr="001232DF" w:rsidRDefault="001232DF" w:rsidP="00E11A70">
      <w:pPr>
        <w:pStyle w:val="a"/>
        <w:rPr>
          <w:lang w:val="uk-UA"/>
        </w:rPr>
      </w:pPr>
      <w:r w:rsidRPr="001232DF">
        <w:rPr>
          <w:lang w:val="uk-UA"/>
        </w:rPr>
        <w:lastRenderedPageBreak/>
        <w:t>Визначив функцію calculate_all(), яка здійснює:</w:t>
      </w:r>
    </w:p>
    <w:p w14:paraId="6F409A0A" w14:textId="4441F05A" w:rsidR="001232DF" w:rsidRPr="001232DF" w:rsidRDefault="001232DF" w:rsidP="001232DF">
      <w:pPr>
        <w:pStyle w:val="a0"/>
      </w:pPr>
      <w:r w:rsidRPr="001232DF">
        <w:t>зчитування та перевірку введених користувачем даних;</w:t>
      </w:r>
    </w:p>
    <w:p w14:paraId="32D94287" w14:textId="47EBA42C" w:rsidR="001232DF" w:rsidRPr="001232DF" w:rsidRDefault="001232DF" w:rsidP="001232DF">
      <w:pPr>
        <w:pStyle w:val="a0"/>
      </w:pPr>
      <w:r w:rsidRPr="001232DF">
        <w:t>вибір відповідної формули залежно від значення аргументу;</w:t>
      </w:r>
    </w:p>
    <w:p w14:paraId="18A6F045" w14:textId="4C47CB8E" w:rsidR="001232DF" w:rsidRPr="001232DF" w:rsidRDefault="001232DF" w:rsidP="001232DF">
      <w:pPr>
        <w:pStyle w:val="a0"/>
      </w:pPr>
      <w:r w:rsidRPr="001232DF">
        <w:t>виконання математичних обчислень;</w:t>
      </w:r>
    </w:p>
    <w:p w14:paraId="60141960" w14:textId="57C4D049" w:rsidR="001232DF" w:rsidRPr="001232DF" w:rsidRDefault="001232DF" w:rsidP="001232DF">
      <w:pPr>
        <w:pStyle w:val="a0"/>
      </w:pPr>
      <w:r w:rsidRPr="001232DF">
        <w:t>обробку можливих помилок;</w:t>
      </w:r>
    </w:p>
    <w:p w14:paraId="655EA43A" w14:textId="545B4DE0" w:rsidR="001232DF" w:rsidRPr="001232DF" w:rsidRDefault="001232DF" w:rsidP="001232DF">
      <w:pPr>
        <w:pStyle w:val="a0"/>
      </w:pPr>
      <w:r w:rsidRPr="001232DF">
        <w:t>виведення результатів на екран.</w:t>
      </w:r>
    </w:p>
    <w:p w14:paraId="5D4F20E4" w14:textId="77777777" w:rsidR="001232DF" w:rsidRPr="001232DF" w:rsidRDefault="001232DF" w:rsidP="00E11A70">
      <w:pPr>
        <w:pStyle w:val="a"/>
        <w:rPr>
          <w:lang w:val="uk-UA"/>
        </w:rPr>
      </w:pPr>
      <w:r w:rsidRPr="001232DF">
        <w:rPr>
          <w:lang w:val="uk-UA"/>
        </w:rPr>
        <w:t>Налаштував виклик функції calculate_all() при натисканні кнопки «Обчислити».</w:t>
      </w:r>
    </w:p>
    <w:p w14:paraId="1A768900" w14:textId="36C33DF2" w:rsidR="001232DF" w:rsidRPr="001232DF" w:rsidRDefault="001232DF" w:rsidP="00E11A70">
      <w:pPr>
        <w:pStyle w:val="a"/>
        <w:rPr>
          <w:lang w:val="uk-UA"/>
        </w:rPr>
      </w:pPr>
      <w:r w:rsidRPr="001232DF">
        <w:rPr>
          <w:lang w:val="uk-UA"/>
        </w:rPr>
        <w:t>Створив інформаційний напис з відомостями про автора програми.</w:t>
      </w:r>
    </w:p>
    <w:p w14:paraId="486D1952" w14:textId="57BF3488" w:rsidR="00E11A70" w:rsidRPr="00BA3FDF" w:rsidRDefault="00E11A70" w:rsidP="00E11A70">
      <w:pPr>
        <w:pStyle w:val="a"/>
        <w:rPr>
          <w:lang w:val="uk-UA"/>
        </w:rPr>
      </w:pPr>
      <w:r w:rsidRPr="001232DF">
        <w:rPr>
          <w:lang w:val="uk-UA"/>
        </w:rPr>
        <w:t>Приступив до тестування програного додатку (див. рис. 8.1 – 8.6).</w:t>
      </w:r>
    </w:p>
    <w:p w14:paraId="35D34949" w14:textId="5D440E84" w:rsidR="00BA3FDF" w:rsidRPr="00BA3FDF" w:rsidRDefault="00BA3FDF" w:rsidP="00BA3FDF">
      <w:pPr>
        <w:pStyle w:val="ab"/>
        <w:rPr>
          <w:noProof/>
          <w:lang w:val="en-US"/>
        </w:rPr>
      </w:pPr>
      <w:r w:rsidRPr="00BA3FDF">
        <w:drawing>
          <wp:inline distT="0" distB="0" distL="0" distR="0" wp14:anchorId="42BB6C40" wp14:editId="553BD537">
            <wp:extent cx="2998857" cy="1476000"/>
            <wp:effectExtent l="0" t="0" r="0" b="0"/>
            <wp:docPr id="126118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87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8857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FDF">
        <w:rPr>
          <w:noProof/>
        </w:rPr>
        <w:t xml:space="preserve"> </w:t>
      </w:r>
      <w:r w:rsidRPr="00BA3FDF">
        <w:drawing>
          <wp:inline distT="0" distB="0" distL="0" distR="0" wp14:anchorId="5B945CD7" wp14:editId="274CE7D6">
            <wp:extent cx="2998857" cy="1476000"/>
            <wp:effectExtent l="0" t="0" r="0" b="0"/>
            <wp:docPr id="1565669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69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8857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br/>
      </w:r>
      <w:r w:rsidRPr="00BA3FDF">
        <w:rPr>
          <w:noProof/>
          <w:lang w:val="en-US"/>
        </w:rPr>
        <w:t xml:space="preserve">Рисунок 8.1 </w:t>
      </w:r>
      <w:r>
        <w:rPr>
          <w:noProof/>
          <w:lang w:val="en-US"/>
        </w:rPr>
        <w:t xml:space="preserve">– </w:t>
      </w:r>
      <w:r w:rsidRPr="00BA3FDF">
        <w:rPr>
          <w:noProof/>
          <w:lang w:val="en-US"/>
        </w:rPr>
        <w:t>8.2</w:t>
      </w:r>
    </w:p>
    <w:p w14:paraId="30595B8B" w14:textId="5738BC18" w:rsidR="00BA3FDF" w:rsidRPr="00BA3FDF" w:rsidRDefault="00BA3FDF" w:rsidP="00BA3FDF">
      <w:pPr>
        <w:pStyle w:val="ab"/>
        <w:rPr>
          <w:noProof/>
          <w:lang w:val="en-US"/>
        </w:rPr>
      </w:pPr>
      <w:r w:rsidRPr="00BA3FDF">
        <w:rPr>
          <w:noProof/>
        </w:rPr>
        <w:drawing>
          <wp:inline distT="0" distB="0" distL="0" distR="0" wp14:anchorId="69797835" wp14:editId="1E79D85E">
            <wp:extent cx="2998857" cy="1476000"/>
            <wp:effectExtent l="0" t="0" r="0" b="0"/>
            <wp:docPr id="1135689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894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8857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FDF">
        <w:rPr>
          <w:noProof/>
        </w:rPr>
        <w:t xml:space="preserve"> </w:t>
      </w:r>
      <w:r w:rsidRPr="00BA3FDF">
        <w:rPr>
          <w:noProof/>
        </w:rPr>
        <w:drawing>
          <wp:inline distT="0" distB="0" distL="0" distR="0" wp14:anchorId="2AE9F0CC" wp14:editId="54E87AD2">
            <wp:extent cx="2998857" cy="1476000"/>
            <wp:effectExtent l="0" t="0" r="0" b="0"/>
            <wp:docPr id="475792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920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8857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br/>
      </w:r>
      <w:r w:rsidRPr="00BA3FDF">
        <w:rPr>
          <w:noProof/>
          <w:lang w:val="en-US"/>
        </w:rPr>
        <w:t>Рисунок 8.</w:t>
      </w:r>
      <w:r>
        <w:rPr>
          <w:noProof/>
          <w:lang w:val="en-US"/>
        </w:rPr>
        <w:t>3</w:t>
      </w:r>
      <w:r w:rsidRPr="00BA3FDF">
        <w:rPr>
          <w:noProof/>
          <w:lang w:val="en-US"/>
        </w:rPr>
        <w:t xml:space="preserve"> – 8.</w:t>
      </w:r>
      <w:r>
        <w:rPr>
          <w:noProof/>
          <w:lang w:val="en-US"/>
        </w:rPr>
        <w:t>4</w:t>
      </w:r>
    </w:p>
    <w:p w14:paraId="2F01B05A" w14:textId="733777A1" w:rsidR="00BA3FDF" w:rsidRPr="00BA3FDF" w:rsidRDefault="00BA3FDF" w:rsidP="00BA3FDF">
      <w:pPr>
        <w:pStyle w:val="ab"/>
        <w:rPr>
          <w:lang w:val="en-US"/>
        </w:rPr>
      </w:pPr>
      <w:r w:rsidRPr="00BA3FDF">
        <w:rPr>
          <w:noProof/>
        </w:rPr>
        <w:drawing>
          <wp:inline distT="0" distB="0" distL="0" distR="0" wp14:anchorId="127404C7" wp14:editId="783D0444">
            <wp:extent cx="2998857" cy="1476000"/>
            <wp:effectExtent l="0" t="0" r="0" b="0"/>
            <wp:docPr id="144875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5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8857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3FDF">
        <w:rPr>
          <w:noProof/>
        </w:rPr>
        <w:t xml:space="preserve"> </w:t>
      </w:r>
      <w:r w:rsidRPr="00BA3FDF">
        <w:rPr>
          <w:noProof/>
        </w:rPr>
        <w:drawing>
          <wp:inline distT="0" distB="0" distL="0" distR="0" wp14:anchorId="3773F1A3" wp14:editId="635B5BDA">
            <wp:extent cx="2998857" cy="1476000"/>
            <wp:effectExtent l="0" t="0" r="0" b="0"/>
            <wp:docPr id="1182242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42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8857" cy="14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br/>
      </w:r>
      <w:r w:rsidRPr="00BA3FDF">
        <w:rPr>
          <w:lang w:val="en-US"/>
        </w:rPr>
        <w:t>Рисунок 8.</w:t>
      </w:r>
      <w:r>
        <w:rPr>
          <w:lang w:val="en-US"/>
        </w:rPr>
        <w:t>5</w:t>
      </w:r>
      <w:r w:rsidRPr="00BA3FDF">
        <w:rPr>
          <w:lang w:val="en-US"/>
        </w:rPr>
        <w:t xml:space="preserve"> – 8.</w:t>
      </w:r>
      <w:r>
        <w:rPr>
          <w:lang w:val="en-US"/>
        </w:rPr>
        <w:t>6</w:t>
      </w:r>
    </w:p>
    <w:p w14:paraId="19D7A5A9" w14:textId="0EFAB2C5" w:rsidR="00BA3FDF" w:rsidRDefault="00BA3FDF" w:rsidP="00BA3FDF">
      <w:pPr>
        <w:jc w:val="center"/>
      </w:pPr>
      <w:r>
        <w:lastRenderedPageBreak/>
        <w:t>Код програми</w:t>
      </w:r>
    </w:p>
    <w:p w14:paraId="017F3F27" w14:textId="77777777" w:rsidR="00BA3FDF" w:rsidRDefault="00BA3FDF" w:rsidP="00BA3FDF">
      <w:pPr>
        <w:pStyle w:val="af3"/>
      </w:pPr>
      <w:r>
        <w:t>from _math_functions_check import (</w:t>
      </w:r>
    </w:p>
    <w:p w14:paraId="09A67744" w14:textId="77777777" w:rsidR="00BA3FDF" w:rsidRDefault="00BA3FDF" w:rsidP="00BA3FDF">
      <w:pPr>
        <w:pStyle w:val="af3"/>
      </w:pPr>
      <w:r>
        <w:t xml:space="preserve">    division_check,</w:t>
      </w:r>
    </w:p>
    <w:p w14:paraId="523A12BE" w14:textId="77777777" w:rsidR="00BA3FDF" w:rsidRDefault="00BA3FDF" w:rsidP="00BA3FDF">
      <w:pPr>
        <w:pStyle w:val="af3"/>
      </w:pPr>
      <w:r>
        <w:t xml:space="preserve">    sqrt_check,</w:t>
      </w:r>
    </w:p>
    <w:p w14:paraId="18EDDA5B" w14:textId="77777777" w:rsidR="00BA3FDF" w:rsidRDefault="00BA3FDF" w:rsidP="00BA3FDF">
      <w:pPr>
        <w:pStyle w:val="af3"/>
      </w:pPr>
      <w:r>
        <w:t xml:space="preserve">    log_check,</w:t>
      </w:r>
    </w:p>
    <w:p w14:paraId="77DE9040" w14:textId="77777777" w:rsidR="00BA3FDF" w:rsidRDefault="00BA3FDF" w:rsidP="00BA3FDF">
      <w:pPr>
        <w:pStyle w:val="af3"/>
      </w:pPr>
      <w:r>
        <w:t xml:space="preserve">    cot_check,</w:t>
      </w:r>
    </w:p>
    <w:p w14:paraId="3050D41F" w14:textId="77777777" w:rsidR="00BA3FDF" w:rsidRDefault="00BA3FDF" w:rsidP="00BA3FDF">
      <w:pPr>
        <w:pStyle w:val="af3"/>
      </w:pPr>
      <w:r>
        <w:t>)</w:t>
      </w:r>
    </w:p>
    <w:p w14:paraId="27E68041" w14:textId="77777777" w:rsidR="00BA3FDF" w:rsidRDefault="00BA3FDF" w:rsidP="00BA3FDF">
      <w:pPr>
        <w:pStyle w:val="af3"/>
      </w:pPr>
      <w:r>
        <w:t>from tkinter import *</w:t>
      </w:r>
    </w:p>
    <w:p w14:paraId="50D31308" w14:textId="77777777" w:rsidR="00BA3FDF" w:rsidRDefault="00BA3FDF" w:rsidP="00BA3FDF">
      <w:pPr>
        <w:pStyle w:val="af3"/>
      </w:pPr>
      <w:r>
        <w:t>from tkinter import messagebox</w:t>
      </w:r>
    </w:p>
    <w:p w14:paraId="4C8DF671" w14:textId="77777777" w:rsidR="00BA3FDF" w:rsidRDefault="00BA3FDF" w:rsidP="00BA3FDF">
      <w:pPr>
        <w:pStyle w:val="af3"/>
      </w:pPr>
      <w:r>
        <w:t>from math import e</w:t>
      </w:r>
    </w:p>
    <w:p w14:paraId="7D343366" w14:textId="77777777" w:rsidR="00BA3FDF" w:rsidRDefault="00BA3FDF" w:rsidP="00BA3FDF">
      <w:pPr>
        <w:pStyle w:val="af3"/>
      </w:pPr>
      <w:r>
        <w:t>import os</w:t>
      </w:r>
    </w:p>
    <w:p w14:paraId="56A4D4E7" w14:textId="77777777" w:rsidR="00BA3FDF" w:rsidRDefault="00BA3FDF" w:rsidP="00BA3FDF">
      <w:pPr>
        <w:pStyle w:val="af3"/>
      </w:pPr>
      <w:r>
        <w:t>import urllib.request</w:t>
      </w:r>
    </w:p>
    <w:p w14:paraId="0C887DB5" w14:textId="77777777" w:rsidR="00BA3FDF" w:rsidRDefault="00BA3FDF" w:rsidP="00BA3FDF">
      <w:pPr>
        <w:pStyle w:val="af3"/>
      </w:pPr>
      <w:r>
        <w:t>import ctypes</w:t>
      </w:r>
    </w:p>
    <w:p w14:paraId="6B4B4FC9" w14:textId="77777777" w:rsidR="00BA3FDF" w:rsidRDefault="00BA3FDF" w:rsidP="00BA3FDF">
      <w:pPr>
        <w:pStyle w:val="af3"/>
      </w:pPr>
    </w:p>
    <w:p w14:paraId="4340B35A" w14:textId="77777777" w:rsidR="00BA3FDF" w:rsidRDefault="00BA3FDF" w:rsidP="00BA3FDF">
      <w:pPr>
        <w:pStyle w:val="af3"/>
      </w:pPr>
      <w:r>
        <w:t>font_url = "https://github.com/google/fonts/raw/main/ufl/ubuntu/Ubuntu-Regular.ttf"</w:t>
      </w:r>
    </w:p>
    <w:p w14:paraId="242D5BBD" w14:textId="77777777" w:rsidR="00BA3FDF" w:rsidRDefault="00BA3FDF" w:rsidP="00BA3FDF">
      <w:pPr>
        <w:pStyle w:val="af3"/>
      </w:pPr>
      <w:r>
        <w:t>font_filename = "Ubuntu-Regular.ttf"</w:t>
      </w:r>
    </w:p>
    <w:p w14:paraId="7B25258B" w14:textId="77777777" w:rsidR="00BA3FDF" w:rsidRDefault="00BA3FDF" w:rsidP="00BA3FDF">
      <w:pPr>
        <w:pStyle w:val="af3"/>
      </w:pPr>
    </w:p>
    <w:p w14:paraId="5B1E3510" w14:textId="77777777" w:rsidR="00BA3FDF" w:rsidRDefault="00BA3FDF" w:rsidP="00BA3FDF">
      <w:pPr>
        <w:pStyle w:val="af3"/>
      </w:pPr>
      <w:r>
        <w:t>root = Tk()</w:t>
      </w:r>
    </w:p>
    <w:p w14:paraId="30E6927C" w14:textId="77777777" w:rsidR="00BA3FDF" w:rsidRDefault="00BA3FDF" w:rsidP="00BA3FDF">
      <w:pPr>
        <w:pStyle w:val="af3"/>
      </w:pPr>
      <w:r>
        <w:t>root.withdraw()</w:t>
      </w:r>
    </w:p>
    <w:p w14:paraId="188E7990" w14:textId="77777777" w:rsidR="00BA3FDF" w:rsidRDefault="00BA3FDF" w:rsidP="00BA3FDF">
      <w:pPr>
        <w:pStyle w:val="af3"/>
      </w:pPr>
    </w:p>
    <w:p w14:paraId="2CDA4CF9" w14:textId="77777777" w:rsidR="00BA3FDF" w:rsidRDefault="00BA3FDF" w:rsidP="00BA3FDF">
      <w:pPr>
        <w:pStyle w:val="af3"/>
      </w:pPr>
      <w:r>
        <w:t>if not os.path.exists(font_filename):</w:t>
      </w:r>
    </w:p>
    <w:p w14:paraId="4DC7C71F" w14:textId="77777777" w:rsidR="00BA3FDF" w:rsidRDefault="00BA3FDF" w:rsidP="00BA3FDF">
      <w:pPr>
        <w:pStyle w:val="af3"/>
      </w:pPr>
      <w:r>
        <w:t xml:space="preserve">    if messagebox.askyesno(</w:t>
      </w:r>
    </w:p>
    <w:p w14:paraId="042EC1DD" w14:textId="77777777" w:rsidR="00BA3FDF" w:rsidRDefault="00BA3FDF" w:rsidP="00BA3FDF">
      <w:pPr>
        <w:pStyle w:val="af3"/>
      </w:pPr>
      <w:r>
        <w:t xml:space="preserve">        "Завантаження шрифту",</w:t>
      </w:r>
    </w:p>
    <w:p w14:paraId="10CFE759" w14:textId="77777777" w:rsidR="00BA3FDF" w:rsidRDefault="00BA3FDF" w:rsidP="00BA3FDF">
      <w:pPr>
        <w:pStyle w:val="af3"/>
      </w:pPr>
      <w:r>
        <w:t xml:space="preserve">        "Шрифт 'Ubuntu' не знайдено. Бажаєте завантажити його для кращого вигляду програми?",</w:t>
      </w:r>
    </w:p>
    <w:p w14:paraId="12EAED51" w14:textId="77777777" w:rsidR="00BA3FDF" w:rsidRDefault="00BA3FDF" w:rsidP="00BA3FDF">
      <w:pPr>
        <w:pStyle w:val="af3"/>
      </w:pPr>
      <w:r>
        <w:t xml:space="preserve">    ):</w:t>
      </w:r>
    </w:p>
    <w:p w14:paraId="599F07CD" w14:textId="77777777" w:rsidR="00BA3FDF" w:rsidRDefault="00BA3FDF" w:rsidP="00BA3FDF">
      <w:pPr>
        <w:pStyle w:val="af3"/>
      </w:pPr>
      <w:r>
        <w:t xml:space="preserve">        try:</w:t>
      </w:r>
    </w:p>
    <w:p w14:paraId="44FB3956" w14:textId="77777777" w:rsidR="00BA3FDF" w:rsidRDefault="00BA3FDF" w:rsidP="00BA3FDF">
      <w:pPr>
        <w:pStyle w:val="af3"/>
      </w:pPr>
      <w:r>
        <w:t xml:space="preserve">            print("Завантаження шрифту Ubuntu...")</w:t>
      </w:r>
    </w:p>
    <w:p w14:paraId="74D3675D" w14:textId="77777777" w:rsidR="00BA3FDF" w:rsidRDefault="00BA3FDF" w:rsidP="00BA3FDF">
      <w:pPr>
        <w:pStyle w:val="af3"/>
      </w:pPr>
      <w:r>
        <w:t xml:space="preserve">            urllib.request.urlretrieve(font_url, font_filename)</w:t>
      </w:r>
    </w:p>
    <w:p w14:paraId="6D3153CB" w14:textId="77777777" w:rsidR="00BA3FDF" w:rsidRDefault="00BA3FDF" w:rsidP="00BA3FDF">
      <w:pPr>
        <w:pStyle w:val="af3"/>
      </w:pPr>
      <w:r>
        <w:t xml:space="preserve">            print("Завантаження завершено.")</w:t>
      </w:r>
    </w:p>
    <w:p w14:paraId="18687A13" w14:textId="77777777" w:rsidR="00BA3FDF" w:rsidRDefault="00BA3FDF" w:rsidP="00BA3FDF">
      <w:pPr>
        <w:pStyle w:val="af3"/>
      </w:pPr>
      <w:r>
        <w:t xml:space="preserve">        except Exception as e:</w:t>
      </w:r>
    </w:p>
    <w:p w14:paraId="7B1FF0F5" w14:textId="77777777" w:rsidR="00BA3FDF" w:rsidRDefault="00BA3FDF" w:rsidP="00BA3FDF">
      <w:pPr>
        <w:pStyle w:val="af3"/>
      </w:pPr>
      <w:r>
        <w:t xml:space="preserve">            print(f"Помилка завантаження шрифту: {e}")</w:t>
      </w:r>
    </w:p>
    <w:p w14:paraId="136BE0D7" w14:textId="77777777" w:rsidR="00BA3FDF" w:rsidRDefault="00BA3FDF" w:rsidP="00BA3FDF">
      <w:pPr>
        <w:pStyle w:val="af3"/>
      </w:pPr>
      <w:r>
        <w:t xml:space="preserve">    else:</w:t>
      </w:r>
    </w:p>
    <w:p w14:paraId="2C9D5912" w14:textId="77777777" w:rsidR="00BA3FDF" w:rsidRDefault="00BA3FDF" w:rsidP="00BA3FDF">
      <w:pPr>
        <w:pStyle w:val="af3"/>
      </w:pPr>
      <w:r>
        <w:t xml:space="preserve">        print(</w:t>
      </w:r>
    </w:p>
    <w:p w14:paraId="2B6ECD86" w14:textId="77777777" w:rsidR="00BA3FDF" w:rsidRDefault="00BA3FDF" w:rsidP="00BA3FDF">
      <w:pPr>
        <w:pStyle w:val="af3"/>
      </w:pPr>
      <w:r>
        <w:t xml:space="preserve">            "Користувач відмовився від завантаження. Використовується системний шрифт."</w:t>
      </w:r>
    </w:p>
    <w:p w14:paraId="54CF5A2E" w14:textId="77777777" w:rsidR="00BA3FDF" w:rsidRDefault="00BA3FDF" w:rsidP="00BA3FDF">
      <w:pPr>
        <w:pStyle w:val="af3"/>
      </w:pPr>
      <w:r>
        <w:t xml:space="preserve">        )</w:t>
      </w:r>
    </w:p>
    <w:p w14:paraId="31C38202" w14:textId="77777777" w:rsidR="00BA3FDF" w:rsidRDefault="00BA3FDF" w:rsidP="00BA3FDF">
      <w:pPr>
        <w:pStyle w:val="af3"/>
      </w:pPr>
    </w:p>
    <w:p w14:paraId="345F64C3" w14:textId="77777777" w:rsidR="00BA3FDF" w:rsidRDefault="00BA3FDF" w:rsidP="00BA3FDF">
      <w:pPr>
        <w:pStyle w:val="af3"/>
      </w:pPr>
      <w:r>
        <w:t>if os.name == "nt" and os.path.exists(font_filename):</w:t>
      </w:r>
    </w:p>
    <w:p w14:paraId="4AA9651B" w14:textId="77777777" w:rsidR="00BA3FDF" w:rsidRDefault="00BA3FDF" w:rsidP="00BA3FDF">
      <w:pPr>
        <w:pStyle w:val="af3"/>
      </w:pPr>
      <w:r>
        <w:t xml:space="preserve">    ctypes.windll.gdi32.AddFontResourceExW(font_filename, 0x10, 0)</w:t>
      </w:r>
    </w:p>
    <w:p w14:paraId="5F989599" w14:textId="77777777" w:rsidR="00BA3FDF" w:rsidRDefault="00BA3FDF" w:rsidP="00BA3FDF">
      <w:pPr>
        <w:pStyle w:val="af3"/>
      </w:pPr>
      <w:r>
        <w:t xml:space="preserve">    myappid = "mycompany.myproduct.subproduct.version"</w:t>
      </w:r>
    </w:p>
    <w:p w14:paraId="7BAFF1C9" w14:textId="77777777" w:rsidR="00BA3FDF" w:rsidRDefault="00BA3FDF" w:rsidP="00BA3FDF">
      <w:pPr>
        <w:pStyle w:val="af3"/>
      </w:pPr>
      <w:r>
        <w:t xml:space="preserve">    ctypes.windll.shell32.SetCurrentProcessExplicitAppUserModelID(myappid)</w:t>
      </w:r>
    </w:p>
    <w:p w14:paraId="27DB98BE" w14:textId="77777777" w:rsidR="00BA3FDF" w:rsidRDefault="00BA3FDF" w:rsidP="00BA3FDF">
      <w:pPr>
        <w:pStyle w:val="af3"/>
      </w:pPr>
    </w:p>
    <w:p w14:paraId="2E7F7A14" w14:textId="77777777" w:rsidR="00BA3FDF" w:rsidRDefault="00BA3FDF" w:rsidP="00BA3FDF">
      <w:pPr>
        <w:pStyle w:val="af3"/>
      </w:pPr>
      <w:r>
        <w:t>root.deiconify()</w:t>
      </w:r>
    </w:p>
    <w:p w14:paraId="6B7B2EEC" w14:textId="77777777" w:rsidR="00BA3FDF" w:rsidRDefault="00BA3FDF" w:rsidP="00BA3FDF">
      <w:pPr>
        <w:pStyle w:val="af3"/>
      </w:pPr>
    </w:p>
    <w:p w14:paraId="6FC415E2" w14:textId="77777777" w:rsidR="00BA3FDF" w:rsidRDefault="00BA3FDF" w:rsidP="00BA3FDF">
      <w:pPr>
        <w:pStyle w:val="af3"/>
      </w:pPr>
      <w:r>
        <w:t>font_family = "Ubuntu" if os.path.exists(font_filename) else "Arial"</w:t>
      </w:r>
    </w:p>
    <w:p w14:paraId="50886C92" w14:textId="77777777" w:rsidR="00BA3FDF" w:rsidRDefault="00BA3FDF" w:rsidP="00BA3FDF">
      <w:pPr>
        <w:pStyle w:val="af3"/>
      </w:pPr>
    </w:p>
    <w:p w14:paraId="1CBA056B" w14:textId="77777777" w:rsidR="00BA3FDF" w:rsidRDefault="00BA3FDF" w:rsidP="00BA3FDF">
      <w:pPr>
        <w:pStyle w:val="af3"/>
      </w:pPr>
      <w:r>
        <w:t>BG_COLOR = "#1f262b"</w:t>
      </w:r>
    </w:p>
    <w:p w14:paraId="276E8E53" w14:textId="77777777" w:rsidR="00BA3FDF" w:rsidRDefault="00BA3FDF" w:rsidP="00BA3FDF">
      <w:pPr>
        <w:pStyle w:val="af3"/>
      </w:pPr>
      <w:r>
        <w:t>ACCENT_COLOR = "#4a90e2"</w:t>
      </w:r>
    </w:p>
    <w:p w14:paraId="5756BF52" w14:textId="77777777" w:rsidR="00BA3FDF" w:rsidRDefault="00BA3FDF" w:rsidP="00BA3FDF">
      <w:pPr>
        <w:pStyle w:val="af3"/>
      </w:pPr>
      <w:r>
        <w:t>BTN_COLOR = "#4C4281"</w:t>
      </w:r>
    </w:p>
    <w:p w14:paraId="35F69D55" w14:textId="77777777" w:rsidR="00BA3FDF" w:rsidRDefault="00BA3FDF" w:rsidP="00BA3FDF">
      <w:pPr>
        <w:pStyle w:val="af3"/>
      </w:pPr>
      <w:r>
        <w:t>TEXT_COLOR = "#f4f4f4"</w:t>
      </w:r>
    </w:p>
    <w:p w14:paraId="50FE98F9" w14:textId="77777777" w:rsidR="00BA3FDF" w:rsidRDefault="00BA3FDF" w:rsidP="00BA3FDF">
      <w:pPr>
        <w:pStyle w:val="af3"/>
      </w:pPr>
      <w:r>
        <w:t>ERROR_COLOR = "#ff6b6b"</w:t>
      </w:r>
    </w:p>
    <w:p w14:paraId="523F7327" w14:textId="77777777" w:rsidR="00BA3FDF" w:rsidRDefault="00BA3FDF" w:rsidP="00BA3FDF">
      <w:pPr>
        <w:pStyle w:val="af3"/>
      </w:pPr>
      <w:r>
        <w:t>FONT_MAIN = (font_family, 10)</w:t>
      </w:r>
    </w:p>
    <w:p w14:paraId="6731922E" w14:textId="77777777" w:rsidR="00BA3FDF" w:rsidRDefault="00BA3FDF" w:rsidP="00BA3FDF">
      <w:pPr>
        <w:pStyle w:val="af3"/>
      </w:pPr>
      <w:r>
        <w:t>FONT_BOLD = (font_family, 10, "bold")</w:t>
      </w:r>
    </w:p>
    <w:p w14:paraId="73C1E7F1" w14:textId="77777777" w:rsidR="00BA3FDF" w:rsidRDefault="00BA3FDF" w:rsidP="00BA3FDF">
      <w:pPr>
        <w:pStyle w:val="af3"/>
      </w:pPr>
    </w:p>
    <w:p w14:paraId="70EC04B4" w14:textId="77777777" w:rsidR="00BA3FDF" w:rsidRDefault="00BA3FDF" w:rsidP="00BA3FDF">
      <w:pPr>
        <w:pStyle w:val="af3"/>
      </w:pPr>
      <w:r>
        <w:t>window_width = 510</w:t>
      </w:r>
    </w:p>
    <w:p w14:paraId="297D6CD8" w14:textId="77777777" w:rsidR="00BA3FDF" w:rsidRDefault="00BA3FDF" w:rsidP="00BA3FDF">
      <w:pPr>
        <w:pStyle w:val="af3"/>
      </w:pPr>
      <w:r>
        <w:t>window_height = 220</w:t>
      </w:r>
    </w:p>
    <w:p w14:paraId="4BC57342" w14:textId="77777777" w:rsidR="00BA3FDF" w:rsidRDefault="00BA3FDF" w:rsidP="00BA3FDF">
      <w:pPr>
        <w:pStyle w:val="af3"/>
      </w:pPr>
    </w:p>
    <w:p w14:paraId="70E38E2E" w14:textId="77777777" w:rsidR="00BA3FDF" w:rsidRDefault="00BA3FDF" w:rsidP="00BA3FDF">
      <w:pPr>
        <w:pStyle w:val="af3"/>
      </w:pPr>
      <w:r>
        <w:t>screen_width = root.winfo_screenwidth()</w:t>
      </w:r>
    </w:p>
    <w:p w14:paraId="64D2676E" w14:textId="77777777" w:rsidR="00BA3FDF" w:rsidRDefault="00BA3FDF" w:rsidP="00BA3FDF">
      <w:pPr>
        <w:pStyle w:val="af3"/>
      </w:pPr>
      <w:r>
        <w:t>screen_height = root.winfo_screenheight()</w:t>
      </w:r>
    </w:p>
    <w:p w14:paraId="76D6D660" w14:textId="77777777" w:rsidR="00BA3FDF" w:rsidRDefault="00BA3FDF" w:rsidP="00BA3FDF">
      <w:pPr>
        <w:pStyle w:val="af3"/>
      </w:pPr>
    </w:p>
    <w:p w14:paraId="2AEB24E6" w14:textId="77777777" w:rsidR="00BA3FDF" w:rsidRDefault="00BA3FDF" w:rsidP="00BA3FDF">
      <w:pPr>
        <w:pStyle w:val="af3"/>
      </w:pPr>
      <w:r>
        <w:t>center_x = int(screen_width / 2 - window_width / 2)</w:t>
      </w:r>
    </w:p>
    <w:p w14:paraId="19F3677F" w14:textId="77777777" w:rsidR="00BA3FDF" w:rsidRDefault="00BA3FDF" w:rsidP="00BA3FDF">
      <w:pPr>
        <w:pStyle w:val="af3"/>
      </w:pPr>
      <w:r>
        <w:t>center_y = int(screen_height / 2 - window_height / 2)</w:t>
      </w:r>
    </w:p>
    <w:p w14:paraId="29D621BE" w14:textId="77777777" w:rsidR="00BA3FDF" w:rsidRDefault="00BA3FDF" w:rsidP="00BA3FDF">
      <w:pPr>
        <w:pStyle w:val="af3"/>
      </w:pPr>
    </w:p>
    <w:p w14:paraId="16D94F1E" w14:textId="77777777" w:rsidR="00BA3FDF" w:rsidRDefault="00BA3FDF" w:rsidP="00BA3FDF">
      <w:pPr>
        <w:pStyle w:val="af3"/>
      </w:pPr>
      <w:r>
        <w:t>root.title("Виконання розрахунків")</w:t>
      </w:r>
    </w:p>
    <w:p w14:paraId="29BCE440" w14:textId="77777777" w:rsidR="00BA3FDF" w:rsidRDefault="00BA3FDF" w:rsidP="00BA3FDF">
      <w:pPr>
        <w:pStyle w:val="af3"/>
      </w:pPr>
      <w:r>
        <w:t>root.iconbitmap(default="img/logo_2.ico")</w:t>
      </w:r>
    </w:p>
    <w:p w14:paraId="4E8D477C" w14:textId="77777777" w:rsidR="00BA3FDF" w:rsidRDefault="00BA3FDF" w:rsidP="00BA3FDF">
      <w:pPr>
        <w:pStyle w:val="af3"/>
      </w:pPr>
      <w:r>
        <w:t>root.geometry(f"{window_width}x{window_height}+{center_x}+{center_y}")</w:t>
      </w:r>
    </w:p>
    <w:p w14:paraId="1CFC50E4" w14:textId="77777777" w:rsidR="00BA3FDF" w:rsidRDefault="00BA3FDF" w:rsidP="00BA3FDF">
      <w:pPr>
        <w:pStyle w:val="af3"/>
      </w:pPr>
      <w:r>
        <w:t>root.resizable(False, False)</w:t>
      </w:r>
    </w:p>
    <w:p w14:paraId="16B80370" w14:textId="77777777" w:rsidR="00BA3FDF" w:rsidRDefault="00BA3FDF" w:rsidP="00BA3FDF">
      <w:pPr>
        <w:pStyle w:val="af3"/>
      </w:pPr>
      <w:r>
        <w:t>root.configure(bg=BG_COLOR)</w:t>
      </w:r>
    </w:p>
    <w:p w14:paraId="2C68938A" w14:textId="77777777" w:rsidR="00BA3FDF" w:rsidRDefault="00BA3FDF" w:rsidP="00BA3FDF">
      <w:pPr>
        <w:pStyle w:val="af3"/>
      </w:pPr>
    </w:p>
    <w:p w14:paraId="42F0E348" w14:textId="77777777" w:rsidR="00BA3FDF" w:rsidRDefault="00BA3FDF" w:rsidP="00BA3FDF">
      <w:pPr>
        <w:pStyle w:val="af3"/>
      </w:pPr>
    </w:p>
    <w:p w14:paraId="2E4C2C4E" w14:textId="77777777" w:rsidR="00BA3FDF" w:rsidRDefault="00BA3FDF" w:rsidP="00BA3FDF">
      <w:pPr>
        <w:pStyle w:val="af3"/>
      </w:pPr>
      <w:r>
        <w:t>input_data = LabelFrame(</w:t>
      </w:r>
    </w:p>
    <w:p w14:paraId="3B4C7C6F" w14:textId="77777777" w:rsidR="00BA3FDF" w:rsidRDefault="00BA3FDF" w:rsidP="00BA3FDF">
      <w:pPr>
        <w:pStyle w:val="af3"/>
      </w:pPr>
      <w:r>
        <w:t xml:space="preserve">    root,</w:t>
      </w:r>
    </w:p>
    <w:p w14:paraId="004E8ED6" w14:textId="77777777" w:rsidR="00BA3FDF" w:rsidRDefault="00BA3FDF" w:rsidP="00BA3FDF">
      <w:pPr>
        <w:pStyle w:val="af3"/>
      </w:pPr>
      <w:r>
        <w:t xml:space="preserve">    text="Вхідні дані:",</w:t>
      </w:r>
    </w:p>
    <w:p w14:paraId="60CA596B" w14:textId="77777777" w:rsidR="00BA3FDF" w:rsidRDefault="00BA3FDF" w:rsidP="00BA3FDF">
      <w:pPr>
        <w:pStyle w:val="af3"/>
      </w:pPr>
      <w:r>
        <w:t xml:space="preserve">    bg=BG_COLOR,</w:t>
      </w:r>
    </w:p>
    <w:p w14:paraId="4DD5481F" w14:textId="77777777" w:rsidR="00BA3FDF" w:rsidRDefault="00BA3FDF" w:rsidP="00BA3FDF">
      <w:pPr>
        <w:pStyle w:val="af3"/>
      </w:pPr>
      <w:r>
        <w:t xml:space="preserve">    fg=ACCENT_COLOR,</w:t>
      </w:r>
    </w:p>
    <w:p w14:paraId="0A3CA4DB" w14:textId="77777777" w:rsidR="00BA3FDF" w:rsidRDefault="00BA3FDF" w:rsidP="00BA3FDF">
      <w:pPr>
        <w:pStyle w:val="af3"/>
      </w:pPr>
      <w:r>
        <w:t xml:space="preserve">    font=FONT_BOLD,</w:t>
      </w:r>
    </w:p>
    <w:p w14:paraId="538D25FF" w14:textId="77777777" w:rsidR="00BA3FDF" w:rsidRDefault="00BA3FDF" w:rsidP="00BA3FDF">
      <w:pPr>
        <w:pStyle w:val="af3"/>
      </w:pPr>
      <w:r>
        <w:t xml:space="preserve">    relief=RIDGE,</w:t>
      </w:r>
    </w:p>
    <w:p w14:paraId="68F78991" w14:textId="77777777" w:rsidR="00BA3FDF" w:rsidRDefault="00BA3FDF" w:rsidP="00BA3FDF">
      <w:pPr>
        <w:pStyle w:val="af3"/>
      </w:pPr>
      <w:r>
        <w:t xml:space="preserve">    bd=2,</w:t>
      </w:r>
    </w:p>
    <w:p w14:paraId="7B656906" w14:textId="77777777" w:rsidR="00BA3FDF" w:rsidRDefault="00BA3FDF" w:rsidP="00BA3FDF">
      <w:pPr>
        <w:pStyle w:val="af3"/>
      </w:pPr>
      <w:r>
        <w:t>)</w:t>
      </w:r>
    </w:p>
    <w:p w14:paraId="7C7AF3DA" w14:textId="77777777" w:rsidR="00BA3FDF" w:rsidRDefault="00BA3FDF" w:rsidP="00BA3FDF">
      <w:pPr>
        <w:pStyle w:val="af3"/>
      </w:pPr>
    </w:p>
    <w:p w14:paraId="13E9E8F6" w14:textId="77777777" w:rsidR="00BA3FDF" w:rsidRDefault="00BA3FDF" w:rsidP="00BA3FDF">
      <w:pPr>
        <w:pStyle w:val="af3"/>
      </w:pPr>
      <w:r>
        <w:t>input_data.place(x=10, y=15, width=240, height=165)</w:t>
      </w:r>
    </w:p>
    <w:p w14:paraId="0F9AD51A" w14:textId="77777777" w:rsidR="00BA3FDF" w:rsidRDefault="00BA3FDF" w:rsidP="00BA3FDF">
      <w:pPr>
        <w:pStyle w:val="af3"/>
      </w:pPr>
    </w:p>
    <w:p w14:paraId="41EDEE9B" w14:textId="77777777" w:rsidR="00BA3FDF" w:rsidRDefault="00BA3FDF" w:rsidP="00BA3FDF">
      <w:pPr>
        <w:pStyle w:val="af3"/>
      </w:pPr>
      <w:r>
        <w:t>Labels = ["Укажіть варіант:", "Значення аргументу:"]</w:t>
      </w:r>
    </w:p>
    <w:p w14:paraId="5FE797EF" w14:textId="77777777" w:rsidR="00BA3FDF" w:rsidRDefault="00BA3FDF" w:rsidP="00BA3FDF">
      <w:pPr>
        <w:pStyle w:val="af3"/>
      </w:pPr>
      <w:r>
        <w:t>entries = []</w:t>
      </w:r>
    </w:p>
    <w:p w14:paraId="52BC8DAE" w14:textId="77777777" w:rsidR="00BA3FDF" w:rsidRDefault="00BA3FDF" w:rsidP="00BA3FDF">
      <w:pPr>
        <w:pStyle w:val="af3"/>
      </w:pPr>
    </w:p>
    <w:p w14:paraId="26942E98" w14:textId="77777777" w:rsidR="00BA3FDF" w:rsidRDefault="00BA3FDF" w:rsidP="00BA3FDF">
      <w:pPr>
        <w:pStyle w:val="af3"/>
      </w:pPr>
      <w:r>
        <w:t>for i in range(2):</w:t>
      </w:r>
    </w:p>
    <w:p w14:paraId="1DCC43A7" w14:textId="77777777" w:rsidR="00BA3FDF" w:rsidRDefault="00BA3FDF" w:rsidP="00BA3FDF">
      <w:pPr>
        <w:pStyle w:val="af3"/>
      </w:pPr>
    </w:p>
    <w:p w14:paraId="404C2D9E" w14:textId="77777777" w:rsidR="00BA3FDF" w:rsidRDefault="00BA3FDF" w:rsidP="00BA3FDF">
      <w:pPr>
        <w:pStyle w:val="af3"/>
      </w:pPr>
      <w:r>
        <w:t xml:space="preserve">    label = Label(</w:t>
      </w:r>
    </w:p>
    <w:p w14:paraId="457ED8F8" w14:textId="77777777" w:rsidR="00BA3FDF" w:rsidRDefault="00BA3FDF" w:rsidP="00BA3FDF">
      <w:pPr>
        <w:pStyle w:val="af3"/>
      </w:pPr>
      <w:r>
        <w:t xml:space="preserve">        input_data,</w:t>
      </w:r>
    </w:p>
    <w:p w14:paraId="2E568261" w14:textId="77777777" w:rsidR="00BA3FDF" w:rsidRDefault="00BA3FDF" w:rsidP="00BA3FDF">
      <w:pPr>
        <w:pStyle w:val="af3"/>
      </w:pPr>
      <w:r>
        <w:t xml:space="preserve">        text=Labels[i],</w:t>
      </w:r>
    </w:p>
    <w:p w14:paraId="47D48660" w14:textId="77777777" w:rsidR="00BA3FDF" w:rsidRDefault="00BA3FDF" w:rsidP="00BA3FDF">
      <w:pPr>
        <w:pStyle w:val="af3"/>
      </w:pPr>
      <w:r>
        <w:t xml:space="preserve">        bg=BG_COLOR,</w:t>
      </w:r>
    </w:p>
    <w:p w14:paraId="3F33E120" w14:textId="77777777" w:rsidR="00BA3FDF" w:rsidRDefault="00BA3FDF" w:rsidP="00BA3FDF">
      <w:pPr>
        <w:pStyle w:val="af3"/>
      </w:pPr>
      <w:r>
        <w:t xml:space="preserve">        fg=TEXT_COLOR,</w:t>
      </w:r>
    </w:p>
    <w:p w14:paraId="445050B5" w14:textId="77777777" w:rsidR="00BA3FDF" w:rsidRDefault="00BA3FDF" w:rsidP="00BA3FDF">
      <w:pPr>
        <w:pStyle w:val="af3"/>
      </w:pPr>
      <w:r>
        <w:t xml:space="preserve">        font=FONT_MAIN,</w:t>
      </w:r>
    </w:p>
    <w:p w14:paraId="5834FF8D" w14:textId="77777777" w:rsidR="00BA3FDF" w:rsidRDefault="00BA3FDF" w:rsidP="00BA3FDF">
      <w:pPr>
        <w:pStyle w:val="af3"/>
      </w:pPr>
      <w:r>
        <w:t xml:space="preserve">    )</w:t>
      </w:r>
    </w:p>
    <w:p w14:paraId="043CAF39" w14:textId="77777777" w:rsidR="00BA3FDF" w:rsidRDefault="00BA3FDF" w:rsidP="00BA3FDF">
      <w:pPr>
        <w:pStyle w:val="af3"/>
      </w:pPr>
    </w:p>
    <w:p w14:paraId="271ADFDF" w14:textId="77777777" w:rsidR="00BA3FDF" w:rsidRDefault="00BA3FDF" w:rsidP="00BA3FDF">
      <w:pPr>
        <w:pStyle w:val="af3"/>
      </w:pPr>
      <w:r>
        <w:t xml:space="preserve">    entry = Entry(</w:t>
      </w:r>
    </w:p>
    <w:p w14:paraId="4D0B3066" w14:textId="77777777" w:rsidR="00BA3FDF" w:rsidRDefault="00BA3FDF" w:rsidP="00BA3FDF">
      <w:pPr>
        <w:pStyle w:val="af3"/>
      </w:pPr>
      <w:r>
        <w:t xml:space="preserve">        input_data,</w:t>
      </w:r>
    </w:p>
    <w:p w14:paraId="414C9059" w14:textId="77777777" w:rsidR="00BA3FDF" w:rsidRDefault="00BA3FDF" w:rsidP="00BA3FDF">
      <w:pPr>
        <w:pStyle w:val="af3"/>
      </w:pPr>
      <w:r>
        <w:t xml:space="preserve">        width=10,</w:t>
      </w:r>
    </w:p>
    <w:p w14:paraId="314A7143" w14:textId="77777777" w:rsidR="00BA3FDF" w:rsidRDefault="00BA3FDF" w:rsidP="00BA3FDF">
      <w:pPr>
        <w:pStyle w:val="af3"/>
      </w:pPr>
      <w:r>
        <w:t xml:space="preserve">        bg=ACCENT_COLOR,</w:t>
      </w:r>
    </w:p>
    <w:p w14:paraId="0FE7E365" w14:textId="77777777" w:rsidR="00BA3FDF" w:rsidRDefault="00BA3FDF" w:rsidP="00BA3FDF">
      <w:pPr>
        <w:pStyle w:val="af3"/>
      </w:pPr>
      <w:r>
        <w:t xml:space="preserve">        fg=TEXT_COLOR,</w:t>
      </w:r>
    </w:p>
    <w:p w14:paraId="4E0B5B2E" w14:textId="77777777" w:rsidR="00BA3FDF" w:rsidRDefault="00BA3FDF" w:rsidP="00BA3FDF">
      <w:pPr>
        <w:pStyle w:val="af3"/>
      </w:pPr>
      <w:r>
        <w:t xml:space="preserve">        relief=FLAT,</w:t>
      </w:r>
    </w:p>
    <w:p w14:paraId="24B5C41C" w14:textId="77777777" w:rsidR="00BA3FDF" w:rsidRDefault="00BA3FDF" w:rsidP="00BA3FDF">
      <w:pPr>
        <w:pStyle w:val="af3"/>
      </w:pPr>
      <w:r>
        <w:t xml:space="preserve">        font=FONT_MAIN,</w:t>
      </w:r>
    </w:p>
    <w:p w14:paraId="6C313C30" w14:textId="77777777" w:rsidR="00BA3FDF" w:rsidRDefault="00BA3FDF" w:rsidP="00BA3FDF">
      <w:pPr>
        <w:pStyle w:val="af3"/>
      </w:pPr>
      <w:r>
        <w:t xml:space="preserve">        justify=CENTER,</w:t>
      </w:r>
    </w:p>
    <w:p w14:paraId="37DEEB5C" w14:textId="77777777" w:rsidR="00BA3FDF" w:rsidRDefault="00BA3FDF" w:rsidP="00BA3FDF">
      <w:pPr>
        <w:pStyle w:val="af3"/>
      </w:pPr>
      <w:r>
        <w:t xml:space="preserve">    )</w:t>
      </w:r>
    </w:p>
    <w:p w14:paraId="7DF7EDE0" w14:textId="77777777" w:rsidR="00BA3FDF" w:rsidRDefault="00BA3FDF" w:rsidP="00BA3FDF">
      <w:pPr>
        <w:pStyle w:val="af3"/>
      </w:pPr>
    </w:p>
    <w:p w14:paraId="2B6DB931" w14:textId="77777777" w:rsidR="00BA3FDF" w:rsidRDefault="00BA3FDF" w:rsidP="00BA3FDF">
      <w:pPr>
        <w:pStyle w:val="af3"/>
      </w:pPr>
      <w:r>
        <w:t xml:space="preserve">    label.grid(row=i, column=0, padx=(5, 3), pady=8, sticky=W)</w:t>
      </w:r>
    </w:p>
    <w:p w14:paraId="2B66485F" w14:textId="77777777" w:rsidR="00BA3FDF" w:rsidRDefault="00BA3FDF" w:rsidP="00BA3FDF">
      <w:pPr>
        <w:pStyle w:val="af3"/>
      </w:pPr>
      <w:r>
        <w:t xml:space="preserve">    entry.grid(row=i, column=1, padx=3, pady=8)</w:t>
      </w:r>
    </w:p>
    <w:p w14:paraId="0DF32780" w14:textId="77777777" w:rsidR="00BA3FDF" w:rsidRDefault="00BA3FDF" w:rsidP="00BA3FDF">
      <w:pPr>
        <w:pStyle w:val="af3"/>
      </w:pPr>
    </w:p>
    <w:p w14:paraId="443F1BD0" w14:textId="77777777" w:rsidR="00BA3FDF" w:rsidRDefault="00BA3FDF" w:rsidP="00BA3FDF">
      <w:pPr>
        <w:pStyle w:val="af3"/>
      </w:pPr>
      <w:r>
        <w:t xml:space="preserve">    entries.append(entry)</w:t>
      </w:r>
    </w:p>
    <w:p w14:paraId="441ACAE3" w14:textId="77777777" w:rsidR="00BA3FDF" w:rsidRDefault="00BA3FDF" w:rsidP="00BA3FDF">
      <w:pPr>
        <w:pStyle w:val="af3"/>
      </w:pPr>
    </w:p>
    <w:p w14:paraId="52E63583" w14:textId="77777777" w:rsidR="00BA3FDF" w:rsidRDefault="00BA3FDF" w:rsidP="00BA3FDF">
      <w:pPr>
        <w:pStyle w:val="af3"/>
      </w:pPr>
      <w:r>
        <w:t>calculate_button = Button(</w:t>
      </w:r>
    </w:p>
    <w:p w14:paraId="649FD4A1" w14:textId="77777777" w:rsidR="00BA3FDF" w:rsidRDefault="00BA3FDF" w:rsidP="00BA3FDF">
      <w:pPr>
        <w:pStyle w:val="af3"/>
      </w:pPr>
      <w:r>
        <w:t xml:space="preserve">    input_data,</w:t>
      </w:r>
    </w:p>
    <w:p w14:paraId="62AD0FDC" w14:textId="77777777" w:rsidR="00BA3FDF" w:rsidRDefault="00BA3FDF" w:rsidP="00BA3FDF">
      <w:pPr>
        <w:pStyle w:val="af3"/>
      </w:pPr>
      <w:r>
        <w:t xml:space="preserve">    text="Обчислити",</w:t>
      </w:r>
    </w:p>
    <w:p w14:paraId="24464FED" w14:textId="77777777" w:rsidR="00BA3FDF" w:rsidRDefault="00BA3FDF" w:rsidP="00BA3FDF">
      <w:pPr>
        <w:pStyle w:val="af3"/>
      </w:pPr>
      <w:r>
        <w:t xml:space="preserve">    bg=BTN_COLOR,</w:t>
      </w:r>
    </w:p>
    <w:p w14:paraId="38750B3E" w14:textId="77777777" w:rsidR="00BA3FDF" w:rsidRDefault="00BA3FDF" w:rsidP="00BA3FDF">
      <w:pPr>
        <w:pStyle w:val="af3"/>
      </w:pPr>
      <w:r>
        <w:t xml:space="preserve">    fg=TEXT_COLOR,</w:t>
      </w:r>
    </w:p>
    <w:p w14:paraId="7D3D22AF" w14:textId="77777777" w:rsidR="00BA3FDF" w:rsidRDefault="00BA3FDF" w:rsidP="00BA3FDF">
      <w:pPr>
        <w:pStyle w:val="af3"/>
      </w:pPr>
      <w:r>
        <w:t xml:space="preserve">    font=FONT_BOLD,</w:t>
      </w:r>
    </w:p>
    <w:p w14:paraId="2D68999F" w14:textId="77777777" w:rsidR="00BA3FDF" w:rsidRDefault="00BA3FDF" w:rsidP="00BA3FDF">
      <w:pPr>
        <w:pStyle w:val="af3"/>
      </w:pPr>
      <w:r>
        <w:t xml:space="preserve">    relief=FLAT,</w:t>
      </w:r>
    </w:p>
    <w:p w14:paraId="20DA40F4" w14:textId="77777777" w:rsidR="00BA3FDF" w:rsidRDefault="00BA3FDF" w:rsidP="00BA3FDF">
      <w:pPr>
        <w:pStyle w:val="af3"/>
      </w:pPr>
      <w:r>
        <w:t xml:space="preserve">    cursor="hand2",</w:t>
      </w:r>
    </w:p>
    <w:p w14:paraId="6FFAA276" w14:textId="77777777" w:rsidR="00BA3FDF" w:rsidRDefault="00BA3FDF" w:rsidP="00BA3FDF">
      <w:pPr>
        <w:pStyle w:val="af3"/>
      </w:pPr>
      <w:r>
        <w:t xml:space="preserve">    width=16,</w:t>
      </w:r>
    </w:p>
    <w:p w14:paraId="7D377031" w14:textId="77777777" w:rsidR="00BA3FDF" w:rsidRDefault="00BA3FDF" w:rsidP="00BA3FDF">
      <w:pPr>
        <w:pStyle w:val="af3"/>
      </w:pPr>
      <w:r>
        <w:t>)</w:t>
      </w:r>
    </w:p>
    <w:p w14:paraId="52D7F439" w14:textId="77777777" w:rsidR="00BA3FDF" w:rsidRDefault="00BA3FDF" w:rsidP="00BA3FDF">
      <w:pPr>
        <w:pStyle w:val="af3"/>
      </w:pPr>
    </w:p>
    <w:p w14:paraId="41C10241" w14:textId="77777777" w:rsidR="00BA3FDF" w:rsidRDefault="00BA3FDF" w:rsidP="00BA3FDF">
      <w:pPr>
        <w:pStyle w:val="af3"/>
      </w:pPr>
      <w:r>
        <w:t>calculate_button.grid(</w:t>
      </w:r>
    </w:p>
    <w:p w14:paraId="24803F66" w14:textId="77777777" w:rsidR="00BA3FDF" w:rsidRDefault="00BA3FDF" w:rsidP="00BA3FDF">
      <w:pPr>
        <w:pStyle w:val="af3"/>
      </w:pPr>
      <w:r>
        <w:lastRenderedPageBreak/>
        <w:t xml:space="preserve">    row=2,</w:t>
      </w:r>
    </w:p>
    <w:p w14:paraId="670CDFFA" w14:textId="77777777" w:rsidR="00BA3FDF" w:rsidRDefault="00BA3FDF" w:rsidP="00BA3FDF">
      <w:pPr>
        <w:pStyle w:val="af3"/>
      </w:pPr>
      <w:r>
        <w:t xml:space="preserve">    column=0,</w:t>
      </w:r>
    </w:p>
    <w:p w14:paraId="73F9754D" w14:textId="77777777" w:rsidR="00BA3FDF" w:rsidRDefault="00BA3FDF" w:rsidP="00BA3FDF">
      <w:pPr>
        <w:pStyle w:val="af3"/>
      </w:pPr>
      <w:r>
        <w:t xml:space="preserve">    columnspan=2,</w:t>
      </w:r>
    </w:p>
    <w:p w14:paraId="4415F200" w14:textId="77777777" w:rsidR="00BA3FDF" w:rsidRDefault="00BA3FDF" w:rsidP="00BA3FDF">
      <w:pPr>
        <w:pStyle w:val="af3"/>
      </w:pPr>
      <w:r>
        <w:t xml:space="preserve">    pady=8,</w:t>
      </w:r>
    </w:p>
    <w:p w14:paraId="18F1BA8D" w14:textId="77777777" w:rsidR="00BA3FDF" w:rsidRDefault="00BA3FDF" w:rsidP="00BA3FDF">
      <w:pPr>
        <w:pStyle w:val="af3"/>
      </w:pPr>
      <w:r>
        <w:t>)</w:t>
      </w:r>
    </w:p>
    <w:p w14:paraId="0C8E70D1" w14:textId="77777777" w:rsidR="00BA3FDF" w:rsidRDefault="00BA3FDF" w:rsidP="00BA3FDF">
      <w:pPr>
        <w:pStyle w:val="af3"/>
      </w:pPr>
    </w:p>
    <w:p w14:paraId="4F8AC13D" w14:textId="77777777" w:rsidR="00BA3FDF" w:rsidRDefault="00BA3FDF" w:rsidP="00BA3FDF">
      <w:pPr>
        <w:pStyle w:val="af3"/>
      </w:pPr>
    </w:p>
    <w:p w14:paraId="19242DA9" w14:textId="77777777" w:rsidR="00BA3FDF" w:rsidRDefault="00BA3FDF" w:rsidP="00BA3FDF">
      <w:pPr>
        <w:pStyle w:val="af3"/>
      </w:pPr>
      <w:r>
        <w:t>output_data = LabelFrame(</w:t>
      </w:r>
    </w:p>
    <w:p w14:paraId="1BF86079" w14:textId="77777777" w:rsidR="00BA3FDF" w:rsidRDefault="00BA3FDF" w:rsidP="00BA3FDF">
      <w:pPr>
        <w:pStyle w:val="af3"/>
      </w:pPr>
      <w:r>
        <w:t xml:space="preserve">    root,</w:t>
      </w:r>
    </w:p>
    <w:p w14:paraId="2299BEA7" w14:textId="77777777" w:rsidR="00BA3FDF" w:rsidRDefault="00BA3FDF" w:rsidP="00BA3FDF">
      <w:pPr>
        <w:pStyle w:val="af3"/>
      </w:pPr>
      <w:r>
        <w:t xml:space="preserve">    text="Результати",</w:t>
      </w:r>
    </w:p>
    <w:p w14:paraId="7F33C516" w14:textId="77777777" w:rsidR="00BA3FDF" w:rsidRDefault="00BA3FDF" w:rsidP="00BA3FDF">
      <w:pPr>
        <w:pStyle w:val="af3"/>
      </w:pPr>
      <w:r>
        <w:t xml:space="preserve">    bg=BG_COLOR,</w:t>
      </w:r>
    </w:p>
    <w:p w14:paraId="001CD495" w14:textId="77777777" w:rsidR="00BA3FDF" w:rsidRDefault="00BA3FDF" w:rsidP="00BA3FDF">
      <w:pPr>
        <w:pStyle w:val="af3"/>
      </w:pPr>
      <w:r>
        <w:t xml:space="preserve">    font=FONT_BOLD,</w:t>
      </w:r>
    </w:p>
    <w:p w14:paraId="6D1407B5" w14:textId="77777777" w:rsidR="00BA3FDF" w:rsidRDefault="00BA3FDF" w:rsidP="00BA3FDF">
      <w:pPr>
        <w:pStyle w:val="af3"/>
      </w:pPr>
      <w:r>
        <w:t xml:space="preserve">    fg=ACCENT_COLOR,</w:t>
      </w:r>
    </w:p>
    <w:p w14:paraId="347891B5" w14:textId="77777777" w:rsidR="00BA3FDF" w:rsidRDefault="00BA3FDF" w:rsidP="00BA3FDF">
      <w:pPr>
        <w:pStyle w:val="af3"/>
      </w:pPr>
      <w:r>
        <w:t xml:space="preserve">    relief=RIDGE,</w:t>
      </w:r>
    </w:p>
    <w:p w14:paraId="107AA4A6" w14:textId="77777777" w:rsidR="00BA3FDF" w:rsidRDefault="00BA3FDF" w:rsidP="00BA3FDF">
      <w:pPr>
        <w:pStyle w:val="af3"/>
      </w:pPr>
      <w:r>
        <w:t>)</w:t>
      </w:r>
    </w:p>
    <w:p w14:paraId="4C0B2A41" w14:textId="77777777" w:rsidR="00BA3FDF" w:rsidRDefault="00BA3FDF" w:rsidP="00BA3FDF">
      <w:pPr>
        <w:pStyle w:val="af3"/>
      </w:pPr>
    </w:p>
    <w:p w14:paraId="6360D10F" w14:textId="77777777" w:rsidR="00BA3FDF" w:rsidRDefault="00BA3FDF" w:rsidP="00BA3FDF">
      <w:pPr>
        <w:pStyle w:val="af3"/>
      </w:pPr>
      <w:r>
        <w:t>output_data.place(x=260, y=15, width=240, height=165)</w:t>
      </w:r>
    </w:p>
    <w:p w14:paraId="1441174D" w14:textId="77777777" w:rsidR="00BA3FDF" w:rsidRDefault="00BA3FDF" w:rsidP="00BA3FDF">
      <w:pPr>
        <w:pStyle w:val="af3"/>
      </w:pPr>
      <w:r>
        <w:t>output_data.pack_propagate(False)</w:t>
      </w:r>
    </w:p>
    <w:p w14:paraId="20279933" w14:textId="77777777" w:rsidR="00BA3FDF" w:rsidRDefault="00BA3FDF" w:rsidP="00BA3FDF">
      <w:pPr>
        <w:pStyle w:val="af3"/>
      </w:pPr>
    </w:p>
    <w:p w14:paraId="2A2D0428" w14:textId="77777777" w:rsidR="00BA3FDF" w:rsidRDefault="00BA3FDF" w:rsidP="00BA3FDF">
      <w:pPr>
        <w:pStyle w:val="af3"/>
      </w:pPr>
      <w:r>
        <w:t>task_name = Label(</w:t>
      </w:r>
    </w:p>
    <w:p w14:paraId="1C054913" w14:textId="77777777" w:rsidR="00BA3FDF" w:rsidRDefault="00BA3FDF" w:rsidP="00BA3FDF">
      <w:pPr>
        <w:pStyle w:val="af3"/>
      </w:pPr>
      <w:r>
        <w:t xml:space="preserve">    output_data,</w:t>
      </w:r>
    </w:p>
    <w:p w14:paraId="11D12FE1" w14:textId="77777777" w:rsidR="00BA3FDF" w:rsidRDefault="00BA3FDF" w:rsidP="00BA3FDF">
      <w:pPr>
        <w:pStyle w:val="af3"/>
      </w:pPr>
      <w:r>
        <w:t xml:space="preserve">    text="Індивідуальне завдання №8",</w:t>
      </w:r>
    </w:p>
    <w:p w14:paraId="21267347" w14:textId="77777777" w:rsidR="00BA3FDF" w:rsidRDefault="00BA3FDF" w:rsidP="00BA3FDF">
      <w:pPr>
        <w:pStyle w:val="af3"/>
      </w:pPr>
      <w:r>
        <w:t xml:space="preserve">    bg=BG_COLOR,</w:t>
      </w:r>
    </w:p>
    <w:p w14:paraId="5B212888" w14:textId="77777777" w:rsidR="00BA3FDF" w:rsidRDefault="00BA3FDF" w:rsidP="00BA3FDF">
      <w:pPr>
        <w:pStyle w:val="af3"/>
      </w:pPr>
      <w:r>
        <w:t xml:space="preserve">    fg=TEXT_COLOR,</w:t>
      </w:r>
    </w:p>
    <w:p w14:paraId="221CDD06" w14:textId="77777777" w:rsidR="00BA3FDF" w:rsidRDefault="00BA3FDF" w:rsidP="00BA3FDF">
      <w:pPr>
        <w:pStyle w:val="af3"/>
      </w:pPr>
      <w:r>
        <w:t xml:space="preserve">    font=FONT_MAIN,</w:t>
      </w:r>
    </w:p>
    <w:p w14:paraId="4857ED12" w14:textId="77777777" w:rsidR="00BA3FDF" w:rsidRDefault="00BA3FDF" w:rsidP="00BA3FDF">
      <w:pPr>
        <w:pStyle w:val="af3"/>
      </w:pPr>
      <w:r>
        <w:t>)</w:t>
      </w:r>
    </w:p>
    <w:p w14:paraId="702EA6B9" w14:textId="77777777" w:rsidR="00BA3FDF" w:rsidRDefault="00BA3FDF" w:rsidP="00BA3FDF">
      <w:pPr>
        <w:pStyle w:val="af3"/>
      </w:pPr>
    </w:p>
    <w:p w14:paraId="48BF0995" w14:textId="77777777" w:rsidR="00BA3FDF" w:rsidRDefault="00BA3FDF" w:rsidP="00BA3FDF">
      <w:pPr>
        <w:pStyle w:val="af3"/>
      </w:pPr>
      <w:r>
        <w:t>task_var = Label(</w:t>
      </w:r>
    </w:p>
    <w:p w14:paraId="63DF7510" w14:textId="77777777" w:rsidR="00BA3FDF" w:rsidRDefault="00BA3FDF" w:rsidP="00BA3FDF">
      <w:pPr>
        <w:pStyle w:val="af3"/>
      </w:pPr>
      <w:r>
        <w:t xml:space="preserve">    output_data,</w:t>
      </w:r>
    </w:p>
    <w:p w14:paraId="0E9AE226" w14:textId="77777777" w:rsidR="00BA3FDF" w:rsidRDefault="00BA3FDF" w:rsidP="00BA3FDF">
      <w:pPr>
        <w:pStyle w:val="af3"/>
      </w:pPr>
      <w:r>
        <w:t xml:space="preserve">    text="Варіант ---",</w:t>
      </w:r>
    </w:p>
    <w:p w14:paraId="66E27E87" w14:textId="77777777" w:rsidR="00BA3FDF" w:rsidRDefault="00BA3FDF" w:rsidP="00BA3FDF">
      <w:pPr>
        <w:pStyle w:val="af3"/>
      </w:pPr>
      <w:r>
        <w:t xml:space="preserve">    bg=BG_COLOR,</w:t>
      </w:r>
    </w:p>
    <w:p w14:paraId="1A1D0020" w14:textId="77777777" w:rsidR="00BA3FDF" w:rsidRDefault="00BA3FDF" w:rsidP="00BA3FDF">
      <w:pPr>
        <w:pStyle w:val="af3"/>
      </w:pPr>
      <w:r>
        <w:t xml:space="preserve">    fg=TEXT_COLOR,</w:t>
      </w:r>
    </w:p>
    <w:p w14:paraId="659A817F" w14:textId="77777777" w:rsidR="00BA3FDF" w:rsidRDefault="00BA3FDF" w:rsidP="00BA3FDF">
      <w:pPr>
        <w:pStyle w:val="af3"/>
      </w:pPr>
      <w:r>
        <w:t xml:space="preserve">    font=FONT_MAIN,</w:t>
      </w:r>
    </w:p>
    <w:p w14:paraId="7366D5FA" w14:textId="77777777" w:rsidR="00BA3FDF" w:rsidRDefault="00BA3FDF" w:rsidP="00BA3FDF">
      <w:pPr>
        <w:pStyle w:val="af3"/>
      </w:pPr>
      <w:r>
        <w:t>)</w:t>
      </w:r>
    </w:p>
    <w:p w14:paraId="4B2BC6CA" w14:textId="77777777" w:rsidR="00BA3FDF" w:rsidRDefault="00BA3FDF" w:rsidP="00BA3FDF">
      <w:pPr>
        <w:pStyle w:val="af3"/>
      </w:pPr>
    </w:p>
    <w:p w14:paraId="69760DAB" w14:textId="77777777" w:rsidR="00BA3FDF" w:rsidRDefault="00BA3FDF" w:rsidP="00BA3FDF">
      <w:pPr>
        <w:pStyle w:val="af3"/>
      </w:pPr>
      <w:r>
        <w:t>task_argument = Label(</w:t>
      </w:r>
    </w:p>
    <w:p w14:paraId="70F7549A" w14:textId="77777777" w:rsidR="00BA3FDF" w:rsidRDefault="00BA3FDF" w:rsidP="00BA3FDF">
      <w:pPr>
        <w:pStyle w:val="af3"/>
      </w:pPr>
      <w:r>
        <w:t xml:space="preserve">    output_data,</w:t>
      </w:r>
    </w:p>
    <w:p w14:paraId="5B757EF8" w14:textId="77777777" w:rsidR="00BA3FDF" w:rsidRDefault="00BA3FDF" w:rsidP="00BA3FDF">
      <w:pPr>
        <w:pStyle w:val="af3"/>
      </w:pPr>
      <w:r>
        <w:t xml:space="preserve">    text="x = ---",</w:t>
      </w:r>
    </w:p>
    <w:p w14:paraId="4594E701" w14:textId="77777777" w:rsidR="00BA3FDF" w:rsidRDefault="00BA3FDF" w:rsidP="00BA3FDF">
      <w:pPr>
        <w:pStyle w:val="af3"/>
      </w:pPr>
      <w:r>
        <w:t xml:space="preserve">    bg=BG_COLOR,</w:t>
      </w:r>
    </w:p>
    <w:p w14:paraId="7C6EF550" w14:textId="77777777" w:rsidR="00BA3FDF" w:rsidRDefault="00BA3FDF" w:rsidP="00BA3FDF">
      <w:pPr>
        <w:pStyle w:val="af3"/>
      </w:pPr>
      <w:r>
        <w:t xml:space="preserve">    fg=TEXT_COLOR,</w:t>
      </w:r>
    </w:p>
    <w:p w14:paraId="47C60A1A" w14:textId="77777777" w:rsidR="00BA3FDF" w:rsidRDefault="00BA3FDF" w:rsidP="00BA3FDF">
      <w:pPr>
        <w:pStyle w:val="af3"/>
      </w:pPr>
      <w:r>
        <w:t xml:space="preserve">    font=FONT_MAIN,</w:t>
      </w:r>
    </w:p>
    <w:p w14:paraId="137E7405" w14:textId="77777777" w:rsidR="00BA3FDF" w:rsidRDefault="00BA3FDF" w:rsidP="00BA3FDF">
      <w:pPr>
        <w:pStyle w:val="af3"/>
      </w:pPr>
      <w:r>
        <w:t>)</w:t>
      </w:r>
    </w:p>
    <w:p w14:paraId="75359EDB" w14:textId="77777777" w:rsidR="00BA3FDF" w:rsidRDefault="00BA3FDF" w:rsidP="00BA3FDF">
      <w:pPr>
        <w:pStyle w:val="af3"/>
      </w:pPr>
    </w:p>
    <w:p w14:paraId="251C3CDC" w14:textId="77777777" w:rsidR="00BA3FDF" w:rsidRDefault="00BA3FDF" w:rsidP="00BA3FDF">
      <w:pPr>
        <w:pStyle w:val="af3"/>
      </w:pPr>
      <w:r>
        <w:t>task_condition = Label(</w:t>
      </w:r>
    </w:p>
    <w:p w14:paraId="47577CCB" w14:textId="77777777" w:rsidR="00BA3FDF" w:rsidRDefault="00BA3FDF" w:rsidP="00BA3FDF">
      <w:pPr>
        <w:pStyle w:val="af3"/>
      </w:pPr>
      <w:r>
        <w:t xml:space="preserve">    output_data,</w:t>
      </w:r>
    </w:p>
    <w:p w14:paraId="025B4C6B" w14:textId="77777777" w:rsidR="00BA3FDF" w:rsidRDefault="00BA3FDF" w:rsidP="00BA3FDF">
      <w:pPr>
        <w:pStyle w:val="af3"/>
      </w:pPr>
      <w:r>
        <w:t xml:space="preserve">    text="Умова: ---",</w:t>
      </w:r>
    </w:p>
    <w:p w14:paraId="038F6217" w14:textId="77777777" w:rsidR="00BA3FDF" w:rsidRDefault="00BA3FDF" w:rsidP="00BA3FDF">
      <w:pPr>
        <w:pStyle w:val="af3"/>
      </w:pPr>
      <w:r>
        <w:t xml:space="preserve">    bg=BG_COLOR,</w:t>
      </w:r>
    </w:p>
    <w:p w14:paraId="2EB2CF32" w14:textId="77777777" w:rsidR="00BA3FDF" w:rsidRDefault="00BA3FDF" w:rsidP="00BA3FDF">
      <w:pPr>
        <w:pStyle w:val="af3"/>
      </w:pPr>
      <w:r>
        <w:t xml:space="preserve">    fg=TEXT_COLOR,</w:t>
      </w:r>
    </w:p>
    <w:p w14:paraId="1CC37C89" w14:textId="77777777" w:rsidR="00BA3FDF" w:rsidRDefault="00BA3FDF" w:rsidP="00BA3FDF">
      <w:pPr>
        <w:pStyle w:val="af3"/>
      </w:pPr>
      <w:r>
        <w:t xml:space="preserve">    font=FONT_MAIN,</w:t>
      </w:r>
    </w:p>
    <w:p w14:paraId="128D5406" w14:textId="77777777" w:rsidR="00BA3FDF" w:rsidRDefault="00BA3FDF" w:rsidP="00BA3FDF">
      <w:pPr>
        <w:pStyle w:val="af3"/>
      </w:pPr>
      <w:r>
        <w:t>)</w:t>
      </w:r>
    </w:p>
    <w:p w14:paraId="52DD2782" w14:textId="77777777" w:rsidR="00BA3FDF" w:rsidRDefault="00BA3FDF" w:rsidP="00BA3FDF">
      <w:pPr>
        <w:pStyle w:val="af3"/>
      </w:pPr>
    </w:p>
    <w:p w14:paraId="094186B3" w14:textId="77777777" w:rsidR="00BA3FDF" w:rsidRDefault="00BA3FDF" w:rsidP="00BA3FDF">
      <w:pPr>
        <w:pStyle w:val="af3"/>
      </w:pPr>
      <w:r>
        <w:t>task_result = Label(</w:t>
      </w:r>
    </w:p>
    <w:p w14:paraId="31D9425E" w14:textId="77777777" w:rsidR="00BA3FDF" w:rsidRDefault="00BA3FDF" w:rsidP="00BA3FDF">
      <w:pPr>
        <w:pStyle w:val="af3"/>
      </w:pPr>
      <w:r>
        <w:t xml:space="preserve">    output_data,</w:t>
      </w:r>
    </w:p>
    <w:p w14:paraId="76D3D29B" w14:textId="77777777" w:rsidR="00BA3FDF" w:rsidRDefault="00BA3FDF" w:rsidP="00BA3FDF">
      <w:pPr>
        <w:pStyle w:val="af3"/>
      </w:pPr>
      <w:r>
        <w:t xml:space="preserve">    text="f(x) = ---",</w:t>
      </w:r>
    </w:p>
    <w:p w14:paraId="374388EF" w14:textId="77777777" w:rsidR="00BA3FDF" w:rsidRDefault="00BA3FDF" w:rsidP="00BA3FDF">
      <w:pPr>
        <w:pStyle w:val="af3"/>
      </w:pPr>
      <w:r>
        <w:t xml:space="preserve">    bg=BG_COLOR,</w:t>
      </w:r>
    </w:p>
    <w:p w14:paraId="34E8FFC8" w14:textId="77777777" w:rsidR="00BA3FDF" w:rsidRDefault="00BA3FDF" w:rsidP="00BA3FDF">
      <w:pPr>
        <w:pStyle w:val="af3"/>
      </w:pPr>
      <w:r>
        <w:t xml:space="preserve">    fg=TEXT_COLOR,</w:t>
      </w:r>
    </w:p>
    <w:p w14:paraId="69A97604" w14:textId="77777777" w:rsidR="00BA3FDF" w:rsidRDefault="00BA3FDF" w:rsidP="00BA3FDF">
      <w:pPr>
        <w:pStyle w:val="af3"/>
      </w:pPr>
      <w:r>
        <w:t xml:space="preserve">    font=FONT_MAIN,</w:t>
      </w:r>
    </w:p>
    <w:p w14:paraId="252179E8" w14:textId="77777777" w:rsidR="00BA3FDF" w:rsidRDefault="00BA3FDF" w:rsidP="00BA3FDF">
      <w:pPr>
        <w:pStyle w:val="af3"/>
      </w:pPr>
      <w:r>
        <w:t xml:space="preserve">    anchor="w",</w:t>
      </w:r>
    </w:p>
    <w:p w14:paraId="104E75D4" w14:textId="77777777" w:rsidR="00BA3FDF" w:rsidRDefault="00BA3FDF" w:rsidP="00BA3FDF">
      <w:pPr>
        <w:pStyle w:val="af3"/>
      </w:pPr>
      <w:r>
        <w:t>)</w:t>
      </w:r>
    </w:p>
    <w:p w14:paraId="2D0AF080" w14:textId="77777777" w:rsidR="00BA3FDF" w:rsidRDefault="00BA3FDF" w:rsidP="00BA3FDF">
      <w:pPr>
        <w:pStyle w:val="af3"/>
      </w:pPr>
    </w:p>
    <w:p w14:paraId="17B937F8" w14:textId="77777777" w:rsidR="00BA3FDF" w:rsidRDefault="00BA3FDF" w:rsidP="00BA3FDF">
      <w:pPr>
        <w:pStyle w:val="af3"/>
      </w:pPr>
      <w:r>
        <w:t>task_name.grid(row=0, column=0, padx=10, pady=(5, 0), sticky=W)</w:t>
      </w:r>
    </w:p>
    <w:p w14:paraId="37A4D3ED" w14:textId="77777777" w:rsidR="00BA3FDF" w:rsidRDefault="00BA3FDF" w:rsidP="00BA3FDF">
      <w:pPr>
        <w:pStyle w:val="af3"/>
      </w:pPr>
      <w:r>
        <w:t>task_var.grid(row=1, column=0, padx=10, pady=2, sticky=W)</w:t>
      </w:r>
    </w:p>
    <w:p w14:paraId="4962F2BB" w14:textId="77777777" w:rsidR="00BA3FDF" w:rsidRDefault="00BA3FDF" w:rsidP="00BA3FDF">
      <w:pPr>
        <w:pStyle w:val="af3"/>
      </w:pPr>
      <w:r>
        <w:t>task_argument.grid(row=2, column=0, padx=10, pady=2, sticky=W)</w:t>
      </w:r>
    </w:p>
    <w:p w14:paraId="7406BC48" w14:textId="77777777" w:rsidR="00BA3FDF" w:rsidRDefault="00BA3FDF" w:rsidP="00BA3FDF">
      <w:pPr>
        <w:pStyle w:val="af3"/>
      </w:pPr>
      <w:r>
        <w:lastRenderedPageBreak/>
        <w:t>task_condition.grid(row=3, column=0, padx=10, pady=2, sticky=W)</w:t>
      </w:r>
    </w:p>
    <w:p w14:paraId="417219E1" w14:textId="77777777" w:rsidR="00BA3FDF" w:rsidRDefault="00BA3FDF" w:rsidP="00BA3FDF">
      <w:pPr>
        <w:pStyle w:val="af3"/>
      </w:pPr>
      <w:r>
        <w:t>task_result.grid(row=4, column=0, padx=10, pady=2, sticky=W)</w:t>
      </w:r>
    </w:p>
    <w:p w14:paraId="5157B32A" w14:textId="77777777" w:rsidR="00BA3FDF" w:rsidRDefault="00BA3FDF" w:rsidP="00BA3FDF">
      <w:pPr>
        <w:pStyle w:val="af3"/>
      </w:pPr>
    </w:p>
    <w:p w14:paraId="2C8137B6" w14:textId="77777777" w:rsidR="00BA3FDF" w:rsidRDefault="00BA3FDF" w:rsidP="00BA3FDF">
      <w:pPr>
        <w:pStyle w:val="af3"/>
      </w:pPr>
    </w:p>
    <w:p w14:paraId="744318B5" w14:textId="77777777" w:rsidR="00BA3FDF" w:rsidRDefault="00BA3FDF" w:rsidP="00BA3FDF">
      <w:pPr>
        <w:pStyle w:val="af3"/>
      </w:pPr>
      <w:r>
        <w:t>def calculate_all():</w:t>
      </w:r>
    </w:p>
    <w:p w14:paraId="4D17BE8E" w14:textId="77777777" w:rsidR="00BA3FDF" w:rsidRDefault="00BA3FDF" w:rsidP="00BA3FDF">
      <w:pPr>
        <w:pStyle w:val="af3"/>
      </w:pPr>
      <w:r>
        <w:t xml:space="preserve">    try:</w:t>
      </w:r>
    </w:p>
    <w:p w14:paraId="22F62F85" w14:textId="77777777" w:rsidR="00BA3FDF" w:rsidRDefault="00BA3FDF" w:rsidP="00BA3FDF">
      <w:pPr>
        <w:pStyle w:val="af3"/>
      </w:pPr>
      <w:r>
        <w:t xml:space="preserve">        x = float(entries[1].get())</w:t>
      </w:r>
    </w:p>
    <w:p w14:paraId="5989C44D" w14:textId="77777777" w:rsidR="00BA3FDF" w:rsidRDefault="00BA3FDF" w:rsidP="00BA3FDF">
      <w:pPr>
        <w:pStyle w:val="af3"/>
      </w:pPr>
      <w:r>
        <w:t xml:space="preserve">        v = int(entries[0].get())</w:t>
      </w:r>
    </w:p>
    <w:p w14:paraId="153CA6A7" w14:textId="77777777" w:rsidR="00BA3FDF" w:rsidRDefault="00BA3FDF" w:rsidP="00BA3FDF">
      <w:pPr>
        <w:pStyle w:val="af3"/>
      </w:pPr>
    </w:p>
    <w:p w14:paraId="52D1FEA1" w14:textId="77777777" w:rsidR="00BA3FDF" w:rsidRDefault="00BA3FDF" w:rsidP="00BA3FDF">
      <w:pPr>
        <w:pStyle w:val="af3"/>
      </w:pPr>
      <w:r>
        <w:t xml:space="preserve">        def f():</w:t>
      </w:r>
    </w:p>
    <w:p w14:paraId="5D223589" w14:textId="77777777" w:rsidR="00BA3FDF" w:rsidRDefault="00BA3FDF" w:rsidP="00BA3FDF">
      <w:pPr>
        <w:pStyle w:val="af3"/>
      </w:pPr>
      <w:r>
        <w:t xml:space="preserve">            if x &lt;= -3:</w:t>
      </w:r>
    </w:p>
    <w:p w14:paraId="046CBAD0" w14:textId="77777777" w:rsidR="00BA3FDF" w:rsidRDefault="00BA3FDF" w:rsidP="00BA3FDF">
      <w:pPr>
        <w:pStyle w:val="af3"/>
      </w:pPr>
      <w:r>
        <w:t xml:space="preserve">                condition = "x ≤ -3"</w:t>
      </w:r>
    </w:p>
    <w:p w14:paraId="5A478292" w14:textId="77777777" w:rsidR="00BA3FDF" w:rsidRDefault="00BA3FDF" w:rsidP="00BA3FDF">
      <w:pPr>
        <w:pStyle w:val="af3"/>
      </w:pPr>
      <w:r>
        <w:t xml:space="preserve">                denominator = sqrt_check(2 * v)</w:t>
      </w:r>
    </w:p>
    <w:p w14:paraId="0469000C" w14:textId="77777777" w:rsidR="00BA3FDF" w:rsidRDefault="00BA3FDF" w:rsidP="00BA3FDF">
      <w:pPr>
        <w:pStyle w:val="af3"/>
      </w:pPr>
      <w:r>
        <w:t xml:space="preserve">                numerator = log_check(10, v - x)</w:t>
      </w:r>
    </w:p>
    <w:p w14:paraId="4B337A24" w14:textId="77777777" w:rsidR="00BA3FDF" w:rsidRDefault="00BA3FDF" w:rsidP="00BA3FDF">
      <w:pPr>
        <w:pStyle w:val="af3"/>
      </w:pPr>
      <w:r>
        <w:t xml:space="preserve">                return division_check(numerator, denominator), condition</w:t>
      </w:r>
    </w:p>
    <w:p w14:paraId="10E1903F" w14:textId="77777777" w:rsidR="00BA3FDF" w:rsidRDefault="00BA3FDF" w:rsidP="00BA3FDF">
      <w:pPr>
        <w:pStyle w:val="af3"/>
      </w:pPr>
      <w:r>
        <w:t xml:space="preserve">            elif x &gt; -3 and x &lt; 0:</w:t>
      </w:r>
    </w:p>
    <w:p w14:paraId="38677A35" w14:textId="77777777" w:rsidR="00BA3FDF" w:rsidRDefault="00BA3FDF" w:rsidP="00BA3FDF">
      <w:pPr>
        <w:pStyle w:val="af3"/>
      </w:pPr>
      <w:r>
        <w:t xml:space="preserve">                condition = "-3 &lt; x &lt; 0"</w:t>
      </w:r>
    </w:p>
    <w:p w14:paraId="74C81B5E" w14:textId="77777777" w:rsidR="00BA3FDF" w:rsidRDefault="00BA3FDF" w:rsidP="00BA3FDF">
      <w:pPr>
        <w:pStyle w:val="af3"/>
      </w:pPr>
      <w:r>
        <w:t xml:space="preserve">                numerator = 5 * v</w:t>
      </w:r>
    </w:p>
    <w:p w14:paraId="3BCED65E" w14:textId="77777777" w:rsidR="00BA3FDF" w:rsidRDefault="00BA3FDF" w:rsidP="00BA3FDF">
      <w:pPr>
        <w:pStyle w:val="af3"/>
      </w:pPr>
      <w:r>
        <w:t xml:space="preserve">                denominator = (1 - x) ** 2</w:t>
      </w:r>
    </w:p>
    <w:p w14:paraId="09029950" w14:textId="77777777" w:rsidR="00BA3FDF" w:rsidRDefault="00BA3FDF" w:rsidP="00BA3FDF">
      <w:pPr>
        <w:pStyle w:val="af3"/>
      </w:pPr>
      <w:r>
        <w:t xml:space="preserve">                return division_check(numerator, denominator), condition</w:t>
      </w:r>
    </w:p>
    <w:p w14:paraId="43C03847" w14:textId="77777777" w:rsidR="00BA3FDF" w:rsidRDefault="00BA3FDF" w:rsidP="00BA3FDF">
      <w:pPr>
        <w:pStyle w:val="af3"/>
      </w:pPr>
      <w:r>
        <w:t xml:space="preserve">            elif x &gt;= 0 and x &lt;= 3:</w:t>
      </w:r>
    </w:p>
    <w:p w14:paraId="403BC7B2" w14:textId="77777777" w:rsidR="00BA3FDF" w:rsidRDefault="00BA3FDF" w:rsidP="00BA3FDF">
      <w:pPr>
        <w:pStyle w:val="af3"/>
      </w:pPr>
      <w:r>
        <w:t xml:space="preserve">                condition = "0 ≤ x ≤ 3"</w:t>
      </w:r>
    </w:p>
    <w:p w14:paraId="5068D194" w14:textId="77777777" w:rsidR="00BA3FDF" w:rsidRDefault="00BA3FDF" w:rsidP="00BA3FDF">
      <w:pPr>
        <w:pStyle w:val="af3"/>
      </w:pPr>
      <w:r>
        <w:t xml:space="preserve">                return v * x**2 * cot_check(2 * x + v), condition</w:t>
      </w:r>
    </w:p>
    <w:p w14:paraId="603CF367" w14:textId="77777777" w:rsidR="00BA3FDF" w:rsidRDefault="00BA3FDF" w:rsidP="00BA3FDF">
      <w:pPr>
        <w:pStyle w:val="af3"/>
      </w:pPr>
      <w:r>
        <w:t xml:space="preserve">            elif x &gt; 3:</w:t>
      </w:r>
    </w:p>
    <w:p w14:paraId="1D52B20D" w14:textId="77777777" w:rsidR="00BA3FDF" w:rsidRDefault="00BA3FDF" w:rsidP="00BA3FDF">
      <w:pPr>
        <w:pStyle w:val="af3"/>
      </w:pPr>
      <w:r>
        <w:t xml:space="preserve">                condition = "x &gt; 3"</w:t>
      </w:r>
    </w:p>
    <w:p w14:paraId="08856B53" w14:textId="77777777" w:rsidR="00BA3FDF" w:rsidRDefault="00BA3FDF" w:rsidP="00BA3FDF">
      <w:pPr>
        <w:pStyle w:val="af3"/>
      </w:pPr>
      <w:r>
        <w:t xml:space="preserve">                return (x - v) * e ** -(division_check(v, x)), condition</w:t>
      </w:r>
    </w:p>
    <w:p w14:paraId="01731763" w14:textId="77777777" w:rsidR="00BA3FDF" w:rsidRDefault="00BA3FDF" w:rsidP="00BA3FDF">
      <w:pPr>
        <w:pStyle w:val="af3"/>
      </w:pPr>
    </w:p>
    <w:p w14:paraId="3754E856" w14:textId="77777777" w:rsidR="00BA3FDF" w:rsidRDefault="00BA3FDF" w:rsidP="00BA3FDF">
      <w:pPr>
        <w:pStyle w:val="af3"/>
      </w:pPr>
      <w:r>
        <w:t xml:space="preserve">        result, condition = f()</w:t>
      </w:r>
    </w:p>
    <w:p w14:paraId="4F620E00" w14:textId="77777777" w:rsidR="00BA3FDF" w:rsidRDefault="00BA3FDF" w:rsidP="00BA3FDF">
      <w:pPr>
        <w:pStyle w:val="af3"/>
      </w:pPr>
    </w:p>
    <w:p w14:paraId="7FBFE45F" w14:textId="77777777" w:rsidR="00BA3FDF" w:rsidRDefault="00BA3FDF" w:rsidP="00BA3FDF">
      <w:pPr>
        <w:pStyle w:val="af3"/>
      </w:pPr>
      <w:r>
        <w:t xml:space="preserve">        task_var.config(text=f"Варіант №{v}")</w:t>
      </w:r>
    </w:p>
    <w:p w14:paraId="7FA91090" w14:textId="77777777" w:rsidR="00BA3FDF" w:rsidRDefault="00BA3FDF" w:rsidP="00BA3FDF">
      <w:pPr>
        <w:pStyle w:val="af3"/>
      </w:pPr>
    </w:p>
    <w:p w14:paraId="13ED4E7D" w14:textId="77777777" w:rsidR="00BA3FDF" w:rsidRDefault="00BA3FDF" w:rsidP="00BA3FDF">
      <w:pPr>
        <w:pStyle w:val="af3"/>
      </w:pPr>
      <w:r>
        <w:t xml:space="preserve">        task_argument.config(</w:t>
      </w:r>
    </w:p>
    <w:p w14:paraId="11E8D3BA" w14:textId="77777777" w:rsidR="00BA3FDF" w:rsidRDefault="00BA3FDF" w:rsidP="00BA3FDF">
      <w:pPr>
        <w:pStyle w:val="af3"/>
      </w:pPr>
      <w:r>
        <w:t xml:space="preserve">            text=f"x = {x:g}",</w:t>
      </w:r>
    </w:p>
    <w:p w14:paraId="2C0F3088" w14:textId="77777777" w:rsidR="00BA3FDF" w:rsidRDefault="00BA3FDF" w:rsidP="00BA3FDF">
      <w:pPr>
        <w:pStyle w:val="af3"/>
      </w:pPr>
      <w:r>
        <w:t xml:space="preserve">            fg=TEXT_COLOR,</w:t>
      </w:r>
    </w:p>
    <w:p w14:paraId="5DC5A074" w14:textId="77777777" w:rsidR="00BA3FDF" w:rsidRDefault="00BA3FDF" w:rsidP="00BA3FDF">
      <w:pPr>
        <w:pStyle w:val="af3"/>
      </w:pPr>
      <w:r>
        <w:t xml:space="preserve">        )</w:t>
      </w:r>
    </w:p>
    <w:p w14:paraId="01A97430" w14:textId="77777777" w:rsidR="00BA3FDF" w:rsidRDefault="00BA3FDF" w:rsidP="00BA3FDF">
      <w:pPr>
        <w:pStyle w:val="af3"/>
      </w:pPr>
    </w:p>
    <w:p w14:paraId="5CDAF415" w14:textId="77777777" w:rsidR="00BA3FDF" w:rsidRDefault="00BA3FDF" w:rsidP="00BA3FDF">
      <w:pPr>
        <w:pStyle w:val="af3"/>
      </w:pPr>
      <w:r>
        <w:t xml:space="preserve">        task_condition.config(</w:t>
      </w:r>
    </w:p>
    <w:p w14:paraId="56D2AEA2" w14:textId="77777777" w:rsidR="00BA3FDF" w:rsidRDefault="00BA3FDF" w:rsidP="00BA3FDF">
      <w:pPr>
        <w:pStyle w:val="af3"/>
      </w:pPr>
      <w:r>
        <w:t xml:space="preserve">            text=condition,</w:t>
      </w:r>
    </w:p>
    <w:p w14:paraId="6B825C75" w14:textId="77777777" w:rsidR="00BA3FDF" w:rsidRDefault="00BA3FDF" w:rsidP="00BA3FDF">
      <w:pPr>
        <w:pStyle w:val="af3"/>
      </w:pPr>
      <w:r>
        <w:t xml:space="preserve">            fg=TEXT_COLOR,</w:t>
      </w:r>
    </w:p>
    <w:p w14:paraId="0321EC05" w14:textId="77777777" w:rsidR="00BA3FDF" w:rsidRDefault="00BA3FDF" w:rsidP="00BA3FDF">
      <w:pPr>
        <w:pStyle w:val="af3"/>
      </w:pPr>
      <w:r>
        <w:t xml:space="preserve">        )</w:t>
      </w:r>
    </w:p>
    <w:p w14:paraId="47682481" w14:textId="77777777" w:rsidR="00BA3FDF" w:rsidRDefault="00BA3FDF" w:rsidP="00BA3FDF">
      <w:pPr>
        <w:pStyle w:val="af3"/>
      </w:pPr>
    </w:p>
    <w:p w14:paraId="014D348C" w14:textId="77777777" w:rsidR="00BA3FDF" w:rsidRDefault="00BA3FDF" w:rsidP="00BA3FDF">
      <w:pPr>
        <w:pStyle w:val="af3"/>
      </w:pPr>
      <w:r>
        <w:t xml:space="preserve">        task_result.config(</w:t>
      </w:r>
    </w:p>
    <w:p w14:paraId="09E59483" w14:textId="77777777" w:rsidR="00BA3FDF" w:rsidRDefault="00BA3FDF" w:rsidP="00BA3FDF">
      <w:pPr>
        <w:pStyle w:val="af3"/>
      </w:pPr>
      <w:r>
        <w:t xml:space="preserve">            text=f"f({x:g}) = {result:.3f}".rstrip("0").rstrip("."),</w:t>
      </w:r>
    </w:p>
    <w:p w14:paraId="477F1B2A" w14:textId="77777777" w:rsidR="00BA3FDF" w:rsidRDefault="00BA3FDF" w:rsidP="00BA3FDF">
      <w:pPr>
        <w:pStyle w:val="af3"/>
      </w:pPr>
      <w:r>
        <w:t xml:space="preserve">            fg=TEXT_COLOR,</w:t>
      </w:r>
    </w:p>
    <w:p w14:paraId="7241FABA" w14:textId="77777777" w:rsidR="00BA3FDF" w:rsidRDefault="00BA3FDF" w:rsidP="00BA3FDF">
      <w:pPr>
        <w:pStyle w:val="af3"/>
      </w:pPr>
      <w:r>
        <w:t xml:space="preserve">        )</w:t>
      </w:r>
    </w:p>
    <w:p w14:paraId="683C9945" w14:textId="77777777" w:rsidR="00BA3FDF" w:rsidRDefault="00BA3FDF" w:rsidP="00BA3FDF">
      <w:pPr>
        <w:pStyle w:val="af3"/>
      </w:pPr>
    </w:p>
    <w:p w14:paraId="77D0D4E3" w14:textId="77777777" w:rsidR="00BA3FDF" w:rsidRDefault="00BA3FDF" w:rsidP="00BA3FDF">
      <w:pPr>
        <w:pStyle w:val="af3"/>
      </w:pPr>
      <w:r>
        <w:t xml:space="preserve">    except ValueError as error:</w:t>
      </w:r>
    </w:p>
    <w:p w14:paraId="21840D17" w14:textId="77777777" w:rsidR="00BA3FDF" w:rsidRDefault="00BA3FDF" w:rsidP="00BA3FDF">
      <w:pPr>
        <w:pStyle w:val="af3"/>
      </w:pPr>
      <w:r>
        <w:t xml:space="preserve">        messagebox.showerror(f"Помилка: {error}")</w:t>
      </w:r>
    </w:p>
    <w:p w14:paraId="61F6F250" w14:textId="77777777" w:rsidR="00BA3FDF" w:rsidRDefault="00BA3FDF" w:rsidP="00BA3FDF">
      <w:pPr>
        <w:pStyle w:val="af3"/>
      </w:pPr>
      <w:r>
        <w:t xml:space="preserve">    except OverflowError:</w:t>
      </w:r>
    </w:p>
    <w:p w14:paraId="59BAC16D" w14:textId="77777777" w:rsidR="00BA3FDF" w:rsidRDefault="00BA3FDF" w:rsidP="00BA3FDF">
      <w:pPr>
        <w:pStyle w:val="af3"/>
      </w:pPr>
      <w:r>
        <w:t xml:space="preserve">        messagebox.showerror("Помилка", "Помилка переповнення числа!")</w:t>
      </w:r>
    </w:p>
    <w:p w14:paraId="6C9B4EAF" w14:textId="77777777" w:rsidR="00BA3FDF" w:rsidRDefault="00BA3FDF" w:rsidP="00BA3FDF">
      <w:pPr>
        <w:pStyle w:val="af3"/>
      </w:pPr>
      <w:r>
        <w:t xml:space="preserve">    except Exception as error:</w:t>
      </w:r>
    </w:p>
    <w:p w14:paraId="1D26727B" w14:textId="77777777" w:rsidR="00BA3FDF" w:rsidRDefault="00BA3FDF" w:rsidP="00BA3FDF">
      <w:pPr>
        <w:pStyle w:val="af3"/>
      </w:pPr>
      <w:r>
        <w:t xml:space="preserve">        messagebox.showerror("Помилка", f"Невідома помилка: {error}")</w:t>
      </w:r>
    </w:p>
    <w:p w14:paraId="6702A987" w14:textId="77777777" w:rsidR="00BA3FDF" w:rsidRDefault="00BA3FDF" w:rsidP="00BA3FDF">
      <w:pPr>
        <w:pStyle w:val="af3"/>
      </w:pPr>
    </w:p>
    <w:p w14:paraId="6C2E9FDE" w14:textId="77777777" w:rsidR="00BA3FDF" w:rsidRDefault="00BA3FDF" w:rsidP="00BA3FDF">
      <w:pPr>
        <w:pStyle w:val="af3"/>
      </w:pPr>
    </w:p>
    <w:p w14:paraId="53B80334" w14:textId="77777777" w:rsidR="00BA3FDF" w:rsidRDefault="00BA3FDF" w:rsidP="00BA3FDF">
      <w:pPr>
        <w:pStyle w:val="af3"/>
      </w:pPr>
      <w:r>
        <w:t>calculate_button.config(command=calculate_all)</w:t>
      </w:r>
    </w:p>
    <w:p w14:paraId="555FCFF6" w14:textId="77777777" w:rsidR="00BA3FDF" w:rsidRDefault="00BA3FDF" w:rsidP="00BA3FDF">
      <w:pPr>
        <w:pStyle w:val="af3"/>
      </w:pPr>
    </w:p>
    <w:p w14:paraId="57B9E3B0" w14:textId="77777777" w:rsidR="00BA3FDF" w:rsidRDefault="00BA3FDF" w:rsidP="00BA3FDF">
      <w:pPr>
        <w:pStyle w:val="af3"/>
      </w:pPr>
      <w:r>
        <w:t>author = Label(</w:t>
      </w:r>
    </w:p>
    <w:p w14:paraId="1160B02E" w14:textId="77777777" w:rsidR="00BA3FDF" w:rsidRDefault="00BA3FDF" w:rsidP="00BA3FDF">
      <w:pPr>
        <w:pStyle w:val="af3"/>
      </w:pPr>
      <w:r>
        <w:t xml:space="preserve">    root,</w:t>
      </w:r>
    </w:p>
    <w:p w14:paraId="45539500" w14:textId="77777777" w:rsidR="00BA3FDF" w:rsidRDefault="00BA3FDF" w:rsidP="00BA3FDF">
      <w:pPr>
        <w:pStyle w:val="af3"/>
      </w:pPr>
      <w:r>
        <w:t xml:space="preserve">    text="\u00a9 Шарандак О.В, ПЗ-25-1",</w:t>
      </w:r>
    </w:p>
    <w:p w14:paraId="3287F4FF" w14:textId="77777777" w:rsidR="00BA3FDF" w:rsidRDefault="00BA3FDF" w:rsidP="00BA3FDF">
      <w:pPr>
        <w:pStyle w:val="af3"/>
      </w:pPr>
      <w:r>
        <w:t xml:space="preserve">    bg=BG_COLOR,</w:t>
      </w:r>
    </w:p>
    <w:p w14:paraId="24CEA5DE" w14:textId="77777777" w:rsidR="00BA3FDF" w:rsidRDefault="00BA3FDF" w:rsidP="00BA3FDF">
      <w:pPr>
        <w:pStyle w:val="af3"/>
      </w:pPr>
      <w:r>
        <w:t xml:space="preserve">    font=(font_family, 8, "italic"),</w:t>
      </w:r>
    </w:p>
    <w:p w14:paraId="26BDF736" w14:textId="77777777" w:rsidR="00BA3FDF" w:rsidRDefault="00BA3FDF" w:rsidP="00BA3FDF">
      <w:pPr>
        <w:pStyle w:val="af3"/>
      </w:pPr>
      <w:r>
        <w:t xml:space="preserve">    fg=ACCENT_COLOR,</w:t>
      </w:r>
    </w:p>
    <w:p w14:paraId="60C1A9FB" w14:textId="77777777" w:rsidR="00BA3FDF" w:rsidRDefault="00BA3FDF" w:rsidP="00BA3FDF">
      <w:pPr>
        <w:pStyle w:val="af3"/>
      </w:pPr>
      <w:r>
        <w:t>)</w:t>
      </w:r>
    </w:p>
    <w:p w14:paraId="00A2FA73" w14:textId="77777777" w:rsidR="00BA3FDF" w:rsidRDefault="00BA3FDF" w:rsidP="00BA3FDF">
      <w:pPr>
        <w:pStyle w:val="af3"/>
      </w:pPr>
    </w:p>
    <w:p w14:paraId="076EAF59" w14:textId="77777777" w:rsidR="00BA3FDF" w:rsidRDefault="00BA3FDF" w:rsidP="00BA3FDF">
      <w:pPr>
        <w:pStyle w:val="af3"/>
      </w:pPr>
      <w:r>
        <w:t>author.place(x=10, y=190)</w:t>
      </w:r>
    </w:p>
    <w:p w14:paraId="3C49AB32" w14:textId="77777777" w:rsidR="00BA3FDF" w:rsidRDefault="00BA3FDF" w:rsidP="00BA3FDF">
      <w:pPr>
        <w:pStyle w:val="af3"/>
      </w:pPr>
    </w:p>
    <w:p w14:paraId="656B3F89" w14:textId="7139758A" w:rsidR="00BA3FDF" w:rsidRPr="00BA3FDF" w:rsidRDefault="00BA3FDF" w:rsidP="00BA3FDF">
      <w:pPr>
        <w:pStyle w:val="af3"/>
      </w:pPr>
      <w:r>
        <w:t>root.mainloop()</w:t>
      </w:r>
    </w:p>
    <w:p w14:paraId="302D7D54" w14:textId="4426A6BE" w:rsidR="001D13A3" w:rsidRPr="001D13A3" w:rsidRDefault="001D13A3" w:rsidP="001D13A3">
      <w:pPr>
        <w:pStyle w:val="aa"/>
        <w:rPr>
          <w:lang w:val="ru-RU"/>
        </w:rPr>
      </w:pPr>
      <w:r w:rsidRPr="001232DF">
        <w:t>Висновок. Отримав практичні навички по розробці GUI засобами модуля tkinter.</w:t>
      </w:r>
    </w:p>
    <w:sectPr w:rsidR="001D13A3" w:rsidRPr="001D13A3" w:rsidSect="00DF6B87">
      <w:headerReference w:type="default" r:id="rId15"/>
      <w:footerReference w:type="default" r:id="rId16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759E0" w14:textId="77777777" w:rsidR="0003350B" w:rsidRPr="001232DF" w:rsidRDefault="0003350B" w:rsidP="00C25072">
      <w:pPr>
        <w:spacing w:line="240" w:lineRule="auto"/>
      </w:pPr>
      <w:r w:rsidRPr="001232DF">
        <w:separator/>
      </w:r>
    </w:p>
  </w:endnote>
  <w:endnote w:type="continuationSeparator" w:id="0">
    <w:p w14:paraId="59C80FE9" w14:textId="77777777" w:rsidR="0003350B" w:rsidRPr="001232DF" w:rsidRDefault="0003350B" w:rsidP="00C25072">
      <w:pPr>
        <w:spacing w:line="240" w:lineRule="auto"/>
      </w:pPr>
      <w:r w:rsidRPr="001232D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4A43" w14:textId="27166C25" w:rsidR="007E65E2" w:rsidRPr="001232DF" w:rsidRDefault="00B26843" w:rsidP="00DF6B87">
    <w:pPr>
      <w:pStyle w:val="a8"/>
      <w:ind w:firstLine="3969"/>
      <w:rPr>
        <w:sz w:val="28"/>
        <w:szCs w:val="20"/>
      </w:rPr>
    </w:pPr>
    <w:r w:rsidRPr="001232DF">
      <w:rPr>
        <w:sz w:val="28"/>
        <w:szCs w:val="20"/>
      </w:rPr>
      <w:t>F2</w:t>
    </w:r>
    <w:r w:rsidR="00ED492E" w:rsidRPr="001232DF">
      <w:rPr>
        <w:sz w:val="28"/>
        <w:szCs w:val="20"/>
      </w:rPr>
      <w:t>.2</w:t>
    </w:r>
    <w:r w:rsidRPr="001232DF">
      <w:rPr>
        <w:sz w:val="28"/>
        <w:szCs w:val="20"/>
      </w:rPr>
      <w:t>5</w:t>
    </w:r>
    <w:r w:rsidR="00ED492E" w:rsidRPr="001232DF">
      <w:rPr>
        <w:sz w:val="28"/>
        <w:szCs w:val="20"/>
      </w:rPr>
      <w:t>-</w:t>
    </w:r>
    <w:r w:rsidRPr="001232DF">
      <w:rPr>
        <w:sz w:val="28"/>
        <w:szCs w:val="20"/>
      </w:rPr>
      <w:t>1</w:t>
    </w:r>
    <w:r w:rsidR="00ED492E" w:rsidRPr="001232DF">
      <w:rPr>
        <w:sz w:val="28"/>
        <w:szCs w:val="20"/>
      </w:rPr>
      <w:t>.</w:t>
    </w:r>
    <w:r w:rsidRPr="001232DF">
      <w:rPr>
        <w:sz w:val="28"/>
        <w:szCs w:val="20"/>
      </w:rPr>
      <w:t>18</w:t>
    </w:r>
    <w:r w:rsidR="00ED492E" w:rsidRPr="001232DF">
      <w:rPr>
        <w:sz w:val="28"/>
        <w:szCs w:val="20"/>
      </w:rPr>
      <w:t xml:space="preserve"> </w:t>
    </w:r>
    <w:r w:rsidRPr="001232DF">
      <w:rPr>
        <w:sz w:val="28"/>
        <w:szCs w:val="20"/>
      </w:rPr>
      <w:t>ІЗ-</w:t>
    </w:r>
    <w:r w:rsidR="001232DF">
      <w:rPr>
        <w:sz w:val="28"/>
        <w:szCs w:val="20"/>
      </w:rPr>
      <w:t>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21022" w14:textId="77777777" w:rsidR="0003350B" w:rsidRPr="001232DF" w:rsidRDefault="0003350B" w:rsidP="00C25072">
      <w:pPr>
        <w:spacing w:line="240" w:lineRule="auto"/>
      </w:pPr>
      <w:r w:rsidRPr="001232DF">
        <w:separator/>
      </w:r>
    </w:p>
  </w:footnote>
  <w:footnote w:type="continuationSeparator" w:id="0">
    <w:p w14:paraId="15FE70AB" w14:textId="77777777" w:rsidR="0003350B" w:rsidRPr="001232DF" w:rsidRDefault="0003350B" w:rsidP="00C25072">
      <w:pPr>
        <w:spacing w:line="240" w:lineRule="auto"/>
      </w:pPr>
      <w:r w:rsidRPr="001232D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293A8" w14:textId="77777777" w:rsidR="007E65E2" w:rsidRPr="001232DF" w:rsidRDefault="008F6D4B" w:rsidP="00B94230">
    <w:pPr>
      <w:spacing w:line="240" w:lineRule="auto"/>
      <w:rPr>
        <w:sz w:val="2"/>
        <w:szCs w:val="2"/>
      </w:rPr>
    </w:pPr>
    <w:r w:rsidRPr="001232DF">
      <w:rPr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36D6AA82" wp14:editId="5206ABB6">
              <wp:simplePos x="0" y="0"/>
              <wp:positionH relativeFrom="column">
                <wp:posOffset>-197452</wp:posOffset>
              </wp:positionH>
              <wp:positionV relativeFrom="paragraph">
                <wp:posOffset>-196509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83"/>
                              <a:ext cx="10352" cy="857"/>
                              <a:chOff x="1108" y="15583"/>
                              <a:chExt cx="10352" cy="857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8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F5534A" w14:textId="77777777" w:rsidR="00694E0A" w:rsidRPr="001232DF" w:rsidRDefault="00694E0A" w:rsidP="002B1B83">
                              <w:pPr>
                                <w:pStyle w:val="a8"/>
                              </w:pPr>
                              <w:r w:rsidRPr="001232DF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85"/>
                            <a:ext cx="3681" cy="243"/>
                            <a:chOff x="1113" y="16169"/>
                            <a:chExt cx="3681" cy="243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BF6FA6" w14:textId="77777777" w:rsidR="00694E0A" w:rsidRPr="001232DF" w:rsidRDefault="00694E0A" w:rsidP="002B1B83">
                                <w:pPr>
                                  <w:pStyle w:val="a8"/>
                                </w:pPr>
                                <w:r w:rsidRPr="001232DF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9508DF" w14:textId="77777777" w:rsidR="00694E0A" w:rsidRPr="001232DF" w:rsidRDefault="00694E0A" w:rsidP="002B1B83">
                                <w:pPr>
                                  <w:pStyle w:val="a8"/>
                                </w:pPr>
                                <w:r w:rsidRPr="001232DF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563" y="16169"/>
                              <a:ext cx="683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73046" w14:textId="77777777" w:rsidR="00694E0A" w:rsidRPr="001232DF" w:rsidRDefault="00694E0A" w:rsidP="002B1B83">
                                <w:pPr>
                                  <w:pStyle w:val="a8"/>
                                </w:pPr>
                                <w:r w:rsidRPr="001232DF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7BB729" w14:textId="77777777" w:rsidR="00694E0A" w:rsidRPr="001232DF" w:rsidRDefault="00694E0A" w:rsidP="00422E4C">
                                <w:pPr>
                                  <w:pStyle w:val="a8"/>
                                </w:pPr>
                                <w:r w:rsidRPr="001232DF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1232DF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AE44C2" w14:textId="77777777" w:rsidR="00694E0A" w:rsidRPr="001232DF" w:rsidRDefault="00694E0A" w:rsidP="002B1B83">
                                <w:pPr>
                                  <w:pStyle w:val="a8"/>
                                </w:pPr>
                                <w:r w:rsidRPr="001232DF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300" cy="497"/>
                            <a:chOff x="1163" y="15606"/>
                            <a:chExt cx="2300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5FDE36" w14:textId="77777777" w:rsidR="00694E0A" w:rsidRPr="001232DF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C61913" w14:textId="77777777" w:rsidR="00694E0A" w:rsidRPr="001232DF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E8E57A" w14:textId="77777777" w:rsidR="00694E0A" w:rsidRPr="001232DF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 w:rsidRPr="001232DF"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300" cy="227"/>
                              <a:chOff x="1163" y="15606"/>
                              <a:chExt cx="2300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255992" w14:textId="77777777" w:rsidR="00694E0A" w:rsidRPr="001232DF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388550" w14:textId="77777777" w:rsidR="00694E0A" w:rsidRPr="001232DF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346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97C972" w14:textId="5053B659" w:rsidR="00694E0A" w:rsidRPr="001232DF" w:rsidRDefault="00B26843" w:rsidP="00422E4C">
                                  <w:pPr>
                                    <w:pStyle w:val="a8"/>
                                    <w:jc w:val="both"/>
                                  </w:pPr>
                                  <w:r w:rsidRPr="001232DF">
                                    <w:t>Шарандак. 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6D6AA82" id="Group 187" o:spid="_x0000_s1026" style="position:absolute;left:0;text-align:left;margin-left:-15.55pt;margin-top:-15.45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83;width:10352;height:857" coordorigin="1108,15583" coordsize="10352,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80,15583" to="348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22F5534A" w14:textId="77777777" w:rsidR="00694E0A" w:rsidRPr="001232DF" w:rsidRDefault="00694E0A" w:rsidP="002B1B83">
                        <w:pPr>
                          <w:pStyle w:val="a8"/>
                        </w:pPr>
                        <w:r w:rsidRPr="001232DF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85;width:3681;height:243" coordorigin="1113,16169" coordsize="3681,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7ABF6FA6" w14:textId="77777777" w:rsidR="00694E0A" w:rsidRPr="001232DF" w:rsidRDefault="00694E0A" w:rsidP="002B1B83">
                          <w:pPr>
                            <w:pStyle w:val="a8"/>
                          </w:pPr>
                          <w:r w:rsidRPr="001232DF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1B9508DF" w14:textId="77777777" w:rsidR="00694E0A" w:rsidRPr="001232DF" w:rsidRDefault="00694E0A" w:rsidP="002B1B83">
                          <w:pPr>
                            <w:pStyle w:val="a8"/>
                          </w:pPr>
                          <w:r w:rsidRPr="001232DF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563;top:16169;width:68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7DF73046" w14:textId="77777777" w:rsidR="00694E0A" w:rsidRPr="001232DF" w:rsidRDefault="00694E0A" w:rsidP="002B1B83">
                          <w:pPr>
                            <w:pStyle w:val="a8"/>
                          </w:pPr>
                          <w:r w:rsidRPr="001232DF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217BB729" w14:textId="77777777" w:rsidR="00694E0A" w:rsidRPr="001232DF" w:rsidRDefault="00694E0A" w:rsidP="00422E4C">
                          <w:pPr>
                            <w:pStyle w:val="a8"/>
                          </w:pPr>
                          <w:r w:rsidRPr="001232DF">
                            <w:rPr>
                              <w:rStyle w:val="a9"/>
                            </w:rPr>
                            <w:t>Ізм</w:t>
                          </w:r>
                          <w:r w:rsidRPr="001232DF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67AE44C2" w14:textId="77777777" w:rsidR="00694E0A" w:rsidRPr="001232DF" w:rsidRDefault="00694E0A" w:rsidP="002B1B83">
                          <w:pPr>
                            <w:pStyle w:val="a8"/>
                          </w:pPr>
                          <w:r w:rsidRPr="001232DF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300;height:497" coordorigin="1163,15606" coordsize="230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005FDE36" w14:textId="77777777" w:rsidR="00694E0A" w:rsidRPr="001232DF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3BC61913" w14:textId="77777777" w:rsidR="00694E0A" w:rsidRPr="001232DF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18E8E57A" w14:textId="77777777" w:rsidR="00694E0A" w:rsidRPr="001232DF" w:rsidRDefault="00D22652" w:rsidP="00422E4C">
                            <w:pPr>
                              <w:pStyle w:val="a8"/>
                              <w:jc w:val="both"/>
                            </w:pPr>
                            <w:r w:rsidRPr="001232DF"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300;height:227" coordorigin="1163,15606" coordsize="2300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6A255992" w14:textId="77777777" w:rsidR="00694E0A" w:rsidRPr="001232DF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74388550" w14:textId="77777777" w:rsidR="00694E0A" w:rsidRPr="001232DF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346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5F97C972" w14:textId="5053B659" w:rsidR="00694E0A" w:rsidRPr="001232DF" w:rsidRDefault="00B26843" w:rsidP="00422E4C">
                            <w:pPr>
                              <w:pStyle w:val="a8"/>
                              <w:jc w:val="both"/>
                            </w:pPr>
                            <w:r w:rsidRPr="001232DF">
                              <w:t>Шарандак. 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1C88AF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60A8A48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4E33614"/>
    <w:multiLevelType w:val="multilevel"/>
    <w:tmpl w:val="B4D26C30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7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2B63609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7871163">
    <w:abstractNumId w:val="16"/>
  </w:num>
  <w:num w:numId="2" w16cid:durableId="1668751044">
    <w:abstractNumId w:val="17"/>
  </w:num>
  <w:num w:numId="3" w16cid:durableId="646013688">
    <w:abstractNumId w:val="14"/>
  </w:num>
  <w:num w:numId="4" w16cid:durableId="1964925992">
    <w:abstractNumId w:val="9"/>
  </w:num>
  <w:num w:numId="5" w16cid:durableId="116607407">
    <w:abstractNumId w:val="7"/>
  </w:num>
  <w:num w:numId="6" w16cid:durableId="123351024">
    <w:abstractNumId w:val="6"/>
  </w:num>
  <w:num w:numId="7" w16cid:durableId="1719236451">
    <w:abstractNumId w:val="5"/>
  </w:num>
  <w:num w:numId="8" w16cid:durableId="831069032">
    <w:abstractNumId w:val="4"/>
  </w:num>
  <w:num w:numId="9" w16cid:durableId="2020622100">
    <w:abstractNumId w:val="8"/>
  </w:num>
  <w:num w:numId="10" w16cid:durableId="880245752">
    <w:abstractNumId w:val="3"/>
  </w:num>
  <w:num w:numId="11" w16cid:durableId="2132165291">
    <w:abstractNumId w:val="2"/>
  </w:num>
  <w:num w:numId="12" w16cid:durableId="1415005316">
    <w:abstractNumId w:val="1"/>
  </w:num>
  <w:num w:numId="13" w16cid:durableId="1296836991">
    <w:abstractNumId w:val="0"/>
  </w:num>
  <w:num w:numId="14" w16cid:durableId="22487252">
    <w:abstractNumId w:val="10"/>
  </w:num>
  <w:num w:numId="15" w16cid:durableId="932858877">
    <w:abstractNumId w:val="12"/>
  </w:num>
  <w:num w:numId="16" w16cid:durableId="1007950642">
    <w:abstractNumId w:val="11"/>
  </w:num>
  <w:num w:numId="17" w16cid:durableId="698773840">
    <w:abstractNumId w:val="13"/>
  </w:num>
  <w:num w:numId="18" w16cid:durableId="795299547">
    <w:abstractNumId w:val="18"/>
  </w:num>
  <w:num w:numId="19" w16cid:durableId="1761634902">
    <w:abstractNumId w:val="15"/>
  </w:num>
  <w:num w:numId="20" w16cid:durableId="1885865686">
    <w:abstractNumId w:val="8"/>
  </w:num>
  <w:num w:numId="21" w16cid:durableId="14880147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0BD"/>
    <w:rsid w:val="00005255"/>
    <w:rsid w:val="0000562D"/>
    <w:rsid w:val="0001377F"/>
    <w:rsid w:val="0001785E"/>
    <w:rsid w:val="0003350B"/>
    <w:rsid w:val="00035C79"/>
    <w:rsid w:val="00051987"/>
    <w:rsid w:val="0007234C"/>
    <w:rsid w:val="00077F4B"/>
    <w:rsid w:val="00084543"/>
    <w:rsid w:val="00085448"/>
    <w:rsid w:val="000857E4"/>
    <w:rsid w:val="00085BC1"/>
    <w:rsid w:val="00096B0A"/>
    <w:rsid w:val="000A45A3"/>
    <w:rsid w:val="000D50AC"/>
    <w:rsid w:val="000F1C12"/>
    <w:rsid w:val="00107E52"/>
    <w:rsid w:val="001232DF"/>
    <w:rsid w:val="00172BC1"/>
    <w:rsid w:val="00185197"/>
    <w:rsid w:val="001868A7"/>
    <w:rsid w:val="001929CF"/>
    <w:rsid w:val="00195AEF"/>
    <w:rsid w:val="001A50CC"/>
    <w:rsid w:val="001A58A6"/>
    <w:rsid w:val="001B3B07"/>
    <w:rsid w:val="001B3CE0"/>
    <w:rsid w:val="001C003D"/>
    <w:rsid w:val="001D01D1"/>
    <w:rsid w:val="001D13A3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4702E"/>
    <w:rsid w:val="002570A6"/>
    <w:rsid w:val="00257E4D"/>
    <w:rsid w:val="00261ABB"/>
    <w:rsid w:val="002A0EB4"/>
    <w:rsid w:val="002A4ED1"/>
    <w:rsid w:val="002B1B83"/>
    <w:rsid w:val="002C12A6"/>
    <w:rsid w:val="003013B1"/>
    <w:rsid w:val="003028FA"/>
    <w:rsid w:val="00316B82"/>
    <w:rsid w:val="00321317"/>
    <w:rsid w:val="00330B37"/>
    <w:rsid w:val="0036039B"/>
    <w:rsid w:val="00362DF2"/>
    <w:rsid w:val="00374949"/>
    <w:rsid w:val="00383846"/>
    <w:rsid w:val="003A6D65"/>
    <w:rsid w:val="003C3587"/>
    <w:rsid w:val="003D2E2A"/>
    <w:rsid w:val="003D45FA"/>
    <w:rsid w:val="004008F7"/>
    <w:rsid w:val="00414215"/>
    <w:rsid w:val="00421F0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B0F8B"/>
    <w:rsid w:val="004C1147"/>
    <w:rsid w:val="004C4A88"/>
    <w:rsid w:val="004C6740"/>
    <w:rsid w:val="004E188D"/>
    <w:rsid w:val="004E6575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D1427"/>
    <w:rsid w:val="005D5DE5"/>
    <w:rsid w:val="005F4893"/>
    <w:rsid w:val="00606C5B"/>
    <w:rsid w:val="00613436"/>
    <w:rsid w:val="006228B0"/>
    <w:rsid w:val="006409FD"/>
    <w:rsid w:val="00650F80"/>
    <w:rsid w:val="00692DF9"/>
    <w:rsid w:val="0069312F"/>
    <w:rsid w:val="00694E0A"/>
    <w:rsid w:val="00696C91"/>
    <w:rsid w:val="006D6100"/>
    <w:rsid w:val="006E73E0"/>
    <w:rsid w:val="00702409"/>
    <w:rsid w:val="007040F2"/>
    <w:rsid w:val="0071003C"/>
    <w:rsid w:val="0071140F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86FA4"/>
    <w:rsid w:val="00792137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5B7F"/>
    <w:rsid w:val="00827852"/>
    <w:rsid w:val="00834D49"/>
    <w:rsid w:val="00835B06"/>
    <w:rsid w:val="008447D3"/>
    <w:rsid w:val="008503A6"/>
    <w:rsid w:val="008635A2"/>
    <w:rsid w:val="00867904"/>
    <w:rsid w:val="00877730"/>
    <w:rsid w:val="00882B11"/>
    <w:rsid w:val="00893C72"/>
    <w:rsid w:val="00893F6B"/>
    <w:rsid w:val="008B1C19"/>
    <w:rsid w:val="008B681A"/>
    <w:rsid w:val="008F5277"/>
    <w:rsid w:val="008F6D4B"/>
    <w:rsid w:val="009036B3"/>
    <w:rsid w:val="009275C2"/>
    <w:rsid w:val="00936267"/>
    <w:rsid w:val="00947EEF"/>
    <w:rsid w:val="00953A47"/>
    <w:rsid w:val="00955F22"/>
    <w:rsid w:val="00973615"/>
    <w:rsid w:val="00984AB9"/>
    <w:rsid w:val="00991846"/>
    <w:rsid w:val="00994056"/>
    <w:rsid w:val="009A1F29"/>
    <w:rsid w:val="009A7B41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D078D"/>
    <w:rsid w:val="00AD6340"/>
    <w:rsid w:val="00AF0FDA"/>
    <w:rsid w:val="00B14D31"/>
    <w:rsid w:val="00B15A8D"/>
    <w:rsid w:val="00B21146"/>
    <w:rsid w:val="00B26843"/>
    <w:rsid w:val="00B34FA4"/>
    <w:rsid w:val="00B43411"/>
    <w:rsid w:val="00B869D8"/>
    <w:rsid w:val="00B93D50"/>
    <w:rsid w:val="00B94230"/>
    <w:rsid w:val="00BA1CAE"/>
    <w:rsid w:val="00BA2CC6"/>
    <w:rsid w:val="00BA3FDF"/>
    <w:rsid w:val="00BB06F9"/>
    <w:rsid w:val="00BB3ABE"/>
    <w:rsid w:val="00BC0C60"/>
    <w:rsid w:val="00BC3A40"/>
    <w:rsid w:val="00BD7216"/>
    <w:rsid w:val="00BD7CB9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80748"/>
    <w:rsid w:val="00D818C1"/>
    <w:rsid w:val="00D947A3"/>
    <w:rsid w:val="00DA10BD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214"/>
    <w:rsid w:val="00E06CC4"/>
    <w:rsid w:val="00E11A70"/>
    <w:rsid w:val="00E35F0C"/>
    <w:rsid w:val="00E6264A"/>
    <w:rsid w:val="00E71B97"/>
    <w:rsid w:val="00E72066"/>
    <w:rsid w:val="00EA4399"/>
    <w:rsid w:val="00EB45EC"/>
    <w:rsid w:val="00EC0AFB"/>
    <w:rsid w:val="00EC5A44"/>
    <w:rsid w:val="00ED492E"/>
    <w:rsid w:val="00ED50BC"/>
    <w:rsid w:val="00ED726C"/>
    <w:rsid w:val="00F06850"/>
    <w:rsid w:val="00F503C9"/>
    <w:rsid w:val="00F51857"/>
    <w:rsid w:val="00F67091"/>
    <w:rsid w:val="00F72FC2"/>
    <w:rsid w:val="00F96FFC"/>
    <w:rsid w:val="00FA3D2D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right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408279"/>
  <w15:docId w15:val="{768C264A-1A1A-401F-AD23-7C85278B0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D492E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421F05"/>
    <w:pPr>
      <w:numPr>
        <w:numId w:val="9"/>
      </w:numPr>
      <w:tabs>
        <w:tab w:val="left" w:pos="1021"/>
      </w:tabs>
      <w:ind w:left="0" w:firstLine="709"/>
    </w:pPr>
    <w:rPr>
      <w:lang w:val="en-US"/>
    </w:r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4">
    <w:name w:val="List Paragraph"/>
    <w:basedOn w:val="a2"/>
    <w:uiPriority w:val="34"/>
    <w:rsid w:val="00421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9</TotalTime>
  <Pages>8</Pages>
  <Words>5529</Words>
  <Characters>3153</Characters>
  <Application>Microsoft Office Word</Application>
  <DocSecurity>0</DocSecurity>
  <Lines>26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2</cp:revision>
  <dcterms:created xsi:type="dcterms:W3CDTF">2026-06-01T19:24:00Z</dcterms:created>
  <dcterms:modified xsi:type="dcterms:W3CDTF">2026-06-01T19:24:00Z</dcterms:modified>
</cp:coreProperties>
</file>