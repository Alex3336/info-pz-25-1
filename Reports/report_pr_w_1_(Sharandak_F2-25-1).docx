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AC5" w:rsidRPr="00C34686" w:rsidRDefault="009C7450" w:rsidP="009C7450">
      <w:pPr>
        <w:pStyle w:val="ae"/>
        <w:rPr>
          <w:lang w:val="ru-RU"/>
        </w:rPr>
      </w:pPr>
      <w:r w:rsidRPr="00496FF0">
        <w:t>Звіт про виконання практичної роботи №</w:t>
      </w:r>
      <w:r w:rsidR="00C34686" w:rsidRPr="00C34686">
        <w:rPr>
          <w:lang w:val="ru-RU"/>
        </w:rPr>
        <w:t>1</w:t>
      </w:r>
    </w:p>
    <w:p w:rsidR="009C7450" w:rsidRPr="00496FF0" w:rsidRDefault="009C7450" w:rsidP="009C7450">
      <w:pPr>
        <w:pStyle w:val="aa"/>
      </w:pPr>
      <w:r w:rsidRPr="00496FF0">
        <w:t>Тема.</w:t>
      </w:r>
      <w:r w:rsidR="00C34686" w:rsidRPr="00C34686">
        <w:t xml:space="preserve"> </w:t>
      </w:r>
      <w:r w:rsidR="00C34686">
        <w:t>Робота із числами та змінними, використання операторів присвоювання, виконання арифметичних операцій, виведення результатів.</w:t>
      </w:r>
    </w:p>
    <w:p w:rsidR="009C7450" w:rsidRPr="00496FF0" w:rsidRDefault="009C7450" w:rsidP="009C7450">
      <w:pPr>
        <w:pStyle w:val="aa"/>
      </w:pPr>
      <w:r w:rsidRPr="00496FF0">
        <w:t>Мета</w:t>
      </w:r>
      <w:r w:rsidR="00496FF0" w:rsidRPr="00496FF0">
        <w:t>.</w:t>
      </w:r>
      <w:r w:rsidR="00C34686" w:rsidRPr="00C34686">
        <w:t xml:space="preserve"> </w:t>
      </w:r>
      <w:r w:rsidR="00C34686">
        <w:t>Отримати практичні навички по роботі із числами та змінними, використанню операторів присвоювання, виконанню арифметичних операцій, виведенню результатів.</w:t>
      </w:r>
    </w:p>
    <w:p w:rsidR="00496FF0" w:rsidRPr="00496FF0" w:rsidRDefault="00496FF0" w:rsidP="007475D7">
      <w:pPr>
        <w:spacing w:before="360"/>
        <w:ind w:firstLine="0"/>
        <w:jc w:val="center"/>
      </w:pPr>
      <w:r w:rsidRPr="007475D7">
        <w:t>Порядок</w:t>
      </w:r>
      <w:r w:rsidRPr="00496FF0">
        <w:t xml:space="preserve"> виконання роботи</w:t>
      </w:r>
    </w:p>
    <w:p w:rsidR="00C34686" w:rsidRDefault="00C34686" w:rsidP="00C34686">
      <w:pPr>
        <w:pStyle w:val="a"/>
      </w:pPr>
      <w:r>
        <w:t xml:space="preserve">Здійснив створення нового проекту: </w:t>
      </w:r>
    </w:p>
    <w:p w:rsidR="00C34686" w:rsidRDefault="00C34686" w:rsidP="00C34686">
      <w:pPr>
        <w:pStyle w:val="a0"/>
      </w:pPr>
      <w:r>
        <w:t xml:space="preserve">виконав запуск інтегрованого середовища розробки PyCharm; </w:t>
      </w:r>
    </w:p>
    <w:p w:rsidR="00C34686" w:rsidRDefault="00C34686" w:rsidP="00C34686">
      <w:pPr>
        <w:pStyle w:val="a0"/>
      </w:pPr>
      <w:r>
        <w:t xml:space="preserve">вибрав у вікні запрошення категорію New Project; </w:t>
      </w:r>
    </w:p>
    <w:p w:rsidR="00C34686" w:rsidRDefault="00C34686" w:rsidP="00C34686">
      <w:pPr>
        <w:pStyle w:val="a0"/>
      </w:pPr>
      <w:r>
        <w:t>присвоїв</w:t>
      </w:r>
      <w:r>
        <w:t xml:space="preserve"> назву проекту Informatics_121;</w:t>
      </w:r>
    </w:p>
    <w:p w:rsidR="008F6D4B" w:rsidRDefault="00C34686" w:rsidP="00C34686">
      <w:pPr>
        <w:pStyle w:val="a0"/>
      </w:pPr>
      <w:r>
        <w:t>вибрав місце розташування проекту.</w:t>
      </w:r>
    </w:p>
    <w:p w:rsidR="00C34686" w:rsidRDefault="00C34686" w:rsidP="00C34686">
      <w:pPr>
        <w:pStyle w:val="a"/>
      </w:pPr>
      <w:r>
        <w:t>Створив python-файл:</w:t>
      </w:r>
    </w:p>
    <w:p w:rsidR="00C34686" w:rsidRDefault="00C34686" w:rsidP="00C34686">
      <w:pPr>
        <w:pStyle w:val="a0"/>
      </w:pPr>
      <w:r>
        <w:t>у полі структури проектів активував контекстне меню;</w:t>
      </w:r>
    </w:p>
    <w:p w:rsidR="00C34686" w:rsidRDefault="00C34686" w:rsidP="00C34686">
      <w:pPr>
        <w:pStyle w:val="a0"/>
      </w:pPr>
      <w:r>
        <w:t>присвоїв назву python-файлу pr_w_1_(</w:t>
      </w:r>
      <w:r w:rsidRPr="00C34686">
        <w:t xml:space="preserve"> Sharandak_F2-25-1)</w:t>
      </w:r>
      <w:r>
        <w:t>.py;</w:t>
      </w:r>
    </w:p>
    <w:p w:rsidR="00C34686" w:rsidRDefault="00C34686" w:rsidP="00C34686">
      <w:pPr>
        <w:pStyle w:val="a0"/>
      </w:pPr>
      <w:r>
        <w:t>здійснив тестовий запуск створеного python-файла</w:t>
      </w:r>
      <w:r>
        <w:t>.</w:t>
      </w:r>
    </w:p>
    <w:p w:rsidR="00C34686" w:rsidRDefault="00C34686" w:rsidP="00C34686">
      <w:pPr>
        <w:pStyle w:val="a"/>
      </w:pPr>
      <w:r>
        <w:t>Додав вхідні дані:</w:t>
      </w:r>
    </w:p>
    <w:p w:rsidR="00C34686" w:rsidRDefault="00C34686" w:rsidP="00C34686">
      <w:pPr>
        <w:pStyle w:val="a0"/>
      </w:pPr>
      <w:r>
        <w:t>присвоїв об’єктам a, b, c, d, x, y значення, спираючись на таблицю 1.1;</w:t>
      </w:r>
    </w:p>
    <w:p w:rsidR="00C34686" w:rsidRDefault="00C34686" w:rsidP="00C34686">
      <w:pPr>
        <w:pStyle w:val="a0"/>
      </w:pPr>
      <w:r>
        <w:t>присвоїв об’єкту data дані, спираючись на таблицю 1.2;</w:t>
      </w:r>
    </w:p>
    <w:p w:rsidR="00C34686" w:rsidRDefault="00C34686" w:rsidP="00C34686">
      <w:pPr>
        <w:pStyle w:val="a0"/>
        <w:numPr>
          <w:ilvl w:val="0"/>
          <w:numId w:val="0"/>
        </w:numPr>
        <w:ind w:firstLine="709"/>
      </w:pPr>
    </w:p>
    <w:p w:rsidR="00C34686" w:rsidRDefault="00C34686" w:rsidP="00C34686">
      <w:r w:rsidRPr="00C34686">
        <w:t>Таблиця</w:t>
      </w:r>
      <w:r>
        <w:t xml:space="preserve"> 1.1 – Індивідуальні вхідні дані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407"/>
        <w:gridCol w:w="1407"/>
        <w:gridCol w:w="1408"/>
        <w:gridCol w:w="1408"/>
        <w:gridCol w:w="1408"/>
        <w:gridCol w:w="1408"/>
        <w:gridCol w:w="1408"/>
      </w:tblGrid>
      <w:tr w:rsidR="00C34686" w:rsidTr="00C34686">
        <w:tc>
          <w:tcPr>
            <w:tcW w:w="1407" w:type="dxa"/>
          </w:tcPr>
          <w:p w:rsidR="00C34686" w:rsidRPr="00C34686" w:rsidRDefault="00C34686" w:rsidP="00C34686">
            <w:pPr>
              <w:ind w:firstLine="0"/>
              <w:jc w:val="center"/>
            </w:pPr>
            <w:r w:rsidRPr="00C34686">
              <w:t>Варіант</w:t>
            </w:r>
          </w:p>
        </w:tc>
        <w:tc>
          <w:tcPr>
            <w:tcW w:w="1407" w:type="dxa"/>
          </w:tcPr>
          <w:p w:rsidR="00C34686" w:rsidRPr="00C34686" w:rsidRDefault="00C34686" w:rsidP="00C34686">
            <w:pPr>
              <w:ind w:firstLine="0"/>
              <w:jc w:val="center"/>
              <w:rPr>
                <w:lang w:val="en-US"/>
              </w:rPr>
            </w:pPr>
            <w:r w:rsidRPr="00C34686">
              <w:rPr>
                <w:lang w:val="en-US"/>
              </w:rPr>
              <w:t>a</w:t>
            </w:r>
          </w:p>
        </w:tc>
        <w:tc>
          <w:tcPr>
            <w:tcW w:w="1408" w:type="dxa"/>
          </w:tcPr>
          <w:p w:rsidR="00C34686" w:rsidRPr="00C34686" w:rsidRDefault="00C34686" w:rsidP="00C34686">
            <w:pPr>
              <w:ind w:firstLine="0"/>
              <w:jc w:val="center"/>
              <w:rPr>
                <w:lang w:val="en-US"/>
              </w:rPr>
            </w:pPr>
            <w:r w:rsidRPr="00C34686">
              <w:rPr>
                <w:lang w:val="en-US"/>
              </w:rPr>
              <w:t>b</w:t>
            </w:r>
          </w:p>
        </w:tc>
        <w:tc>
          <w:tcPr>
            <w:tcW w:w="1408" w:type="dxa"/>
          </w:tcPr>
          <w:p w:rsidR="00C34686" w:rsidRPr="00C34686" w:rsidRDefault="00C34686" w:rsidP="00C34686">
            <w:pPr>
              <w:ind w:firstLine="0"/>
              <w:jc w:val="center"/>
              <w:rPr>
                <w:lang w:val="en-US"/>
              </w:rPr>
            </w:pPr>
            <w:r w:rsidRPr="00C34686">
              <w:rPr>
                <w:lang w:val="en-US"/>
              </w:rPr>
              <w:t>c</w:t>
            </w:r>
          </w:p>
        </w:tc>
        <w:tc>
          <w:tcPr>
            <w:tcW w:w="1408" w:type="dxa"/>
          </w:tcPr>
          <w:p w:rsidR="00C34686" w:rsidRPr="00C34686" w:rsidRDefault="00C34686" w:rsidP="00C34686">
            <w:pPr>
              <w:ind w:firstLine="0"/>
              <w:jc w:val="center"/>
              <w:rPr>
                <w:lang w:val="en-US"/>
              </w:rPr>
            </w:pPr>
            <w:r w:rsidRPr="00C34686">
              <w:rPr>
                <w:lang w:val="en-US"/>
              </w:rPr>
              <w:t>d</w:t>
            </w:r>
          </w:p>
        </w:tc>
        <w:tc>
          <w:tcPr>
            <w:tcW w:w="1408" w:type="dxa"/>
          </w:tcPr>
          <w:p w:rsidR="00C34686" w:rsidRPr="00C34686" w:rsidRDefault="00C34686" w:rsidP="00C34686">
            <w:pPr>
              <w:ind w:firstLine="0"/>
              <w:jc w:val="center"/>
              <w:rPr>
                <w:lang w:val="en-US"/>
              </w:rPr>
            </w:pPr>
            <w:r w:rsidRPr="00C34686">
              <w:rPr>
                <w:lang w:val="en-US"/>
              </w:rPr>
              <w:t>x</w:t>
            </w:r>
          </w:p>
        </w:tc>
        <w:tc>
          <w:tcPr>
            <w:tcW w:w="1408" w:type="dxa"/>
          </w:tcPr>
          <w:p w:rsidR="00C34686" w:rsidRPr="00C34686" w:rsidRDefault="00C34686" w:rsidP="00C34686">
            <w:pPr>
              <w:ind w:firstLine="0"/>
              <w:jc w:val="center"/>
              <w:rPr>
                <w:lang w:val="en-US"/>
              </w:rPr>
            </w:pPr>
            <w:r w:rsidRPr="00C34686">
              <w:rPr>
                <w:lang w:val="en-US"/>
              </w:rPr>
              <w:t>y</w:t>
            </w:r>
          </w:p>
        </w:tc>
      </w:tr>
      <w:tr w:rsidR="00C34686" w:rsidTr="00C34686">
        <w:tc>
          <w:tcPr>
            <w:tcW w:w="1407" w:type="dxa"/>
          </w:tcPr>
          <w:p w:rsidR="00C34686" w:rsidRPr="00C34686" w:rsidRDefault="00C34686" w:rsidP="00C34686">
            <w:pPr>
              <w:ind w:firstLine="0"/>
              <w:jc w:val="center"/>
            </w:pPr>
            <w:r w:rsidRPr="00C34686">
              <w:t>18</w:t>
            </w:r>
          </w:p>
        </w:tc>
        <w:tc>
          <w:tcPr>
            <w:tcW w:w="1407" w:type="dxa"/>
          </w:tcPr>
          <w:p w:rsidR="00C34686" w:rsidRPr="00C34686" w:rsidRDefault="00C34686" w:rsidP="00C34686">
            <w:pPr>
              <w:ind w:firstLine="0"/>
              <w:jc w:val="center"/>
              <w:rPr>
                <w:lang w:val="en-US"/>
              </w:rPr>
            </w:pPr>
            <w:r w:rsidRPr="00C34686">
              <w:rPr>
                <w:lang w:val="en-US"/>
              </w:rPr>
              <w:t>-8</w:t>
            </w:r>
          </w:p>
        </w:tc>
        <w:tc>
          <w:tcPr>
            <w:tcW w:w="1408" w:type="dxa"/>
          </w:tcPr>
          <w:p w:rsidR="00C34686" w:rsidRPr="00C34686" w:rsidRDefault="00C34686" w:rsidP="00C34686">
            <w:pPr>
              <w:ind w:firstLine="0"/>
              <w:jc w:val="center"/>
              <w:rPr>
                <w:lang w:val="en-US"/>
              </w:rPr>
            </w:pPr>
            <w:r w:rsidRPr="00C34686">
              <w:rPr>
                <w:lang w:val="en-US"/>
              </w:rPr>
              <w:t>2</w:t>
            </w:r>
          </w:p>
        </w:tc>
        <w:tc>
          <w:tcPr>
            <w:tcW w:w="1408" w:type="dxa"/>
          </w:tcPr>
          <w:p w:rsidR="00C34686" w:rsidRPr="00C34686" w:rsidRDefault="00C34686" w:rsidP="00C34686">
            <w:pPr>
              <w:ind w:firstLine="0"/>
              <w:jc w:val="center"/>
              <w:rPr>
                <w:lang w:val="en-US"/>
              </w:rPr>
            </w:pPr>
            <w:r w:rsidRPr="00C34686">
              <w:rPr>
                <w:lang w:val="en-US"/>
              </w:rPr>
              <w:t>4,98</w:t>
            </w:r>
          </w:p>
        </w:tc>
        <w:tc>
          <w:tcPr>
            <w:tcW w:w="1408" w:type="dxa"/>
          </w:tcPr>
          <w:p w:rsidR="00C34686" w:rsidRPr="00C34686" w:rsidRDefault="00C34686" w:rsidP="00C34686">
            <w:pPr>
              <w:ind w:firstLine="0"/>
              <w:jc w:val="center"/>
              <w:rPr>
                <w:lang w:val="en-US"/>
              </w:rPr>
            </w:pPr>
            <w:r w:rsidRPr="00C34686">
              <w:rPr>
                <w:lang w:val="en-US"/>
              </w:rPr>
              <w:t>-1,2</w:t>
            </w:r>
          </w:p>
        </w:tc>
        <w:tc>
          <w:tcPr>
            <w:tcW w:w="1408" w:type="dxa"/>
          </w:tcPr>
          <w:p w:rsidR="00C34686" w:rsidRPr="00C34686" w:rsidRDefault="00C34686" w:rsidP="00C34686">
            <w:pPr>
              <w:ind w:firstLine="0"/>
              <w:jc w:val="center"/>
              <w:rPr>
                <w:lang w:val="en-US"/>
              </w:rPr>
            </w:pPr>
            <w:r w:rsidRPr="00C34686">
              <w:rPr>
                <w:lang w:val="en-US"/>
              </w:rPr>
              <w:t>1,6</w:t>
            </w:r>
          </w:p>
        </w:tc>
        <w:tc>
          <w:tcPr>
            <w:tcW w:w="1408" w:type="dxa"/>
          </w:tcPr>
          <w:p w:rsidR="00C34686" w:rsidRPr="00C34686" w:rsidRDefault="00C34686" w:rsidP="00C34686">
            <w:pPr>
              <w:ind w:firstLine="0"/>
              <w:jc w:val="center"/>
              <w:rPr>
                <w:lang w:val="en-US"/>
              </w:rPr>
            </w:pPr>
            <w:r w:rsidRPr="00C34686">
              <w:rPr>
                <w:lang w:val="en-US"/>
              </w:rPr>
              <w:t>2</w:t>
            </w:r>
          </w:p>
        </w:tc>
      </w:tr>
    </w:tbl>
    <w:p w:rsidR="00C34686" w:rsidRDefault="00C34686" w:rsidP="00C34686"/>
    <w:p w:rsidR="00C34686" w:rsidRDefault="00C34686" w:rsidP="00C34686">
      <w:r>
        <w:t>Таблиця 1</w:t>
      </w:r>
      <w:r>
        <w:t>.2 – Масив індивідуальних даних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85"/>
        <w:gridCol w:w="985"/>
        <w:gridCol w:w="985"/>
        <w:gridCol w:w="985"/>
        <w:gridCol w:w="985"/>
        <w:gridCol w:w="985"/>
        <w:gridCol w:w="986"/>
        <w:gridCol w:w="986"/>
        <w:gridCol w:w="986"/>
        <w:gridCol w:w="986"/>
      </w:tblGrid>
      <w:tr w:rsidR="00C34686" w:rsidTr="00056DCC">
        <w:tc>
          <w:tcPr>
            <w:tcW w:w="9854" w:type="dxa"/>
            <w:gridSpan w:val="10"/>
          </w:tcPr>
          <w:p w:rsidR="00C34686" w:rsidRPr="00C34686" w:rsidRDefault="00C34686" w:rsidP="00C3468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</w:tr>
      <w:tr w:rsidR="00C34686" w:rsidTr="00C34686">
        <w:tc>
          <w:tcPr>
            <w:tcW w:w="985" w:type="dxa"/>
          </w:tcPr>
          <w:p w:rsidR="00C34686" w:rsidRDefault="00C34686" w:rsidP="00C34686">
            <w:pPr>
              <w:ind w:firstLine="0"/>
              <w:jc w:val="center"/>
            </w:pPr>
            <w:r>
              <w:t>29</w:t>
            </w:r>
          </w:p>
        </w:tc>
        <w:tc>
          <w:tcPr>
            <w:tcW w:w="985" w:type="dxa"/>
          </w:tcPr>
          <w:p w:rsidR="00C34686" w:rsidRDefault="00C34686" w:rsidP="00C34686">
            <w:pPr>
              <w:ind w:firstLine="0"/>
              <w:jc w:val="center"/>
            </w:pPr>
            <w:r>
              <w:t>1,47</w:t>
            </w:r>
          </w:p>
        </w:tc>
        <w:tc>
          <w:tcPr>
            <w:tcW w:w="985" w:type="dxa"/>
          </w:tcPr>
          <w:p w:rsidR="00C34686" w:rsidRDefault="00C34686" w:rsidP="00C34686">
            <w:pPr>
              <w:ind w:firstLine="0"/>
              <w:jc w:val="center"/>
            </w:pPr>
            <w:r>
              <w:t>-1,53</w:t>
            </w:r>
          </w:p>
        </w:tc>
        <w:tc>
          <w:tcPr>
            <w:tcW w:w="985" w:type="dxa"/>
          </w:tcPr>
          <w:p w:rsidR="00C34686" w:rsidRDefault="00C34686" w:rsidP="00C34686">
            <w:pPr>
              <w:ind w:firstLine="0"/>
              <w:jc w:val="center"/>
            </w:pPr>
            <w:r>
              <w:t>0,38</w:t>
            </w:r>
          </w:p>
        </w:tc>
        <w:tc>
          <w:tcPr>
            <w:tcW w:w="985" w:type="dxa"/>
          </w:tcPr>
          <w:p w:rsidR="00C34686" w:rsidRDefault="00C34686" w:rsidP="00C34686">
            <w:pPr>
              <w:ind w:firstLine="0"/>
              <w:jc w:val="center"/>
            </w:pPr>
            <w:r>
              <w:t>-67</w:t>
            </w:r>
          </w:p>
        </w:tc>
        <w:tc>
          <w:tcPr>
            <w:tcW w:w="985" w:type="dxa"/>
          </w:tcPr>
          <w:p w:rsidR="00C34686" w:rsidRDefault="00C34686" w:rsidP="00C34686">
            <w:pPr>
              <w:ind w:firstLine="0"/>
              <w:jc w:val="center"/>
            </w:pPr>
            <w:r>
              <w:t>96</w:t>
            </w:r>
          </w:p>
        </w:tc>
        <w:tc>
          <w:tcPr>
            <w:tcW w:w="986" w:type="dxa"/>
          </w:tcPr>
          <w:p w:rsidR="00C34686" w:rsidRDefault="00C34686" w:rsidP="00C34686">
            <w:pPr>
              <w:ind w:firstLine="0"/>
              <w:jc w:val="center"/>
            </w:pPr>
            <w:r>
              <w:t>-3,08</w:t>
            </w:r>
          </w:p>
        </w:tc>
        <w:tc>
          <w:tcPr>
            <w:tcW w:w="986" w:type="dxa"/>
          </w:tcPr>
          <w:p w:rsidR="00C34686" w:rsidRDefault="00C34686" w:rsidP="00C34686">
            <w:pPr>
              <w:ind w:firstLine="0"/>
              <w:jc w:val="center"/>
            </w:pPr>
            <w:r>
              <w:t>5</w:t>
            </w:r>
          </w:p>
        </w:tc>
        <w:tc>
          <w:tcPr>
            <w:tcW w:w="986" w:type="dxa"/>
          </w:tcPr>
          <w:p w:rsidR="00C34686" w:rsidRDefault="00C34686" w:rsidP="00C34686">
            <w:pPr>
              <w:ind w:firstLine="0"/>
              <w:jc w:val="center"/>
            </w:pPr>
            <w:r>
              <w:t>2</w:t>
            </w:r>
          </w:p>
        </w:tc>
        <w:tc>
          <w:tcPr>
            <w:tcW w:w="986" w:type="dxa"/>
          </w:tcPr>
          <w:p w:rsidR="00C34686" w:rsidRDefault="00C34686" w:rsidP="00C34686">
            <w:pPr>
              <w:ind w:firstLine="0"/>
              <w:jc w:val="center"/>
            </w:pPr>
            <w:r>
              <w:t>-35</w:t>
            </w:r>
          </w:p>
        </w:tc>
      </w:tr>
    </w:tbl>
    <w:p w:rsidR="00C34686" w:rsidRDefault="00C34686" w:rsidP="00C34686"/>
    <w:p w:rsidR="00D31851" w:rsidRDefault="00D31851" w:rsidP="00D31851">
      <w:pPr>
        <w:pStyle w:val="a"/>
      </w:pPr>
      <w:r>
        <w:lastRenderedPageBreak/>
        <w:t>Дослідив об’єкт data та реалізував виведення результатів дослідження:</w:t>
      </w:r>
    </w:p>
    <w:p w:rsidR="00D31851" w:rsidRDefault="00D31851" w:rsidP="00D31851">
      <w:pPr>
        <w:pStyle w:val="a0"/>
      </w:pPr>
      <w:r>
        <w:t>через застосування функції print() реалізував виведення вхідних даних у консоль;</w:t>
      </w:r>
    </w:p>
    <w:p w:rsidR="00D31851" w:rsidRDefault="00D31851" w:rsidP="00D31851">
      <w:pPr>
        <w:pStyle w:val="a0"/>
      </w:pPr>
      <w:r>
        <w:t xml:space="preserve">через використання функції len() </w:t>
      </w:r>
      <w:r w:rsidR="00063CE3">
        <w:t>реалізував</w:t>
      </w:r>
      <w:r>
        <w:t xml:space="preserve"> виведення у консоль загальної кількості складових елементів об’єкту data;</w:t>
      </w:r>
    </w:p>
    <w:p w:rsidR="00D31851" w:rsidRDefault="00D31851" w:rsidP="00D31851">
      <w:pPr>
        <w:pStyle w:val="a0"/>
      </w:pPr>
      <w:r>
        <w:t xml:space="preserve">через використання функції min() </w:t>
      </w:r>
      <w:r w:rsidR="00063CE3">
        <w:t>реалізував</w:t>
      </w:r>
      <w:r>
        <w:t xml:space="preserve"> виведення у консоль мінімального значення серед складових елементі об’єкту data;</w:t>
      </w:r>
    </w:p>
    <w:p w:rsidR="00D31851" w:rsidRDefault="00D31851" w:rsidP="00D31851">
      <w:pPr>
        <w:pStyle w:val="a0"/>
      </w:pPr>
      <w:r>
        <w:t xml:space="preserve">через використання функції max() </w:t>
      </w:r>
      <w:r w:rsidR="00063CE3">
        <w:t>реалізував</w:t>
      </w:r>
      <w:r>
        <w:t xml:space="preserve"> виведення у консоль максимального значення серед складових елементі об’єкту data;</w:t>
      </w:r>
    </w:p>
    <w:p w:rsidR="00D31851" w:rsidRDefault="00D31851" w:rsidP="00D31851">
      <w:pPr>
        <w:pStyle w:val="a0"/>
      </w:pPr>
      <w:r>
        <w:t>через використання функції sum() реалізував виведення суми значень складових елементів об’єкту data;</w:t>
      </w:r>
    </w:p>
    <w:p w:rsidR="00D31851" w:rsidRDefault="00D31851" w:rsidP="00D31851">
      <w:pPr>
        <w:pStyle w:val="a0"/>
      </w:pPr>
      <w:r>
        <w:t>виконав тестування програми (рисунок 1.1).</w:t>
      </w:r>
    </w:p>
    <w:p w:rsidR="00D31851" w:rsidRDefault="00D31851" w:rsidP="00D31851">
      <w:pPr>
        <w:pStyle w:val="ab"/>
      </w:pPr>
      <w:r w:rsidRPr="00D31851">
        <w:drawing>
          <wp:inline distT="0" distB="0" distL="0" distR="0" wp14:anchorId="7F21B317" wp14:editId="2F457CAD">
            <wp:extent cx="6120130" cy="234696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851" w:rsidRDefault="00D31851" w:rsidP="00D31851">
      <w:pPr>
        <w:pStyle w:val="ab"/>
      </w:pPr>
      <w:r>
        <w:t>Рисунок 1.1 – Результати дослідження об’єкта data</w:t>
      </w:r>
    </w:p>
    <w:p w:rsidR="00D31851" w:rsidRDefault="00D31851" w:rsidP="00D31851">
      <w:pPr>
        <w:pStyle w:val="a"/>
      </w:pPr>
      <w:r>
        <w:t>Виконати арифметичні розрахунки:</w:t>
      </w:r>
    </w:p>
    <w:p w:rsidR="00D31851" w:rsidRPr="00D31851" w:rsidRDefault="00D31851" w:rsidP="00D31851">
      <w:pPr>
        <w:pStyle w:val="a0"/>
      </w:pPr>
      <w:r>
        <w:t>реалізував обчислення вхідних даних між об’єктами a, b</w:t>
      </w:r>
      <w:r w:rsidRPr="00D31851">
        <w:rPr>
          <w:lang w:val="ru-RU"/>
        </w:rPr>
        <w:t>;</w:t>
      </w:r>
    </w:p>
    <w:p w:rsidR="00D31851" w:rsidRDefault="00D31851" w:rsidP="00D31851">
      <w:pPr>
        <w:pStyle w:val="a0"/>
      </w:pPr>
      <w:r>
        <w:t>організував виведення результатів та типу змінних (рисунок 1.2);</w:t>
      </w:r>
    </w:p>
    <w:p w:rsidR="00D31851" w:rsidRDefault="00D31851" w:rsidP="00D31851">
      <w:pPr>
        <w:pStyle w:val="ab"/>
      </w:pPr>
      <w:r w:rsidRPr="00D31851">
        <w:lastRenderedPageBreak/>
        <w:drawing>
          <wp:inline distT="0" distB="0" distL="0" distR="0" wp14:anchorId="789BCE34" wp14:editId="663DCD98">
            <wp:extent cx="6120130" cy="143383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CE3" w:rsidRDefault="00063CE3" w:rsidP="00D31851">
      <w:pPr>
        <w:pStyle w:val="ab"/>
      </w:pPr>
      <w:r>
        <w:t>Рисунок 1.2 – Результати обчислення даних об’єктів a, b</w:t>
      </w:r>
    </w:p>
    <w:p w:rsidR="00063CE3" w:rsidRDefault="00063CE3" w:rsidP="00063CE3">
      <w:pPr>
        <w:pStyle w:val="a0"/>
      </w:pPr>
      <w:r>
        <w:t>дослідив пріорит</w:t>
      </w:r>
      <w:r>
        <w:t>ети виконання арифметичних дій;</w:t>
      </w:r>
    </w:p>
    <w:p w:rsidR="00063CE3" w:rsidRDefault="00063CE3" w:rsidP="00063CE3">
      <w:pPr>
        <w:pStyle w:val="a0"/>
      </w:pPr>
      <w:r>
        <w:t>організував виведення результатів дослідження (рисунок 1.3);</w:t>
      </w:r>
    </w:p>
    <w:p w:rsidR="00063CE3" w:rsidRDefault="00063CE3" w:rsidP="00063CE3">
      <w:pPr>
        <w:pStyle w:val="ab"/>
      </w:pPr>
      <w:r w:rsidRPr="00063CE3">
        <w:drawing>
          <wp:inline distT="0" distB="0" distL="0" distR="0" wp14:anchorId="4547576B" wp14:editId="79E3693D">
            <wp:extent cx="6120130" cy="250253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CE3" w:rsidRDefault="00063CE3" w:rsidP="00063CE3">
      <w:pPr>
        <w:pStyle w:val="ab"/>
      </w:pPr>
      <w:r>
        <w:t>Рисунок 1.3 – Результати дослідження пріоритету арифметичних дій</w:t>
      </w:r>
    </w:p>
    <w:p w:rsidR="00063CE3" w:rsidRDefault="00063CE3" w:rsidP="00063CE3">
      <w:pPr>
        <w:pStyle w:val="a0"/>
      </w:pPr>
      <w:r>
        <w:t>організував виведення результатів порівняння отриманих розрахунків (рисунок 1.4).</w:t>
      </w:r>
    </w:p>
    <w:p w:rsidR="00063CE3" w:rsidRDefault="00063CE3" w:rsidP="00063CE3">
      <w:pPr>
        <w:pStyle w:val="ab"/>
      </w:pPr>
      <w:r w:rsidRPr="00063CE3">
        <w:drawing>
          <wp:inline distT="0" distB="0" distL="0" distR="0" wp14:anchorId="64C984F6" wp14:editId="2ED07B03">
            <wp:extent cx="6120130" cy="10160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1.4 – Результати порівняння отриманих розрахунків</w:t>
      </w:r>
      <w:r>
        <w:br/>
      </w:r>
      <w:r>
        <w:br/>
      </w:r>
    </w:p>
    <w:p w:rsidR="00063CE3" w:rsidRDefault="00063CE3" w:rsidP="00063CE3">
      <w:pPr>
        <w:pStyle w:val="a"/>
      </w:pPr>
      <w:r>
        <w:lastRenderedPageBreak/>
        <w:t xml:space="preserve">Виконати розрахунки, </w:t>
      </w:r>
      <w:r w:rsidRPr="00063CE3">
        <w:t>використовуючи</w:t>
      </w:r>
      <w:r>
        <w:t xml:space="preserve"> елементи списку:</w:t>
      </w:r>
    </w:p>
    <w:p w:rsidR="00063CE3" w:rsidRDefault="00063CE3" w:rsidP="00063CE3">
      <w:pPr>
        <w:pStyle w:val="a0"/>
      </w:pPr>
      <w:r>
        <w:t>здійснив обчислення, посилаючись на відповідні елементи об’єкту data;</w:t>
      </w:r>
    </w:p>
    <w:p w:rsidR="00063CE3" w:rsidRDefault="00063CE3" w:rsidP="00063CE3">
      <w:pPr>
        <w:pStyle w:val="a0"/>
      </w:pPr>
      <w:r>
        <w:t>організував виведення результатів обчислення;</w:t>
      </w:r>
    </w:p>
    <w:p w:rsidR="00063CE3" w:rsidRDefault="00063CE3" w:rsidP="00063CE3">
      <w:pPr>
        <w:pStyle w:val="a0"/>
      </w:pPr>
      <w:r>
        <w:t>здійснив тестування (рисунок 1.5).</w:t>
      </w:r>
    </w:p>
    <w:p w:rsidR="00063CE3" w:rsidRDefault="00063CE3" w:rsidP="00063CE3">
      <w:pPr>
        <w:pStyle w:val="ab"/>
      </w:pPr>
      <w:r w:rsidRPr="00063CE3">
        <w:drawing>
          <wp:inline distT="0" distB="0" distL="0" distR="0" wp14:anchorId="7DBCB47B" wp14:editId="4AB50519">
            <wp:extent cx="6120130" cy="986790"/>
            <wp:effectExtent l="0" t="0" r="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CE3" w:rsidRDefault="00063CE3" w:rsidP="00063CE3">
      <w:pPr>
        <w:pStyle w:val="ab"/>
      </w:pPr>
      <w:r>
        <w:t>Рисунок 1.5 – Результати розрахунків елементів об’єкту data</w:t>
      </w:r>
    </w:p>
    <w:p w:rsidR="00063CE3" w:rsidRDefault="00063CE3" w:rsidP="00063CE3">
      <w:pPr>
        <w:pStyle w:val="a"/>
      </w:pPr>
      <w:r>
        <w:t>Організував збереження результатів виконаних розрахунків у вигляді масиву даних:</w:t>
      </w:r>
    </w:p>
    <w:p w:rsidR="00063CE3" w:rsidRDefault="00063CE3" w:rsidP="00063CE3">
      <w:pPr>
        <w:pStyle w:val="a0"/>
      </w:pPr>
      <w:r>
        <w:t>створив об’єкт Result_data, як тип даних list та перелічив результати розрахунків у якості елементів списку</w:t>
      </w:r>
      <w:r w:rsidRPr="00063CE3">
        <w:t>;</w:t>
      </w:r>
    </w:p>
    <w:p w:rsidR="00063CE3" w:rsidRDefault="00063CE3" w:rsidP="00063CE3">
      <w:pPr>
        <w:pStyle w:val="a0"/>
      </w:pPr>
      <w:r>
        <w:t>залучив функцію round() для округлення значень, передавши у якості другого аргументу число 2, яке відповідає за кількість знаків після коми.</w:t>
      </w:r>
    </w:p>
    <w:p w:rsidR="00063CE3" w:rsidRDefault="00063CE3" w:rsidP="00063CE3">
      <w:pPr>
        <w:pStyle w:val="a"/>
      </w:pPr>
      <w:r>
        <w:t>Виконав сортування масиву даних отриманих розрахунків:</w:t>
      </w:r>
    </w:p>
    <w:p w:rsidR="00063CE3" w:rsidRDefault="00063CE3" w:rsidP="00063CE3">
      <w:pPr>
        <w:pStyle w:val="a0"/>
      </w:pPr>
      <w:r>
        <w:t>застосував метод sort() для об’єкту Result_data з метою сортування даних за зростанням;</w:t>
      </w:r>
    </w:p>
    <w:p w:rsidR="00063CE3" w:rsidRDefault="00063CE3" w:rsidP="00063CE3">
      <w:pPr>
        <w:pStyle w:val="a0"/>
      </w:pPr>
      <w:r>
        <w:t>реалізував подальше виведення результату сортування;</w:t>
      </w:r>
    </w:p>
    <w:p w:rsidR="00063CE3" w:rsidRDefault="00063CE3" w:rsidP="00063CE3">
      <w:pPr>
        <w:pStyle w:val="a0"/>
      </w:pPr>
      <w:r>
        <w:t>застосував метод revers() для об’єкту Result_data з метою сортування даних за спаданням;</w:t>
      </w:r>
    </w:p>
    <w:p w:rsidR="00063CE3" w:rsidRDefault="00063CE3" w:rsidP="00063CE3">
      <w:pPr>
        <w:pStyle w:val="a0"/>
      </w:pPr>
      <w:r>
        <w:t>реалізував подальше виведення результату сортування;</w:t>
      </w:r>
    </w:p>
    <w:p w:rsidR="00063CE3" w:rsidRDefault="00063CE3" w:rsidP="00063CE3">
      <w:pPr>
        <w:pStyle w:val="a0"/>
      </w:pPr>
      <w:r>
        <w:t>виконав попереднє тестування (рисунок 1.6).</w:t>
      </w:r>
    </w:p>
    <w:p w:rsidR="00063CE3" w:rsidRDefault="008701C9" w:rsidP="00063CE3">
      <w:pPr>
        <w:pStyle w:val="ab"/>
      </w:pPr>
      <w:r w:rsidRPr="008701C9">
        <w:drawing>
          <wp:inline distT="0" distB="0" distL="0" distR="0" wp14:anchorId="241C3BBD" wp14:editId="691BBCFD">
            <wp:extent cx="6120130" cy="982345"/>
            <wp:effectExtent l="0" t="0" r="0" b="825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1C9" w:rsidRDefault="008701C9" w:rsidP="00063CE3">
      <w:pPr>
        <w:pStyle w:val="ab"/>
      </w:pPr>
      <w:r>
        <w:t>Рисунок 1.6 – Результат сортування масиву даних отриманих розрахунків</w:t>
      </w:r>
    </w:p>
    <w:p w:rsidR="008701C9" w:rsidRDefault="008701C9" w:rsidP="008701C9">
      <w:pPr>
        <w:pStyle w:val="a"/>
      </w:pPr>
      <w:r>
        <w:lastRenderedPageBreak/>
        <w:t>Реалізував виведення підсумкової інформації:</w:t>
      </w:r>
    </w:p>
    <w:p w:rsidR="008701C9" w:rsidRDefault="008701C9" w:rsidP="008701C9">
      <w:pPr>
        <w:pStyle w:val="a0"/>
      </w:pPr>
      <w:r>
        <w:t>організував передачу результату конкатенації об’єкту conclusion;</w:t>
      </w:r>
    </w:p>
    <w:p w:rsidR="008701C9" w:rsidRDefault="008701C9" w:rsidP="008701C9">
      <w:pPr>
        <w:pStyle w:val="a0"/>
      </w:pPr>
      <w:r>
        <w:t>реалізував виведення результату конкатенації (рисунок 1.7).</w:t>
      </w:r>
    </w:p>
    <w:p w:rsidR="008701C9" w:rsidRDefault="008701C9" w:rsidP="008701C9">
      <w:pPr>
        <w:pStyle w:val="ab"/>
      </w:pPr>
      <w:r w:rsidRPr="008701C9">
        <w:drawing>
          <wp:inline distT="0" distB="0" distL="0" distR="0" wp14:anchorId="49726343" wp14:editId="6F90383D">
            <wp:extent cx="6120130" cy="85725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1C9" w:rsidRDefault="008701C9" w:rsidP="008701C9">
      <w:pPr>
        <w:pStyle w:val="ab"/>
      </w:pPr>
      <w:r>
        <w:t>Рисунок 1.7 – Результат виведення підсумкової інформації</w:t>
      </w:r>
    </w:p>
    <w:p w:rsidR="008701C9" w:rsidRDefault="008701C9" w:rsidP="008701C9">
      <w:pPr>
        <w:jc w:val="center"/>
      </w:pPr>
      <w:r>
        <w:t>Код програми</w:t>
      </w:r>
    </w:p>
    <w:p w:rsidR="008701C9" w:rsidRDefault="008701C9" w:rsidP="008701C9">
      <w:pPr>
        <w:pStyle w:val="af3"/>
      </w:pPr>
      <w:r>
        <w:t>name = "Олександр"</w:t>
      </w:r>
    </w:p>
    <w:p w:rsidR="008701C9" w:rsidRDefault="008701C9" w:rsidP="008701C9">
      <w:pPr>
        <w:pStyle w:val="af3"/>
      </w:pPr>
      <w:r>
        <w:t>surname = "Шарандак"</w:t>
      </w:r>
    </w:p>
    <w:p w:rsidR="008701C9" w:rsidRDefault="008701C9" w:rsidP="008701C9">
      <w:pPr>
        <w:pStyle w:val="af3"/>
      </w:pPr>
      <w:r>
        <w:t>group = "ПЗ-25-1"</w:t>
      </w:r>
    </w:p>
    <w:p w:rsidR="008701C9" w:rsidRDefault="008701C9" w:rsidP="008701C9">
      <w:pPr>
        <w:pStyle w:val="af3"/>
      </w:pPr>
      <w:r>
        <w:t>a = -8</w:t>
      </w:r>
    </w:p>
    <w:p w:rsidR="008701C9" w:rsidRDefault="008701C9" w:rsidP="008701C9">
      <w:pPr>
        <w:pStyle w:val="af3"/>
      </w:pPr>
      <w:r>
        <w:t>b = 2</w:t>
      </w:r>
    </w:p>
    <w:p w:rsidR="008701C9" w:rsidRDefault="008701C9" w:rsidP="008701C9">
      <w:pPr>
        <w:pStyle w:val="af3"/>
      </w:pPr>
      <w:r>
        <w:t>c = 4.98</w:t>
      </w:r>
    </w:p>
    <w:p w:rsidR="008701C9" w:rsidRDefault="008701C9" w:rsidP="008701C9">
      <w:pPr>
        <w:pStyle w:val="af3"/>
      </w:pPr>
      <w:r>
        <w:t>d = -1.2</w:t>
      </w:r>
    </w:p>
    <w:p w:rsidR="008701C9" w:rsidRDefault="008701C9" w:rsidP="008701C9">
      <w:pPr>
        <w:pStyle w:val="af3"/>
      </w:pPr>
      <w:r>
        <w:t>x, y = 1.6, 2</w:t>
      </w:r>
    </w:p>
    <w:p w:rsidR="008701C9" w:rsidRDefault="008701C9" w:rsidP="008701C9">
      <w:pPr>
        <w:pStyle w:val="af3"/>
      </w:pPr>
      <w:r>
        <w:t>data = [29, 1.47, -1.53, 0.38, -67, 96, -3.08, 5, 2, -35]</w:t>
      </w:r>
    </w:p>
    <w:p w:rsidR="008701C9" w:rsidRDefault="008701C9" w:rsidP="008701C9">
      <w:pPr>
        <w:pStyle w:val="af3"/>
      </w:pPr>
    </w:p>
    <w:p w:rsidR="008701C9" w:rsidRDefault="008701C9" w:rsidP="008701C9">
      <w:pPr>
        <w:pStyle w:val="af3"/>
      </w:pPr>
      <w:r>
        <w:t>print(name, surname, group)</w:t>
      </w:r>
    </w:p>
    <w:p w:rsidR="008701C9" w:rsidRDefault="008701C9" w:rsidP="008701C9">
      <w:pPr>
        <w:pStyle w:val="af3"/>
      </w:pPr>
      <w:r>
        <w:t>print("a =", a, type(a))</w:t>
      </w:r>
    </w:p>
    <w:p w:rsidR="008701C9" w:rsidRDefault="008701C9" w:rsidP="008701C9">
      <w:pPr>
        <w:pStyle w:val="af3"/>
      </w:pPr>
      <w:r>
        <w:t>print("b =", b, type(b))</w:t>
      </w:r>
    </w:p>
    <w:p w:rsidR="008701C9" w:rsidRDefault="008701C9" w:rsidP="008701C9">
      <w:pPr>
        <w:pStyle w:val="af3"/>
      </w:pPr>
      <w:r>
        <w:t>print("c =", c, type(c))</w:t>
      </w:r>
    </w:p>
    <w:p w:rsidR="008701C9" w:rsidRDefault="008701C9" w:rsidP="008701C9">
      <w:pPr>
        <w:pStyle w:val="af3"/>
      </w:pPr>
      <w:r>
        <w:t>print("d =", d, type(d))</w:t>
      </w:r>
    </w:p>
    <w:p w:rsidR="008701C9" w:rsidRDefault="008701C9" w:rsidP="008701C9">
      <w:pPr>
        <w:pStyle w:val="af3"/>
      </w:pPr>
      <w:r>
        <w:t>print("x =", x, type(x))</w:t>
      </w:r>
    </w:p>
    <w:p w:rsidR="008701C9" w:rsidRDefault="008701C9" w:rsidP="008701C9">
      <w:pPr>
        <w:pStyle w:val="af3"/>
      </w:pPr>
      <w:r>
        <w:t>print("y =", y, type(y))</w:t>
      </w:r>
    </w:p>
    <w:p w:rsidR="008701C9" w:rsidRDefault="008701C9" w:rsidP="008701C9">
      <w:pPr>
        <w:pStyle w:val="af3"/>
      </w:pPr>
      <w:r>
        <w:t>print("data =", data, type(data))</w:t>
      </w:r>
    </w:p>
    <w:p w:rsidR="008701C9" w:rsidRDefault="008701C9" w:rsidP="008701C9">
      <w:pPr>
        <w:pStyle w:val="af3"/>
      </w:pPr>
    </w:p>
    <w:p w:rsidR="008701C9" w:rsidRDefault="008701C9" w:rsidP="008701C9">
      <w:pPr>
        <w:pStyle w:val="af3"/>
      </w:pPr>
      <w:r>
        <w:t>print("\nКількість елементів об'єкту data:", len(data))</w:t>
      </w:r>
    </w:p>
    <w:p w:rsidR="008701C9" w:rsidRDefault="008701C9" w:rsidP="008701C9">
      <w:pPr>
        <w:pStyle w:val="af3"/>
      </w:pPr>
      <w:r>
        <w:t>print("1-й елемент об'єкту data:", data[0], type(data[0]))</w:t>
      </w:r>
    </w:p>
    <w:p w:rsidR="008701C9" w:rsidRDefault="008701C9" w:rsidP="008701C9">
      <w:pPr>
        <w:pStyle w:val="af3"/>
      </w:pPr>
      <w:r>
        <w:t>print("3-й елемент об'єкту data:", data[2], type(data[2]))</w:t>
      </w:r>
    </w:p>
    <w:p w:rsidR="008701C9" w:rsidRDefault="008701C9" w:rsidP="008701C9">
      <w:pPr>
        <w:pStyle w:val="af3"/>
      </w:pPr>
      <w:r>
        <w:t>print("Останній елемент об'єкту data:", data[-1], type(data[-1]))</w:t>
      </w:r>
    </w:p>
    <w:p w:rsidR="008701C9" w:rsidRDefault="008701C9" w:rsidP="008701C9">
      <w:pPr>
        <w:pStyle w:val="af3"/>
      </w:pPr>
    </w:p>
    <w:p w:rsidR="008701C9" w:rsidRDefault="008701C9" w:rsidP="008701C9">
      <w:pPr>
        <w:pStyle w:val="af3"/>
      </w:pPr>
      <w:r>
        <w:t>print("\nМінімальне значення серед елементів data:", min(data))</w:t>
      </w:r>
    </w:p>
    <w:p w:rsidR="008701C9" w:rsidRDefault="008701C9" w:rsidP="008701C9">
      <w:pPr>
        <w:pStyle w:val="af3"/>
      </w:pPr>
      <w:r>
        <w:t>print("Максимальне значення серед елементів data:", max(data))</w:t>
      </w:r>
    </w:p>
    <w:p w:rsidR="008701C9" w:rsidRDefault="008701C9" w:rsidP="008701C9">
      <w:pPr>
        <w:pStyle w:val="af3"/>
      </w:pPr>
    </w:p>
    <w:p w:rsidR="008701C9" w:rsidRDefault="008701C9" w:rsidP="008701C9">
      <w:pPr>
        <w:pStyle w:val="af3"/>
      </w:pPr>
      <w:r>
        <w:t>print("\nСума елементів data:", sum(data))</w:t>
      </w:r>
    </w:p>
    <w:p w:rsidR="008701C9" w:rsidRDefault="008701C9" w:rsidP="008701C9">
      <w:pPr>
        <w:pStyle w:val="af3"/>
      </w:pPr>
      <w:r>
        <w:t>print("Середнє арифметичне елементів data:", sum(data) / len(data))</w:t>
      </w:r>
    </w:p>
    <w:p w:rsidR="008701C9" w:rsidRDefault="008701C9" w:rsidP="008701C9">
      <w:pPr>
        <w:pStyle w:val="af3"/>
      </w:pPr>
    </w:p>
    <w:p w:rsidR="008701C9" w:rsidRDefault="008701C9" w:rsidP="008701C9">
      <w:pPr>
        <w:pStyle w:val="af3"/>
      </w:pPr>
    </w:p>
    <w:p w:rsidR="008701C9" w:rsidRDefault="008701C9" w:rsidP="008701C9">
      <w:pPr>
        <w:pStyle w:val="af3"/>
      </w:pPr>
      <w:r>
        <w:t>Sum_1 = a + b</w:t>
      </w:r>
    </w:p>
    <w:p w:rsidR="008701C9" w:rsidRDefault="008701C9" w:rsidP="008701C9">
      <w:pPr>
        <w:pStyle w:val="af3"/>
      </w:pPr>
      <w:r>
        <w:t>Sum_2 = b + a</w:t>
      </w:r>
    </w:p>
    <w:p w:rsidR="008701C9" w:rsidRDefault="008701C9" w:rsidP="008701C9">
      <w:pPr>
        <w:pStyle w:val="af3"/>
      </w:pPr>
      <w:r>
        <w:t>Dif_1 = a - b</w:t>
      </w:r>
    </w:p>
    <w:p w:rsidR="008701C9" w:rsidRDefault="008701C9" w:rsidP="008701C9">
      <w:pPr>
        <w:pStyle w:val="af3"/>
      </w:pPr>
      <w:r>
        <w:t>Dif_2 = b - a</w:t>
      </w:r>
    </w:p>
    <w:p w:rsidR="008701C9" w:rsidRDefault="008701C9" w:rsidP="008701C9">
      <w:pPr>
        <w:pStyle w:val="af3"/>
      </w:pPr>
      <w:r>
        <w:t>Mult_1 = a * b</w:t>
      </w:r>
    </w:p>
    <w:p w:rsidR="008701C9" w:rsidRDefault="008701C9" w:rsidP="008701C9">
      <w:pPr>
        <w:pStyle w:val="af3"/>
      </w:pPr>
      <w:r>
        <w:t>Mult_2 = b * a</w:t>
      </w:r>
    </w:p>
    <w:p w:rsidR="008701C9" w:rsidRDefault="008701C9" w:rsidP="008701C9">
      <w:pPr>
        <w:pStyle w:val="af3"/>
      </w:pPr>
      <w:r>
        <w:t>Quot_1 = a / b</w:t>
      </w:r>
    </w:p>
    <w:p w:rsidR="008701C9" w:rsidRDefault="008701C9" w:rsidP="008701C9">
      <w:pPr>
        <w:pStyle w:val="af3"/>
      </w:pPr>
      <w:r>
        <w:t>Quot_2 = b / a</w:t>
      </w:r>
    </w:p>
    <w:p w:rsidR="008701C9" w:rsidRDefault="008701C9" w:rsidP="008701C9">
      <w:pPr>
        <w:pStyle w:val="af3"/>
      </w:pPr>
      <w:r>
        <w:t>Exp_1 = a**b</w:t>
      </w:r>
    </w:p>
    <w:p w:rsidR="008701C9" w:rsidRDefault="008701C9" w:rsidP="008701C9">
      <w:pPr>
        <w:pStyle w:val="af3"/>
      </w:pPr>
      <w:r>
        <w:t>Exp_2 = b**a</w:t>
      </w:r>
    </w:p>
    <w:p w:rsidR="008701C9" w:rsidRDefault="008701C9" w:rsidP="008701C9">
      <w:pPr>
        <w:pStyle w:val="af3"/>
      </w:pPr>
    </w:p>
    <w:p w:rsidR="008701C9" w:rsidRDefault="008701C9" w:rsidP="008701C9">
      <w:pPr>
        <w:pStyle w:val="af3"/>
      </w:pPr>
      <w:r>
        <w:lastRenderedPageBreak/>
        <w:t>print("\na + b =", Sum_1, type(Sum_1))</w:t>
      </w:r>
    </w:p>
    <w:p w:rsidR="008701C9" w:rsidRDefault="008701C9" w:rsidP="008701C9">
      <w:pPr>
        <w:pStyle w:val="af3"/>
      </w:pPr>
      <w:r>
        <w:t>print("b + a =", Sum_2, type(Sum_2))</w:t>
      </w:r>
    </w:p>
    <w:p w:rsidR="008701C9" w:rsidRDefault="008701C9" w:rsidP="008701C9">
      <w:pPr>
        <w:pStyle w:val="af3"/>
      </w:pPr>
      <w:r>
        <w:t>print("a - b =", Dif_1, type(Dif_1))</w:t>
      </w:r>
    </w:p>
    <w:p w:rsidR="008701C9" w:rsidRDefault="008701C9" w:rsidP="008701C9">
      <w:pPr>
        <w:pStyle w:val="af3"/>
      </w:pPr>
      <w:r>
        <w:t>print("b - a =", Dif_2, type(Dif_2))</w:t>
      </w:r>
    </w:p>
    <w:p w:rsidR="008701C9" w:rsidRDefault="008701C9" w:rsidP="008701C9">
      <w:pPr>
        <w:pStyle w:val="af3"/>
      </w:pPr>
      <w:r>
        <w:t>print("a * b =", Mult_1, type(Mult_1))</w:t>
      </w:r>
    </w:p>
    <w:p w:rsidR="008701C9" w:rsidRDefault="008701C9" w:rsidP="008701C9">
      <w:pPr>
        <w:pStyle w:val="af3"/>
      </w:pPr>
      <w:r>
        <w:t>print("b * a =", Mult_2, type(Mult_2))</w:t>
      </w:r>
    </w:p>
    <w:p w:rsidR="008701C9" w:rsidRDefault="008701C9" w:rsidP="008701C9">
      <w:pPr>
        <w:pStyle w:val="af3"/>
      </w:pPr>
      <w:r>
        <w:t>print("a / b =", Quot_1, type(Quot_1))</w:t>
      </w:r>
    </w:p>
    <w:p w:rsidR="008701C9" w:rsidRDefault="008701C9" w:rsidP="008701C9">
      <w:pPr>
        <w:pStyle w:val="af3"/>
      </w:pPr>
      <w:r>
        <w:t>print("aᵇ =", Exp_1, type(Exp_1))</w:t>
      </w:r>
    </w:p>
    <w:p w:rsidR="008701C9" w:rsidRDefault="008701C9" w:rsidP="008701C9">
      <w:pPr>
        <w:pStyle w:val="af3"/>
      </w:pPr>
      <w:r>
        <w:t>print("bᵃ =", Exp_2, type(Exp_2))</w:t>
      </w:r>
    </w:p>
    <w:p w:rsidR="008701C9" w:rsidRDefault="008701C9" w:rsidP="008701C9">
      <w:pPr>
        <w:pStyle w:val="af3"/>
      </w:pPr>
    </w:p>
    <w:p w:rsidR="008701C9" w:rsidRDefault="008701C9" w:rsidP="008701C9">
      <w:pPr>
        <w:pStyle w:val="af3"/>
      </w:pPr>
      <w:r>
        <w:t>Result_1 = x - y * b</w:t>
      </w:r>
    </w:p>
    <w:p w:rsidR="008701C9" w:rsidRDefault="008701C9" w:rsidP="008701C9">
      <w:pPr>
        <w:pStyle w:val="af3"/>
      </w:pPr>
      <w:r>
        <w:t>Result_2 = (x + y) * b</w:t>
      </w:r>
    </w:p>
    <w:p w:rsidR="008701C9" w:rsidRDefault="008701C9" w:rsidP="008701C9">
      <w:pPr>
        <w:pStyle w:val="af3"/>
      </w:pPr>
      <w:r>
        <w:t>print("\nResult_1 =", Result_1)</w:t>
      </w:r>
    </w:p>
    <w:p w:rsidR="008701C9" w:rsidRDefault="008701C9" w:rsidP="008701C9">
      <w:pPr>
        <w:pStyle w:val="af3"/>
      </w:pPr>
      <w:r>
        <w:t>print("Result_2 =", Result_2)</w:t>
      </w:r>
    </w:p>
    <w:p w:rsidR="008701C9" w:rsidRDefault="008701C9" w:rsidP="008701C9">
      <w:pPr>
        <w:pStyle w:val="af3"/>
      </w:pPr>
      <w:r>
        <w:t>print("Result_1 = Result_2 \t", Result_1 == Result_2)</w:t>
      </w:r>
    </w:p>
    <w:p w:rsidR="008701C9" w:rsidRDefault="008701C9" w:rsidP="008701C9">
      <w:pPr>
        <w:pStyle w:val="af3"/>
      </w:pPr>
    </w:p>
    <w:p w:rsidR="008701C9" w:rsidRDefault="008701C9" w:rsidP="008701C9">
      <w:pPr>
        <w:pStyle w:val="af3"/>
      </w:pPr>
      <w:r>
        <w:t>Result_3 = c + x / d + y</w:t>
      </w:r>
    </w:p>
    <w:p w:rsidR="008701C9" w:rsidRDefault="008701C9" w:rsidP="008701C9">
      <w:pPr>
        <w:pStyle w:val="af3"/>
      </w:pPr>
      <w:r>
        <w:t>Result_4 = (c + x) / (d + y)</w:t>
      </w:r>
    </w:p>
    <w:p w:rsidR="008701C9" w:rsidRDefault="008701C9" w:rsidP="008701C9">
      <w:pPr>
        <w:pStyle w:val="af3"/>
      </w:pPr>
      <w:r>
        <w:t>print("\nResult_3 =", Result_3)</w:t>
      </w:r>
    </w:p>
    <w:p w:rsidR="008701C9" w:rsidRDefault="008701C9" w:rsidP="008701C9">
      <w:pPr>
        <w:pStyle w:val="af3"/>
      </w:pPr>
      <w:r>
        <w:t>print("Result_4 =", Result_4)</w:t>
      </w:r>
    </w:p>
    <w:p w:rsidR="008701C9" w:rsidRDefault="008701C9" w:rsidP="008701C9">
      <w:pPr>
        <w:pStyle w:val="af3"/>
      </w:pPr>
      <w:r>
        <w:t>print("Result_3 = Result_4\t", Result_3 == Result_4)</w:t>
      </w:r>
    </w:p>
    <w:p w:rsidR="008701C9" w:rsidRDefault="008701C9" w:rsidP="008701C9">
      <w:pPr>
        <w:pStyle w:val="af3"/>
      </w:pPr>
    </w:p>
    <w:p w:rsidR="008701C9" w:rsidRDefault="008701C9" w:rsidP="008701C9">
      <w:pPr>
        <w:pStyle w:val="af3"/>
      </w:pPr>
      <w:r>
        <w:t>Result_5 = a * b / x</w:t>
      </w:r>
    </w:p>
    <w:p w:rsidR="008701C9" w:rsidRDefault="008701C9" w:rsidP="008701C9">
      <w:pPr>
        <w:pStyle w:val="af3"/>
      </w:pPr>
      <w:r>
        <w:t>Result_6 = (a * b) / x</w:t>
      </w:r>
    </w:p>
    <w:p w:rsidR="008701C9" w:rsidRDefault="008701C9" w:rsidP="008701C9">
      <w:pPr>
        <w:pStyle w:val="af3"/>
      </w:pPr>
      <w:r>
        <w:t>print("\nResult_5 =", Result_5)</w:t>
      </w:r>
    </w:p>
    <w:p w:rsidR="008701C9" w:rsidRDefault="008701C9" w:rsidP="008701C9">
      <w:pPr>
        <w:pStyle w:val="af3"/>
      </w:pPr>
      <w:r>
        <w:t>print("Result_6 =", Result_6)</w:t>
      </w:r>
    </w:p>
    <w:p w:rsidR="008701C9" w:rsidRDefault="008701C9" w:rsidP="008701C9">
      <w:pPr>
        <w:pStyle w:val="af3"/>
      </w:pPr>
      <w:r>
        <w:t>print("Result_5 = Result_6\t", Result_5 == Result_6)</w:t>
      </w:r>
    </w:p>
    <w:p w:rsidR="008701C9" w:rsidRDefault="008701C9" w:rsidP="008701C9">
      <w:pPr>
        <w:pStyle w:val="af3"/>
      </w:pPr>
    </w:p>
    <w:p w:rsidR="008701C9" w:rsidRDefault="008701C9" w:rsidP="008701C9">
      <w:pPr>
        <w:pStyle w:val="af3"/>
      </w:pPr>
      <w:r>
        <w:t>Result_7 = a / b * x</w:t>
      </w:r>
    </w:p>
    <w:p w:rsidR="008701C9" w:rsidRDefault="008701C9" w:rsidP="008701C9">
      <w:pPr>
        <w:pStyle w:val="af3"/>
      </w:pPr>
      <w:r>
        <w:t>Result_8 = a / (b * x)</w:t>
      </w:r>
    </w:p>
    <w:p w:rsidR="008701C9" w:rsidRDefault="008701C9" w:rsidP="008701C9">
      <w:pPr>
        <w:pStyle w:val="af3"/>
      </w:pPr>
      <w:r>
        <w:t>print("\nResult_7 =", Result_7)</w:t>
      </w:r>
    </w:p>
    <w:p w:rsidR="008701C9" w:rsidRDefault="008701C9" w:rsidP="008701C9">
      <w:pPr>
        <w:pStyle w:val="af3"/>
      </w:pPr>
      <w:r>
        <w:t>print("Result_8 =", Result_8)</w:t>
      </w:r>
    </w:p>
    <w:p w:rsidR="008701C9" w:rsidRDefault="008701C9" w:rsidP="008701C9">
      <w:pPr>
        <w:pStyle w:val="af3"/>
      </w:pPr>
      <w:r>
        <w:t>print("Result_7 = Result_8\t", Result_7 == Result_8)</w:t>
      </w:r>
    </w:p>
    <w:p w:rsidR="008701C9" w:rsidRDefault="008701C9" w:rsidP="008701C9">
      <w:pPr>
        <w:pStyle w:val="af3"/>
      </w:pPr>
    </w:p>
    <w:p w:rsidR="008701C9" w:rsidRDefault="008701C9" w:rsidP="008701C9">
      <w:pPr>
        <w:pStyle w:val="af3"/>
      </w:pPr>
      <w:r>
        <w:t>Result_9 = b**a**y</w:t>
      </w:r>
    </w:p>
    <w:p w:rsidR="008701C9" w:rsidRDefault="008701C9" w:rsidP="008701C9">
      <w:pPr>
        <w:pStyle w:val="af3"/>
      </w:pPr>
      <w:r>
        <w:t>Result_10 = b ** (a**y)</w:t>
      </w:r>
    </w:p>
    <w:p w:rsidR="008701C9" w:rsidRDefault="008701C9" w:rsidP="008701C9">
      <w:pPr>
        <w:pStyle w:val="af3"/>
      </w:pPr>
      <w:r>
        <w:t>print("\nResult_9 =", Result_9)</w:t>
      </w:r>
    </w:p>
    <w:p w:rsidR="008701C9" w:rsidRDefault="008701C9" w:rsidP="008701C9">
      <w:pPr>
        <w:pStyle w:val="af3"/>
      </w:pPr>
      <w:r>
        <w:t>print("Result_10 =", Result_10)</w:t>
      </w:r>
    </w:p>
    <w:p w:rsidR="008701C9" w:rsidRDefault="008701C9" w:rsidP="008701C9">
      <w:pPr>
        <w:pStyle w:val="af3"/>
      </w:pPr>
      <w:r>
        <w:t>print("Result_9 = Result_10\t", Result_9 == Result_10)</w:t>
      </w:r>
    </w:p>
    <w:p w:rsidR="008701C9" w:rsidRDefault="008701C9" w:rsidP="008701C9">
      <w:pPr>
        <w:pStyle w:val="af3"/>
      </w:pPr>
    </w:p>
    <w:p w:rsidR="008701C9" w:rsidRDefault="008701C9" w:rsidP="008701C9">
      <w:pPr>
        <w:pStyle w:val="af3"/>
      </w:pPr>
      <w:r>
        <w:t>print("\nResult_1 &gt; Result_2", Result_1 &gt; Result_2)</w:t>
      </w:r>
    </w:p>
    <w:p w:rsidR="008701C9" w:rsidRDefault="008701C9" w:rsidP="008701C9">
      <w:pPr>
        <w:pStyle w:val="af3"/>
      </w:pPr>
      <w:r>
        <w:t>print("Result_3 &lt; Result_4", Result_3 &lt; Result_4)</w:t>
      </w:r>
    </w:p>
    <w:p w:rsidR="008701C9" w:rsidRDefault="008701C9" w:rsidP="008701C9">
      <w:pPr>
        <w:pStyle w:val="af3"/>
      </w:pPr>
      <w:r>
        <w:t>print("Result_5 # Result_6", Result_5 != Result_6)</w:t>
      </w:r>
    </w:p>
    <w:p w:rsidR="008701C9" w:rsidRDefault="008701C9" w:rsidP="008701C9">
      <w:pPr>
        <w:pStyle w:val="af3"/>
      </w:pPr>
      <w:r>
        <w:t>print("Result_7 &lt; Result_8", Result_7 &lt; Result_8)</w:t>
      </w:r>
    </w:p>
    <w:p w:rsidR="008701C9" w:rsidRDefault="008701C9" w:rsidP="008701C9">
      <w:pPr>
        <w:pStyle w:val="af3"/>
      </w:pPr>
      <w:r>
        <w:t>print("Result_9 &gt; Result_10", Result_9 &gt;= Result_10)</w:t>
      </w:r>
    </w:p>
    <w:p w:rsidR="008701C9" w:rsidRDefault="008701C9" w:rsidP="008701C9">
      <w:pPr>
        <w:pStyle w:val="af3"/>
      </w:pPr>
    </w:p>
    <w:p w:rsidR="008701C9" w:rsidRDefault="008701C9" w:rsidP="008701C9">
      <w:pPr>
        <w:pStyle w:val="af3"/>
      </w:pPr>
      <w:r>
        <w:t>Result_11 = 3 * data[2] + data[4] / data[6]</w:t>
      </w:r>
    </w:p>
    <w:p w:rsidR="008701C9" w:rsidRDefault="008701C9" w:rsidP="008701C9">
      <w:pPr>
        <w:pStyle w:val="af3"/>
      </w:pPr>
      <w:r>
        <w:t>Result_12 = data[0] ** data[5] + data[7] ** data[8]</w:t>
      </w:r>
    </w:p>
    <w:p w:rsidR="008701C9" w:rsidRDefault="008701C9" w:rsidP="008701C9">
      <w:pPr>
        <w:pStyle w:val="af3"/>
      </w:pPr>
      <w:r>
        <w:t>Result_13 = (data[1] + data[6]) / (data[2] * data[4] - data[7])</w:t>
      </w:r>
    </w:p>
    <w:p w:rsidR="008701C9" w:rsidRDefault="008701C9" w:rsidP="008701C9">
      <w:pPr>
        <w:pStyle w:val="af3"/>
      </w:pPr>
      <w:r>
        <w:t>Result_14 = data[3] // data[4]</w:t>
      </w:r>
    </w:p>
    <w:p w:rsidR="008701C9" w:rsidRDefault="008701C9" w:rsidP="008701C9">
      <w:pPr>
        <w:pStyle w:val="af3"/>
      </w:pPr>
      <w:r>
        <w:t>Result_15 = data[3] % 4</w:t>
      </w:r>
    </w:p>
    <w:p w:rsidR="008701C9" w:rsidRDefault="008701C9" w:rsidP="008701C9">
      <w:pPr>
        <w:pStyle w:val="af3"/>
      </w:pPr>
    </w:p>
    <w:p w:rsidR="008701C9" w:rsidRDefault="008701C9" w:rsidP="008701C9">
      <w:pPr>
        <w:pStyle w:val="af3"/>
      </w:pPr>
      <w:r>
        <w:t>print("\nResult_11 =", Result_11)</w:t>
      </w:r>
    </w:p>
    <w:p w:rsidR="008701C9" w:rsidRDefault="008701C9" w:rsidP="008701C9">
      <w:pPr>
        <w:pStyle w:val="af3"/>
      </w:pPr>
      <w:r>
        <w:t>print("Result_12 =", Result_12)</w:t>
      </w:r>
    </w:p>
    <w:p w:rsidR="008701C9" w:rsidRDefault="008701C9" w:rsidP="008701C9">
      <w:pPr>
        <w:pStyle w:val="af3"/>
      </w:pPr>
      <w:r>
        <w:t>print("Result_13 =", Result_13)</w:t>
      </w:r>
    </w:p>
    <w:p w:rsidR="008701C9" w:rsidRDefault="008701C9" w:rsidP="008701C9">
      <w:pPr>
        <w:pStyle w:val="af3"/>
      </w:pPr>
      <w:r>
        <w:t>print("Result_14 =", Result_14)</w:t>
      </w:r>
    </w:p>
    <w:p w:rsidR="008701C9" w:rsidRDefault="008701C9" w:rsidP="008701C9">
      <w:pPr>
        <w:pStyle w:val="af3"/>
      </w:pPr>
      <w:r>
        <w:t>print("Result_15 =", Result_15)</w:t>
      </w:r>
    </w:p>
    <w:p w:rsidR="008701C9" w:rsidRDefault="008701C9" w:rsidP="008701C9">
      <w:pPr>
        <w:pStyle w:val="af3"/>
      </w:pPr>
    </w:p>
    <w:p w:rsidR="008701C9" w:rsidRDefault="008701C9" w:rsidP="008701C9">
      <w:pPr>
        <w:pStyle w:val="af3"/>
      </w:pPr>
      <w:r>
        <w:br/>
      </w:r>
      <w:r>
        <w:br/>
      </w:r>
      <w:r>
        <w:br/>
      </w:r>
      <w:r>
        <w:br/>
      </w:r>
      <w:r>
        <w:lastRenderedPageBreak/>
        <w:br/>
      </w:r>
      <w:bookmarkStart w:id="0" w:name="_GoBack"/>
      <w:bookmarkEnd w:id="0"/>
      <w:r>
        <w:t>Result_data = [</w:t>
      </w:r>
    </w:p>
    <w:p w:rsidR="008701C9" w:rsidRDefault="008701C9" w:rsidP="008701C9">
      <w:pPr>
        <w:pStyle w:val="af3"/>
      </w:pPr>
      <w:r>
        <w:t xml:space="preserve">    round(Result_1, 2),</w:t>
      </w:r>
    </w:p>
    <w:p w:rsidR="008701C9" w:rsidRDefault="008701C9" w:rsidP="008701C9">
      <w:pPr>
        <w:pStyle w:val="af3"/>
      </w:pPr>
      <w:r>
        <w:t xml:space="preserve">    round(Result_2, 2),</w:t>
      </w:r>
    </w:p>
    <w:p w:rsidR="008701C9" w:rsidRDefault="008701C9" w:rsidP="008701C9">
      <w:pPr>
        <w:pStyle w:val="af3"/>
      </w:pPr>
      <w:r>
        <w:t xml:space="preserve">    round(Result_3, 2),</w:t>
      </w:r>
    </w:p>
    <w:p w:rsidR="008701C9" w:rsidRDefault="008701C9" w:rsidP="008701C9">
      <w:pPr>
        <w:pStyle w:val="af3"/>
      </w:pPr>
      <w:r>
        <w:t xml:space="preserve">    round(Result_4, 2),</w:t>
      </w:r>
    </w:p>
    <w:p w:rsidR="008701C9" w:rsidRDefault="008701C9" w:rsidP="008701C9">
      <w:pPr>
        <w:pStyle w:val="af3"/>
      </w:pPr>
      <w:r>
        <w:t xml:space="preserve">    round(Result_5, 2),</w:t>
      </w:r>
    </w:p>
    <w:p w:rsidR="008701C9" w:rsidRDefault="008701C9" w:rsidP="008701C9">
      <w:pPr>
        <w:pStyle w:val="af3"/>
      </w:pPr>
      <w:r>
        <w:t xml:space="preserve">    round(Result_6, 2),</w:t>
      </w:r>
    </w:p>
    <w:p w:rsidR="008701C9" w:rsidRDefault="008701C9" w:rsidP="008701C9">
      <w:pPr>
        <w:pStyle w:val="af3"/>
      </w:pPr>
      <w:r>
        <w:t xml:space="preserve">    round(Result_7, 2),</w:t>
      </w:r>
    </w:p>
    <w:p w:rsidR="008701C9" w:rsidRDefault="008701C9" w:rsidP="008701C9">
      <w:pPr>
        <w:pStyle w:val="af3"/>
      </w:pPr>
      <w:r>
        <w:t xml:space="preserve">    round(Result_8, 2),</w:t>
      </w:r>
    </w:p>
    <w:p w:rsidR="008701C9" w:rsidRDefault="008701C9" w:rsidP="008701C9">
      <w:pPr>
        <w:pStyle w:val="af3"/>
      </w:pPr>
      <w:r>
        <w:t xml:space="preserve">    round(Result_9, 2),</w:t>
      </w:r>
    </w:p>
    <w:p w:rsidR="008701C9" w:rsidRDefault="008701C9" w:rsidP="008701C9">
      <w:pPr>
        <w:pStyle w:val="af3"/>
      </w:pPr>
      <w:r>
        <w:t xml:space="preserve">    round(Result_10, 2),</w:t>
      </w:r>
    </w:p>
    <w:p w:rsidR="008701C9" w:rsidRDefault="008701C9" w:rsidP="008701C9">
      <w:pPr>
        <w:pStyle w:val="af3"/>
      </w:pPr>
      <w:r>
        <w:t xml:space="preserve">    round(Result_11, 2),</w:t>
      </w:r>
    </w:p>
    <w:p w:rsidR="008701C9" w:rsidRDefault="008701C9" w:rsidP="008701C9">
      <w:pPr>
        <w:pStyle w:val="af3"/>
      </w:pPr>
      <w:r>
        <w:t xml:space="preserve">    round(Result_12, 2),</w:t>
      </w:r>
    </w:p>
    <w:p w:rsidR="008701C9" w:rsidRDefault="008701C9" w:rsidP="008701C9">
      <w:pPr>
        <w:pStyle w:val="af3"/>
      </w:pPr>
      <w:r>
        <w:t xml:space="preserve">    round(Result_13, 2),</w:t>
      </w:r>
    </w:p>
    <w:p w:rsidR="008701C9" w:rsidRDefault="008701C9" w:rsidP="008701C9">
      <w:pPr>
        <w:pStyle w:val="af3"/>
      </w:pPr>
      <w:r>
        <w:t xml:space="preserve">    round(Result_14, 2),</w:t>
      </w:r>
    </w:p>
    <w:p w:rsidR="008701C9" w:rsidRDefault="008701C9" w:rsidP="008701C9">
      <w:pPr>
        <w:pStyle w:val="af3"/>
      </w:pPr>
      <w:r>
        <w:t xml:space="preserve">    round(Result_15, 2),</w:t>
      </w:r>
    </w:p>
    <w:p w:rsidR="008701C9" w:rsidRDefault="008701C9" w:rsidP="008701C9">
      <w:pPr>
        <w:pStyle w:val="af3"/>
      </w:pPr>
      <w:r>
        <w:t>]</w:t>
      </w:r>
    </w:p>
    <w:p w:rsidR="008701C9" w:rsidRDefault="008701C9" w:rsidP="008701C9">
      <w:pPr>
        <w:pStyle w:val="af3"/>
      </w:pPr>
      <w:r>
        <w:t>print(f"\nResult_data = {Result_data} \nКількість елементів: {len(Result_data)}")</w:t>
      </w:r>
    </w:p>
    <w:p w:rsidR="008701C9" w:rsidRDefault="008701C9" w:rsidP="008701C9">
      <w:pPr>
        <w:pStyle w:val="af3"/>
      </w:pPr>
    </w:p>
    <w:p w:rsidR="008701C9" w:rsidRDefault="008701C9" w:rsidP="008701C9">
      <w:pPr>
        <w:pStyle w:val="af3"/>
      </w:pPr>
      <w:r>
        <w:t>Result_data.sort()</w:t>
      </w:r>
    </w:p>
    <w:p w:rsidR="008701C9" w:rsidRDefault="008701C9" w:rsidP="008701C9">
      <w:pPr>
        <w:pStyle w:val="af3"/>
      </w:pPr>
      <w:r>
        <w:t>print(f"\nСортування за зростанням: \nResult_data =  {Result_data}")</w:t>
      </w:r>
    </w:p>
    <w:p w:rsidR="008701C9" w:rsidRDefault="008701C9" w:rsidP="008701C9">
      <w:pPr>
        <w:pStyle w:val="af3"/>
      </w:pPr>
    </w:p>
    <w:p w:rsidR="008701C9" w:rsidRDefault="008701C9" w:rsidP="008701C9">
      <w:pPr>
        <w:pStyle w:val="af3"/>
      </w:pPr>
      <w:r>
        <w:t>Result_data.sort(reverse=1)</w:t>
      </w:r>
    </w:p>
    <w:p w:rsidR="008701C9" w:rsidRDefault="008701C9" w:rsidP="008701C9">
      <w:pPr>
        <w:pStyle w:val="af3"/>
      </w:pPr>
      <w:r>
        <w:t>print(f"Сортування за спаданням: \nResult_data = {Result_data}")</w:t>
      </w:r>
    </w:p>
    <w:p w:rsidR="008701C9" w:rsidRDefault="008701C9" w:rsidP="008701C9">
      <w:pPr>
        <w:pStyle w:val="af3"/>
      </w:pPr>
    </w:p>
    <w:p w:rsidR="008701C9" w:rsidRDefault="008701C9" w:rsidP="008701C9">
      <w:pPr>
        <w:pStyle w:val="af3"/>
      </w:pPr>
      <w:r>
        <w:t>conclusion = (</w:t>
      </w:r>
    </w:p>
    <w:p w:rsidR="008701C9" w:rsidRDefault="008701C9" w:rsidP="008701C9">
      <w:pPr>
        <w:pStyle w:val="af3"/>
      </w:pPr>
      <w:r>
        <w:t xml:space="preserve">    "Практичну роботу №1"</w:t>
      </w:r>
    </w:p>
    <w:p w:rsidR="008701C9" w:rsidRDefault="008701C9" w:rsidP="008701C9">
      <w:pPr>
        <w:pStyle w:val="af3"/>
      </w:pPr>
      <w:r>
        <w:t xml:space="preserve">    + "\n"</w:t>
      </w:r>
    </w:p>
    <w:p w:rsidR="008701C9" w:rsidRDefault="008701C9" w:rsidP="008701C9">
      <w:pPr>
        <w:pStyle w:val="af3"/>
      </w:pPr>
      <w:r>
        <w:t xml:space="preserve">    + "виконав(ла) студент(ка) "</w:t>
      </w:r>
    </w:p>
    <w:p w:rsidR="008701C9" w:rsidRDefault="008701C9" w:rsidP="008701C9">
      <w:pPr>
        <w:pStyle w:val="af3"/>
      </w:pPr>
      <w:r>
        <w:t xml:space="preserve">    + group</w:t>
      </w:r>
    </w:p>
    <w:p w:rsidR="008701C9" w:rsidRDefault="008701C9" w:rsidP="008701C9">
      <w:pPr>
        <w:pStyle w:val="af3"/>
      </w:pPr>
      <w:r>
        <w:t xml:space="preserve">    + "\n"</w:t>
      </w:r>
    </w:p>
    <w:p w:rsidR="008701C9" w:rsidRDefault="008701C9" w:rsidP="008701C9">
      <w:pPr>
        <w:pStyle w:val="af3"/>
      </w:pPr>
      <w:r>
        <w:t xml:space="preserve">    + surname</w:t>
      </w:r>
    </w:p>
    <w:p w:rsidR="008701C9" w:rsidRDefault="008701C9" w:rsidP="008701C9">
      <w:pPr>
        <w:pStyle w:val="af3"/>
      </w:pPr>
      <w:r>
        <w:t xml:space="preserve">    + " "</w:t>
      </w:r>
    </w:p>
    <w:p w:rsidR="008701C9" w:rsidRDefault="008701C9" w:rsidP="008701C9">
      <w:pPr>
        <w:pStyle w:val="af3"/>
      </w:pPr>
      <w:r>
        <w:t xml:space="preserve">    + name</w:t>
      </w:r>
    </w:p>
    <w:p w:rsidR="008701C9" w:rsidRDefault="008701C9" w:rsidP="008701C9">
      <w:pPr>
        <w:pStyle w:val="af3"/>
      </w:pPr>
      <w:r>
        <w:t>)</w:t>
      </w:r>
    </w:p>
    <w:p w:rsidR="008701C9" w:rsidRPr="008701C9" w:rsidRDefault="008701C9" w:rsidP="008701C9">
      <w:pPr>
        <w:pStyle w:val="af3"/>
      </w:pPr>
      <w:r>
        <w:t>print(conclusion)</w:t>
      </w:r>
    </w:p>
    <w:p w:rsidR="007475D7" w:rsidRPr="00496FF0" w:rsidRDefault="007475D7" w:rsidP="007475D7">
      <w:pPr>
        <w:pStyle w:val="aa"/>
      </w:pPr>
      <w:r>
        <w:t>Висновок.</w:t>
      </w:r>
      <w:r w:rsidR="008701C9" w:rsidRPr="008701C9">
        <w:t xml:space="preserve"> </w:t>
      </w:r>
      <w:r w:rsidR="008701C9">
        <w:t>Отримав</w:t>
      </w:r>
      <w:r w:rsidR="008701C9">
        <w:t xml:space="preserve"> практичні навички по роботі із числами та змінними, використанню операторів присвоювання, виконанню арифметичних операцій, виведенню результатів</w:t>
      </w:r>
    </w:p>
    <w:sectPr w:rsidR="007475D7" w:rsidRPr="00496FF0" w:rsidSect="00DF6B87">
      <w:headerReference w:type="default" r:id="rId15"/>
      <w:footerReference w:type="default" r:id="rId16"/>
      <w:pgSz w:w="11906" w:h="16838"/>
      <w:pgMar w:top="851" w:right="850" w:bottom="1701" w:left="1418" w:header="709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18EB" w:rsidRDefault="00F918EB" w:rsidP="00C25072">
      <w:pPr>
        <w:spacing w:line="240" w:lineRule="auto"/>
      </w:pPr>
      <w:r>
        <w:separator/>
      </w:r>
    </w:p>
  </w:endnote>
  <w:endnote w:type="continuationSeparator" w:id="0">
    <w:p w:rsidR="00F918EB" w:rsidRDefault="00F918EB" w:rsidP="00C250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65E2" w:rsidRPr="00C34686" w:rsidRDefault="00C34686" w:rsidP="00DF6B87">
    <w:pPr>
      <w:pStyle w:val="a8"/>
      <w:ind w:firstLine="3969"/>
      <w:rPr>
        <w:sz w:val="28"/>
        <w:szCs w:val="20"/>
        <w:lang w:val="en-US"/>
      </w:rPr>
    </w:pPr>
    <w:r>
      <w:rPr>
        <w:sz w:val="28"/>
        <w:szCs w:val="20"/>
        <w:lang w:val="en-US"/>
      </w:rPr>
      <w:t>F2</w:t>
    </w:r>
    <w:r>
      <w:rPr>
        <w:sz w:val="28"/>
        <w:szCs w:val="20"/>
      </w:rPr>
      <w:t>.2</w:t>
    </w:r>
    <w:r>
      <w:rPr>
        <w:sz w:val="28"/>
        <w:szCs w:val="20"/>
        <w:lang w:val="en-US"/>
      </w:rPr>
      <w:t>5</w:t>
    </w:r>
    <w:r w:rsidR="00ED492E">
      <w:rPr>
        <w:sz w:val="28"/>
        <w:szCs w:val="20"/>
      </w:rPr>
      <w:t>-</w:t>
    </w:r>
    <w:r>
      <w:rPr>
        <w:sz w:val="28"/>
        <w:szCs w:val="20"/>
        <w:lang w:val="en-US"/>
      </w:rPr>
      <w:t>1</w:t>
    </w:r>
    <w:r w:rsidR="00ED492E">
      <w:rPr>
        <w:sz w:val="28"/>
        <w:szCs w:val="20"/>
      </w:rPr>
      <w:t>.</w:t>
    </w:r>
    <w:r>
      <w:rPr>
        <w:sz w:val="28"/>
        <w:szCs w:val="20"/>
        <w:lang w:val="en-US"/>
      </w:rPr>
      <w:t>18</w:t>
    </w:r>
    <w:r>
      <w:rPr>
        <w:sz w:val="28"/>
        <w:szCs w:val="20"/>
      </w:rPr>
      <w:t xml:space="preserve"> ПР-</w:t>
    </w:r>
    <w:r>
      <w:rPr>
        <w:sz w:val="28"/>
        <w:szCs w:val="20"/>
        <w:lang w:val="en-US"/>
      </w:rPr>
      <w:t>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18EB" w:rsidRDefault="00F918EB" w:rsidP="00C25072">
      <w:pPr>
        <w:spacing w:line="240" w:lineRule="auto"/>
      </w:pPr>
      <w:r>
        <w:separator/>
      </w:r>
    </w:p>
  </w:footnote>
  <w:footnote w:type="continuationSeparator" w:id="0">
    <w:p w:rsidR="00F918EB" w:rsidRDefault="00F918EB" w:rsidP="00C250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65E2" w:rsidRPr="00982FCC" w:rsidRDefault="008F6D4B" w:rsidP="00B94230">
    <w:pPr>
      <w:spacing w:line="240" w:lineRule="auto"/>
      <w:rPr>
        <w:sz w:val="2"/>
        <w:szCs w:val="2"/>
      </w:rPr>
    </w:pPr>
    <w:r>
      <w:rPr>
        <w:noProof/>
        <w:sz w:val="2"/>
        <w:szCs w:val="2"/>
        <w:lang w:eastAsia="uk-UA"/>
      </w:rPr>
      <mc:AlternateContent>
        <mc:Choice Requires="wpg">
          <w:drawing>
            <wp:anchor distT="0" distB="0" distL="114300" distR="114300" simplePos="0" relativeHeight="251770880" behindDoc="0" locked="0" layoutInCell="1" allowOverlap="1">
              <wp:simplePos x="0" y="0"/>
              <wp:positionH relativeFrom="column">
                <wp:posOffset>-195580</wp:posOffset>
              </wp:positionH>
              <wp:positionV relativeFrom="paragraph">
                <wp:posOffset>-196215</wp:posOffset>
              </wp:positionV>
              <wp:extent cx="6573520" cy="10186670"/>
              <wp:effectExtent l="0" t="0" r="36830" b="24130"/>
              <wp:wrapNone/>
              <wp:docPr id="1" name="Group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3520" cy="10186670"/>
                        <a:chOff x="1108" y="398"/>
                        <a:chExt cx="10352" cy="16042"/>
                      </a:xfrm>
                    </wpg:grpSpPr>
                    <wpg:grpSp>
                      <wpg:cNvPr id="2" name="Group 182"/>
                      <wpg:cNvGrpSpPr>
                        <a:grpSpLocks/>
                      </wpg:cNvGrpSpPr>
                      <wpg:grpSpPr bwMode="auto">
                        <a:xfrm>
                          <a:off x="1108" y="398"/>
                          <a:ext cx="10352" cy="16042"/>
                          <a:chOff x="1108" y="398"/>
                          <a:chExt cx="10352" cy="16042"/>
                        </a:xfrm>
                      </wpg:grpSpPr>
                      <wps:wsp>
                        <wps:cNvPr id="3" name="Line 151"/>
                        <wps:cNvCnPr/>
                        <wps:spPr bwMode="auto">
                          <a:xfrm>
                            <a:off x="10995" y="15575"/>
                            <a:ext cx="1" cy="85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non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181"/>
                        <wpg:cNvGrpSpPr>
                          <a:grpSpLocks/>
                        </wpg:cNvGrpSpPr>
                        <wpg:grpSpPr bwMode="auto">
                          <a:xfrm>
                            <a:off x="1108" y="398"/>
                            <a:ext cx="10352" cy="16042"/>
                            <a:chOff x="1108" y="398"/>
                            <a:chExt cx="10352" cy="16042"/>
                          </a:xfrm>
                        </wpg:grpSpPr>
                        <wps:wsp>
                          <wps:cNvPr id="5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9" y="398"/>
                              <a:ext cx="10341" cy="1603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1108" y="15571"/>
                              <a:ext cx="10352" cy="869"/>
                              <a:chOff x="1108" y="15571"/>
                              <a:chExt cx="10352" cy="869"/>
                            </a:xfrm>
                          </wpg:grpSpPr>
                          <wps:wsp>
                            <wps:cNvPr id="7" name="Line 137"/>
                            <wps:cNvCnPr/>
                            <wps:spPr bwMode="auto">
                              <a:xfrm>
                                <a:off x="209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38"/>
                            <wps:cNvCnPr/>
                            <wps:spPr bwMode="auto">
                              <a:xfrm>
                                <a:off x="3429" y="15571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39"/>
                            <wps:cNvCnPr/>
                            <wps:spPr bwMode="auto">
                              <a:xfrm>
                                <a:off x="1526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40"/>
                            <wps:cNvCnPr/>
                            <wps:spPr bwMode="auto">
                              <a:xfrm>
                                <a:off x="427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41"/>
                            <wps:cNvCnPr/>
                            <wps:spPr bwMode="auto">
                              <a:xfrm>
                                <a:off x="485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44"/>
                            <wps:cNvCnPr/>
                            <wps:spPr bwMode="auto">
                              <a:xfrm>
                                <a:off x="1108" y="15583"/>
                                <a:ext cx="10352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5"/>
                            <wps:cNvCnPr/>
                            <wps:spPr bwMode="auto">
                              <a:xfrm>
                                <a:off x="1126" y="15869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46"/>
                            <wps:cNvCnPr/>
                            <wps:spPr bwMode="auto">
                              <a:xfrm>
                                <a:off x="1126" y="16154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52"/>
                            <wps:cNvCnPr/>
                            <wps:spPr bwMode="auto">
                              <a:xfrm>
                                <a:off x="10995" y="15983"/>
                                <a:ext cx="454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16" name="Group 186"/>
                      <wpg:cNvGrpSpPr>
                        <a:grpSpLocks/>
                      </wpg:cNvGrpSpPr>
                      <wpg:grpSpPr bwMode="auto">
                        <a:xfrm>
                          <a:off x="1113" y="15617"/>
                          <a:ext cx="10301" cy="811"/>
                          <a:chOff x="1113" y="15617"/>
                          <a:chExt cx="10301" cy="811"/>
                        </a:xfrm>
                      </wpg:grpSpPr>
                      <wps:wsp>
                        <wps:cNvPr id="17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1017" y="15617"/>
                            <a:ext cx="397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4E0A" w:rsidRPr="00DF6B87" w:rsidRDefault="00694E0A" w:rsidP="002B1B83">
                              <w:pPr>
                                <w:pStyle w:val="a8"/>
                              </w:pPr>
                              <w:r w:rsidRPr="00DF6B87">
                                <w:t>Арк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18" name="Group 173"/>
                        <wpg:cNvGrpSpPr>
                          <a:grpSpLocks/>
                        </wpg:cNvGrpSpPr>
                        <wpg:grpSpPr bwMode="auto">
                          <a:xfrm>
                            <a:off x="1113" y="16199"/>
                            <a:ext cx="3681" cy="229"/>
                            <a:chOff x="1113" y="16183"/>
                            <a:chExt cx="3681" cy="229"/>
                          </a:xfrm>
                        </wpg:grpSpPr>
                        <wps:wsp>
                          <wps:cNvPr id="19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7" y="16183"/>
                              <a:ext cx="516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8" y="16183"/>
                              <a:ext cx="114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280" y="16183"/>
                              <a:ext cx="974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3" y="16183"/>
                              <a:ext cx="39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94E0A" w:rsidRPr="00422E4C" w:rsidRDefault="00694E0A" w:rsidP="00422E4C">
                                <w:pPr>
                                  <w:pStyle w:val="a8"/>
                                </w:pPr>
                                <w:r w:rsidRPr="00422E4C">
                                  <w:rPr>
                                    <w:rStyle w:val="a9"/>
                                  </w:rPr>
                                  <w:t>Ізм</w:t>
                                </w:r>
                                <w:r w:rsidRPr="00422E4C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5" y="16183"/>
                              <a:ext cx="45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77"/>
                        <wpg:cNvGrpSpPr>
                          <a:grpSpLocks/>
                        </wpg:cNvGrpSpPr>
                        <wpg:grpSpPr bwMode="auto">
                          <a:xfrm>
                            <a:off x="1181" y="15617"/>
                            <a:ext cx="2248" cy="502"/>
                            <a:chOff x="1163" y="15601"/>
                            <a:chExt cx="2248" cy="502"/>
                          </a:xfrm>
                        </wpg:grpSpPr>
                        <wpg:grpSp>
                          <wpg:cNvPr id="25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1163" y="15876"/>
                              <a:ext cx="2088" cy="227"/>
                              <a:chOff x="1163" y="15876"/>
                              <a:chExt cx="2088" cy="227"/>
                            </a:xfrm>
                          </wpg:grpSpPr>
                          <wps:wsp>
                            <wps:cNvPr id="26" name="Text Box 1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87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" name="Text Box 1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87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8" name="Text Box 1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876"/>
                                <a:ext cx="113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94E0A" w:rsidRPr="00D22652" w:rsidRDefault="00D22652" w:rsidP="00422E4C">
                                  <w:pPr>
                                    <w:pStyle w:val="a8"/>
                                    <w:jc w:val="both"/>
                                  </w:pPr>
                                  <w:r>
                                    <w:t>Буряк Г.І.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175"/>
                          <wpg:cNvGrpSpPr>
                            <a:grpSpLocks/>
                          </wpg:cNvGrpSpPr>
                          <wpg:grpSpPr bwMode="auto">
                            <a:xfrm>
                              <a:off x="1163" y="15601"/>
                              <a:ext cx="2248" cy="232"/>
                              <a:chOff x="1163" y="15601"/>
                              <a:chExt cx="2248" cy="232"/>
                            </a:xfrm>
                          </wpg:grpSpPr>
                          <wps:wsp>
                            <wps:cNvPr id="30" name="Text Box 1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60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" name="Text Box 1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60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" name="Text Box 1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601"/>
                                <a:ext cx="1294" cy="2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94E0A" w:rsidRPr="009C7450" w:rsidRDefault="00C34686" w:rsidP="00422E4C">
                                  <w:pPr>
                                    <w:pStyle w:val="a8"/>
                                    <w:jc w:val="both"/>
                                  </w:pPr>
                                  <w:r>
                                    <w:t>Шарандак.О.В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87" o:spid="_x0000_s1026" style="position:absolute;left:0;text-align:left;margin-left:-15.4pt;margin-top:-15.45pt;width:517.6pt;height:802.1pt;z-index:251770880" coordorigin="1108,398" coordsize="10352,16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">
              <v:group id="Group 182" o:spid="_x0000_s1027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line id="Line 151" o:spid="_x0000_s1028" style="position:absolute;visibility:visible;mso-wrap-style:square" from="10995,15575" to="10996,1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" strokeweight="1.5pt">
                  <v:stroke startarrowwidth="narrow" startarrowlength="long" endarrowwidth="narrow" endarrowlength="long"/>
                </v:line>
                <v:group id="Group 181" o:spid="_x0000_s1029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43" o:spid="_x0000_s1030" style="position:absolute;left:1109;top:398;width:10341;height:16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" filled="f" strokeweight="1.5pt">
                    <v:textbox inset="0,0,0,0"/>
                  </v:rect>
                  <v:group id="Group 179" o:spid="_x0000_s1031" style="position:absolute;left:1108;top:15571;width:10352;height:869" coordorigin="1108,15571" coordsize="10352,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137" o:spid="_x0000_s1032" style="position:absolute;visibility:visible;mso-wrap-style:square" from="2098,15583" to="209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38" o:spid="_x0000_s1033" style="position:absolute;visibility:visible;mso-wrap-style:square" from="3429,15571" to="3430,16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" strokeweight="1.5pt">
                      <v:stroke startarrowwidth="narrow" startarrowlength="long" endarrowwidth="narrow" endarrowlength="long"/>
                    </v:line>
                    <v:line id="Line 139" o:spid="_x0000_s1034" style="position:absolute;visibility:visible;mso-wrap-style:square" from="1526,15583" to="1527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0" o:spid="_x0000_s1035" style="position:absolute;visibility:visible;mso-wrap-style:square" from="4278,15583" to="427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1" o:spid="_x0000_s1036" style="position:absolute;visibility:visible;mso-wrap-style:square" from="4850,15583" to="485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" strokeweight="1.5pt">
                      <v:stroke startarrowwidth="narrow" startarrowlength="long" endarrowwidth="narrow" endarrowlength="long"/>
                    </v:line>
                    <v:line id="Line 144" o:spid="_x0000_s1037" style="position:absolute;visibility:visible;mso-wrap-style:square" from="1108,15583" to="11460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  <v:line id="Line 145" o:spid="_x0000_s1038" style="position:absolute;visibility:visible;mso-wrap-style:square" from="1126,15869" to="4853,1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42mwgAAANsAAAAPAAAAZHJzL2Rvd25yZXYueG1sRE9LawIx&#10;EL4X/A9hCr0UzVah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Cqz42m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46" o:spid="_x0000_s1039" style="position:absolute;visibility:visible;mso-wrap-style:square" from="1126,16154" to="4853,16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hXSwgAAANsAAAAPAAAAZHJzL2Rvd25yZXYueG1sRE9LawIx&#10;EL4X/A9hCr0UzVak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AlJhXS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52" o:spid="_x0000_s1040" style="position:absolute;visibility:visible;mso-wrap-style:square" from="10995,15983" to="11449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</v:group>
                </v:group>
              </v:group>
              <v:group id="Group 186" o:spid="_x0000_s1041" style="position:absolute;left:1113;top:15617;width:10301;height:811" coordorigin="1113,15617" coordsize="10301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153" o:spid="_x0000_s1042" style="position:absolute;left:11017;top:15617;width:397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" filled="f" stroked="f" strokeweight="1.5pt">
                  <v:textbox inset="0,0,0,0">
                    <w:txbxContent>
                      <w:p w:rsidR="00694E0A" w:rsidRPr="00DF6B87" w:rsidRDefault="00694E0A" w:rsidP="002B1B83">
                        <w:pPr>
                          <w:pStyle w:val="a8"/>
                        </w:pPr>
                        <w:r w:rsidRPr="00DF6B87">
                          <w:t>Арк</w:t>
                        </w:r>
                      </w:p>
                    </w:txbxContent>
                  </v:textbox>
                </v:rect>
                <v:group id="Group 173" o:spid="_x0000_s1043" style="position:absolute;left:1113;top:16199;width:3681;height:229" coordorigin="1113,16183" coordsize="3681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47" o:spid="_x0000_s1044" style="position:absolute;left:1557;top:16183;width:516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" filled="f" stroked="f" strokeweight="1.5pt">
                    <v:textbox inset="0,0,0,0">
                      <w:txbxContent>
                        <w:p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Арк.</w:t>
                          </w:r>
                        </w:p>
                      </w:txbxContent>
                    </v:textbox>
                  </v:rect>
                  <v:rect id="Rectangle 148" o:spid="_x0000_s1045" style="position:absolute;left:2098;top:16183;width:114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" filled="f" stroked="f" strokeweight="1.5pt">
                    <v:textbox inset="0,0,0,0">
                      <w:txbxContent>
                        <w:p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№ докум.</w:t>
                          </w:r>
                        </w:p>
                      </w:txbxContent>
                    </v:textbox>
                  </v:rect>
                  <v:rect id="Rectangle 149" o:spid="_x0000_s1046" style="position:absolute;left:3280;top:16183;width:974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" filled="f" stroked="f" strokeweight="1.5pt">
                    <v:textbox inset="0,0,0,0">
                      <w:txbxContent>
                        <w:p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Підпис</w:t>
                          </w:r>
                        </w:p>
                      </w:txbxContent>
                    </v:textbox>
                  </v:rect>
                  <v:rect id="Rectangle 150" o:spid="_x0000_s1047" style="position:absolute;left:1113;top:16183;width:39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v7xgAAANs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VxDNcv4QfI+T8AAAD//wMAUEsBAi0AFAAGAAgAAAAhANvh9svuAAAAhQEAABMAAAAAAAAA&#10;AAAAAAAAAAAAAFtDb250ZW50X1R5cGVzXS54bWxQSwECLQAUAAYACAAAACEAWvQsW78AAAAVAQAA&#10;CwAAAAAAAAAAAAAAAAAfAQAAX3JlbHMvLnJlbHNQSwECLQAUAAYACAAAACEAIQU7+8YAAADbAAAA&#10;DwAAAAAAAAAAAAAAAAAHAgAAZHJzL2Rvd25yZXYueG1sUEsFBgAAAAADAAMAtwAAAPoCAAAAAA==&#10;" filled="f" stroked="f" strokeweight="1.5pt">
                    <v:textbox inset="0,0,0,0">
                      <w:txbxContent>
                        <w:p w:rsidR="00694E0A" w:rsidRPr="00422E4C" w:rsidRDefault="00694E0A" w:rsidP="00422E4C">
                          <w:pPr>
                            <w:pStyle w:val="a8"/>
                          </w:pPr>
                          <w:r w:rsidRPr="00422E4C">
                            <w:rPr>
                              <w:rStyle w:val="a9"/>
                            </w:rPr>
                            <w:t>Ізм</w:t>
                          </w:r>
                          <w:r w:rsidRPr="00422E4C">
                            <w:t>.</w:t>
                          </w:r>
                        </w:p>
                      </w:txbxContent>
                    </v:textbox>
                  </v:rect>
                  <v:rect id="Rectangle 155" o:spid="_x0000_s1048" style="position:absolute;left:4335;top:16183;width:45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" filled="f" stroked="f" strokeweight="1.5pt">
                    <v:textbox inset="0,0,0,0">
                      <w:txbxContent>
                        <w:p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Дата</w:t>
                          </w:r>
                        </w:p>
                      </w:txbxContent>
                    </v:textbox>
                  </v:rect>
                </v:group>
                <v:group id="Group 177" o:spid="_x0000_s1049" style="position:absolute;left:1181;top:15617;width:2248;height:502" coordorigin="1163,15601" coordsize="2248,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176" o:spid="_x0000_s1050" style="position:absolute;left:1163;top:15876;width:2088;height:227" coordorigin="1163,15876" coordsize="2088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4" o:spid="_x0000_s1051" type="#_x0000_t202" style="position:absolute;left:1163;top:1587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<v:textbox inset="0,0,0,0">
                        <w:txbxContent>
                          <w:p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6" o:spid="_x0000_s1052" type="#_x0000_t202" style="position:absolute;left:1553;top:1587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    <v:textbox inset="0,0,0,0">
                        <w:txbxContent>
                          <w:p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8" o:spid="_x0000_s1053" type="#_x0000_t202" style="position:absolute;left:2117;top:15876;width:113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<v:textbox inset="0,0,0,0">
                        <w:txbxContent>
                          <w:p w:rsidR="00694E0A" w:rsidRPr="00D22652" w:rsidRDefault="00D22652" w:rsidP="00422E4C">
                            <w:pPr>
                              <w:pStyle w:val="a8"/>
                              <w:jc w:val="both"/>
                            </w:pPr>
                            <w:r>
                              <w:t>Буряк Г.І.</w:t>
                            </w:r>
                          </w:p>
                        </w:txbxContent>
                      </v:textbox>
                    </v:shape>
                  </v:group>
                  <v:group id="Group 175" o:spid="_x0000_s1054" style="position:absolute;left:1163;top:15601;width:2248;height:232" coordorigin="1163,15601" coordsize="2248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Text Box 163" o:spid="_x0000_s1055" type="#_x0000_t202" style="position:absolute;left:1163;top:1560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<v:textbox inset="0,0,0,0">
                        <w:txbxContent>
                          <w:p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5" o:spid="_x0000_s1056" type="#_x0000_t202" style="position:absolute;left:1553;top:1560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  <v:textbox inset="0,0,0,0">
                        <w:txbxContent>
                          <w:p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7" o:spid="_x0000_s1057" type="#_x0000_t202" style="position:absolute;left:2117;top:15601;width:1294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<v:textbox inset="0,0,0,0">
                        <w:txbxContent>
                          <w:p w:rsidR="00694E0A" w:rsidRPr="009C7450" w:rsidRDefault="00C34686" w:rsidP="00422E4C">
                            <w:pPr>
                              <w:pStyle w:val="a8"/>
                              <w:jc w:val="both"/>
                            </w:pPr>
                            <w:r>
                              <w:t>Шарандак.О.В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EE083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6460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EADB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A299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6F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E2DD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F2B1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34FC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88399C"/>
    <w:lvl w:ilvl="0">
      <w:start w:val="1"/>
      <w:numFmt w:val="decimal"/>
      <w:pStyle w:val="a"/>
      <w:lvlText w:val="%1"/>
      <w:lvlJc w:val="left"/>
      <w:pPr>
        <w:ind w:left="1069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0DB079DA"/>
    <w:lvl w:ilvl="0">
      <w:start w:val="1"/>
      <w:numFmt w:val="bullet"/>
      <w:pStyle w:val="a0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27117"/>
    <w:multiLevelType w:val="hybridMultilevel"/>
    <w:tmpl w:val="DBF606BE"/>
    <w:lvl w:ilvl="0" w:tplc="BE900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CC0A16"/>
    <w:multiLevelType w:val="multilevel"/>
    <w:tmpl w:val="557CD704"/>
    <w:styleLink w:val="a1"/>
    <w:lvl w:ilvl="0">
      <w:start w:val="1"/>
      <w:numFmt w:val="decimal"/>
      <w:lvlText w:val="%1."/>
      <w:lvlJc w:val="left"/>
      <w:pPr>
        <w:ind w:left="1287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ADF64C3"/>
    <w:multiLevelType w:val="hybridMultilevel"/>
    <w:tmpl w:val="B35EA866"/>
    <w:lvl w:ilvl="0" w:tplc="82521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A225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D97D54"/>
    <w:multiLevelType w:val="hybridMultilevel"/>
    <w:tmpl w:val="C78E06B0"/>
    <w:lvl w:ilvl="0" w:tplc="65EC8C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DC7EEE"/>
    <w:multiLevelType w:val="hybridMultilevel"/>
    <w:tmpl w:val="0332ED86"/>
    <w:lvl w:ilvl="0" w:tplc="C650A3B6">
      <w:start w:val="1"/>
      <w:numFmt w:val="bullet"/>
      <w:lvlText w:val="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6" w15:restartNumberingAfterBreak="0">
    <w:nsid w:val="581E47A5"/>
    <w:multiLevelType w:val="hybridMultilevel"/>
    <w:tmpl w:val="437C712E"/>
    <w:lvl w:ilvl="0" w:tplc="B3F2BF9C">
      <w:numFmt w:val="bullet"/>
      <w:lvlText w:val="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14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2"/>
  </w:num>
  <w:num w:numId="16">
    <w:abstractNumId w:val="11"/>
  </w:num>
  <w:num w:numId="17">
    <w:abstractNumId w:val="13"/>
  </w:num>
  <w:num w:numId="18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5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686"/>
    <w:rsid w:val="00005255"/>
    <w:rsid w:val="0000562D"/>
    <w:rsid w:val="0001377F"/>
    <w:rsid w:val="0001785E"/>
    <w:rsid w:val="00035C79"/>
    <w:rsid w:val="00051987"/>
    <w:rsid w:val="00063CE3"/>
    <w:rsid w:val="0007234C"/>
    <w:rsid w:val="00077F4B"/>
    <w:rsid w:val="00084543"/>
    <w:rsid w:val="000857E4"/>
    <w:rsid w:val="00085BC1"/>
    <w:rsid w:val="00096B0A"/>
    <w:rsid w:val="000A45A3"/>
    <w:rsid w:val="000D50AC"/>
    <w:rsid w:val="000F1C12"/>
    <w:rsid w:val="00107E52"/>
    <w:rsid w:val="00172BC1"/>
    <w:rsid w:val="00185197"/>
    <w:rsid w:val="001868A7"/>
    <w:rsid w:val="001929CF"/>
    <w:rsid w:val="00195AEF"/>
    <w:rsid w:val="001A50CC"/>
    <w:rsid w:val="001A58A6"/>
    <w:rsid w:val="001B3CE0"/>
    <w:rsid w:val="001C003D"/>
    <w:rsid w:val="001D01D1"/>
    <w:rsid w:val="001D4052"/>
    <w:rsid w:val="001D764A"/>
    <w:rsid w:val="001F7F88"/>
    <w:rsid w:val="00201451"/>
    <w:rsid w:val="00205CE3"/>
    <w:rsid w:val="00207233"/>
    <w:rsid w:val="00211389"/>
    <w:rsid w:val="00226455"/>
    <w:rsid w:val="002268E4"/>
    <w:rsid w:val="002570A6"/>
    <w:rsid w:val="00257E4D"/>
    <w:rsid w:val="00261ABB"/>
    <w:rsid w:val="002A0EB4"/>
    <w:rsid w:val="002A4ED1"/>
    <w:rsid w:val="002B1B83"/>
    <w:rsid w:val="002C12A6"/>
    <w:rsid w:val="003013B1"/>
    <w:rsid w:val="00316B82"/>
    <w:rsid w:val="00321317"/>
    <w:rsid w:val="00330B37"/>
    <w:rsid w:val="0036039B"/>
    <w:rsid w:val="00362DF2"/>
    <w:rsid w:val="00374949"/>
    <w:rsid w:val="00383846"/>
    <w:rsid w:val="003A6D65"/>
    <w:rsid w:val="003D2E2A"/>
    <w:rsid w:val="003D45FA"/>
    <w:rsid w:val="004008F7"/>
    <w:rsid w:val="00414215"/>
    <w:rsid w:val="00422E4C"/>
    <w:rsid w:val="00423E27"/>
    <w:rsid w:val="00424AF8"/>
    <w:rsid w:val="0044119F"/>
    <w:rsid w:val="00456E69"/>
    <w:rsid w:val="0046637A"/>
    <w:rsid w:val="00467092"/>
    <w:rsid w:val="00473BA3"/>
    <w:rsid w:val="00483375"/>
    <w:rsid w:val="0048622F"/>
    <w:rsid w:val="004868D8"/>
    <w:rsid w:val="00496FF0"/>
    <w:rsid w:val="004A4167"/>
    <w:rsid w:val="004A7562"/>
    <w:rsid w:val="004C1147"/>
    <w:rsid w:val="004C4A88"/>
    <w:rsid w:val="004C6740"/>
    <w:rsid w:val="004E188D"/>
    <w:rsid w:val="004F0A77"/>
    <w:rsid w:val="004F0D3E"/>
    <w:rsid w:val="00502334"/>
    <w:rsid w:val="005032A6"/>
    <w:rsid w:val="00506FC9"/>
    <w:rsid w:val="005074CE"/>
    <w:rsid w:val="005076D1"/>
    <w:rsid w:val="00507D1B"/>
    <w:rsid w:val="00511A89"/>
    <w:rsid w:val="00517910"/>
    <w:rsid w:val="005208DE"/>
    <w:rsid w:val="00522DB6"/>
    <w:rsid w:val="005249C5"/>
    <w:rsid w:val="00525992"/>
    <w:rsid w:val="005338D7"/>
    <w:rsid w:val="0054609C"/>
    <w:rsid w:val="0055017D"/>
    <w:rsid w:val="00557316"/>
    <w:rsid w:val="00566CA7"/>
    <w:rsid w:val="00574A1A"/>
    <w:rsid w:val="00576F08"/>
    <w:rsid w:val="00593A00"/>
    <w:rsid w:val="005954D0"/>
    <w:rsid w:val="005B449B"/>
    <w:rsid w:val="005C2E9A"/>
    <w:rsid w:val="005D1427"/>
    <w:rsid w:val="005D5DE5"/>
    <w:rsid w:val="005F4893"/>
    <w:rsid w:val="00606C5B"/>
    <w:rsid w:val="00613436"/>
    <w:rsid w:val="006228B0"/>
    <w:rsid w:val="006409FD"/>
    <w:rsid w:val="00692DF9"/>
    <w:rsid w:val="0069312F"/>
    <w:rsid w:val="00694E0A"/>
    <w:rsid w:val="00696C91"/>
    <w:rsid w:val="006D6100"/>
    <w:rsid w:val="006E73E0"/>
    <w:rsid w:val="00702409"/>
    <w:rsid w:val="007040F2"/>
    <w:rsid w:val="0071140F"/>
    <w:rsid w:val="00744FE5"/>
    <w:rsid w:val="007475D7"/>
    <w:rsid w:val="007609D0"/>
    <w:rsid w:val="007619A9"/>
    <w:rsid w:val="00765722"/>
    <w:rsid w:val="00774362"/>
    <w:rsid w:val="00780D64"/>
    <w:rsid w:val="007845A1"/>
    <w:rsid w:val="00784DD7"/>
    <w:rsid w:val="007A6510"/>
    <w:rsid w:val="007C1A69"/>
    <w:rsid w:val="007C22FA"/>
    <w:rsid w:val="007D0396"/>
    <w:rsid w:val="007D29B0"/>
    <w:rsid w:val="007E4ACB"/>
    <w:rsid w:val="007E644C"/>
    <w:rsid w:val="007E65E2"/>
    <w:rsid w:val="007F7590"/>
    <w:rsid w:val="00827852"/>
    <w:rsid w:val="00834D49"/>
    <w:rsid w:val="00835B06"/>
    <w:rsid w:val="008447D3"/>
    <w:rsid w:val="008503A6"/>
    <w:rsid w:val="008635A2"/>
    <w:rsid w:val="00867904"/>
    <w:rsid w:val="008701C9"/>
    <w:rsid w:val="00877730"/>
    <w:rsid w:val="00882B11"/>
    <w:rsid w:val="00893C72"/>
    <w:rsid w:val="00893F6B"/>
    <w:rsid w:val="008B1C19"/>
    <w:rsid w:val="008B681A"/>
    <w:rsid w:val="008F5277"/>
    <w:rsid w:val="008F6D4B"/>
    <w:rsid w:val="009275C2"/>
    <w:rsid w:val="00936267"/>
    <w:rsid w:val="00947EEF"/>
    <w:rsid w:val="00953A47"/>
    <w:rsid w:val="00955F22"/>
    <w:rsid w:val="00973615"/>
    <w:rsid w:val="00984AB9"/>
    <w:rsid w:val="00991846"/>
    <w:rsid w:val="00994056"/>
    <w:rsid w:val="009A1F29"/>
    <w:rsid w:val="009B17E7"/>
    <w:rsid w:val="009C1844"/>
    <w:rsid w:val="009C7450"/>
    <w:rsid w:val="009C7774"/>
    <w:rsid w:val="009D66EA"/>
    <w:rsid w:val="009D72A1"/>
    <w:rsid w:val="009F3A44"/>
    <w:rsid w:val="00A0076A"/>
    <w:rsid w:val="00A041D6"/>
    <w:rsid w:val="00A15FD8"/>
    <w:rsid w:val="00A21DB3"/>
    <w:rsid w:val="00A23E49"/>
    <w:rsid w:val="00A275D1"/>
    <w:rsid w:val="00A34B1D"/>
    <w:rsid w:val="00A359FF"/>
    <w:rsid w:val="00A456A2"/>
    <w:rsid w:val="00A4648A"/>
    <w:rsid w:val="00A553FB"/>
    <w:rsid w:val="00A67ED6"/>
    <w:rsid w:val="00A864BE"/>
    <w:rsid w:val="00A96A2E"/>
    <w:rsid w:val="00AD078D"/>
    <w:rsid w:val="00AD6340"/>
    <w:rsid w:val="00AF0FDA"/>
    <w:rsid w:val="00B14D31"/>
    <w:rsid w:val="00B15A8D"/>
    <w:rsid w:val="00B21146"/>
    <w:rsid w:val="00B34FA4"/>
    <w:rsid w:val="00B43411"/>
    <w:rsid w:val="00B869D8"/>
    <w:rsid w:val="00B93D50"/>
    <w:rsid w:val="00B94230"/>
    <w:rsid w:val="00BA1CAE"/>
    <w:rsid w:val="00BA2CC6"/>
    <w:rsid w:val="00BB06F9"/>
    <w:rsid w:val="00BB3ABE"/>
    <w:rsid w:val="00BC0C60"/>
    <w:rsid w:val="00BC3A40"/>
    <w:rsid w:val="00BD7216"/>
    <w:rsid w:val="00BD7CB9"/>
    <w:rsid w:val="00BF2F24"/>
    <w:rsid w:val="00BF4D8D"/>
    <w:rsid w:val="00C023A9"/>
    <w:rsid w:val="00C1004C"/>
    <w:rsid w:val="00C12DBD"/>
    <w:rsid w:val="00C25072"/>
    <w:rsid w:val="00C25998"/>
    <w:rsid w:val="00C30E28"/>
    <w:rsid w:val="00C33CA3"/>
    <w:rsid w:val="00C34686"/>
    <w:rsid w:val="00C4364D"/>
    <w:rsid w:val="00C43BF2"/>
    <w:rsid w:val="00C5518D"/>
    <w:rsid w:val="00C5682B"/>
    <w:rsid w:val="00C71AC7"/>
    <w:rsid w:val="00C7423D"/>
    <w:rsid w:val="00C93ABB"/>
    <w:rsid w:val="00CA2106"/>
    <w:rsid w:val="00CB1928"/>
    <w:rsid w:val="00CD2B63"/>
    <w:rsid w:val="00CF0AC5"/>
    <w:rsid w:val="00CF4A00"/>
    <w:rsid w:val="00D00E26"/>
    <w:rsid w:val="00D048F5"/>
    <w:rsid w:val="00D07459"/>
    <w:rsid w:val="00D10215"/>
    <w:rsid w:val="00D15F78"/>
    <w:rsid w:val="00D166AE"/>
    <w:rsid w:val="00D21D6B"/>
    <w:rsid w:val="00D22652"/>
    <w:rsid w:val="00D2516C"/>
    <w:rsid w:val="00D31851"/>
    <w:rsid w:val="00D345A2"/>
    <w:rsid w:val="00D47F30"/>
    <w:rsid w:val="00D51A34"/>
    <w:rsid w:val="00D52467"/>
    <w:rsid w:val="00D651E3"/>
    <w:rsid w:val="00D66A7D"/>
    <w:rsid w:val="00D80748"/>
    <w:rsid w:val="00D818C1"/>
    <w:rsid w:val="00DA2001"/>
    <w:rsid w:val="00DA745A"/>
    <w:rsid w:val="00DB1E8B"/>
    <w:rsid w:val="00DD2E78"/>
    <w:rsid w:val="00DD78FE"/>
    <w:rsid w:val="00DF14C9"/>
    <w:rsid w:val="00DF417A"/>
    <w:rsid w:val="00DF6B87"/>
    <w:rsid w:val="00E05171"/>
    <w:rsid w:val="00E06CC4"/>
    <w:rsid w:val="00E35F0C"/>
    <w:rsid w:val="00E6264A"/>
    <w:rsid w:val="00E71B97"/>
    <w:rsid w:val="00E72066"/>
    <w:rsid w:val="00EA4399"/>
    <w:rsid w:val="00EC0AFB"/>
    <w:rsid w:val="00EC5A44"/>
    <w:rsid w:val="00ED492E"/>
    <w:rsid w:val="00ED50BC"/>
    <w:rsid w:val="00ED726C"/>
    <w:rsid w:val="00F06850"/>
    <w:rsid w:val="00F503C9"/>
    <w:rsid w:val="00F51857"/>
    <w:rsid w:val="00F67091"/>
    <w:rsid w:val="00F72FC2"/>
    <w:rsid w:val="00F918EB"/>
    <w:rsid w:val="00F96FFC"/>
    <w:rsid w:val="00FA3D2D"/>
    <w:rsid w:val="00FB32B8"/>
    <w:rsid w:val="00FC73E7"/>
    <w:rsid w:val="00FD42A5"/>
    <w:rsid w:val="00FE209D"/>
    <w:rsid w:val="00FE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52A7BD"/>
  <w15:docId w15:val="{1AE56A01-9791-452B-AF63-9C459591C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ED492E"/>
    <w:rPr>
      <w:rFonts w:ascii="Times New Roman" w:eastAsia="Calibri" w:hAnsi="Times New Roman" w:cs="Times New Roman"/>
      <w:sz w:val="28"/>
      <w:lang w:val="uk-UA" w:eastAsia="en-US"/>
    </w:rPr>
  </w:style>
  <w:style w:type="paragraph" w:styleId="1">
    <w:name w:val="heading 1"/>
    <w:basedOn w:val="a2"/>
    <w:next w:val="a2"/>
    <w:link w:val="10"/>
    <w:uiPriority w:val="9"/>
    <w:rsid w:val="00BC0C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Subtitle"/>
    <w:basedOn w:val="a2"/>
    <w:next w:val="a2"/>
    <w:link w:val="a7"/>
    <w:rsid w:val="00096B0A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ідзаголовок Знак"/>
    <w:basedOn w:val="a3"/>
    <w:link w:val="a6"/>
    <w:rsid w:val="00096B0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en-US"/>
    </w:rPr>
  </w:style>
  <w:style w:type="paragraph" w:styleId="a0">
    <w:name w:val="List Bullet"/>
    <w:basedOn w:val="a2"/>
    <w:uiPriority w:val="99"/>
    <w:unhideWhenUsed/>
    <w:qFormat/>
    <w:rsid w:val="00ED492E"/>
    <w:pPr>
      <w:numPr>
        <w:numId w:val="4"/>
      </w:numPr>
      <w:tabs>
        <w:tab w:val="left" w:pos="1021"/>
      </w:tabs>
      <w:ind w:left="0" w:firstLine="709"/>
      <w:contextualSpacing/>
    </w:pPr>
  </w:style>
  <w:style w:type="paragraph" w:styleId="a8">
    <w:name w:val="footer"/>
    <w:basedOn w:val="a2"/>
    <w:link w:val="a9"/>
    <w:uiPriority w:val="99"/>
    <w:rsid w:val="00422E4C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0"/>
    </w:rPr>
  </w:style>
  <w:style w:type="character" w:customStyle="1" w:styleId="a9">
    <w:name w:val="Нижній колонтитул Знак"/>
    <w:basedOn w:val="a3"/>
    <w:link w:val="a8"/>
    <w:uiPriority w:val="99"/>
    <w:rsid w:val="00422E4C"/>
    <w:rPr>
      <w:rFonts w:ascii="Times New Roman" w:eastAsia="Calibri" w:hAnsi="Times New Roman" w:cs="Times New Roman"/>
      <w:sz w:val="20"/>
      <w:lang w:eastAsia="en-US"/>
    </w:rPr>
  </w:style>
  <w:style w:type="paragraph" w:styleId="a">
    <w:name w:val="List Number"/>
    <w:basedOn w:val="a2"/>
    <w:uiPriority w:val="99"/>
    <w:unhideWhenUsed/>
    <w:qFormat/>
    <w:rsid w:val="00ED492E"/>
    <w:pPr>
      <w:numPr>
        <w:numId w:val="9"/>
      </w:numPr>
      <w:tabs>
        <w:tab w:val="left" w:pos="1021"/>
      </w:tabs>
      <w:ind w:left="0" w:firstLine="709"/>
    </w:pPr>
  </w:style>
  <w:style w:type="paragraph" w:customStyle="1" w:styleId="aa">
    <w:name w:val="Тема"/>
    <w:basedOn w:val="a6"/>
    <w:qFormat/>
    <w:rsid w:val="0007234C"/>
    <w:pPr>
      <w:spacing w:before="240" w:after="240"/>
      <w:contextualSpacing/>
    </w:pPr>
    <w:rPr>
      <w:rFonts w:ascii="Times New Roman" w:hAnsi="Times New Roman"/>
      <w:i w:val="0"/>
      <w:color w:val="002060"/>
      <w:sz w:val="28"/>
    </w:rPr>
  </w:style>
  <w:style w:type="paragraph" w:customStyle="1" w:styleId="ab">
    <w:name w:val="Рисунок"/>
    <w:basedOn w:val="a2"/>
    <w:qFormat/>
    <w:rsid w:val="00D66A7D"/>
    <w:pPr>
      <w:spacing w:before="360" w:after="360"/>
      <w:ind w:firstLine="0"/>
      <w:contextualSpacing/>
      <w:jc w:val="center"/>
    </w:pPr>
    <w:rPr>
      <w:color w:val="2F5496" w:themeColor="accent5" w:themeShade="BF"/>
    </w:rPr>
  </w:style>
  <w:style w:type="numbering" w:customStyle="1" w:styleId="a1">
    <w:name w:val="Стиль нумерованный:"/>
    <w:basedOn w:val="a5"/>
    <w:rsid w:val="00CF0AC5"/>
    <w:pPr>
      <w:numPr>
        <w:numId w:val="16"/>
      </w:numPr>
    </w:pPr>
  </w:style>
  <w:style w:type="paragraph" w:styleId="ac">
    <w:name w:val="header"/>
    <w:basedOn w:val="a2"/>
    <w:link w:val="ad"/>
    <w:unhideWhenUsed/>
    <w:rsid w:val="00D2265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ій колонтитул Знак"/>
    <w:basedOn w:val="a3"/>
    <w:link w:val="ac"/>
    <w:rsid w:val="00D22652"/>
    <w:rPr>
      <w:rFonts w:ascii="Times New Roman" w:eastAsia="Calibri" w:hAnsi="Times New Roman" w:cs="Times New Roman"/>
      <w:sz w:val="28"/>
      <w:lang w:eastAsia="en-US"/>
    </w:rPr>
  </w:style>
  <w:style w:type="character" w:customStyle="1" w:styleId="10">
    <w:name w:val="Заголовок 1 Знак"/>
    <w:basedOn w:val="a3"/>
    <w:link w:val="1"/>
    <w:uiPriority w:val="9"/>
    <w:rsid w:val="00BC0C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11">
    <w:name w:val="toc 1"/>
    <w:basedOn w:val="a2"/>
    <w:next w:val="a2"/>
    <w:autoRedefine/>
    <w:uiPriority w:val="39"/>
    <w:unhideWhenUsed/>
    <w:rsid w:val="00BC0C60"/>
    <w:pPr>
      <w:spacing w:after="100"/>
    </w:pPr>
  </w:style>
  <w:style w:type="paragraph" w:customStyle="1" w:styleId="ae">
    <w:name w:val="Заголовок практической работы"/>
    <w:basedOn w:val="a2"/>
    <w:link w:val="af"/>
    <w:qFormat/>
    <w:rsid w:val="00ED492E"/>
    <w:pPr>
      <w:spacing w:after="360"/>
      <w:jc w:val="center"/>
    </w:pPr>
    <w:rPr>
      <w:caps/>
      <w:color w:val="002060"/>
      <w:szCs w:val="28"/>
    </w:rPr>
  </w:style>
  <w:style w:type="character" w:customStyle="1" w:styleId="af">
    <w:name w:val="Заголовок практической работы Знак"/>
    <w:basedOn w:val="a3"/>
    <w:link w:val="ae"/>
    <w:rsid w:val="00ED492E"/>
    <w:rPr>
      <w:rFonts w:ascii="Times New Roman" w:eastAsia="Calibri" w:hAnsi="Times New Roman" w:cs="Times New Roman"/>
      <w:caps/>
      <w:color w:val="002060"/>
      <w:sz w:val="28"/>
      <w:szCs w:val="28"/>
      <w:lang w:val="uk-UA" w:eastAsia="en-US"/>
    </w:rPr>
  </w:style>
  <w:style w:type="character" w:styleId="af0">
    <w:name w:val="Placeholder Text"/>
    <w:basedOn w:val="a3"/>
    <w:uiPriority w:val="99"/>
    <w:semiHidden/>
    <w:rsid w:val="00893F6B"/>
    <w:rPr>
      <w:color w:val="808080"/>
    </w:rPr>
  </w:style>
  <w:style w:type="paragraph" w:styleId="af1">
    <w:name w:val="Balloon Text"/>
    <w:basedOn w:val="a2"/>
    <w:link w:val="af2"/>
    <w:uiPriority w:val="99"/>
    <w:semiHidden/>
    <w:unhideWhenUsed/>
    <w:rsid w:val="002268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3"/>
    <w:link w:val="af1"/>
    <w:uiPriority w:val="99"/>
    <w:semiHidden/>
    <w:rsid w:val="002268E4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af3">
    <w:name w:val="Код програми"/>
    <w:basedOn w:val="a2"/>
    <w:qFormat/>
    <w:rsid w:val="00496FF0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49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3"/>
    <w:link w:val="HTML"/>
    <w:uiPriority w:val="99"/>
    <w:semiHidden/>
    <w:rsid w:val="00496FF0"/>
    <w:rPr>
      <w:rFonts w:ascii="Courier New" w:eastAsia="Times New Roman" w:hAnsi="Courier New" w:cs="Courier New"/>
      <w:sz w:val="20"/>
      <w:szCs w:val="20"/>
      <w:lang w:eastAsia="ru-RU"/>
    </w:rPr>
  </w:style>
  <w:style w:type="table" w:styleId="af4">
    <w:name w:val="Table Grid"/>
    <w:basedOn w:val="a4"/>
    <w:uiPriority w:val="39"/>
    <w:rsid w:val="00C3468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0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1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0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tal\Downloads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5AF07-41B3-4BDB-8D3C-D629ECD53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46</TotalTime>
  <Pages>7</Pages>
  <Words>4707</Words>
  <Characters>2684</Characters>
  <Application>Microsoft Office Word</Application>
  <DocSecurity>0</DocSecurity>
  <Lines>22</Lines>
  <Paragraphs>14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Тесля</dc:creator>
  <cp:lastModifiedBy>Софія Тесля</cp:lastModifiedBy>
  <cp:revision>1</cp:revision>
  <dcterms:created xsi:type="dcterms:W3CDTF">2026-04-17T09:39:00Z</dcterms:created>
  <dcterms:modified xsi:type="dcterms:W3CDTF">2026-04-17T10:25:00Z</dcterms:modified>
</cp:coreProperties>
</file>