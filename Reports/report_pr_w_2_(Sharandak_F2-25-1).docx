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066D" w14:textId="1ACAC24D" w:rsidR="00CF0AC5" w:rsidRPr="00496FF0" w:rsidRDefault="009C7450" w:rsidP="009C7450">
      <w:pPr>
        <w:pStyle w:val="ae"/>
      </w:pPr>
      <w:r w:rsidRPr="00496FF0">
        <w:t>Звіт про виконання практичної роботи №</w:t>
      </w:r>
      <w:r w:rsidR="00DC51C8">
        <w:t>2</w:t>
      </w:r>
    </w:p>
    <w:p w14:paraId="68FE5E09" w14:textId="6FFB67D1" w:rsidR="009C7450" w:rsidRPr="00496FF0" w:rsidRDefault="009C7450" w:rsidP="009C7450">
      <w:pPr>
        <w:pStyle w:val="aa"/>
      </w:pPr>
      <w:r w:rsidRPr="00496FF0">
        <w:t>Тема.</w:t>
      </w:r>
      <w:r w:rsidR="00DC51C8" w:rsidRPr="00DC51C8">
        <w:t xml:space="preserve"> </w:t>
      </w:r>
      <w:r w:rsidR="00DC51C8" w:rsidRPr="00DC51C8">
        <w:t>Використання функцій стандартного модуля math.</w:t>
      </w:r>
    </w:p>
    <w:p w14:paraId="016A6254" w14:textId="7A982D87" w:rsidR="009C7450" w:rsidRPr="00496FF0" w:rsidRDefault="009C7450" w:rsidP="009C7450">
      <w:pPr>
        <w:pStyle w:val="aa"/>
      </w:pPr>
      <w:r w:rsidRPr="00496FF0">
        <w:t>Мета</w:t>
      </w:r>
      <w:r w:rsidR="00496FF0" w:rsidRPr="00496FF0">
        <w:t>.</w:t>
      </w:r>
      <w:r w:rsidR="00DC51C8" w:rsidRPr="00DC51C8">
        <w:t xml:space="preserve"> </w:t>
      </w:r>
      <w:r w:rsidR="00DC51C8">
        <w:t>Отримати практичні навички по роботі із функціями стандартного модуля math.</w:t>
      </w:r>
    </w:p>
    <w:p w14:paraId="694AE8EF" w14:textId="77777777" w:rsidR="00496FF0" w:rsidRPr="00496FF0" w:rsidRDefault="00496FF0" w:rsidP="007475D7">
      <w:pPr>
        <w:spacing w:before="360"/>
        <w:ind w:firstLine="0"/>
        <w:jc w:val="center"/>
      </w:pPr>
      <w:r w:rsidRPr="007475D7">
        <w:t>Порядок</w:t>
      </w:r>
      <w:r w:rsidRPr="00496FF0">
        <w:t xml:space="preserve"> виконання роботи</w:t>
      </w:r>
    </w:p>
    <w:p w14:paraId="79D71068" w14:textId="683ADA01" w:rsidR="008F6D4B" w:rsidRDefault="00DC51C8" w:rsidP="00ED492E">
      <w:pPr>
        <w:pStyle w:val="a"/>
      </w:pPr>
      <w:r w:rsidRPr="00DC51C8">
        <w:t>Створив python-файл:</w:t>
      </w:r>
    </w:p>
    <w:p w14:paraId="25F36CBB" w14:textId="5AF9E44C" w:rsidR="00DC51C8" w:rsidRDefault="00DC51C8" w:rsidP="00DC51C8">
      <w:pPr>
        <w:pStyle w:val="a0"/>
      </w:pPr>
      <w:r>
        <w:t xml:space="preserve">присвоїв назву python-файлу </w:t>
      </w:r>
      <w:r w:rsidRPr="00DC51C8">
        <w:t>pr_w_2_(Sharandak_F2-25-1)</w:t>
      </w:r>
      <w:r>
        <w:t>.</w:t>
      </w:r>
      <w:r>
        <w:t>py;</w:t>
      </w:r>
    </w:p>
    <w:p w14:paraId="51EB21E4" w14:textId="1D3F6ED0" w:rsidR="00DC51C8" w:rsidRDefault="00DC51C8" w:rsidP="00DC51C8">
      <w:pPr>
        <w:pStyle w:val="a0"/>
      </w:pPr>
      <w:r>
        <w:t>здійснив тестовий запуск створеного python-файла</w:t>
      </w:r>
      <w:r>
        <w:t>.</w:t>
      </w:r>
    </w:p>
    <w:p w14:paraId="12EB5148" w14:textId="4506BA3D" w:rsidR="00DC51C8" w:rsidRDefault="00DC51C8" w:rsidP="00DC51C8">
      <w:pPr>
        <w:pStyle w:val="a"/>
      </w:pPr>
      <w:r w:rsidRPr="00DC51C8">
        <w:t>Здійснив впровадження стандартного модуля math.</w:t>
      </w:r>
    </w:p>
    <w:p w14:paraId="26E4CFD4" w14:textId="7D532DCF" w:rsidR="00DC51C8" w:rsidRDefault="00DC51C8" w:rsidP="00DC51C8">
      <w:pPr>
        <w:pStyle w:val="a"/>
      </w:pPr>
      <w:r w:rsidRPr="00DC51C8">
        <w:t>Реалізував отримання вхідних даних:</w:t>
      </w:r>
    </w:p>
    <w:p w14:paraId="2BBECA61" w14:textId="77777777" w:rsidR="00DC51C8" w:rsidRDefault="00DC51C8" w:rsidP="00DC51C8">
      <w:pPr>
        <w:pStyle w:val="a0"/>
      </w:pPr>
      <w:r>
        <w:t xml:space="preserve">використовуючи функції input(), забезпечив отримання вхідних даних через їх введення у консолі; </w:t>
      </w:r>
    </w:p>
    <w:p w14:paraId="779EF1C5" w14:textId="77777777" w:rsidR="00DC51C8" w:rsidRDefault="00DC51C8" w:rsidP="00DC51C8">
      <w:pPr>
        <w:pStyle w:val="a0"/>
      </w:pPr>
      <w:r>
        <w:t xml:space="preserve">через функцію float() забезпечив конвертацію введених даних у формат дійсних чисел; </w:t>
      </w:r>
    </w:p>
    <w:p w14:paraId="6345B3D6" w14:textId="5C0A41A0" w:rsidR="00DC51C8" w:rsidRDefault="00DC51C8" w:rsidP="00DC51C8">
      <w:pPr>
        <w:pStyle w:val="a0"/>
      </w:pPr>
      <w:r>
        <w:t>значення вхідних даних обрані відповідно варіанту таблиці 2.1.</w:t>
      </w:r>
    </w:p>
    <w:p w14:paraId="45B790D7" w14:textId="04C3934F" w:rsidR="00DC51C8" w:rsidRDefault="00DC51C8" w:rsidP="00DC51C8">
      <w:r w:rsidRPr="00DC51C8">
        <w:t>Таблиця 2.1 – Індивідуальні вхідні дані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43"/>
        <w:gridCol w:w="1087"/>
        <w:gridCol w:w="1064"/>
        <w:gridCol w:w="1051"/>
        <w:gridCol w:w="1050"/>
        <w:gridCol w:w="1062"/>
        <w:gridCol w:w="1057"/>
        <w:gridCol w:w="1059"/>
        <w:gridCol w:w="1055"/>
      </w:tblGrid>
      <w:tr w:rsidR="00DC51C8" w14:paraId="214A1D69" w14:textId="40E8914E" w:rsidTr="004E4635">
        <w:trPr>
          <w:trHeight w:val="794"/>
        </w:trPr>
        <w:tc>
          <w:tcPr>
            <w:tcW w:w="1143" w:type="dxa"/>
            <w:vMerge w:val="restart"/>
            <w:vAlign w:val="center"/>
          </w:tcPr>
          <w:p w14:paraId="3E4999DA" w14:textId="12446155" w:rsidR="00DC51C8" w:rsidRDefault="00DC51C8" w:rsidP="00DC51C8">
            <w:pPr>
              <w:ind w:firstLine="0"/>
              <w:jc w:val="center"/>
            </w:pPr>
            <w:r w:rsidRPr="00DC51C8">
              <w:t>Варіант</w:t>
            </w:r>
          </w:p>
        </w:tc>
        <w:tc>
          <w:tcPr>
            <w:tcW w:w="1094" w:type="dxa"/>
            <w:vAlign w:val="center"/>
          </w:tcPr>
          <w:p w14:paraId="28A01744" w14:textId="68FCA35A" w:rsidR="00DC51C8" w:rsidRDefault="00DC51C8" w:rsidP="00DC51C8">
            <w:pPr>
              <w:ind w:firstLine="0"/>
              <w:jc w:val="center"/>
            </w:pPr>
            <w:r>
              <w:t>Радіус кола</w:t>
            </w:r>
          </w:p>
        </w:tc>
        <w:tc>
          <w:tcPr>
            <w:tcW w:w="3265" w:type="dxa"/>
            <w:gridSpan w:val="3"/>
            <w:vAlign w:val="center"/>
          </w:tcPr>
          <w:p w14:paraId="1D082E47" w14:textId="2D8AF3EF" w:rsidR="00DC51C8" w:rsidRDefault="00DC51C8" w:rsidP="00DC51C8">
            <w:pPr>
              <w:ind w:firstLine="0"/>
              <w:jc w:val="center"/>
            </w:pPr>
            <w:r>
              <w:t>Сторони трикутника</w:t>
            </w:r>
          </w:p>
        </w:tc>
        <w:tc>
          <w:tcPr>
            <w:tcW w:w="2176" w:type="dxa"/>
            <w:gridSpan w:val="2"/>
            <w:vAlign w:val="center"/>
          </w:tcPr>
          <w:p w14:paraId="1108FFCD" w14:textId="32CBE4E7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t xml:space="preserve">Початок вектора </w:t>
            </w:r>
            <w:r>
              <w:rPr>
                <w:i/>
                <w:iCs/>
                <w:lang w:val="en-US"/>
              </w:rPr>
              <w:t>A</w:t>
            </w:r>
            <w:r>
              <w:rPr>
                <w:lang w:val="en-US"/>
              </w:rPr>
              <w:t xml:space="preserve"> (x</w:t>
            </w:r>
            <w:r w:rsidRPr="00DC51C8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;y</w:t>
            </w:r>
            <w:r w:rsidRPr="00DC51C8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)</w:t>
            </w:r>
          </w:p>
        </w:tc>
        <w:tc>
          <w:tcPr>
            <w:tcW w:w="2176" w:type="dxa"/>
            <w:gridSpan w:val="2"/>
            <w:vAlign w:val="center"/>
          </w:tcPr>
          <w:p w14:paraId="5E394E1B" w14:textId="77777777" w:rsidR="00DC51C8" w:rsidRDefault="00DC51C8" w:rsidP="00DC51C8">
            <w:pPr>
              <w:ind w:firstLine="0"/>
              <w:jc w:val="center"/>
            </w:pPr>
            <w:r>
              <w:t>Кінець вектора</w:t>
            </w:r>
          </w:p>
          <w:p w14:paraId="351B40D7" w14:textId="4E1BF592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B</w:t>
            </w:r>
            <w:r>
              <w:rPr>
                <w:lang w:val="en-US"/>
              </w:rPr>
              <w:t xml:space="preserve"> (x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;y</w:t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)</w:t>
            </w:r>
          </w:p>
        </w:tc>
      </w:tr>
      <w:tr w:rsidR="00DC51C8" w14:paraId="57BF893B" w14:textId="71935A55" w:rsidTr="00DC51C8">
        <w:tc>
          <w:tcPr>
            <w:tcW w:w="1143" w:type="dxa"/>
            <w:vMerge/>
            <w:vAlign w:val="center"/>
          </w:tcPr>
          <w:p w14:paraId="335718FE" w14:textId="77777777" w:rsidR="00DC51C8" w:rsidRDefault="00DC51C8" w:rsidP="00DC51C8">
            <w:pPr>
              <w:ind w:firstLine="0"/>
              <w:jc w:val="center"/>
            </w:pPr>
          </w:p>
        </w:tc>
        <w:tc>
          <w:tcPr>
            <w:tcW w:w="1094" w:type="dxa"/>
            <w:vAlign w:val="center"/>
          </w:tcPr>
          <w:p w14:paraId="2F668591" w14:textId="21A8C83E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089" w:type="dxa"/>
            <w:vAlign w:val="center"/>
          </w:tcPr>
          <w:p w14:paraId="0B1ED57C" w14:textId="6316C312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088" w:type="dxa"/>
            <w:vAlign w:val="center"/>
          </w:tcPr>
          <w:p w14:paraId="38F0A64D" w14:textId="7B466D7D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088" w:type="dxa"/>
            <w:vAlign w:val="center"/>
          </w:tcPr>
          <w:p w14:paraId="0328B0EB" w14:textId="57E36073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088" w:type="dxa"/>
            <w:vAlign w:val="center"/>
          </w:tcPr>
          <w:p w14:paraId="4B17CBC9" w14:textId="71E3AFAF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 w:rsidRPr="00DC51C8">
              <w:rPr>
                <w:lang w:val="en-US"/>
              </w:rPr>
              <w:t>x</w:t>
            </w:r>
            <w:r w:rsidRPr="00DC51C8">
              <w:rPr>
                <w:vertAlign w:val="subscript"/>
                <w:lang w:val="en-US"/>
              </w:rPr>
              <w:t>1</w:t>
            </w:r>
          </w:p>
        </w:tc>
        <w:tc>
          <w:tcPr>
            <w:tcW w:w="1088" w:type="dxa"/>
            <w:vAlign w:val="center"/>
          </w:tcPr>
          <w:p w14:paraId="6AF1C280" w14:textId="0B0DACA6" w:rsidR="00DC51C8" w:rsidRPr="00DC51C8" w:rsidRDefault="00DC51C8" w:rsidP="00DC51C8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88" w:type="dxa"/>
            <w:vAlign w:val="center"/>
          </w:tcPr>
          <w:p w14:paraId="4B8848C2" w14:textId="7A027F1B" w:rsidR="00DC51C8" w:rsidRPr="00DC51C8" w:rsidRDefault="00DC51C8" w:rsidP="00DC51C8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1088" w:type="dxa"/>
            <w:vAlign w:val="center"/>
          </w:tcPr>
          <w:p w14:paraId="3CFD741A" w14:textId="10C8D9F4" w:rsidR="00DC51C8" w:rsidRPr="00DC51C8" w:rsidRDefault="00DC51C8" w:rsidP="00DC51C8">
            <w:pPr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DC51C8" w14:paraId="192C2735" w14:textId="625BE1C9" w:rsidTr="00DC51C8">
        <w:tc>
          <w:tcPr>
            <w:tcW w:w="1143" w:type="dxa"/>
            <w:vAlign w:val="center"/>
          </w:tcPr>
          <w:p w14:paraId="6A008974" w14:textId="6B8D5601" w:rsidR="00DC51C8" w:rsidRDefault="00DC51C8" w:rsidP="00DC51C8">
            <w:pPr>
              <w:ind w:firstLine="0"/>
              <w:jc w:val="center"/>
            </w:pPr>
            <w:r>
              <w:t>18</w:t>
            </w:r>
          </w:p>
        </w:tc>
        <w:tc>
          <w:tcPr>
            <w:tcW w:w="1094" w:type="dxa"/>
            <w:vAlign w:val="center"/>
          </w:tcPr>
          <w:p w14:paraId="31A60BFF" w14:textId="1A3C1D4D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089" w:type="dxa"/>
            <w:vAlign w:val="center"/>
          </w:tcPr>
          <w:p w14:paraId="4A26FBD8" w14:textId="28F502B1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088" w:type="dxa"/>
            <w:vAlign w:val="center"/>
          </w:tcPr>
          <w:p w14:paraId="54986EE0" w14:textId="5A751A4A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88" w:type="dxa"/>
            <w:vAlign w:val="center"/>
          </w:tcPr>
          <w:p w14:paraId="76E2664E" w14:textId="597E687D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88" w:type="dxa"/>
            <w:vAlign w:val="center"/>
          </w:tcPr>
          <w:p w14:paraId="667BC3DB" w14:textId="617B7AEB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88" w:type="dxa"/>
            <w:vAlign w:val="center"/>
          </w:tcPr>
          <w:p w14:paraId="35159CC6" w14:textId="59277EB5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88" w:type="dxa"/>
            <w:vAlign w:val="center"/>
          </w:tcPr>
          <w:p w14:paraId="57F6DCE7" w14:textId="5B34D0D3" w:rsidR="00DC51C8" w:rsidRPr="00DC51C8" w:rsidRDefault="00DC51C8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88" w:type="dxa"/>
            <w:vAlign w:val="center"/>
          </w:tcPr>
          <w:p w14:paraId="79F1BBC6" w14:textId="6169158B" w:rsidR="00DC51C8" w:rsidRPr="00DC51C8" w:rsidRDefault="00541225" w:rsidP="00DC51C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14:paraId="68BAF356" w14:textId="72AB4333" w:rsidR="00BD7AD2" w:rsidRPr="00BD7AD2" w:rsidRDefault="00541225" w:rsidP="00BD7AD2">
      <w:pPr>
        <w:pStyle w:val="a"/>
        <w:rPr>
          <w:lang w:val="en-US"/>
        </w:rPr>
      </w:pPr>
      <w:r>
        <w:t>Використовуючи функції модуля math, виконав обчислення площ</w:t>
      </w:r>
      <w:r w:rsidR="00BD7AD2">
        <w:t>і</w:t>
      </w:r>
      <w:r>
        <w:t xml:space="preserve"> круга та довжину кола, організував виведення результату та виконав тестування (рисунок 2.1).</w:t>
      </w:r>
    </w:p>
    <w:p w14:paraId="78EEDB18" w14:textId="329E2A1C" w:rsidR="00BD7AD2" w:rsidRDefault="00FF5AC2" w:rsidP="00BD7AD2">
      <w:pPr>
        <w:pStyle w:val="ab"/>
      </w:pPr>
      <w:r w:rsidRPr="00FF5AC2">
        <w:rPr>
          <w:lang w:val="en-US"/>
        </w:rPr>
        <w:lastRenderedPageBreak/>
        <w:drawing>
          <wp:inline distT="0" distB="0" distL="0" distR="0" wp14:anchorId="4A4EA1AB" wp14:editId="1E4C9F3D">
            <wp:extent cx="6120130" cy="1414780"/>
            <wp:effectExtent l="0" t="0" r="0" b="0"/>
            <wp:docPr id="139440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03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F5AC2">
        <w:t>Рисунок 2.1 – Результат обчислення площі круга та довжини кола</w:t>
      </w:r>
    </w:p>
    <w:p w14:paraId="4F68CF95" w14:textId="004830C4" w:rsidR="00FF5AC2" w:rsidRDefault="00FF5AC2" w:rsidP="00FF5AC2">
      <w:pPr>
        <w:pStyle w:val="a"/>
      </w:pPr>
      <w:r w:rsidRPr="00FF5AC2">
        <w:t>За заданими трьома сторонами довільного трикутника реалізував:</w:t>
      </w:r>
    </w:p>
    <w:p w14:paraId="2E56BCFE" w14:textId="15192DB6" w:rsidR="006D03FE" w:rsidRDefault="006D03FE" w:rsidP="006D03FE">
      <w:pPr>
        <w:pStyle w:val="a0"/>
      </w:pPr>
      <w:r>
        <w:t>перевірку трикутника на існування (рисунок 2.2)</w:t>
      </w:r>
    </w:p>
    <w:p w14:paraId="0E8F03FD" w14:textId="5D7A1CCA" w:rsidR="00FF5AC2" w:rsidRDefault="00FF5AC2" w:rsidP="00FF5AC2">
      <w:pPr>
        <w:pStyle w:val="a0"/>
      </w:pPr>
      <w:r w:rsidRPr="00FF5AC2">
        <w:t>обчислення периметра трикутника;</w:t>
      </w:r>
    </w:p>
    <w:p w14:paraId="7968D09A" w14:textId="43FBDCDC" w:rsidR="00FF5AC2" w:rsidRDefault="00FF5AC2" w:rsidP="00FF5AC2">
      <w:pPr>
        <w:pStyle w:val="a0"/>
      </w:pPr>
      <w:r w:rsidRPr="00FF5AC2">
        <w:t>обчислення площі трикутника;</w:t>
      </w:r>
    </w:p>
    <w:p w14:paraId="55F6367B" w14:textId="77777777" w:rsidR="00FF5AC2" w:rsidRDefault="00FF5AC2" w:rsidP="00FF5AC2">
      <w:pPr>
        <w:pStyle w:val="a0"/>
      </w:pPr>
      <w:r w:rsidRPr="00FF5AC2">
        <w:t>обчислення радіуса кола описаного навколо трикутника;</w:t>
      </w:r>
    </w:p>
    <w:p w14:paraId="3F53E440" w14:textId="2992AA92" w:rsidR="00FF5AC2" w:rsidRDefault="00FF5AC2" w:rsidP="00FF5AC2">
      <w:pPr>
        <w:pStyle w:val="a0"/>
      </w:pPr>
      <w:r>
        <w:t>обчислення радіуса кола вписаного у трикутник;</w:t>
      </w:r>
    </w:p>
    <w:p w14:paraId="2BD08CE3" w14:textId="7D566EF8" w:rsidR="00FF5AC2" w:rsidRDefault="00FF5AC2" w:rsidP="00FF5AC2">
      <w:pPr>
        <w:pStyle w:val="a0"/>
      </w:pPr>
      <w:r w:rsidRPr="00FF5AC2">
        <w:t>визначення градусних мір внутрішніх кутів трикутника.</w:t>
      </w:r>
    </w:p>
    <w:p w14:paraId="25DF2841" w14:textId="53AB5C8C" w:rsidR="00FF5AC2" w:rsidRDefault="00FF5AC2" w:rsidP="00FF5AC2">
      <w:pPr>
        <w:pStyle w:val="a0"/>
      </w:pPr>
      <w:r w:rsidRPr="00FF5AC2">
        <w:t>виведення результату виконаних розрахунків (рисунок 2.</w:t>
      </w:r>
      <w:r w:rsidR="006D03FE">
        <w:t>2</w:t>
      </w:r>
      <w:r w:rsidRPr="00FF5AC2">
        <w:t>).</w:t>
      </w:r>
    </w:p>
    <w:p w14:paraId="2922FAF2" w14:textId="439555BA" w:rsidR="006D03FE" w:rsidRDefault="008E769C" w:rsidP="006D03FE">
      <w:pPr>
        <w:pStyle w:val="ab"/>
      </w:pPr>
      <w:r w:rsidRPr="008E769C">
        <w:drawing>
          <wp:inline distT="0" distB="0" distL="0" distR="0" wp14:anchorId="732AE01E" wp14:editId="5126BAC0">
            <wp:extent cx="6120130" cy="2823210"/>
            <wp:effectExtent l="0" t="0" r="0" b="0"/>
            <wp:docPr id="162545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50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1E56" w14:textId="43913808" w:rsidR="008E769C" w:rsidRDefault="008E769C" w:rsidP="006D03FE">
      <w:pPr>
        <w:pStyle w:val="ab"/>
      </w:pPr>
      <w:r w:rsidRPr="008E769C">
        <w:t>Рисунок 2.2 – Результат</w:t>
      </w:r>
      <w:r>
        <w:t xml:space="preserve"> перевірки існування та</w:t>
      </w:r>
      <w:r w:rsidRPr="008E769C">
        <w:t xml:space="preserve"> обчислення параметрів довільного трикутника</w:t>
      </w:r>
      <w:r>
        <w:br/>
      </w:r>
    </w:p>
    <w:p w14:paraId="36AD0516" w14:textId="41BB2542" w:rsidR="008E769C" w:rsidRDefault="008E769C" w:rsidP="008E769C">
      <w:pPr>
        <w:pStyle w:val="a"/>
      </w:pPr>
      <w:r w:rsidRPr="008E769C">
        <w:lastRenderedPageBreak/>
        <w:t>За заданими координатами початкової та кінцевої точок вектора:</w:t>
      </w:r>
    </w:p>
    <w:p w14:paraId="3FB08734" w14:textId="77777777" w:rsidR="008E769C" w:rsidRDefault="008E769C" w:rsidP="008E769C">
      <w:pPr>
        <w:pStyle w:val="a0"/>
      </w:pPr>
      <w:r>
        <w:t>реалізував процес визначення координат вектора;</w:t>
      </w:r>
    </w:p>
    <w:p w14:paraId="723F9CD8" w14:textId="0FFF0D72" w:rsidR="008E769C" w:rsidRDefault="008E769C" w:rsidP="008E769C">
      <w:pPr>
        <w:pStyle w:val="a0"/>
      </w:pPr>
      <w:r>
        <w:t>реалізував процес обчислення довжини вектора;</w:t>
      </w:r>
    </w:p>
    <w:p w14:paraId="64F488E2" w14:textId="72341AD9" w:rsidR="008E769C" w:rsidRPr="000416D7" w:rsidRDefault="008E769C" w:rsidP="008E769C">
      <w:pPr>
        <w:pStyle w:val="a0"/>
      </w:pPr>
      <w:r>
        <w:t>реалізував виведення результату (рисунок 2.3).</w:t>
      </w:r>
    </w:p>
    <w:p w14:paraId="006BA8D8" w14:textId="71BC2C7E" w:rsidR="000416D7" w:rsidRDefault="000416D7" w:rsidP="000416D7">
      <w:pPr>
        <w:pStyle w:val="ab"/>
        <w:rPr>
          <w:lang w:val="en-US"/>
        </w:rPr>
      </w:pPr>
      <w:r w:rsidRPr="000416D7">
        <w:drawing>
          <wp:inline distT="0" distB="0" distL="0" distR="0" wp14:anchorId="5B03C194" wp14:editId="217AFFE9">
            <wp:extent cx="6120130" cy="2030095"/>
            <wp:effectExtent l="0" t="0" r="0" b="8255"/>
            <wp:docPr id="32191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15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870E" w14:textId="73A2650A" w:rsidR="000416D7" w:rsidRDefault="000416D7" w:rsidP="000416D7">
      <w:pPr>
        <w:pStyle w:val="ab"/>
      </w:pPr>
      <w:r w:rsidRPr="000416D7">
        <w:t>Рисунок 2.3 – Результат обчислення параметрів вектора</w:t>
      </w:r>
    </w:p>
    <w:p w14:paraId="29EBA669" w14:textId="42394AE0" w:rsidR="000416D7" w:rsidRDefault="000416D7" w:rsidP="000416D7">
      <w:pPr>
        <w:jc w:val="center"/>
      </w:pPr>
      <w:r>
        <w:t>Код програми</w:t>
      </w:r>
    </w:p>
    <w:p w14:paraId="45D10E3D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from math import *</w:t>
      </w:r>
    </w:p>
    <w:p w14:paraId="001C0D8F" w14:textId="77777777" w:rsidR="000416D7" w:rsidRPr="000416D7" w:rsidRDefault="000416D7" w:rsidP="000416D7">
      <w:pPr>
        <w:pStyle w:val="af3"/>
        <w:rPr>
          <w:lang w:val="en-US"/>
        </w:rPr>
      </w:pPr>
    </w:p>
    <w:p w14:paraId="4F40E0CB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name = "Олександр"</w:t>
      </w:r>
    </w:p>
    <w:p w14:paraId="06FCAE48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surname = "Шарандак"</w:t>
      </w:r>
    </w:p>
    <w:p w14:paraId="26B6BC8D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group = "ПЗ-25-1"</w:t>
      </w:r>
    </w:p>
    <w:p w14:paraId="4B6C3022" w14:textId="77777777" w:rsidR="000416D7" w:rsidRPr="000416D7" w:rsidRDefault="000416D7" w:rsidP="000416D7">
      <w:pPr>
        <w:pStyle w:val="af3"/>
        <w:rPr>
          <w:lang w:val="en-US"/>
        </w:rPr>
      </w:pPr>
    </w:p>
    <w:p w14:paraId="107F6A10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author = f"{name} {surname} \t {group} \n"</w:t>
      </w:r>
    </w:p>
    <w:p w14:paraId="031495E6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print(author)</w:t>
      </w:r>
    </w:p>
    <w:p w14:paraId="47C740DE" w14:textId="77777777" w:rsidR="000416D7" w:rsidRPr="000416D7" w:rsidRDefault="000416D7" w:rsidP="000416D7">
      <w:pPr>
        <w:pStyle w:val="af3"/>
        <w:rPr>
          <w:lang w:val="en-US"/>
        </w:rPr>
      </w:pPr>
    </w:p>
    <w:p w14:paraId="421053DA" w14:textId="77777777" w:rsidR="000416D7" w:rsidRPr="000416D7" w:rsidRDefault="000416D7" w:rsidP="000416D7">
      <w:pPr>
        <w:pStyle w:val="af3"/>
        <w:rPr>
          <w:lang w:val="en-US"/>
        </w:rPr>
      </w:pPr>
    </w:p>
    <w:p w14:paraId="076D9C74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R = float(input("Вкажіть радіус кола: "))</w:t>
      </w:r>
    </w:p>
    <w:p w14:paraId="1317C1D8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S_circle = pi * pow(R, 2)</w:t>
      </w:r>
    </w:p>
    <w:p w14:paraId="11743BAF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L_circle = 2 * pi * R</w:t>
      </w:r>
    </w:p>
    <w:p w14:paraId="3322759A" w14:textId="77777777" w:rsidR="000416D7" w:rsidRPr="000416D7" w:rsidRDefault="000416D7" w:rsidP="000416D7">
      <w:pPr>
        <w:pStyle w:val="af3"/>
        <w:rPr>
          <w:lang w:val="en-US"/>
        </w:rPr>
      </w:pPr>
    </w:p>
    <w:p w14:paraId="4C06644B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print("S_circle:", S_circle)</w:t>
      </w:r>
    </w:p>
    <w:p w14:paraId="2C4278CC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print("L_circle:", L_circle)</w:t>
      </w:r>
    </w:p>
    <w:p w14:paraId="0D210500" w14:textId="77777777" w:rsidR="000416D7" w:rsidRPr="000416D7" w:rsidRDefault="000416D7" w:rsidP="000416D7">
      <w:pPr>
        <w:pStyle w:val="af3"/>
        <w:rPr>
          <w:lang w:val="en-US"/>
        </w:rPr>
      </w:pPr>
    </w:p>
    <w:p w14:paraId="46C99123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a = float(input("Вкажіть сторони трикутника:\na = "))</w:t>
      </w:r>
    </w:p>
    <w:p w14:paraId="3DD1D823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b = float(input("b = "))</w:t>
      </w:r>
    </w:p>
    <w:p w14:paraId="365D8A30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c = float(input("c = "))</w:t>
      </w:r>
    </w:p>
    <w:p w14:paraId="3D8B1440" w14:textId="77777777" w:rsidR="000416D7" w:rsidRPr="000416D7" w:rsidRDefault="000416D7" w:rsidP="000416D7">
      <w:pPr>
        <w:pStyle w:val="af3"/>
        <w:rPr>
          <w:lang w:val="en-US"/>
        </w:rPr>
      </w:pPr>
    </w:p>
    <w:p w14:paraId="1B94B9AA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while a &lt;= 0 or b &lt;= 0 or c &lt;= 0 or a + b &lt;= c or a + c &lt;= b or b + c &lt;= a:</w:t>
      </w:r>
    </w:p>
    <w:p w14:paraId="33A35D24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 xml:space="preserve">    print("Трикутник не існує, введіть коректні значення")</w:t>
      </w:r>
    </w:p>
    <w:p w14:paraId="1D38F244" w14:textId="77777777" w:rsidR="000416D7" w:rsidRPr="000416D7" w:rsidRDefault="000416D7" w:rsidP="000416D7">
      <w:pPr>
        <w:pStyle w:val="af3"/>
        <w:rPr>
          <w:lang w:val="en-US"/>
        </w:rPr>
      </w:pPr>
    </w:p>
    <w:p w14:paraId="2CB2D96B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 xml:space="preserve">    a = float(input("a = "))</w:t>
      </w:r>
    </w:p>
    <w:p w14:paraId="644BB8FB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 xml:space="preserve">    b = float(input("b = "))</w:t>
      </w:r>
    </w:p>
    <w:p w14:paraId="48047097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 xml:space="preserve">    c = float(input("c = "))</w:t>
      </w:r>
    </w:p>
    <w:p w14:paraId="6D6030E9" w14:textId="77777777" w:rsidR="000416D7" w:rsidRPr="000416D7" w:rsidRDefault="000416D7" w:rsidP="000416D7">
      <w:pPr>
        <w:pStyle w:val="af3"/>
        <w:rPr>
          <w:lang w:val="en-US"/>
        </w:rPr>
      </w:pPr>
    </w:p>
    <w:p w14:paraId="1E41559B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p_triangle = (a + b + c) / 2</w:t>
      </w:r>
    </w:p>
    <w:p w14:paraId="4B7DD1A2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S_triangle = sqrt(p_triangle * (p_triangle - a) * (p_triangle - b) * (p_triangle - c))</w:t>
      </w:r>
    </w:p>
    <w:p w14:paraId="34E001C7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lastRenderedPageBreak/>
        <w:t>R_described = (a * b * c) / (4 * S_triangle)</w:t>
      </w:r>
    </w:p>
    <w:p w14:paraId="10B1058A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R_incribed = S_triangle / p_triangle</w:t>
      </w:r>
    </w:p>
    <w:p w14:paraId="722E353A" w14:textId="77777777" w:rsidR="000416D7" w:rsidRPr="000416D7" w:rsidRDefault="000416D7" w:rsidP="000416D7">
      <w:pPr>
        <w:pStyle w:val="af3"/>
        <w:rPr>
          <w:lang w:val="en-US"/>
        </w:rPr>
      </w:pPr>
    </w:p>
    <w:p w14:paraId="71BCF7D1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print("Периметр трикутника: \nP = ", p_triangle * 2)</w:t>
      </w:r>
    </w:p>
    <w:p w14:paraId="797BEF9A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print("S_triangle:", S_triangle)</w:t>
      </w:r>
    </w:p>
    <w:p w14:paraId="22A3EFB1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print("R_described:", R_described)</w:t>
      </w:r>
    </w:p>
    <w:p w14:paraId="062F1FD0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print("R_incribed:", R_incribed)</w:t>
      </w:r>
    </w:p>
    <w:p w14:paraId="58E41F1D" w14:textId="77777777" w:rsidR="000416D7" w:rsidRPr="000416D7" w:rsidRDefault="000416D7" w:rsidP="000416D7">
      <w:pPr>
        <w:pStyle w:val="af3"/>
        <w:rPr>
          <w:lang w:val="en-US"/>
        </w:rPr>
      </w:pPr>
    </w:p>
    <w:p w14:paraId="428A9059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sin_alpha = a / (2 * R_described)</w:t>
      </w:r>
    </w:p>
    <w:p w14:paraId="58D086FD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alpha_rad = asin(sin_alpha)</w:t>
      </w:r>
    </w:p>
    <w:p w14:paraId="52D77DE3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alpha_deg = round(degrees(alpha_rad))</w:t>
      </w:r>
    </w:p>
    <w:p w14:paraId="30054F79" w14:textId="77777777" w:rsidR="000416D7" w:rsidRPr="000416D7" w:rsidRDefault="000416D7" w:rsidP="000416D7">
      <w:pPr>
        <w:pStyle w:val="af3"/>
        <w:rPr>
          <w:lang w:val="en-US"/>
        </w:rPr>
      </w:pPr>
    </w:p>
    <w:p w14:paraId="56C69EE9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cos_gamma = (pow(a, 2) + pow(b, 2) - pow(c, 2)) / (2 * a * b)</w:t>
      </w:r>
    </w:p>
    <w:p w14:paraId="1CCB3533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gamma_rad = acos(cos_gamma)</w:t>
      </w:r>
    </w:p>
    <w:p w14:paraId="3AC4B63A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gamma_deg = round(degrees(gamma_rad))</w:t>
      </w:r>
    </w:p>
    <w:p w14:paraId="278F9A9A" w14:textId="77777777" w:rsidR="000416D7" w:rsidRPr="000416D7" w:rsidRDefault="000416D7" w:rsidP="000416D7">
      <w:pPr>
        <w:pStyle w:val="af3"/>
        <w:rPr>
          <w:lang w:val="en-US"/>
        </w:rPr>
      </w:pPr>
    </w:p>
    <w:p w14:paraId="4B2ABD04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beta_deg = 180 - alpha_deg - gamma_deg</w:t>
      </w:r>
    </w:p>
    <w:p w14:paraId="41A22FB3" w14:textId="77777777" w:rsidR="000416D7" w:rsidRPr="000416D7" w:rsidRDefault="000416D7" w:rsidP="000416D7">
      <w:pPr>
        <w:pStyle w:val="af3"/>
        <w:rPr>
          <w:lang w:val="en-US"/>
        </w:rPr>
      </w:pPr>
    </w:p>
    <w:p w14:paraId="060CB96D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print("alpha_deg:", alpha_deg)</w:t>
      </w:r>
    </w:p>
    <w:p w14:paraId="31324472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print("gamma_deg:", gamma_deg)</w:t>
      </w:r>
    </w:p>
    <w:p w14:paraId="70788594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print("beta_deg:", beta_deg)</w:t>
      </w:r>
    </w:p>
    <w:p w14:paraId="5AA9797F" w14:textId="77777777" w:rsidR="000416D7" w:rsidRPr="000416D7" w:rsidRDefault="000416D7" w:rsidP="000416D7">
      <w:pPr>
        <w:pStyle w:val="af3"/>
        <w:rPr>
          <w:lang w:val="en-US"/>
        </w:rPr>
      </w:pPr>
    </w:p>
    <w:p w14:paraId="32A6EB5B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x_1 = float(input("Вкажіть абсцису початкової точки вектора:\nx</w:t>
      </w:r>
      <w:r w:rsidRPr="000416D7">
        <w:rPr>
          <w:rFonts w:ascii="Cambria Math" w:hAnsi="Cambria Math" w:cs="Cambria Math"/>
          <w:lang w:val="en-US"/>
        </w:rPr>
        <w:t>₁</w:t>
      </w:r>
      <w:r w:rsidRPr="000416D7">
        <w:rPr>
          <w:lang w:val="en-US"/>
        </w:rPr>
        <w:t xml:space="preserve"> = "))</w:t>
      </w:r>
    </w:p>
    <w:p w14:paraId="489FE351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y_1 = float(input("Вкажіть ординату початкової точки вектора:\ny</w:t>
      </w:r>
      <w:r w:rsidRPr="000416D7">
        <w:rPr>
          <w:rFonts w:ascii="Cambria Math" w:hAnsi="Cambria Math" w:cs="Cambria Math"/>
          <w:lang w:val="en-US"/>
        </w:rPr>
        <w:t>₁</w:t>
      </w:r>
      <w:r w:rsidRPr="000416D7">
        <w:rPr>
          <w:lang w:val="en-US"/>
        </w:rPr>
        <w:t xml:space="preserve"> = "))</w:t>
      </w:r>
    </w:p>
    <w:p w14:paraId="38E06B6D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x_2 = float(input("Вкажіть абсцису кінцевої точки вектора:\nx</w:t>
      </w:r>
      <w:r w:rsidRPr="000416D7">
        <w:rPr>
          <w:rFonts w:ascii="Cambria Math" w:hAnsi="Cambria Math" w:cs="Cambria Math"/>
          <w:lang w:val="en-US"/>
        </w:rPr>
        <w:t>₂</w:t>
      </w:r>
      <w:r w:rsidRPr="000416D7">
        <w:rPr>
          <w:lang w:val="en-US"/>
        </w:rPr>
        <w:t xml:space="preserve"> = "))</w:t>
      </w:r>
    </w:p>
    <w:p w14:paraId="1485F5A3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y_2 = float(input("Вкажіть ординату кінцевої точки вектора:\ny</w:t>
      </w:r>
      <w:r w:rsidRPr="000416D7">
        <w:rPr>
          <w:rFonts w:ascii="Cambria Math" w:hAnsi="Cambria Math" w:cs="Cambria Math"/>
          <w:lang w:val="en-US"/>
        </w:rPr>
        <w:t>₂</w:t>
      </w:r>
      <w:r w:rsidRPr="000416D7">
        <w:rPr>
          <w:lang w:val="en-US"/>
        </w:rPr>
        <w:t xml:space="preserve"> = "))</w:t>
      </w:r>
    </w:p>
    <w:p w14:paraId="722D3B2A" w14:textId="77777777" w:rsidR="000416D7" w:rsidRPr="000416D7" w:rsidRDefault="000416D7" w:rsidP="000416D7">
      <w:pPr>
        <w:pStyle w:val="af3"/>
        <w:rPr>
          <w:lang w:val="en-US"/>
        </w:rPr>
      </w:pPr>
    </w:p>
    <w:p w14:paraId="4C43A900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a_1 = x_2 - x_1</w:t>
      </w:r>
    </w:p>
    <w:p w14:paraId="5AB750D2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a_2 = y_2 - y_1</w:t>
      </w:r>
    </w:p>
    <w:p w14:paraId="45A470BD" w14:textId="777777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len_vector_a = sqrt(pow(a_1, 2) + pow(a_2, 2))</w:t>
      </w:r>
    </w:p>
    <w:p w14:paraId="5085E471" w14:textId="77777777" w:rsidR="000416D7" w:rsidRPr="000416D7" w:rsidRDefault="000416D7" w:rsidP="000416D7">
      <w:pPr>
        <w:pStyle w:val="af3"/>
        <w:rPr>
          <w:lang w:val="en-US"/>
        </w:rPr>
      </w:pPr>
    </w:p>
    <w:p w14:paraId="5C4F0CBC" w14:textId="3B999E77" w:rsidR="000416D7" w:rsidRPr="000416D7" w:rsidRDefault="000416D7" w:rsidP="000416D7">
      <w:pPr>
        <w:pStyle w:val="af3"/>
        <w:rPr>
          <w:lang w:val="en-US"/>
        </w:rPr>
      </w:pPr>
      <w:r w:rsidRPr="000416D7">
        <w:rPr>
          <w:lang w:val="en-US"/>
        </w:rPr>
        <w:t>print(f"координати вектора а: {a_1, a_2}\nДовжина вектора а: {len_vector_a}")</w:t>
      </w:r>
    </w:p>
    <w:p w14:paraId="4A9D6D8D" w14:textId="7F717A45" w:rsidR="007475D7" w:rsidRPr="00496FF0" w:rsidRDefault="007475D7" w:rsidP="007475D7">
      <w:pPr>
        <w:pStyle w:val="aa"/>
      </w:pPr>
      <w:r>
        <w:t>Висновок.</w:t>
      </w:r>
      <w:r w:rsidR="000416D7" w:rsidRPr="000416D7">
        <w:t xml:space="preserve"> </w:t>
      </w:r>
      <w:r w:rsidR="000416D7">
        <w:t>Висновок. Отримав практичні навички по роботі із функціями стандартного модуля math.</w:t>
      </w:r>
    </w:p>
    <w:sectPr w:rsidR="007475D7" w:rsidRPr="00496FF0" w:rsidSect="00DF6B87">
      <w:headerReference w:type="default" r:id="rId11"/>
      <w:footerReference w:type="default" r:id="rId12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B070F" w14:textId="77777777" w:rsidR="005F09F6" w:rsidRDefault="005F09F6" w:rsidP="00C25072">
      <w:pPr>
        <w:spacing w:line="240" w:lineRule="auto"/>
      </w:pPr>
      <w:r>
        <w:separator/>
      </w:r>
    </w:p>
  </w:endnote>
  <w:endnote w:type="continuationSeparator" w:id="0">
    <w:p w14:paraId="4268D087" w14:textId="77777777" w:rsidR="005F09F6" w:rsidRDefault="005F09F6" w:rsidP="00C25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8FD4F" w14:textId="244B2E84" w:rsidR="007E65E2" w:rsidRPr="008E769C" w:rsidRDefault="008E769C" w:rsidP="00DF6B87">
    <w:pPr>
      <w:pStyle w:val="a8"/>
      <w:ind w:firstLine="3969"/>
      <w:rPr>
        <w:sz w:val="28"/>
        <w:szCs w:val="20"/>
        <w:lang w:val="en-US"/>
      </w:rPr>
    </w:pPr>
    <w:r>
      <w:rPr>
        <w:sz w:val="28"/>
        <w:szCs w:val="20"/>
        <w:lang w:val="en-US"/>
      </w:rPr>
      <w:t>F2</w:t>
    </w:r>
    <w:r w:rsidR="00ED492E">
      <w:rPr>
        <w:sz w:val="28"/>
        <w:szCs w:val="20"/>
      </w:rPr>
      <w:t>.</w:t>
    </w:r>
    <w:r>
      <w:rPr>
        <w:sz w:val="28"/>
        <w:szCs w:val="20"/>
      </w:rPr>
      <w:t>25</w:t>
    </w:r>
    <w:r w:rsidR="00ED492E">
      <w:rPr>
        <w:sz w:val="28"/>
        <w:szCs w:val="20"/>
      </w:rPr>
      <w:t>-</w:t>
    </w:r>
    <w:r>
      <w:rPr>
        <w:sz w:val="28"/>
        <w:szCs w:val="20"/>
      </w:rPr>
      <w:t>1</w:t>
    </w:r>
    <w:r w:rsidR="00ED492E">
      <w:rPr>
        <w:sz w:val="28"/>
        <w:szCs w:val="20"/>
      </w:rPr>
      <w:t>.</w:t>
    </w:r>
    <w:r>
      <w:rPr>
        <w:sz w:val="28"/>
        <w:szCs w:val="20"/>
        <w:lang w:val="en-US"/>
      </w:rPr>
      <w:t>18</w:t>
    </w:r>
    <w:r w:rsidR="00ED492E">
      <w:rPr>
        <w:sz w:val="28"/>
        <w:szCs w:val="20"/>
      </w:rPr>
      <w:t xml:space="preserve"> ПР-</w:t>
    </w:r>
    <w:r>
      <w:rPr>
        <w:sz w:val="28"/>
        <w:szCs w:val="20"/>
        <w:lang w:val="en-US"/>
      </w:rPr>
      <w:t>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F32B1" w14:textId="77777777" w:rsidR="005F09F6" w:rsidRDefault="005F09F6" w:rsidP="00C25072">
      <w:pPr>
        <w:spacing w:line="240" w:lineRule="auto"/>
      </w:pPr>
      <w:r>
        <w:separator/>
      </w:r>
    </w:p>
  </w:footnote>
  <w:footnote w:type="continuationSeparator" w:id="0">
    <w:p w14:paraId="58DA1EC1" w14:textId="77777777" w:rsidR="005F09F6" w:rsidRDefault="005F09F6" w:rsidP="00C250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FFAC" w14:textId="77777777" w:rsidR="007E65E2" w:rsidRPr="00982FCC" w:rsidRDefault="008F6D4B" w:rsidP="00B94230">
    <w:pPr>
      <w:spacing w:line="240" w:lineRule="auto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645C672F" wp14:editId="2E062BD4">
              <wp:simplePos x="0" y="0"/>
              <wp:positionH relativeFrom="column">
                <wp:posOffset>-199786</wp:posOffset>
              </wp:positionH>
              <wp:positionV relativeFrom="paragraph">
                <wp:posOffset>-194896</wp:posOffset>
              </wp:positionV>
              <wp:extent cx="6573520" cy="10192385"/>
              <wp:effectExtent l="0" t="0" r="36830" b="18415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92385"/>
                        <a:chOff x="1108" y="398"/>
                        <a:chExt cx="10352" cy="16051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51"/>
                          <a:chOff x="1108" y="398"/>
                          <a:chExt cx="10352" cy="16051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51"/>
                            <a:chOff x="1108" y="398"/>
                            <a:chExt cx="10352" cy="16051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83"/>
                              <a:ext cx="10352" cy="866"/>
                              <a:chOff x="1108" y="15583"/>
                              <a:chExt cx="10352" cy="866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94" y="15592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2759B" w14:textId="77777777" w:rsidR="00694E0A" w:rsidRPr="00DF6B87" w:rsidRDefault="00694E0A" w:rsidP="002B1B83">
                              <w:pPr>
                                <w:pStyle w:val="a8"/>
                              </w:pPr>
                              <w:r w:rsidRPr="00DF6B87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85"/>
                            <a:ext cx="3681" cy="243"/>
                            <a:chOff x="1113" y="16169"/>
                            <a:chExt cx="3681" cy="243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144D75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B59970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4" y="16169"/>
                              <a:ext cx="758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703646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80003E" w14:textId="77777777" w:rsidR="00694E0A" w:rsidRPr="00422E4C" w:rsidRDefault="00694E0A" w:rsidP="00422E4C">
                                <w:pPr>
                                  <w:pStyle w:val="a8"/>
                                </w:pPr>
                                <w:r w:rsidRPr="00422E4C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422E4C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266AAC" w14:textId="77777777" w:rsidR="00694E0A" w:rsidRPr="00694E0A" w:rsidRDefault="00694E0A" w:rsidP="002B1B83">
                                <w:pPr>
                                  <w:pStyle w:val="a8"/>
                                </w:pPr>
                                <w:r w:rsidRPr="00694E0A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313" cy="497"/>
                            <a:chOff x="1163" y="15606"/>
                            <a:chExt cx="2313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48382A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C30E72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EF14B8" w14:textId="77777777" w:rsidR="00694E0A" w:rsidRPr="00D22652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313" cy="227"/>
                              <a:chOff x="1163" y="15606"/>
                              <a:chExt cx="2313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3BBA02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F4EB21" w14:textId="77777777" w:rsidR="00694E0A" w:rsidRPr="00694E0A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59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CD35F8" w14:textId="098986D7" w:rsidR="00694E0A" w:rsidRPr="009C7450" w:rsidRDefault="008E769C" w:rsidP="00422E4C">
                                  <w:pPr>
                                    <w:pStyle w:val="a8"/>
                                    <w:jc w:val="both"/>
                                  </w:pPr>
                                  <w:r>
                                    <w:t>Шарандак О.В.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5C672F" id="Group 187" o:spid="_x0000_s1026" style="position:absolute;left:0;text-align:left;margin-left:-15.75pt;margin-top:-15.35pt;width:517.6pt;height:802.55pt;z-index:251770880" coordorigin="1108,398" coordsize="10352,16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">
              <v:group id="Group 182" o:spid="_x0000_s1027" style="position:absolute;left:1108;top:398;width:10352;height:16051" coordorigin="1108,398" coordsize="10352,16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51" coordorigin="1108,398" coordsize="10352,16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83;width:10352;height:866" coordorigin="1108,15583" coordsize="10352,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94,15592" to="3495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45A2759B" w14:textId="77777777" w:rsidR="00694E0A" w:rsidRPr="00DF6B87" w:rsidRDefault="00694E0A" w:rsidP="002B1B83">
                        <w:pPr>
                          <w:pStyle w:val="a8"/>
                        </w:pPr>
                        <w:r w:rsidRPr="00DF6B87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85;width:3681;height:243" coordorigin="1113,16169" coordsize="3681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3C144D75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12B59970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494;top:16169;width:758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40703646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2180003E" w14:textId="77777777" w:rsidR="00694E0A" w:rsidRPr="00422E4C" w:rsidRDefault="00694E0A" w:rsidP="00422E4C">
                          <w:pPr>
                            <w:pStyle w:val="a8"/>
                          </w:pPr>
                          <w:r w:rsidRPr="00422E4C">
                            <w:rPr>
                              <w:rStyle w:val="a9"/>
                            </w:rPr>
                            <w:t>Ізм</w:t>
                          </w:r>
                          <w:r w:rsidRPr="00422E4C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07266AAC" w14:textId="77777777" w:rsidR="00694E0A" w:rsidRPr="00694E0A" w:rsidRDefault="00694E0A" w:rsidP="002B1B83">
                          <w:pPr>
                            <w:pStyle w:val="a8"/>
                          </w:pPr>
                          <w:r w:rsidRPr="00694E0A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313;height:497" coordorigin="1163,15606" coordsize="2313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3B48382A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6BC30E72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76EF14B8" w14:textId="77777777" w:rsidR="00694E0A" w:rsidRPr="00D22652" w:rsidRDefault="00D22652" w:rsidP="00422E4C">
                            <w:pPr>
                              <w:pStyle w:val="a8"/>
                              <w:jc w:val="both"/>
                            </w:pPr>
                            <w:r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313;height:227" coordorigin="1163,15606" coordsize="2313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4B3BBA02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54F4EB21" w14:textId="77777777" w:rsidR="00694E0A" w:rsidRPr="00694E0A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5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6FCD35F8" w14:textId="098986D7" w:rsidR="00694E0A" w:rsidRPr="009C7450" w:rsidRDefault="008E769C" w:rsidP="00422E4C">
                            <w:pPr>
                              <w:pStyle w:val="a8"/>
                              <w:jc w:val="both"/>
                            </w:pPr>
                            <w:r>
                              <w:t>Шарандак О.В.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88399C"/>
    <w:lvl w:ilvl="0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0DB079DA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11310617">
    <w:abstractNumId w:val="15"/>
  </w:num>
  <w:num w:numId="2" w16cid:durableId="1329282758">
    <w:abstractNumId w:val="16"/>
  </w:num>
  <w:num w:numId="3" w16cid:durableId="911233956">
    <w:abstractNumId w:val="14"/>
  </w:num>
  <w:num w:numId="4" w16cid:durableId="392123797">
    <w:abstractNumId w:val="9"/>
  </w:num>
  <w:num w:numId="5" w16cid:durableId="736438181">
    <w:abstractNumId w:val="7"/>
  </w:num>
  <w:num w:numId="6" w16cid:durableId="516306975">
    <w:abstractNumId w:val="6"/>
  </w:num>
  <w:num w:numId="7" w16cid:durableId="1155877966">
    <w:abstractNumId w:val="5"/>
  </w:num>
  <w:num w:numId="8" w16cid:durableId="443233901">
    <w:abstractNumId w:val="4"/>
  </w:num>
  <w:num w:numId="9" w16cid:durableId="130876460">
    <w:abstractNumId w:val="8"/>
  </w:num>
  <w:num w:numId="10" w16cid:durableId="1717584384">
    <w:abstractNumId w:val="3"/>
  </w:num>
  <w:num w:numId="11" w16cid:durableId="1713654417">
    <w:abstractNumId w:val="2"/>
  </w:num>
  <w:num w:numId="12" w16cid:durableId="512838933">
    <w:abstractNumId w:val="1"/>
  </w:num>
  <w:num w:numId="13" w16cid:durableId="87041984">
    <w:abstractNumId w:val="0"/>
  </w:num>
  <w:num w:numId="14" w16cid:durableId="1048601270">
    <w:abstractNumId w:val="10"/>
  </w:num>
  <w:num w:numId="15" w16cid:durableId="1285574542">
    <w:abstractNumId w:val="12"/>
  </w:num>
  <w:num w:numId="16" w16cid:durableId="1578633364">
    <w:abstractNumId w:val="11"/>
  </w:num>
  <w:num w:numId="17" w16cid:durableId="19297739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C8"/>
    <w:rsid w:val="00005255"/>
    <w:rsid w:val="0000562D"/>
    <w:rsid w:val="0001377F"/>
    <w:rsid w:val="0001785E"/>
    <w:rsid w:val="00035C79"/>
    <w:rsid w:val="000416D7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1225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09F6"/>
    <w:rsid w:val="005F4893"/>
    <w:rsid w:val="00606C5B"/>
    <w:rsid w:val="00613436"/>
    <w:rsid w:val="006228B0"/>
    <w:rsid w:val="006409FD"/>
    <w:rsid w:val="00692DF9"/>
    <w:rsid w:val="0069312F"/>
    <w:rsid w:val="00694E0A"/>
    <w:rsid w:val="00696C91"/>
    <w:rsid w:val="006D03FE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3B7D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B1C19"/>
    <w:rsid w:val="008B681A"/>
    <w:rsid w:val="008E769C"/>
    <w:rsid w:val="008F5277"/>
    <w:rsid w:val="008F6D4B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AD2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A2001"/>
    <w:rsid w:val="00DA745A"/>
    <w:rsid w:val="00DB1E8B"/>
    <w:rsid w:val="00DC51C8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A4399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  <w:rsid w:val="00FF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89C17"/>
  <w15:docId w15:val="{0054C334-025C-466F-96CB-88EB8AD4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DC51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3"/>
    <w:uiPriority w:val="99"/>
    <w:semiHidden/>
    <w:unhideWhenUsed/>
    <w:rsid w:val="00DC51C8"/>
    <w:rPr>
      <w:sz w:val="16"/>
      <w:szCs w:val="16"/>
    </w:rPr>
  </w:style>
  <w:style w:type="paragraph" w:styleId="af6">
    <w:name w:val="annotation text"/>
    <w:basedOn w:val="a2"/>
    <w:link w:val="af7"/>
    <w:uiPriority w:val="99"/>
    <w:semiHidden/>
    <w:unhideWhenUsed/>
    <w:rsid w:val="00DC51C8"/>
    <w:pPr>
      <w:spacing w:line="240" w:lineRule="auto"/>
    </w:pPr>
    <w:rPr>
      <w:sz w:val="20"/>
      <w:szCs w:val="20"/>
    </w:rPr>
  </w:style>
  <w:style w:type="character" w:customStyle="1" w:styleId="af7">
    <w:name w:val="Текст примітки Знак"/>
    <w:basedOn w:val="a3"/>
    <w:link w:val="af6"/>
    <w:uiPriority w:val="99"/>
    <w:semiHidden/>
    <w:rsid w:val="00DC51C8"/>
    <w:rPr>
      <w:rFonts w:ascii="Times New Roman" w:eastAsia="Calibri" w:hAnsi="Times New Roman" w:cs="Times New Roman"/>
      <w:sz w:val="20"/>
      <w:szCs w:val="20"/>
      <w:lang w:val="uk-UA" w:eastAsia="en-US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C51C8"/>
    <w:rPr>
      <w:b/>
      <w:bCs/>
    </w:rPr>
  </w:style>
  <w:style w:type="character" w:customStyle="1" w:styleId="af9">
    <w:name w:val="Тема примітки Знак"/>
    <w:basedOn w:val="af7"/>
    <w:link w:val="af8"/>
    <w:uiPriority w:val="99"/>
    <w:semiHidden/>
    <w:rsid w:val="00DC51C8"/>
    <w:rPr>
      <w:rFonts w:ascii="Times New Roman" w:eastAsia="Calibri" w:hAnsi="Times New Roman" w:cs="Times New Roman"/>
      <w:b/>
      <w:bCs/>
      <w:sz w:val="20"/>
      <w:szCs w:val="20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F91782-ADC0-4D1B-9008-B9501CC1593B}">
  <we:reference id="wa200005502" version="1.0.0.13" store="en-US" storeType="OMEX"/>
  <we:alternateReferences>
    <we:reference id="WA200005502" version="1.0.0.1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62</TotalTime>
  <Pages>4</Pages>
  <Words>2340</Words>
  <Characters>1334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1</cp:revision>
  <dcterms:created xsi:type="dcterms:W3CDTF">2026-05-16T10:38:00Z</dcterms:created>
  <dcterms:modified xsi:type="dcterms:W3CDTF">2026-05-16T12:00:00Z</dcterms:modified>
</cp:coreProperties>
</file>