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A4397" w14:textId="768C0F20" w:rsidR="00CF0AC5" w:rsidRPr="00BF2577" w:rsidRDefault="009C7450" w:rsidP="009C7450">
      <w:pPr>
        <w:pStyle w:val="ae"/>
      </w:pPr>
      <w:r w:rsidRPr="00BF2577">
        <w:t xml:space="preserve">Звіт про </w:t>
      </w:r>
      <w:r w:rsidR="00222942" w:rsidRPr="00BF2577">
        <w:t xml:space="preserve">ВИКОНАННЯ ІНДИВІДУАЛЬНОГО ЗАВДАННЯ </w:t>
      </w:r>
      <w:r w:rsidRPr="00BF2577">
        <w:t>№</w:t>
      </w:r>
      <w:r w:rsidR="00222942" w:rsidRPr="00BF2577">
        <w:t>2</w:t>
      </w:r>
    </w:p>
    <w:p w14:paraId="5F4FF343" w14:textId="0644CD00" w:rsidR="009C7450" w:rsidRPr="00BF2577" w:rsidRDefault="009C7450" w:rsidP="009C7450">
      <w:pPr>
        <w:pStyle w:val="aa"/>
      </w:pPr>
      <w:r w:rsidRPr="00BF2577">
        <w:t>Тема.</w:t>
      </w:r>
      <w:r w:rsidR="00684551" w:rsidRPr="00BF2577">
        <w:t xml:space="preserve"> Використання функцій стандартного модуля math.</w:t>
      </w:r>
    </w:p>
    <w:p w14:paraId="1934317A" w14:textId="35FA8027" w:rsidR="009C7450" w:rsidRPr="00BF2577" w:rsidRDefault="009C7450" w:rsidP="00684551">
      <w:pPr>
        <w:pStyle w:val="aa"/>
      </w:pPr>
      <w:r w:rsidRPr="00BF2577">
        <w:t>Мета</w:t>
      </w:r>
      <w:r w:rsidR="00496FF0" w:rsidRPr="00BF2577">
        <w:t>.</w:t>
      </w:r>
      <w:r w:rsidR="00684551" w:rsidRPr="00BF2577">
        <w:t xml:space="preserve"> Отримати практичні навички по роботі із функціями стандартного модуля math.</w:t>
      </w:r>
    </w:p>
    <w:p w14:paraId="025ACA86" w14:textId="77777777" w:rsidR="00496FF0" w:rsidRPr="00BF2577" w:rsidRDefault="00496FF0" w:rsidP="007475D7">
      <w:pPr>
        <w:spacing w:before="360"/>
        <w:ind w:firstLine="0"/>
        <w:jc w:val="center"/>
      </w:pPr>
      <w:r w:rsidRPr="00BF2577">
        <w:t>Порядок виконання роботи</w:t>
      </w:r>
    </w:p>
    <w:p w14:paraId="701828CE" w14:textId="1DFF826D" w:rsidR="008F6D4B" w:rsidRPr="00BF2577" w:rsidRDefault="00684551" w:rsidP="00ED492E">
      <w:pPr>
        <w:pStyle w:val="a"/>
      </w:pPr>
      <w:r w:rsidRPr="00BF2577">
        <w:t>Створив python-файл:</w:t>
      </w:r>
    </w:p>
    <w:p w14:paraId="4EA3DDE9" w14:textId="77777777" w:rsidR="00684551" w:rsidRPr="00BF2577" w:rsidRDefault="00684551" w:rsidP="00684551">
      <w:pPr>
        <w:pStyle w:val="a0"/>
      </w:pPr>
      <w:r w:rsidRPr="00BF2577">
        <w:t>присвоїв назву python-файлу ind_w_2_(surname_specialty_group).py;</w:t>
      </w:r>
    </w:p>
    <w:p w14:paraId="7677144F" w14:textId="1BDA9564" w:rsidR="00684551" w:rsidRPr="00BF2577" w:rsidRDefault="00684551" w:rsidP="00684551">
      <w:pPr>
        <w:pStyle w:val="a0"/>
      </w:pPr>
      <w:r w:rsidRPr="00BF2577">
        <w:t>здійснив тестовий запуск створеного python-файла.</w:t>
      </w:r>
    </w:p>
    <w:p w14:paraId="7ABA3629" w14:textId="53F1B425" w:rsidR="00684551" w:rsidRPr="00BF2577" w:rsidRDefault="00684551" w:rsidP="00684551">
      <w:pPr>
        <w:pStyle w:val="a"/>
      </w:pPr>
      <w:r w:rsidRPr="00BF2577">
        <w:t>Здійснив організацію введення вхідних даних:</w:t>
      </w:r>
    </w:p>
    <w:p w14:paraId="146CF1D3" w14:textId="7C148CD3" w:rsidR="00684551" w:rsidRPr="00BF2577" w:rsidRDefault="00684551" w:rsidP="00684551">
      <w:pPr>
        <w:pStyle w:val="a0"/>
      </w:pPr>
      <w:r w:rsidRPr="00BF2577">
        <w:t xml:space="preserve">присвоїв об’єктам g, h, u, v значення, спираючись на таблицю </w:t>
      </w:r>
      <w:r w:rsidR="00222942" w:rsidRPr="00BF2577">
        <w:t>2</w:t>
      </w:r>
      <w:r w:rsidRPr="00BF2577">
        <w:t>.1;</w:t>
      </w:r>
    </w:p>
    <w:p w14:paraId="0F6D6470" w14:textId="639DB9CF" w:rsidR="00684551" w:rsidRPr="00BF2577" w:rsidRDefault="00684551" w:rsidP="00684551">
      <w:pPr>
        <w:pStyle w:val="a"/>
      </w:pPr>
      <w:r w:rsidRPr="00BF2577">
        <w:t xml:space="preserve">У програмі створено набір допоміжних функцій для перевірки коректності введених даних та безпечного виконання математичних операцій (лістинг </w:t>
      </w:r>
      <w:r w:rsidR="00222942" w:rsidRPr="00BF2577">
        <w:t>2</w:t>
      </w:r>
      <w:r w:rsidRPr="00BF2577">
        <w:t>.1);</w:t>
      </w:r>
    </w:p>
    <w:p w14:paraId="7B5D4178" w14:textId="24E5E7CA" w:rsidR="00684551" w:rsidRPr="00BF2577" w:rsidRDefault="00684551" w:rsidP="00684551">
      <w:r w:rsidRPr="00BF2577">
        <w:t xml:space="preserve">Лістинг </w:t>
      </w:r>
      <w:r w:rsidR="00222942" w:rsidRPr="00BF2577">
        <w:t>2</w:t>
      </w:r>
      <w:r w:rsidRPr="00BF2577">
        <w:t>.1 – перевірка математичних виразів</w:t>
      </w:r>
      <w:r w:rsidR="00222942" w:rsidRPr="00BF2577">
        <w:t>, та введення змінних</w:t>
      </w:r>
    </w:p>
    <w:p w14:paraId="2A64C94A" w14:textId="77777777" w:rsidR="00684551" w:rsidRPr="00BF2577" w:rsidRDefault="00684551" w:rsidP="00684551">
      <w:pPr>
        <w:pStyle w:val="af3"/>
      </w:pPr>
      <w:r w:rsidRPr="00BF2577">
        <w:t>def input_check(text):</w:t>
      </w:r>
    </w:p>
    <w:p w14:paraId="778AEA54" w14:textId="77777777" w:rsidR="00684551" w:rsidRPr="00BF2577" w:rsidRDefault="00684551" w:rsidP="00684551">
      <w:pPr>
        <w:pStyle w:val="af3"/>
      </w:pPr>
      <w:r w:rsidRPr="00BF2577">
        <w:t xml:space="preserve">    while True:</w:t>
      </w:r>
    </w:p>
    <w:p w14:paraId="274C9F8A" w14:textId="77777777" w:rsidR="00684551" w:rsidRPr="00BF2577" w:rsidRDefault="00684551" w:rsidP="00684551">
      <w:pPr>
        <w:pStyle w:val="af3"/>
      </w:pPr>
      <w:r w:rsidRPr="00BF2577">
        <w:t xml:space="preserve">        try:</w:t>
      </w:r>
    </w:p>
    <w:p w14:paraId="419130E6" w14:textId="77777777" w:rsidR="00684551" w:rsidRPr="00BF2577" w:rsidRDefault="00684551" w:rsidP="00684551">
      <w:pPr>
        <w:pStyle w:val="af3"/>
      </w:pPr>
      <w:r w:rsidRPr="00BF2577">
        <w:t xml:space="preserve">            value = float(input(text))</w:t>
      </w:r>
    </w:p>
    <w:p w14:paraId="7A0DB122" w14:textId="77777777" w:rsidR="00684551" w:rsidRPr="00BF2577" w:rsidRDefault="00684551" w:rsidP="00684551">
      <w:pPr>
        <w:pStyle w:val="af3"/>
      </w:pPr>
      <w:r w:rsidRPr="00BF2577">
        <w:t xml:space="preserve">            return value</w:t>
      </w:r>
    </w:p>
    <w:p w14:paraId="7A514D6C" w14:textId="77777777" w:rsidR="00684551" w:rsidRPr="00BF2577" w:rsidRDefault="00684551" w:rsidP="00684551">
      <w:pPr>
        <w:pStyle w:val="af3"/>
      </w:pPr>
      <w:r w:rsidRPr="00BF2577">
        <w:t xml:space="preserve">        except ValueError:</w:t>
      </w:r>
    </w:p>
    <w:p w14:paraId="4E1ACE84" w14:textId="33B72D1D" w:rsidR="00684551" w:rsidRPr="00BF2577" w:rsidRDefault="00684551" w:rsidP="00684551">
      <w:pPr>
        <w:pStyle w:val="af3"/>
      </w:pPr>
      <w:r w:rsidRPr="00BF2577">
        <w:t xml:space="preserve">            print("Помилка: введіть число!\n")</w:t>
      </w:r>
    </w:p>
    <w:p w14:paraId="75718FD7" w14:textId="77777777" w:rsidR="00684551" w:rsidRPr="00BF2577" w:rsidRDefault="00684551" w:rsidP="00684551">
      <w:pPr>
        <w:pStyle w:val="af3"/>
      </w:pPr>
    </w:p>
    <w:p w14:paraId="20A82EE8" w14:textId="77777777" w:rsidR="00684551" w:rsidRPr="00BF2577" w:rsidRDefault="00684551" w:rsidP="00684551">
      <w:pPr>
        <w:pStyle w:val="af3"/>
      </w:pPr>
      <w:r w:rsidRPr="00BF2577">
        <w:t>def division_check(numerator, denominator, message):</w:t>
      </w:r>
    </w:p>
    <w:p w14:paraId="6F1C413C" w14:textId="77777777" w:rsidR="00684551" w:rsidRPr="00BF2577" w:rsidRDefault="00684551" w:rsidP="00684551">
      <w:pPr>
        <w:pStyle w:val="af3"/>
      </w:pPr>
      <w:r w:rsidRPr="00BF2577">
        <w:t xml:space="preserve">    if abs(denominator) &lt; 1e-10:</w:t>
      </w:r>
    </w:p>
    <w:p w14:paraId="29FF9B86" w14:textId="77777777" w:rsidR="00684551" w:rsidRPr="00BF2577" w:rsidRDefault="00684551" w:rsidP="00684551">
      <w:pPr>
        <w:pStyle w:val="af3"/>
      </w:pPr>
      <w:r w:rsidRPr="00BF2577">
        <w:t xml:space="preserve">        raise ZeroDivisionError(message)</w:t>
      </w:r>
    </w:p>
    <w:p w14:paraId="4DFE3FEA" w14:textId="77777777" w:rsidR="00684551" w:rsidRPr="00BF2577" w:rsidRDefault="00684551" w:rsidP="00684551">
      <w:pPr>
        <w:pStyle w:val="af3"/>
      </w:pPr>
      <w:r w:rsidRPr="00BF2577">
        <w:t xml:space="preserve">    return numerator / denominator</w:t>
      </w:r>
    </w:p>
    <w:p w14:paraId="2DE6E4DA" w14:textId="77777777" w:rsidR="00684551" w:rsidRPr="00BF2577" w:rsidRDefault="00684551" w:rsidP="00684551">
      <w:pPr>
        <w:pStyle w:val="af3"/>
      </w:pPr>
    </w:p>
    <w:p w14:paraId="0DE647CE" w14:textId="77777777" w:rsidR="00684551" w:rsidRPr="00BF2577" w:rsidRDefault="00684551" w:rsidP="00684551">
      <w:pPr>
        <w:pStyle w:val="af3"/>
      </w:pPr>
    </w:p>
    <w:p w14:paraId="565D5DAF" w14:textId="77777777" w:rsidR="00684551" w:rsidRPr="00BF2577" w:rsidRDefault="00684551" w:rsidP="00684551">
      <w:pPr>
        <w:pStyle w:val="af3"/>
      </w:pPr>
      <w:r w:rsidRPr="00BF2577">
        <w:t>def sqrt_check(radicand):</w:t>
      </w:r>
    </w:p>
    <w:p w14:paraId="56DFF716" w14:textId="77777777" w:rsidR="00684551" w:rsidRPr="00BF2577" w:rsidRDefault="00684551" w:rsidP="00684551">
      <w:pPr>
        <w:pStyle w:val="af3"/>
      </w:pPr>
      <w:r w:rsidRPr="00BF2577">
        <w:t xml:space="preserve">    if radicand &lt; 0:</w:t>
      </w:r>
    </w:p>
    <w:p w14:paraId="6916F223" w14:textId="10DA3714" w:rsidR="00684551" w:rsidRPr="00BF2577" w:rsidRDefault="00684551" w:rsidP="00684551">
      <w:pPr>
        <w:pStyle w:val="af3"/>
      </w:pPr>
      <w:r w:rsidRPr="00BF2577">
        <w:t xml:space="preserve">    raise ValueError(f"Помилка обчислення кореня: від'ємний аргумент ({radicand})")</w:t>
      </w:r>
    </w:p>
    <w:p w14:paraId="30541F2E" w14:textId="77777777" w:rsidR="00684551" w:rsidRPr="00BF2577" w:rsidRDefault="00684551" w:rsidP="00684551">
      <w:pPr>
        <w:pStyle w:val="af3"/>
      </w:pPr>
      <w:r w:rsidRPr="00BF2577">
        <w:t xml:space="preserve">    return sqrt(radicand)</w:t>
      </w:r>
    </w:p>
    <w:p w14:paraId="263CE1DB" w14:textId="77777777" w:rsidR="00684551" w:rsidRPr="00BF2577" w:rsidRDefault="00684551" w:rsidP="00684551">
      <w:pPr>
        <w:pStyle w:val="af3"/>
      </w:pPr>
    </w:p>
    <w:p w14:paraId="08B1669A" w14:textId="77777777" w:rsidR="00684551" w:rsidRPr="00BF2577" w:rsidRDefault="00684551" w:rsidP="00684551">
      <w:pPr>
        <w:pStyle w:val="af3"/>
      </w:pPr>
    </w:p>
    <w:p w14:paraId="18B9E5D5" w14:textId="77777777" w:rsidR="00684551" w:rsidRPr="00BF2577" w:rsidRDefault="00684551" w:rsidP="00684551">
      <w:pPr>
        <w:pStyle w:val="af3"/>
      </w:pPr>
      <w:r w:rsidRPr="00BF2577">
        <w:t>def power_check(base, exponent):</w:t>
      </w:r>
    </w:p>
    <w:p w14:paraId="2EB2E596" w14:textId="77777777" w:rsidR="00684551" w:rsidRPr="00BF2577" w:rsidRDefault="00684551" w:rsidP="00684551">
      <w:pPr>
        <w:pStyle w:val="af3"/>
      </w:pPr>
      <w:r w:rsidRPr="00BF2577">
        <w:t xml:space="preserve">    if base == 0 and exponent &lt; 0:</w:t>
      </w:r>
    </w:p>
    <w:p w14:paraId="201E70BA" w14:textId="77777777" w:rsidR="00684551" w:rsidRPr="00BF2577" w:rsidRDefault="00684551" w:rsidP="00684551">
      <w:pPr>
        <w:pStyle w:val="af3"/>
      </w:pPr>
      <w:r w:rsidRPr="00BF2577">
        <w:t xml:space="preserve">        raise ZeroDivisionError(</w:t>
      </w:r>
    </w:p>
    <w:p w14:paraId="4AD7631D" w14:textId="77777777" w:rsidR="00684551" w:rsidRPr="00BF2577" w:rsidRDefault="00684551" w:rsidP="00684551">
      <w:pPr>
        <w:pStyle w:val="af3"/>
      </w:pPr>
      <w:r w:rsidRPr="00BF2577">
        <w:t xml:space="preserve">            "Помилка степеня: нуль не можна підносити до від'ємного степеня"</w:t>
      </w:r>
    </w:p>
    <w:p w14:paraId="44023DAE" w14:textId="77777777" w:rsidR="00684551" w:rsidRPr="00BF2577" w:rsidRDefault="00684551" w:rsidP="00684551">
      <w:pPr>
        <w:pStyle w:val="af3"/>
      </w:pPr>
      <w:r w:rsidRPr="00BF2577">
        <w:t xml:space="preserve">        )</w:t>
      </w:r>
    </w:p>
    <w:p w14:paraId="25051680" w14:textId="77777777" w:rsidR="00684551" w:rsidRPr="00BF2577" w:rsidRDefault="00684551" w:rsidP="00684551">
      <w:pPr>
        <w:pStyle w:val="af3"/>
      </w:pPr>
      <w:r w:rsidRPr="00BF2577">
        <w:t xml:space="preserve">    if base &lt; 0 and not float(exponent).is_integer():</w:t>
      </w:r>
    </w:p>
    <w:p w14:paraId="4F3D019E" w14:textId="77777777" w:rsidR="00684551" w:rsidRPr="00BF2577" w:rsidRDefault="00684551" w:rsidP="00684551">
      <w:pPr>
        <w:pStyle w:val="af3"/>
      </w:pPr>
      <w:r w:rsidRPr="00BF2577">
        <w:t xml:space="preserve">        raise ValueError("Помилка степеня: від'ємне число у дробовому степені")</w:t>
      </w:r>
    </w:p>
    <w:p w14:paraId="7273F16C" w14:textId="77777777" w:rsidR="00684551" w:rsidRPr="00BF2577" w:rsidRDefault="00684551" w:rsidP="00684551">
      <w:pPr>
        <w:pStyle w:val="af3"/>
      </w:pPr>
      <w:r w:rsidRPr="00BF2577">
        <w:t xml:space="preserve">    return base**exponent</w:t>
      </w:r>
    </w:p>
    <w:p w14:paraId="5B843C38" w14:textId="77777777" w:rsidR="00684551" w:rsidRPr="00BF2577" w:rsidRDefault="00684551" w:rsidP="00684551">
      <w:pPr>
        <w:pStyle w:val="af3"/>
      </w:pPr>
      <w:r w:rsidRPr="00BF2577">
        <w:lastRenderedPageBreak/>
        <w:t>def tan_check(angle):</w:t>
      </w:r>
    </w:p>
    <w:p w14:paraId="7B071438" w14:textId="77777777" w:rsidR="00684551" w:rsidRPr="00BF2577" w:rsidRDefault="00684551" w:rsidP="00684551">
      <w:pPr>
        <w:pStyle w:val="af3"/>
      </w:pPr>
      <w:r w:rsidRPr="00BF2577">
        <w:t xml:space="preserve">    if abs(cos(angle)) &lt; 1e-10:</w:t>
      </w:r>
    </w:p>
    <w:p w14:paraId="599FAD6A" w14:textId="77777777" w:rsidR="00684551" w:rsidRPr="00BF2577" w:rsidRDefault="00684551" w:rsidP="00684551">
      <w:pPr>
        <w:pStyle w:val="af3"/>
      </w:pPr>
      <w:r w:rsidRPr="00BF2577">
        <w:t xml:space="preserve">        raise ValueError("Помилка: тангенс не визначений (косинус кута близький до нуля)")</w:t>
      </w:r>
    </w:p>
    <w:p w14:paraId="5DCCAC20" w14:textId="77777777" w:rsidR="00684551" w:rsidRPr="00BF2577" w:rsidRDefault="00684551" w:rsidP="00684551">
      <w:pPr>
        <w:pStyle w:val="af3"/>
      </w:pPr>
      <w:r w:rsidRPr="00BF2577">
        <w:t xml:space="preserve">    return tan(angle)</w:t>
      </w:r>
    </w:p>
    <w:p w14:paraId="0FF421B1" w14:textId="77777777" w:rsidR="00684551" w:rsidRPr="00BF2577" w:rsidRDefault="00684551" w:rsidP="00684551">
      <w:pPr>
        <w:pStyle w:val="af3"/>
      </w:pPr>
    </w:p>
    <w:p w14:paraId="23BD4384" w14:textId="77777777" w:rsidR="00684551" w:rsidRPr="00BF2577" w:rsidRDefault="00684551" w:rsidP="00684551">
      <w:pPr>
        <w:pStyle w:val="af3"/>
      </w:pPr>
    </w:p>
    <w:p w14:paraId="2ED3EBFB" w14:textId="77777777" w:rsidR="00684551" w:rsidRPr="00BF2577" w:rsidRDefault="00684551" w:rsidP="00684551">
      <w:pPr>
        <w:pStyle w:val="af3"/>
      </w:pPr>
      <w:r w:rsidRPr="00BF2577">
        <w:t>g = input_check("Вкажіть значення:\ng = ")</w:t>
      </w:r>
    </w:p>
    <w:p w14:paraId="1310CB89" w14:textId="77777777" w:rsidR="00684551" w:rsidRPr="00BF2577" w:rsidRDefault="00684551" w:rsidP="00684551">
      <w:pPr>
        <w:pStyle w:val="af3"/>
      </w:pPr>
      <w:r w:rsidRPr="00BF2577">
        <w:t>h = input_check("Вкажіть значення:\nh = ")</w:t>
      </w:r>
    </w:p>
    <w:p w14:paraId="065D07F6" w14:textId="77777777" w:rsidR="00684551" w:rsidRPr="00BF2577" w:rsidRDefault="00684551" w:rsidP="00684551">
      <w:pPr>
        <w:pStyle w:val="af3"/>
      </w:pPr>
      <w:r w:rsidRPr="00BF2577">
        <w:t>u = input_check("Вкажіть значення:\nu = ")</w:t>
      </w:r>
    </w:p>
    <w:p w14:paraId="5E7C872D" w14:textId="3A071CE5" w:rsidR="00684551" w:rsidRPr="00BF2577" w:rsidRDefault="00684551" w:rsidP="00684551">
      <w:pPr>
        <w:pStyle w:val="af3"/>
      </w:pPr>
      <w:r w:rsidRPr="00BF2577">
        <w:t>v = input_check("Вкажіть значення:\nv = ")</w:t>
      </w:r>
    </w:p>
    <w:p w14:paraId="6536D18C" w14:textId="5D994F2D" w:rsidR="00222942" w:rsidRPr="00BF2577" w:rsidRDefault="00222942" w:rsidP="00222942">
      <w:r w:rsidRPr="00BF2577">
        <w:t>Таблиця 2.1 – Індивідуальні вхідні дані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70"/>
        <w:gridCol w:w="1971"/>
        <w:gridCol w:w="1971"/>
        <w:gridCol w:w="1971"/>
        <w:gridCol w:w="1971"/>
      </w:tblGrid>
      <w:tr w:rsidR="00222942" w:rsidRPr="00BF2577" w14:paraId="0F29512A" w14:textId="77777777" w:rsidTr="00222942">
        <w:tc>
          <w:tcPr>
            <w:tcW w:w="1970" w:type="dxa"/>
            <w:vAlign w:val="center"/>
          </w:tcPr>
          <w:p w14:paraId="13AA1DCA" w14:textId="3F3A5CBD" w:rsidR="00222942" w:rsidRPr="00BF2577" w:rsidRDefault="00222942" w:rsidP="00222942">
            <w:pPr>
              <w:ind w:firstLine="0"/>
              <w:jc w:val="center"/>
            </w:pPr>
            <w:r w:rsidRPr="00BF2577">
              <w:t>Варіант</w:t>
            </w:r>
          </w:p>
        </w:tc>
        <w:tc>
          <w:tcPr>
            <w:tcW w:w="1971" w:type="dxa"/>
            <w:vAlign w:val="center"/>
          </w:tcPr>
          <w:p w14:paraId="0045860F" w14:textId="3B23B8A4" w:rsidR="00222942" w:rsidRPr="00BF2577" w:rsidRDefault="00222942" w:rsidP="00222942">
            <w:pPr>
              <w:ind w:firstLine="0"/>
              <w:jc w:val="center"/>
            </w:pPr>
            <w:r w:rsidRPr="00BF2577">
              <w:t>g</w:t>
            </w:r>
          </w:p>
        </w:tc>
        <w:tc>
          <w:tcPr>
            <w:tcW w:w="1971" w:type="dxa"/>
            <w:vAlign w:val="center"/>
          </w:tcPr>
          <w:p w14:paraId="06349F5B" w14:textId="2BB3326A" w:rsidR="00222942" w:rsidRPr="00BF2577" w:rsidRDefault="00222942" w:rsidP="00222942">
            <w:pPr>
              <w:ind w:firstLine="0"/>
              <w:jc w:val="center"/>
            </w:pPr>
            <w:r w:rsidRPr="00BF2577">
              <w:t>h</w:t>
            </w:r>
          </w:p>
        </w:tc>
        <w:tc>
          <w:tcPr>
            <w:tcW w:w="1971" w:type="dxa"/>
            <w:vAlign w:val="center"/>
          </w:tcPr>
          <w:p w14:paraId="2BD2187D" w14:textId="3A332CD7" w:rsidR="00222942" w:rsidRPr="00BF2577" w:rsidRDefault="00222942" w:rsidP="00222942">
            <w:pPr>
              <w:ind w:firstLine="0"/>
              <w:jc w:val="center"/>
            </w:pPr>
            <w:r w:rsidRPr="00BF2577">
              <w:t>u</w:t>
            </w:r>
          </w:p>
        </w:tc>
        <w:tc>
          <w:tcPr>
            <w:tcW w:w="1971" w:type="dxa"/>
            <w:vAlign w:val="center"/>
          </w:tcPr>
          <w:p w14:paraId="36023EA0" w14:textId="1C2104F1" w:rsidR="00222942" w:rsidRPr="00BF2577" w:rsidRDefault="00222942" w:rsidP="00222942">
            <w:pPr>
              <w:ind w:firstLine="0"/>
              <w:jc w:val="center"/>
            </w:pPr>
            <w:r w:rsidRPr="00BF2577">
              <w:t>v</w:t>
            </w:r>
          </w:p>
        </w:tc>
      </w:tr>
      <w:tr w:rsidR="00222942" w:rsidRPr="00BF2577" w14:paraId="2F0F2DC4" w14:textId="77777777" w:rsidTr="00222942">
        <w:tc>
          <w:tcPr>
            <w:tcW w:w="1970" w:type="dxa"/>
            <w:vAlign w:val="center"/>
          </w:tcPr>
          <w:p w14:paraId="3F1B6990" w14:textId="73C2DF06" w:rsidR="00222942" w:rsidRPr="00BF2577" w:rsidRDefault="00222942" w:rsidP="00222942">
            <w:pPr>
              <w:ind w:firstLine="0"/>
              <w:jc w:val="center"/>
            </w:pPr>
            <w:r w:rsidRPr="00BF2577">
              <w:t>18</w:t>
            </w:r>
          </w:p>
        </w:tc>
        <w:tc>
          <w:tcPr>
            <w:tcW w:w="1971" w:type="dxa"/>
            <w:vAlign w:val="center"/>
          </w:tcPr>
          <w:p w14:paraId="19AD80B9" w14:textId="43E33D22" w:rsidR="00222942" w:rsidRPr="00BF2577" w:rsidRDefault="00222942" w:rsidP="00222942">
            <w:pPr>
              <w:ind w:firstLine="0"/>
              <w:jc w:val="center"/>
            </w:pPr>
            <w:r w:rsidRPr="00BF2577">
              <w:t>-7</w:t>
            </w:r>
          </w:p>
        </w:tc>
        <w:tc>
          <w:tcPr>
            <w:tcW w:w="1971" w:type="dxa"/>
            <w:vAlign w:val="center"/>
          </w:tcPr>
          <w:p w14:paraId="302FF0A8" w14:textId="2CE25087" w:rsidR="00222942" w:rsidRPr="00BF2577" w:rsidRDefault="00222942" w:rsidP="00222942">
            <w:pPr>
              <w:ind w:firstLine="0"/>
              <w:jc w:val="center"/>
            </w:pPr>
            <w:r w:rsidRPr="00BF2577">
              <w:t>-1</w:t>
            </w:r>
          </w:p>
        </w:tc>
        <w:tc>
          <w:tcPr>
            <w:tcW w:w="1971" w:type="dxa"/>
            <w:vAlign w:val="center"/>
          </w:tcPr>
          <w:p w14:paraId="3A302064" w14:textId="485BBE12" w:rsidR="00222942" w:rsidRPr="00BF2577" w:rsidRDefault="00222942" w:rsidP="00222942">
            <w:pPr>
              <w:ind w:firstLine="0"/>
              <w:jc w:val="center"/>
            </w:pPr>
            <w:r w:rsidRPr="00BF2577">
              <w:t>3</w:t>
            </w:r>
          </w:p>
        </w:tc>
        <w:tc>
          <w:tcPr>
            <w:tcW w:w="1971" w:type="dxa"/>
            <w:vAlign w:val="center"/>
          </w:tcPr>
          <w:p w14:paraId="6357817B" w14:textId="02978C3D" w:rsidR="00222942" w:rsidRPr="00BF2577" w:rsidRDefault="00222942" w:rsidP="00222942">
            <w:pPr>
              <w:ind w:firstLine="0"/>
              <w:jc w:val="center"/>
            </w:pPr>
            <w:r w:rsidRPr="00BF2577">
              <w:t>4</w:t>
            </w:r>
          </w:p>
        </w:tc>
      </w:tr>
    </w:tbl>
    <w:p w14:paraId="1E8DB35E" w14:textId="2A6F2345" w:rsidR="00222942" w:rsidRPr="00BF2577" w:rsidRDefault="00222942" w:rsidP="00222942">
      <w:pPr>
        <w:pStyle w:val="a"/>
      </w:pPr>
      <w:r w:rsidRPr="00BF2577">
        <w:t>Організував виконання розрахунку за формулою (2.1):</w:t>
      </w:r>
    </w:p>
    <w:p w14:paraId="30F0225A" w14:textId="18C9CFB4" w:rsidR="00222942" w:rsidRPr="00BF2577" w:rsidRDefault="00222942" w:rsidP="00222942">
      <m:oMathPara>
        <m:oMath>
          <m:r>
            <w:rPr>
              <w:rFonts w:ascii="Cambria Math" w:hAnsi="Cambria Math"/>
            </w:rPr>
            <m:t>Result_1=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g+h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2g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h+</m:t>
                  </m:r>
                  <m:r>
                    <w:rPr>
                      <w:rFonts w:ascii="Cambria Math" w:hAnsi="Cambria Math"/>
                    </w:rPr>
                    <m:t>5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sup>
          </m:sSup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g+h</m:t>
                      </m:r>
                    </m:e>
                  </m:d>
                  <m:r>
                    <w:rPr>
                      <w:rFonts w:ascii="Cambria Math" w:hAnsi="Cambria Math"/>
                    </w:rPr>
                    <m:t>+gh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h+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g-h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(2.1);</m:t>
          </m:r>
        </m:oMath>
      </m:oMathPara>
    </w:p>
    <w:p w14:paraId="596CC7AF" w14:textId="15F0ECAD" w:rsidR="00F17822" w:rsidRPr="00BF2577" w:rsidRDefault="00F17822" w:rsidP="00F17822">
      <w:pPr>
        <w:pStyle w:val="a0"/>
      </w:pPr>
      <w:r w:rsidRPr="00BF2577">
        <w:t xml:space="preserve">реалізував </w:t>
      </w:r>
      <w:r w:rsidR="00BF2577" w:rsidRPr="00BF2577">
        <w:t>розрахун</w:t>
      </w:r>
      <w:r w:rsidR="00BF2577" w:rsidRPr="00BF2577">
        <w:t xml:space="preserve">ок </w:t>
      </w:r>
      <w:r w:rsidRPr="00BF2577">
        <w:t>результату</w:t>
      </w:r>
      <w:r w:rsidR="00BF2577" w:rsidRPr="00BF2577">
        <w:t xml:space="preserve"> </w:t>
      </w:r>
      <w:r w:rsidRPr="00BF2577">
        <w:t>(лістинг 2.2);</w:t>
      </w:r>
    </w:p>
    <w:p w14:paraId="67112C77" w14:textId="121598F4" w:rsidR="00F17822" w:rsidRPr="00BF2577" w:rsidRDefault="00F17822" w:rsidP="00F17822">
      <w:r w:rsidRPr="00BF2577">
        <w:t>Лістинг 2.2 – Реалізація розрахунку результату Result_1</w:t>
      </w:r>
    </w:p>
    <w:p w14:paraId="198FC51A" w14:textId="77777777" w:rsidR="005C7F6F" w:rsidRPr="00BF2577" w:rsidRDefault="005C7F6F" w:rsidP="005C7F6F">
      <w:pPr>
        <w:pStyle w:val="af3"/>
      </w:pPr>
      <w:r w:rsidRPr="00BF2577">
        <w:t>def calculate_result_1(g, h):</w:t>
      </w:r>
    </w:p>
    <w:p w14:paraId="3B893FA7" w14:textId="77777777" w:rsidR="005C7F6F" w:rsidRPr="00BF2577" w:rsidRDefault="005C7F6F" w:rsidP="005C7F6F">
      <w:pPr>
        <w:pStyle w:val="af3"/>
      </w:pPr>
      <w:r w:rsidRPr="00BF2577">
        <w:t xml:space="preserve">    base = h / sqrt(7) + division_check(sqrt(5), g + h, "Ділення на нуль: сума g + h дорівнює нулю")</w:t>
      </w:r>
    </w:p>
    <w:p w14:paraId="1B5BAEE7" w14:textId="77777777" w:rsidR="005C7F6F" w:rsidRPr="00BF2577" w:rsidRDefault="005C7F6F" w:rsidP="005C7F6F">
      <w:pPr>
        <w:pStyle w:val="af3"/>
      </w:pPr>
    </w:p>
    <w:p w14:paraId="2751A777" w14:textId="77777777" w:rsidR="005C7F6F" w:rsidRPr="00BF2577" w:rsidRDefault="005C7F6F" w:rsidP="005C7F6F">
      <w:pPr>
        <w:pStyle w:val="af3"/>
      </w:pPr>
      <w:r w:rsidRPr="00BF2577">
        <w:t xml:space="preserve">    exponent = division_check(2 * g, 3 * h + 5, "Ділення на нуль: знаменник (3*h + 5) дорівнює нулю")</w:t>
      </w:r>
    </w:p>
    <w:p w14:paraId="02924804" w14:textId="77777777" w:rsidR="005C7F6F" w:rsidRPr="00BF2577" w:rsidRDefault="005C7F6F" w:rsidP="005C7F6F">
      <w:pPr>
        <w:pStyle w:val="af3"/>
      </w:pPr>
    </w:p>
    <w:p w14:paraId="40E17561" w14:textId="77777777" w:rsidR="005C7F6F" w:rsidRPr="00BF2577" w:rsidRDefault="005C7F6F" w:rsidP="005C7F6F">
      <w:pPr>
        <w:pStyle w:val="af3"/>
      </w:pPr>
      <w:r w:rsidRPr="00BF2577">
        <w:t xml:space="preserve">    minuend = power_check(base, exponent)</w:t>
      </w:r>
    </w:p>
    <w:p w14:paraId="2460DF5C" w14:textId="77777777" w:rsidR="005C7F6F" w:rsidRPr="00BF2577" w:rsidRDefault="005C7F6F" w:rsidP="005C7F6F">
      <w:pPr>
        <w:pStyle w:val="af3"/>
      </w:pPr>
    </w:p>
    <w:p w14:paraId="3365A417" w14:textId="77777777" w:rsidR="005C7F6F" w:rsidRPr="00BF2577" w:rsidRDefault="005C7F6F" w:rsidP="005C7F6F">
      <w:pPr>
        <w:pStyle w:val="af3"/>
      </w:pPr>
      <w:r w:rsidRPr="00BF2577">
        <w:t xml:space="preserve">    denominator = g**2 - 4 * h + (g - h) ** 2</w:t>
      </w:r>
    </w:p>
    <w:p w14:paraId="5D54CDC3" w14:textId="77777777" w:rsidR="005C7F6F" w:rsidRPr="00BF2577" w:rsidRDefault="005C7F6F" w:rsidP="005C7F6F">
      <w:pPr>
        <w:pStyle w:val="af3"/>
      </w:pPr>
    </w:p>
    <w:p w14:paraId="19668FA7" w14:textId="77777777" w:rsidR="005C7F6F" w:rsidRPr="00BF2577" w:rsidRDefault="005C7F6F" w:rsidP="005C7F6F">
      <w:pPr>
        <w:pStyle w:val="af3"/>
      </w:pPr>
      <w:r w:rsidRPr="00BF2577">
        <w:t xml:space="preserve">    numerator = sqrt_check(sqrt(3) + abs(g + h) + g * h)</w:t>
      </w:r>
    </w:p>
    <w:p w14:paraId="0EA1BD08" w14:textId="77777777" w:rsidR="005C7F6F" w:rsidRPr="00BF2577" w:rsidRDefault="005C7F6F" w:rsidP="005C7F6F">
      <w:pPr>
        <w:pStyle w:val="af3"/>
      </w:pPr>
    </w:p>
    <w:p w14:paraId="6DDD9AB2" w14:textId="77777777" w:rsidR="005C7F6F" w:rsidRPr="00BF2577" w:rsidRDefault="005C7F6F" w:rsidP="005C7F6F">
      <w:pPr>
        <w:pStyle w:val="af3"/>
      </w:pPr>
      <w:r w:rsidRPr="00BF2577">
        <w:t xml:space="preserve">    subtrahend = division_check(</w:t>
      </w:r>
    </w:p>
    <w:p w14:paraId="698480BE" w14:textId="77777777" w:rsidR="005C7F6F" w:rsidRPr="00BF2577" w:rsidRDefault="005C7F6F" w:rsidP="005C7F6F">
      <w:pPr>
        <w:pStyle w:val="af3"/>
      </w:pPr>
      <w:r w:rsidRPr="00BF2577">
        <w:t xml:space="preserve">        numerator, denominator, "Ділення на нуль: знаменник другого дробу в Result_1 дорівнює нулю"</w:t>
      </w:r>
    </w:p>
    <w:p w14:paraId="1B4BF063" w14:textId="77777777" w:rsidR="005C7F6F" w:rsidRPr="00BF2577" w:rsidRDefault="005C7F6F" w:rsidP="005C7F6F">
      <w:pPr>
        <w:pStyle w:val="af3"/>
      </w:pPr>
      <w:r w:rsidRPr="00BF2577">
        <w:t xml:space="preserve">    )</w:t>
      </w:r>
    </w:p>
    <w:p w14:paraId="4B51C701" w14:textId="77777777" w:rsidR="005C7F6F" w:rsidRPr="00BF2577" w:rsidRDefault="005C7F6F" w:rsidP="005C7F6F">
      <w:pPr>
        <w:pStyle w:val="af3"/>
      </w:pPr>
    </w:p>
    <w:p w14:paraId="2B5E9074" w14:textId="084EECB0" w:rsidR="00F17822" w:rsidRPr="00BF2577" w:rsidRDefault="005C7F6F" w:rsidP="005C7F6F">
      <w:pPr>
        <w:pStyle w:val="af3"/>
      </w:pPr>
      <w:r w:rsidRPr="00BF2577">
        <w:t xml:space="preserve">    return minuend – subtrahend</w:t>
      </w:r>
    </w:p>
    <w:p w14:paraId="2684BA19" w14:textId="3CDEE932" w:rsidR="005C7F6F" w:rsidRPr="00BF2577" w:rsidRDefault="005C7F6F" w:rsidP="005C7F6F">
      <w:pPr>
        <w:pStyle w:val="a0"/>
      </w:pPr>
      <w:r w:rsidRPr="00BF2577">
        <w:t>виконав попереднє тестування програми (рисунок 2.1).</w:t>
      </w:r>
    </w:p>
    <w:p w14:paraId="2A5A033C" w14:textId="68F867F9" w:rsidR="005C7F6F" w:rsidRPr="00BF2577" w:rsidRDefault="003B6405" w:rsidP="005C7F6F">
      <w:pPr>
        <w:pStyle w:val="ab"/>
      </w:pPr>
      <w:r w:rsidRPr="003B6405">
        <w:lastRenderedPageBreak/>
        <w:drawing>
          <wp:inline distT="0" distB="0" distL="0" distR="0" wp14:anchorId="1CB9B4EB" wp14:editId="5D0946F5">
            <wp:extent cx="6120130" cy="2209800"/>
            <wp:effectExtent l="0" t="0" r="0" b="0"/>
            <wp:docPr id="877282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82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577" w:rsidRPr="00BF2577">
        <w:br/>
      </w:r>
      <w:r w:rsidR="00BF2577" w:rsidRPr="00BF2577">
        <w:t>Рисунок 2.1 – Виведення результату Result_1</w:t>
      </w:r>
    </w:p>
    <w:p w14:paraId="5A1F540F" w14:textId="6AAB7FFC" w:rsidR="00BF2577" w:rsidRPr="00BF2577" w:rsidRDefault="00BF2577" w:rsidP="00BF2577">
      <w:pPr>
        <w:pStyle w:val="a"/>
      </w:pPr>
      <w:r w:rsidRPr="00BF2577">
        <w:t>Організував виконання розрахунку за формулою (2.2)</w:t>
      </w:r>
      <w:r w:rsidRPr="00BF2577">
        <w:t>:</w:t>
      </w:r>
    </w:p>
    <w:p w14:paraId="241B83BE" w14:textId="1EBE1129" w:rsidR="00BF2577" w:rsidRPr="003B6405" w:rsidRDefault="00BF2577" w:rsidP="00BF2577">
      <w:pPr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Result_2=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9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+u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+\tg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r>
                    <w:rPr>
                      <w:rFonts w:ascii="Cambria Math" w:hAnsi="Cambria Math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rad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(2.2)</m:t>
          </m:r>
          <m:r>
            <w:rPr>
              <w:rFonts w:ascii="Cambria Math" w:hAnsi="Cambria Math"/>
            </w:rPr>
            <m:t>;</m:t>
          </m:r>
        </m:oMath>
      </m:oMathPara>
    </w:p>
    <w:p w14:paraId="2B8A859E" w14:textId="4E8A4F00" w:rsidR="00BF2577" w:rsidRPr="00BF2577" w:rsidRDefault="00BF2577" w:rsidP="00BF2577">
      <w:pPr>
        <w:pStyle w:val="a0"/>
      </w:pPr>
      <w:r w:rsidRPr="00BF2577">
        <w:t>реалізував розрахунок результату (лістинг 2.</w:t>
      </w:r>
      <w:r>
        <w:t>3</w:t>
      </w:r>
      <w:r w:rsidRPr="00BF2577">
        <w:t>);</w:t>
      </w:r>
    </w:p>
    <w:p w14:paraId="66A15D34" w14:textId="4AE667DF" w:rsidR="00BF2577" w:rsidRPr="003B6405" w:rsidRDefault="00BF2577" w:rsidP="00BF2577">
      <w:pPr>
        <w:rPr>
          <w:lang w:val="en-US"/>
        </w:rPr>
      </w:pPr>
      <w:r w:rsidRPr="00BF2577">
        <w:t xml:space="preserve">Лістинг (2.3) </w:t>
      </w:r>
      <w:r w:rsidRPr="00BF2577">
        <w:t>Реалізація розрахунку результату Result_</w:t>
      </w:r>
      <w:r w:rsidR="003B6405">
        <w:rPr>
          <w:lang w:val="en-US"/>
        </w:rPr>
        <w:t>2</w:t>
      </w:r>
    </w:p>
    <w:p w14:paraId="58795714" w14:textId="77777777" w:rsidR="00BF2577" w:rsidRPr="00BF2577" w:rsidRDefault="00BF2577" w:rsidP="00BF2577">
      <w:pPr>
        <w:pStyle w:val="af3"/>
      </w:pPr>
      <w:r w:rsidRPr="00BF2577">
        <w:t>def calculate_result_2(u, v):</w:t>
      </w:r>
    </w:p>
    <w:p w14:paraId="420E7EAB" w14:textId="77777777" w:rsidR="00BF2577" w:rsidRPr="00BF2577" w:rsidRDefault="00BF2577" w:rsidP="00BF2577">
      <w:pPr>
        <w:pStyle w:val="af3"/>
      </w:pPr>
      <w:r w:rsidRPr="00BF2577">
        <w:t xml:space="preserve">    numerator = sin(9 * pi + u) + tan_check(5 * pi + sqrt_check(v))</w:t>
      </w:r>
    </w:p>
    <w:p w14:paraId="411E4F3F" w14:textId="77777777" w:rsidR="00BF2577" w:rsidRPr="00BF2577" w:rsidRDefault="00BF2577" w:rsidP="00BF2577">
      <w:pPr>
        <w:pStyle w:val="af3"/>
      </w:pPr>
    </w:p>
    <w:p w14:paraId="42D2F7A8" w14:textId="77777777" w:rsidR="00BF2577" w:rsidRPr="00BF2577" w:rsidRDefault="00BF2577" w:rsidP="00BF2577">
      <w:pPr>
        <w:pStyle w:val="af3"/>
      </w:pPr>
      <w:r w:rsidRPr="00BF2577">
        <w:t xml:space="preserve">    radicand = abs(sin(7 * pi + v**2) + cos(3 * pi + u**2))</w:t>
      </w:r>
    </w:p>
    <w:p w14:paraId="3273C4B8" w14:textId="77777777" w:rsidR="00BF2577" w:rsidRPr="00BF2577" w:rsidRDefault="00BF2577" w:rsidP="00BF2577">
      <w:pPr>
        <w:pStyle w:val="af3"/>
      </w:pPr>
    </w:p>
    <w:p w14:paraId="1E4E94C6" w14:textId="77777777" w:rsidR="00BF2577" w:rsidRPr="00BF2577" w:rsidRDefault="00BF2577" w:rsidP="00BF2577">
      <w:pPr>
        <w:pStyle w:val="af3"/>
      </w:pPr>
      <w:r w:rsidRPr="00BF2577">
        <w:t xml:space="preserve">    denominator = sqrt_check(radicand)</w:t>
      </w:r>
    </w:p>
    <w:p w14:paraId="47AE1FCF" w14:textId="77777777" w:rsidR="00BF2577" w:rsidRPr="00BF2577" w:rsidRDefault="00BF2577" w:rsidP="00BF2577">
      <w:pPr>
        <w:pStyle w:val="af3"/>
      </w:pPr>
    </w:p>
    <w:p w14:paraId="7E0724A8" w14:textId="77777777" w:rsidR="00BF2577" w:rsidRPr="00BF2577" w:rsidRDefault="00BF2577" w:rsidP="00BF2577">
      <w:pPr>
        <w:pStyle w:val="af3"/>
      </w:pPr>
      <w:r w:rsidRPr="00BF2577">
        <w:t xml:space="preserve">    return division_check(</w:t>
      </w:r>
    </w:p>
    <w:p w14:paraId="731646C7" w14:textId="77777777" w:rsidR="00BF2577" w:rsidRPr="00BF2577" w:rsidRDefault="00BF2577" w:rsidP="00BF2577">
      <w:pPr>
        <w:pStyle w:val="af3"/>
      </w:pPr>
      <w:r w:rsidRPr="00BF2577">
        <w:t xml:space="preserve">        numerator, denominator, "Ділення на нуль: знаменник другого виразу (Result_2) дорівнює нулю"</w:t>
      </w:r>
    </w:p>
    <w:p w14:paraId="4A8ECE55" w14:textId="38A622F9" w:rsidR="00BF2577" w:rsidRPr="00BF2577" w:rsidRDefault="00BF2577" w:rsidP="00BF2577">
      <w:pPr>
        <w:pStyle w:val="af3"/>
      </w:pPr>
      <w:r w:rsidRPr="00BF2577">
        <w:t xml:space="preserve">    )</w:t>
      </w:r>
    </w:p>
    <w:p w14:paraId="6F5FDA89" w14:textId="77777777" w:rsidR="00BF2577" w:rsidRPr="00BF2577" w:rsidRDefault="00BF2577" w:rsidP="00BF2577">
      <w:pPr>
        <w:pStyle w:val="af3"/>
      </w:pPr>
    </w:p>
    <w:p w14:paraId="287FD530" w14:textId="7DDD5DC1" w:rsidR="00BF2577" w:rsidRPr="00BF2577" w:rsidRDefault="00BF2577" w:rsidP="00BF2577">
      <w:pPr>
        <w:pStyle w:val="a0"/>
      </w:pPr>
      <w:r w:rsidRPr="00BF2577">
        <w:t>виконав попереднє тестування програми (рисунок 2.</w:t>
      </w:r>
      <w:r w:rsidRPr="00BF2577">
        <w:t>2</w:t>
      </w:r>
      <w:r w:rsidRPr="00BF2577">
        <w:t>).</w:t>
      </w:r>
    </w:p>
    <w:p w14:paraId="20BDD783" w14:textId="66AB1730" w:rsidR="005C7F6F" w:rsidRPr="00BF2577" w:rsidRDefault="003B6405" w:rsidP="00BF2577">
      <w:pPr>
        <w:pStyle w:val="ab"/>
      </w:pPr>
      <w:r w:rsidRPr="003B6405">
        <w:drawing>
          <wp:inline distT="0" distB="0" distL="0" distR="0" wp14:anchorId="4CA5867F" wp14:editId="709E2A81">
            <wp:extent cx="6120130" cy="1788795"/>
            <wp:effectExtent l="0" t="0" r="0" b="1905"/>
            <wp:docPr id="60538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82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577" w:rsidRPr="00BF2577">
        <w:br/>
      </w:r>
      <w:r w:rsidR="00BF2577" w:rsidRPr="00BF2577">
        <w:t>Рисунок 2.</w:t>
      </w:r>
      <w:r w:rsidR="00BF2577" w:rsidRPr="00BF2577">
        <w:t>2</w:t>
      </w:r>
      <w:r w:rsidR="00BF2577" w:rsidRPr="00BF2577">
        <w:t xml:space="preserve"> – Виведення результату Result_</w:t>
      </w:r>
      <w:r w:rsidR="00BF2577" w:rsidRPr="00BF2577">
        <w:t>2</w:t>
      </w:r>
    </w:p>
    <w:p w14:paraId="0F90D353" w14:textId="4F40429E" w:rsidR="00BF2577" w:rsidRPr="00BF2577" w:rsidRDefault="00BF2577" w:rsidP="00BF2577">
      <w:pPr>
        <w:pStyle w:val="a"/>
      </w:pPr>
      <w:r w:rsidRPr="00BF2577">
        <w:lastRenderedPageBreak/>
        <w:t>Організував виконання розрахунку за формулою (2.3):</w:t>
      </w:r>
    </w:p>
    <w:p w14:paraId="4B00396D" w14:textId="38FB60D1" w:rsidR="00BF2577" w:rsidRPr="003B6405" w:rsidRDefault="00BF2577" w:rsidP="00BF2577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Result_3=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2v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func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</w:rPr>
                    <m:t>-3v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rad>
          <m:r>
            <w:rPr>
              <w:rFonts w:ascii="Cambria Math" w:hAnsi="Cambria Math"/>
            </w:rPr>
            <m:t xml:space="preserve"> (2.3)</m:t>
          </m:r>
          <m:r>
            <w:rPr>
              <w:rFonts w:ascii="Cambria Math" w:hAnsi="Cambria Math"/>
            </w:rPr>
            <m:t>;</m:t>
          </m:r>
        </m:oMath>
      </m:oMathPara>
    </w:p>
    <w:p w14:paraId="42939B3C" w14:textId="701ED50B" w:rsidR="00BF2577" w:rsidRPr="00BF2577" w:rsidRDefault="00BF2577" w:rsidP="00BF2577">
      <w:pPr>
        <w:pStyle w:val="a0"/>
      </w:pPr>
      <w:r w:rsidRPr="00BF2577">
        <w:t>реалізував розрахунок результату (лістинг 2.</w:t>
      </w:r>
      <w:r>
        <w:t>4</w:t>
      </w:r>
      <w:r w:rsidRPr="00BF2577">
        <w:t>);</w:t>
      </w:r>
    </w:p>
    <w:p w14:paraId="6D9F0D12" w14:textId="1AEF10E8" w:rsidR="00BF2577" w:rsidRPr="003B6405" w:rsidRDefault="00BF2577" w:rsidP="00BF2577">
      <w:pPr>
        <w:rPr>
          <w:lang w:val="en-US"/>
        </w:rPr>
      </w:pPr>
      <w:r w:rsidRPr="00BF2577">
        <w:t>Лістинг (2.</w:t>
      </w:r>
      <w:r>
        <w:t>4</w:t>
      </w:r>
      <w:r w:rsidRPr="00BF2577">
        <w:t>) Реалізація розрахунку результату Result_</w:t>
      </w:r>
      <w:r w:rsidR="003B6405">
        <w:rPr>
          <w:lang w:val="en-US"/>
        </w:rPr>
        <w:t>3</w:t>
      </w:r>
    </w:p>
    <w:p w14:paraId="549102C3" w14:textId="77777777" w:rsidR="00BF2577" w:rsidRDefault="00BF2577" w:rsidP="00BF2577">
      <w:pPr>
        <w:pStyle w:val="af3"/>
      </w:pPr>
      <w:r>
        <w:t>def calculate_result_3(u, v):</w:t>
      </w:r>
    </w:p>
    <w:p w14:paraId="5A23E840" w14:textId="77777777" w:rsidR="00BF2577" w:rsidRDefault="00BF2577" w:rsidP="00BF2577">
      <w:pPr>
        <w:pStyle w:val="af3"/>
      </w:pPr>
      <w:r>
        <w:t xml:space="preserve">    cos_minuend = division_check(</w:t>
      </w:r>
    </w:p>
    <w:p w14:paraId="2E91D14B" w14:textId="77777777" w:rsidR="00BF2577" w:rsidRDefault="00BF2577" w:rsidP="00BF2577">
      <w:pPr>
        <w:pStyle w:val="af3"/>
      </w:pPr>
      <w:r>
        <w:t xml:space="preserve">        pi, u**2, "Ділення на нуль: u^2 дорівнює нулю в аргументі косинуса"</w:t>
      </w:r>
    </w:p>
    <w:p w14:paraId="2B16EF42" w14:textId="77777777" w:rsidR="00BF2577" w:rsidRDefault="00BF2577" w:rsidP="00BF2577">
      <w:pPr>
        <w:pStyle w:val="af3"/>
      </w:pPr>
      <w:r>
        <w:t xml:space="preserve">    )</w:t>
      </w:r>
    </w:p>
    <w:p w14:paraId="29E5759E" w14:textId="77777777" w:rsidR="00BF2577" w:rsidRDefault="00BF2577" w:rsidP="00BF2577">
      <w:pPr>
        <w:pStyle w:val="af3"/>
      </w:pPr>
    </w:p>
    <w:p w14:paraId="62DE028B" w14:textId="77777777" w:rsidR="00BF2577" w:rsidRDefault="00BF2577" w:rsidP="00BF2577">
      <w:pPr>
        <w:pStyle w:val="af3"/>
      </w:pPr>
      <w:r>
        <w:t xml:space="preserve">    cos_subtrahend = division_check(</w:t>
      </w:r>
    </w:p>
    <w:p w14:paraId="7A1467A8" w14:textId="77777777" w:rsidR="00BF2577" w:rsidRDefault="00BF2577" w:rsidP="00BF2577">
      <w:pPr>
        <w:pStyle w:val="af3"/>
      </w:pPr>
      <w:r>
        <w:t xml:space="preserve">        sqrt(3), 2 * v, "Ділення на нуль: 2*v дорівнює нулю в аргументі косинуса"</w:t>
      </w:r>
    </w:p>
    <w:p w14:paraId="7BD99E13" w14:textId="77777777" w:rsidR="00BF2577" w:rsidRDefault="00BF2577" w:rsidP="00BF2577">
      <w:pPr>
        <w:pStyle w:val="af3"/>
      </w:pPr>
      <w:r>
        <w:t xml:space="preserve">    )</w:t>
      </w:r>
    </w:p>
    <w:p w14:paraId="66923D74" w14:textId="77777777" w:rsidR="00BF2577" w:rsidRDefault="00BF2577" w:rsidP="00BF2577">
      <w:pPr>
        <w:pStyle w:val="af3"/>
      </w:pPr>
    </w:p>
    <w:p w14:paraId="134C8367" w14:textId="77777777" w:rsidR="00BF2577" w:rsidRDefault="00BF2577" w:rsidP="00BF2577">
      <w:pPr>
        <w:pStyle w:val="af3"/>
      </w:pPr>
      <w:r>
        <w:t xml:space="preserve">    minuend = cos(cos_minuend - cos_subtrahend) ** 2</w:t>
      </w:r>
    </w:p>
    <w:p w14:paraId="7959CE59" w14:textId="77777777" w:rsidR="00BF2577" w:rsidRDefault="00BF2577" w:rsidP="00BF2577">
      <w:pPr>
        <w:pStyle w:val="af3"/>
      </w:pPr>
    </w:p>
    <w:p w14:paraId="054E1490" w14:textId="422C890F" w:rsidR="00BF2577" w:rsidRDefault="00BF2577" w:rsidP="00BF2577">
      <w:pPr>
        <w:pStyle w:val="af3"/>
      </w:pPr>
      <w:r>
        <w:t xml:space="preserve">    numerator = cos(sqrt(3) * pi - u**2 + v**2)</w:t>
      </w:r>
      <w:r w:rsidR="003B6405">
        <w:t xml:space="preserve"> ** 2</w:t>
      </w:r>
    </w:p>
    <w:p w14:paraId="1F777EE7" w14:textId="77777777" w:rsidR="00BF2577" w:rsidRDefault="00BF2577" w:rsidP="00BF2577">
      <w:pPr>
        <w:pStyle w:val="af3"/>
      </w:pPr>
    </w:p>
    <w:p w14:paraId="464C2C4C" w14:textId="77777777" w:rsidR="00BF2577" w:rsidRDefault="00BF2577" w:rsidP="00BF2577">
      <w:pPr>
        <w:pStyle w:val="af3"/>
      </w:pPr>
      <w:r>
        <w:t xml:space="preserve">    denominator = 2 * sqrt(3) - 3 * v</w:t>
      </w:r>
    </w:p>
    <w:p w14:paraId="734C4B47" w14:textId="77777777" w:rsidR="00BF2577" w:rsidRDefault="00BF2577" w:rsidP="00BF2577">
      <w:pPr>
        <w:pStyle w:val="af3"/>
      </w:pPr>
    </w:p>
    <w:p w14:paraId="50F0E3AB" w14:textId="77777777" w:rsidR="00BF2577" w:rsidRDefault="00BF2577" w:rsidP="00BF2577">
      <w:pPr>
        <w:pStyle w:val="af3"/>
      </w:pPr>
      <w:r>
        <w:t xml:space="preserve">    subtrahend = sqrt_check(</w:t>
      </w:r>
    </w:p>
    <w:p w14:paraId="445B0125" w14:textId="77777777" w:rsidR="00BF2577" w:rsidRDefault="00BF2577" w:rsidP="00BF2577">
      <w:pPr>
        <w:pStyle w:val="af3"/>
      </w:pPr>
      <w:r>
        <w:t xml:space="preserve">        division_check(numerator, denominator, "Ділення на нуль: знаменник другого дробу в Result_3 дорівнює нулю")</w:t>
      </w:r>
    </w:p>
    <w:p w14:paraId="7247C31A" w14:textId="77777777" w:rsidR="00BF2577" w:rsidRDefault="00BF2577" w:rsidP="00BF2577">
      <w:pPr>
        <w:pStyle w:val="af3"/>
      </w:pPr>
      <w:r>
        <w:t xml:space="preserve">    )</w:t>
      </w:r>
    </w:p>
    <w:p w14:paraId="4614B468" w14:textId="77777777" w:rsidR="00BF2577" w:rsidRDefault="00BF2577" w:rsidP="00BF2577">
      <w:pPr>
        <w:pStyle w:val="af3"/>
      </w:pPr>
    </w:p>
    <w:p w14:paraId="0085937B" w14:textId="429C9A58" w:rsidR="00BF2577" w:rsidRDefault="00BF2577" w:rsidP="00BF2577">
      <w:pPr>
        <w:pStyle w:val="af3"/>
      </w:pPr>
      <w:r>
        <w:t xml:space="preserve">    return minuend </w:t>
      </w:r>
      <w:r>
        <w:t>–</w:t>
      </w:r>
      <w:r>
        <w:t xml:space="preserve"> subtrahend</w:t>
      </w:r>
    </w:p>
    <w:p w14:paraId="78247AAD" w14:textId="1AECEA56" w:rsidR="00BF2577" w:rsidRPr="00BF2577" w:rsidRDefault="00BF2577" w:rsidP="00BF2577">
      <w:pPr>
        <w:pStyle w:val="a0"/>
      </w:pPr>
      <w:r w:rsidRPr="00BF2577">
        <w:t>виконав попереднє тестування програми (рисунок 2.</w:t>
      </w:r>
      <w:r>
        <w:t>3</w:t>
      </w:r>
      <w:r w:rsidRPr="00BF2577">
        <w:t>).</w:t>
      </w:r>
    </w:p>
    <w:p w14:paraId="30448E6E" w14:textId="6095CA8C" w:rsidR="00BF2577" w:rsidRDefault="003B6405" w:rsidP="00BF2577">
      <w:pPr>
        <w:pStyle w:val="ab"/>
      </w:pPr>
      <w:r w:rsidRPr="003B6405">
        <w:drawing>
          <wp:inline distT="0" distB="0" distL="0" distR="0" wp14:anchorId="4B811E2A" wp14:editId="22D5EB3D">
            <wp:extent cx="6120130" cy="2012950"/>
            <wp:effectExtent l="0" t="0" r="0" b="6350"/>
            <wp:docPr id="1555049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9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B6405">
        <w:t>Рисунок 2.</w:t>
      </w:r>
      <w:r>
        <w:t>3</w:t>
      </w:r>
      <w:r w:rsidRPr="003B6405">
        <w:t xml:space="preserve"> – Виведення результату Result_</w:t>
      </w:r>
      <w:r>
        <w:t>3</w:t>
      </w:r>
    </w:p>
    <w:p w14:paraId="4396B16A" w14:textId="79046749" w:rsidR="003B6405" w:rsidRPr="00BF2577" w:rsidRDefault="003B6405" w:rsidP="003B6405">
      <w:pPr>
        <w:pStyle w:val="a"/>
      </w:pPr>
      <w:r w:rsidRPr="00BF2577">
        <w:t>Організував виконання розрахунку за формулою (2.</w:t>
      </w:r>
      <w:r>
        <w:rPr>
          <w:lang w:val="en-US"/>
        </w:rPr>
        <w:t>4</w:t>
      </w:r>
      <w:r w:rsidRPr="00BF2577">
        <w:t>):</w:t>
      </w:r>
    </w:p>
    <w:p w14:paraId="215BD806" w14:textId="12742E19" w:rsidR="003B6405" w:rsidRPr="003B6405" w:rsidRDefault="003B6405" w:rsidP="003B6405">
      <w:pPr>
        <w:ind w:firstLine="0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Result_4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  <m:r>
                            <w:rPr>
                              <w:rFonts w:ascii="Cambria Math" w:hAnsi="Cambria Math"/>
                            </w:rPr>
                            <m:t>-g</m:t>
                          </m:r>
                        </m:e>
                      </m:rad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2g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+5gh</m:t>
                  </m:r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h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\t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(2.4);</m:t>
          </m:r>
        </m:oMath>
      </m:oMathPara>
    </w:p>
    <w:p w14:paraId="277950BD" w14:textId="120F0C0B" w:rsidR="003B6405" w:rsidRPr="003B6405" w:rsidRDefault="003B6405" w:rsidP="003B6405">
      <w:pPr>
        <w:pStyle w:val="a0"/>
      </w:pPr>
      <w:r w:rsidRPr="003B6405">
        <w:lastRenderedPageBreak/>
        <w:t>реалізував розрахунок результату (лістинг 2.</w:t>
      </w:r>
      <w:r>
        <w:rPr>
          <w:lang w:val="en-US"/>
        </w:rPr>
        <w:t>5</w:t>
      </w:r>
      <w:r w:rsidRPr="003B6405">
        <w:t>);</w:t>
      </w:r>
    </w:p>
    <w:p w14:paraId="037CC394" w14:textId="7ACE41B9" w:rsidR="003B6405" w:rsidRPr="003B6405" w:rsidRDefault="003B6405" w:rsidP="003B6405">
      <w:pPr>
        <w:pStyle w:val="a0"/>
        <w:rPr>
          <w:lang w:val="en-US"/>
        </w:rPr>
      </w:pPr>
      <w:r w:rsidRPr="00BF2577">
        <w:t>Лістинг (2.</w:t>
      </w:r>
      <w:r w:rsidR="00A41C5F">
        <w:t>5</w:t>
      </w:r>
      <w:r w:rsidRPr="00BF2577">
        <w:t>) Реалізація розрахунку результату Result_</w:t>
      </w:r>
      <w:r>
        <w:rPr>
          <w:lang w:val="en-US"/>
        </w:rPr>
        <w:t>4</w:t>
      </w:r>
    </w:p>
    <w:p w14:paraId="397314E9" w14:textId="77777777" w:rsidR="003B6405" w:rsidRP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>def calculate_result_4(g, h):</w:t>
      </w:r>
    </w:p>
    <w:p w14:paraId="0EF5FA8D" w14:textId="77777777" w:rsidR="003B6405" w:rsidRP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 xml:space="preserve">    numerator = cos(sqrt(2) * pi - g) - power_check(g, h)</w:t>
      </w:r>
    </w:p>
    <w:p w14:paraId="0D99A6C7" w14:textId="77777777" w:rsidR="003B6405" w:rsidRPr="003B6405" w:rsidRDefault="003B6405" w:rsidP="003B6405">
      <w:pPr>
        <w:pStyle w:val="af3"/>
        <w:rPr>
          <w:lang w:val="en-US"/>
        </w:rPr>
      </w:pPr>
    </w:p>
    <w:p w14:paraId="5A9FD292" w14:textId="77777777" w:rsidR="003B6405" w:rsidRP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 xml:space="preserve">    denominator = sqrt_check(power_check(h, 2 * g) + 5 * g * h)</w:t>
      </w:r>
    </w:p>
    <w:p w14:paraId="405E004F" w14:textId="77777777" w:rsidR="003B6405" w:rsidRPr="003B6405" w:rsidRDefault="003B6405" w:rsidP="003B6405">
      <w:pPr>
        <w:pStyle w:val="af3"/>
        <w:rPr>
          <w:lang w:val="en-US"/>
        </w:rPr>
      </w:pPr>
    </w:p>
    <w:p w14:paraId="713EA54C" w14:textId="77777777" w:rsidR="003B6405" w:rsidRP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 xml:space="preserve">    minuend = division_check(</w:t>
      </w:r>
    </w:p>
    <w:p w14:paraId="0B584335" w14:textId="77777777" w:rsidR="003B6405" w:rsidRP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 xml:space="preserve">        numerator, denominator, "Ділення на нуль: знаменник першого дробу в Result_4 дорівнює нулю"</w:t>
      </w:r>
    </w:p>
    <w:p w14:paraId="5416FFA0" w14:textId="77777777" w:rsidR="003B6405" w:rsidRP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 xml:space="preserve">    )</w:t>
      </w:r>
    </w:p>
    <w:p w14:paraId="11597FE2" w14:textId="77777777" w:rsidR="003B6405" w:rsidRPr="003B6405" w:rsidRDefault="003B6405" w:rsidP="003B6405">
      <w:pPr>
        <w:pStyle w:val="af3"/>
        <w:rPr>
          <w:lang w:val="en-US"/>
        </w:rPr>
      </w:pPr>
    </w:p>
    <w:p w14:paraId="283CDCE8" w14:textId="77777777" w:rsidR="003B6405" w:rsidRDefault="003B6405" w:rsidP="003B6405">
      <w:pPr>
        <w:pStyle w:val="af3"/>
        <w:rPr>
          <w:lang w:val="en-US"/>
        </w:rPr>
      </w:pPr>
      <w:r w:rsidRPr="003B6405">
        <w:rPr>
          <w:lang w:val="en-US"/>
        </w:rPr>
        <w:t xml:space="preserve">    return minuend - power_check(g, h) * tan_check(pi </w:t>
      </w:r>
    </w:p>
    <w:p w14:paraId="66C545E4" w14:textId="78FD13FF" w:rsidR="003B6405" w:rsidRDefault="003B6405" w:rsidP="003B6405">
      <w:pPr>
        <w:pStyle w:val="af3"/>
        <w:rPr>
          <w:lang w:val="en-US"/>
        </w:rPr>
      </w:pPr>
      <w:r>
        <w:rPr>
          <w:lang w:val="en-US"/>
        </w:rPr>
        <w:t xml:space="preserve">    </w:t>
      </w:r>
      <w:r w:rsidRPr="003B6405">
        <w:rPr>
          <w:lang w:val="en-US"/>
        </w:rPr>
        <w:t>/ sqrt(5) + g**2 * h**2) ** 2</w:t>
      </w:r>
    </w:p>
    <w:p w14:paraId="3805A4EC" w14:textId="3D2573BE" w:rsidR="003B6405" w:rsidRPr="003B6405" w:rsidRDefault="003B6405" w:rsidP="003B6405">
      <w:pPr>
        <w:pStyle w:val="a0"/>
      </w:pPr>
      <w:r w:rsidRPr="003B6405">
        <w:t>виконав попереднє тестування програми (рисунок 2.</w:t>
      </w:r>
      <w:r>
        <w:t>4</w:t>
      </w:r>
      <w:r w:rsidRPr="003B6405">
        <w:t>).</w:t>
      </w:r>
    </w:p>
    <w:p w14:paraId="177E4A57" w14:textId="3FA17ED2" w:rsidR="003B6405" w:rsidRDefault="003B6405" w:rsidP="003B6405">
      <w:pPr>
        <w:pStyle w:val="ab"/>
      </w:pPr>
      <w:r w:rsidRPr="003B6405">
        <w:rPr>
          <w:lang w:val="en-US"/>
        </w:rPr>
        <w:drawing>
          <wp:inline distT="0" distB="0" distL="0" distR="0" wp14:anchorId="51EB2250" wp14:editId="47AED01B">
            <wp:extent cx="6120130" cy="1841500"/>
            <wp:effectExtent l="0" t="0" r="0" b="6350"/>
            <wp:docPr id="192704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427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B6405">
        <w:t>Рисунок 2.</w:t>
      </w:r>
      <w:r>
        <w:t>4</w:t>
      </w:r>
      <w:r w:rsidRPr="003B6405">
        <w:t xml:space="preserve"> – Виведення результату Result_</w:t>
      </w:r>
      <w:r>
        <w:t>4</w:t>
      </w:r>
    </w:p>
    <w:p w14:paraId="3E1586BB" w14:textId="62F8A659" w:rsidR="003B6405" w:rsidRPr="003B6405" w:rsidRDefault="003B6405" w:rsidP="003B6405">
      <w:pPr>
        <w:pStyle w:val="a"/>
      </w:pPr>
      <w:r w:rsidRPr="003B6405">
        <w:t>Організував виконання розрахунку за формулою (2.</w:t>
      </w:r>
      <w:r>
        <w:rPr>
          <w:lang w:val="en-US"/>
        </w:rPr>
        <w:t>5</w:t>
      </w:r>
      <w:r w:rsidRPr="003B6405">
        <w:t>):</w:t>
      </w:r>
    </w:p>
    <w:p w14:paraId="76595814" w14:textId="4826A148" w:rsidR="003B6405" w:rsidRPr="003B6405" w:rsidRDefault="003B6405" w:rsidP="003B6405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Result_5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gu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2uv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g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</m:e>
                          </m:ra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</m:ra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eg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ra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func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>(2.5);</m:t>
          </m:r>
        </m:oMath>
      </m:oMathPara>
    </w:p>
    <w:p w14:paraId="7C33C4FA" w14:textId="77777777" w:rsidR="003B6405" w:rsidRPr="003B6405" w:rsidRDefault="003B6405" w:rsidP="003B6405">
      <w:pPr>
        <w:rPr>
          <w:i/>
          <w:lang w:val="en-US"/>
        </w:rPr>
      </w:pPr>
    </w:p>
    <w:p w14:paraId="5CEFF00D" w14:textId="65D85BFB" w:rsidR="00A41C5F" w:rsidRPr="00A41C5F" w:rsidRDefault="00A41C5F" w:rsidP="00A41C5F">
      <w:pPr>
        <w:pStyle w:val="a0"/>
      </w:pPr>
      <w:r w:rsidRPr="00A41C5F">
        <w:t>реалізував розрахунок результату (лістинг 2.</w:t>
      </w:r>
      <w:r>
        <w:rPr>
          <w:lang w:val="en-US"/>
        </w:rPr>
        <w:t>6</w:t>
      </w:r>
      <w:r w:rsidRPr="00A41C5F">
        <w:t>);</w:t>
      </w:r>
    </w:p>
    <w:p w14:paraId="5C85F287" w14:textId="309782DE" w:rsidR="003B6405" w:rsidRDefault="00A41C5F" w:rsidP="00A41C5F">
      <w:r>
        <w:t xml:space="preserve">Лістинг 2.6 </w:t>
      </w:r>
      <w:r w:rsidRPr="00A41C5F">
        <w:t>Реалізація розрахунку результату Result_</w:t>
      </w:r>
      <w:r>
        <w:t>5</w:t>
      </w:r>
    </w:p>
    <w:p w14:paraId="0111A52B" w14:textId="77777777" w:rsidR="00A41C5F" w:rsidRDefault="00A41C5F" w:rsidP="00A41C5F">
      <w:pPr>
        <w:pStyle w:val="af3"/>
      </w:pPr>
      <w:r>
        <w:t>def calculate_result_5(g, h, u, v):</w:t>
      </w:r>
    </w:p>
    <w:p w14:paraId="1CFA0371" w14:textId="77777777" w:rsidR="00A41C5F" w:rsidRDefault="00A41C5F" w:rsidP="00A41C5F">
      <w:pPr>
        <w:pStyle w:val="af3"/>
      </w:pPr>
      <w:r>
        <w:t xml:space="preserve">    augend_numerator = (</w:t>
      </w:r>
    </w:p>
    <w:p w14:paraId="3E62CEF5" w14:textId="4E8002EB" w:rsidR="00A41C5F" w:rsidRDefault="00A41C5F" w:rsidP="00A41C5F">
      <w:pPr>
        <w:pStyle w:val="af3"/>
      </w:pPr>
      <w:r>
        <w:t xml:space="preserve">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 xml:space="preserve">        </w:t>
      </w:r>
      <w:r>
        <w:t>sin(</w:t>
      </w:r>
    </w:p>
    <w:p w14:paraId="6FAA683A" w14:textId="77777777" w:rsidR="00A41C5F" w:rsidRDefault="00A41C5F" w:rsidP="00A41C5F">
      <w:pPr>
        <w:pStyle w:val="af3"/>
      </w:pPr>
      <w:r>
        <w:t xml:space="preserve">            3 * pi</w:t>
      </w:r>
    </w:p>
    <w:p w14:paraId="776D6BB5" w14:textId="77777777" w:rsidR="00A41C5F" w:rsidRDefault="00A41C5F" w:rsidP="00A41C5F">
      <w:pPr>
        <w:pStyle w:val="af3"/>
      </w:pPr>
      <w:r>
        <w:t xml:space="preserve">            - sqrt(</w:t>
      </w:r>
    </w:p>
    <w:p w14:paraId="3BC9FBA9" w14:textId="77777777" w:rsidR="00A41C5F" w:rsidRDefault="00A41C5F" w:rsidP="00A41C5F">
      <w:pPr>
        <w:pStyle w:val="af3"/>
      </w:pPr>
      <w:r>
        <w:t xml:space="preserve">                abs(</w:t>
      </w:r>
    </w:p>
    <w:p w14:paraId="4EC85471" w14:textId="77777777" w:rsidR="00A41C5F" w:rsidRDefault="00A41C5F" w:rsidP="00A41C5F">
      <w:pPr>
        <w:pStyle w:val="af3"/>
      </w:pPr>
      <w:r>
        <w:t xml:space="preserve">                    division_check(g * u, 2 * v, "Ділення на нуль: знаменник 2*v у першому дробі Result_5")</w:t>
      </w:r>
    </w:p>
    <w:p w14:paraId="765C48EA" w14:textId="77777777" w:rsidR="00A41C5F" w:rsidRDefault="00A41C5F" w:rsidP="00A41C5F">
      <w:pPr>
        <w:pStyle w:val="af3"/>
      </w:pPr>
      <w:r>
        <w:t xml:space="preserve">                )</w:t>
      </w:r>
    </w:p>
    <w:p w14:paraId="4D663F5B" w14:textId="77777777" w:rsidR="00A41C5F" w:rsidRDefault="00A41C5F" w:rsidP="00A41C5F">
      <w:pPr>
        <w:pStyle w:val="af3"/>
      </w:pPr>
      <w:r>
        <w:t xml:space="preserve">            )</w:t>
      </w:r>
    </w:p>
    <w:p w14:paraId="669953C2" w14:textId="77777777" w:rsidR="00A41C5F" w:rsidRDefault="00A41C5F" w:rsidP="00A41C5F">
      <w:pPr>
        <w:pStyle w:val="af3"/>
      </w:pPr>
      <w:r>
        <w:t xml:space="preserve">        )</w:t>
      </w:r>
    </w:p>
    <w:p w14:paraId="232F212E" w14:textId="77777777" w:rsidR="00A41C5F" w:rsidRDefault="00A41C5F" w:rsidP="00A41C5F">
      <w:pPr>
        <w:pStyle w:val="af3"/>
      </w:pPr>
      <w:r>
        <w:t xml:space="preserve">        ** 2</w:t>
      </w:r>
    </w:p>
    <w:p w14:paraId="6218A42C" w14:textId="77777777" w:rsidR="00A41C5F" w:rsidRDefault="00A41C5F" w:rsidP="00A41C5F">
      <w:pPr>
        <w:pStyle w:val="af3"/>
      </w:pPr>
      <w:r>
        <w:t xml:space="preserve">    )</w:t>
      </w:r>
    </w:p>
    <w:p w14:paraId="665F0A3E" w14:textId="77777777" w:rsidR="00A41C5F" w:rsidRDefault="00A41C5F" w:rsidP="00A41C5F">
      <w:pPr>
        <w:pStyle w:val="af3"/>
      </w:pPr>
    </w:p>
    <w:p w14:paraId="6718D9B1" w14:textId="77777777" w:rsidR="00A41C5F" w:rsidRDefault="00A41C5F" w:rsidP="00A41C5F">
      <w:pPr>
        <w:pStyle w:val="af3"/>
      </w:pPr>
      <w:r>
        <w:t xml:space="preserve">    augend_denominator = (</w:t>
      </w:r>
    </w:p>
    <w:p w14:paraId="3F644E17" w14:textId="77777777" w:rsidR="00A41C5F" w:rsidRDefault="00A41C5F" w:rsidP="00A41C5F">
      <w:pPr>
        <w:pStyle w:val="af3"/>
      </w:pPr>
      <w:r>
        <w:t xml:space="preserve">        cos(</w:t>
      </w:r>
    </w:p>
    <w:p w14:paraId="0614ACB0" w14:textId="77777777" w:rsidR="00A41C5F" w:rsidRDefault="00A41C5F" w:rsidP="00A41C5F">
      <w:pPr>
        <w:pStyle w:val="af3"/>
      </w:pPr>
      <w:r>
        <w:t xml:space="preserve">            5**g - division_check(pi, 2 * u * v, "Ділення на нуль: знаменник 2*u*v у другому дробі Result_5")</w:t>
      </w:r>
    </w:p>
    <w:p w14:paraId="623197BB" w14:textId="77777777" w:rsidR="00A41C5F" w:rsidRDefault="00A41C5F" w:rsidP="00A41C5F">
      <w:pPr>
        <w:pStyle w:val="af3"/>
      </w:pPr>
      <w:r>
        <w:t xml:space="preserve">        )</w:t>
      </w:r>
    </w:p>
    <w:p w14:paraId="2396B8D4" w14:textId="77777777" w:rsidR="00A41C5F" w:rsidRDefault="00A41C5F" w:rsidP="00A41C5F">
      <w:pPr>
        <w:pStyle w:val="af3"/>
      </w:pPr>
      <w:r>
        <w:t xml:space="preserve">        ** 3</w:t>
      </w:r>
    </w:p>
    <w:p w14:paraId="683D52F6" w14:textId="77777777" w:rsidR="00A41C5F" w:rsidRDefault="00A41C5F" w:rsidP="00A41C5F">
      <w:pPr>
        <w:pStyle w:val="af3"/>
      </w:pPr>
      <w:r>
        <w:t xml:space="preserve">    )</w:t>
      </w:r>
    </w:p>
    <w:p w14:paraId="13A49F2E" w14:textId="77777777" w:rsidR="00A41C5F" w:rsidRDefault="00A41C5F" w:rsidP="00A41C5F">
      <w:pPr>
        <w:pStyle w:val="af3"/>
      </w:pPr>
    </w:p>
    <w:p w14:paraId="2D7B6C32" w14:textId="77777777" w:rsidR="00A41C5F" w:rsidRDefault="00A41C5F" w:rsidP="00A41C5F">
      <w:pPr>
        <w:pStyle w:val="af3"/>
      </w:pPr>
      <w:r>
        <w:t xml:space="preserve">    augend = division_check(</w:t>
      </w:r>
    </w:p>
    <w:p w14:paraId="72F294C0" w14:textId="77777777" w:rsidR="00A41C5F" w:rsidRDefault="00A41C5F" w:rsidP="00A41C5F">
      <w:pPr>
        <w:pStyle w:val="af3"/>
      </w:pPr>
      <w:r>
        <w:t xml:space="preserve">        augend_numerator, augend_denominator, "Ділення на нуль: знаменник третього дробу в Result_5 дорівнює нулю"</w:t>
      </w:r>
    </w:p>
    <w:p w14:paraId="5F417ABE" w14:textId="77777777" w:rsidR="00A41C5F" w:rsidRDefault="00A41C5F" w:rsidP="00A41C5F">
      <w:pPr>
        <w:pStyle w:val="af3"/>
      </w:pPr>
      <w:r>
        <w:t xml:space="preserve">    )</w:t>
      </w:r>
    </w:p>
    <w:p w14:paraId="6E0EA190" w14:textId="77777777" w:rsidR="00A41C5F" w:rsidRDefault="00A41C5F" w:rsidP="00A41C5F">
      <w:pPr>
        <w:pStyle w:val="af3"/>
      </w:pPr>
    </w:p>
    <w:p w14:paraId="425909A6" w14:textId="77777777" w:rsidR="00A41C5F" w:rsidRDefault="00A41C5F" w:rsidP="00A41C5F">
      <w:pPr>
        <w:pStyle w:val="af3"/>
      </w:pPr>
      <w:r>
        <w:t xml:space="preserve">    addend_numerator = (</w:t>
      </w:r>
    </w:p>
    <w:p w14:paraId="6CD3F45A" w14:textId="77777777" w:rsidR="00A41C5F" w:rsidRDefault="00A41C5F" w:rsidP="00A41C5F">
      <w:pPr>
        <w:pStyle w:val="af3"/>
      </w:pPr>
      <w:r>
        <w:t xml:space="preserve">        cos(</w:t>
      </w:r>
    </w:p>
    <w:p w14:paraId="1A5212BD" w14:textId="77777777" w:rsidR="00A41C5F" w:rsidRDefault="00A41C5F" w:rsidP="00A41C5F">
      <w:pPr>
        <w:pStyle w:val="af3"/>
      </w:pPr>
      <w:r>
        <w:t xml:space="preserve">            sqrt_check(</w:t>
      </w:r>
    </w:p>
    <w:p w14:paraId="59A5A1D1" w14:textId="77777777" w:rsidR="00A41C5F" w:rsidRDefault="00A41C5F" w:rsidP="00A41C5F">
      <w:pPr>
        <w:pStyle w:val="af3"/>
      </w:pPr>
      <w:r>
        <w:t xml:space="preserve">                division_check(g, h, "Ділення на нуль: h дорівнює нулю в четвертому дробі Result_5")</w:t>
      </w:r>
    </w:p>
    <w:p w14:paraId="423DC1DE" w14:textId="77777777" w:rsidR="00A41C5F" w:rsidRDefault="00A41C5F" w:rsidP="00A41C5F">
      <w:pPr>
        <w:pStyle w:val="af3"/>
      </w:pPr>
      <w:r>
        <w:t xml:space="preserve">                - sqrt(5) * pi / 3</w:t>
      </w:r>
    </w:p>
    <w:p w14:paraId="56432D8D" w14:textId="77777777" w:rsidR="00A41C5F" w:rsidRDefault="00A41C5F" w:rsidP="00A41C5F">
      <w:pPr>
        <w:pStyle w:val="af3"/>
      </w:pPr>
      <w:r>
        <w:t xml:space="preserve">            )</w:t>
      </w:r>
    </w:p>
    <w:p w14:paraId="6A375422" w14:textId="77777777" w:rsidR="00A41C5F" w:rsidRDefault="00A41C5F" w:rsidP="00A41C5F">
      <w:pPr>
        <w:pStyle w:val="af3"/>
      </w:pPr>
      <w:r>
        <w:t xml:space="preserve">        )</w:t>
      </w:r>
    </w:p>
    <w:p w14:paraId="67A39B5A" w14:textId="77777777" w:rsidR="00A41C5F" w:rsidRDefault="00A41C5F" w:rsidP="00A41C5F">
      <w:pPr>
        <w:pStyle w:val="af3"/>
      </w:pPr>
      <w:r>
        <w:t xml:space="preserve">        ** 3</w:t>
      </w:r>
    </w:p>
    <w:p w14:paraId="0A8BC755" w14:textId="77777777" w:rsidR="00A41C5F" w:rsidRDefault="00A41C5F" w:rsidP="00A41C5F">
      <w:pPr>
        <w:pStyle w:val="af3"/>
      </w:pPr>
      <w:r>
        <w:t xml:space="preserve">    )</w:t>
      </w:r>
    </w:p>
    <w:p w14:paraId="2F6AB01E" w14:textId="77777777" w:rsidR="00A41C5F" w:rsidRDefault="00A41C5F" w:rsidP="00A41C5F">
      <w:pPr>
        <w:pStyle w:val="af3"/>
      </w:pPr>
    </w:p>
    <w:p w14:paraId="2AF33722" w14:textId="77777777" w:rsidR="00A41C5F" w:rsidRDefault="00A41C5F" w:rsidP="00A41C5F">
      <w:pPr>
        <w:pStyle w:val="af3"/>
      </w:pPr>
      <w:r>
        <w:t xml:space="preserve">    addend_denominator = sin(</w:t>
      </w:r>
    </w:p>
    <w:p w14:paraId="4F96CAB9" w14:textId="77777777" w:rsidR="00A41C5F" w:rsidRDefault="00A41C5F" w:rsidP="00A41C5F">
      <w:pPr>
        <w:pStyle w:val="af3"/>
      </w:pPr>
      <w:r>
        <w:t xml:space="preserve">        3 * pi / sqrt(5)</w:t>
      </w:r>
    </w:p>
    <w:p w14:paraId="66EBFDF6" w14:textId="77777777" w:rsidR="00A41C5F" w:rsidRDefault="00A41C5F" w:rsidP="00A41C5F">
      <w:pPr>
        <w:pStyle w:val="af3"/>
      </w:pPr>
      <w:r>
        <w:t xml:space="preserve">        - sqrt_check(division_check(u, v, "Ділення на нуль: v дорівнює нулю в п'ятому дробі Result_5"))</w:t>
      </w:r>
    </w:p>
    <w:p w14:paraId="067AAFA5" w14:textId="77777777" w:rsidR="00A41C5F" w:rsidRDefault="00A41C5F" w:rsidP="00A41C5F">
      <w:pPr>
        <w:pStyle w:val="af3"/>
      </w:pPr>
      <w:r>
        <w:t xml:space="preserve">    )</w:t>
      </w:r>
    </w:p>
    <w:p w14:paraId="2BB10849" w14:textId="77777777" w:rsidR="00A41C5F" w:rsidRDefault="00A41C5F" w:rsidP="00A41C5F">
      <w:pPr>
        <w:pStyle w:val="af3"/>
      </w:pPr>
    </w:p>
    <w:p w14:paraId="4197ACF7" w14:textId="77777777" w:rsidR="00A41C5F" w:rsidRDefault="00A41C5F" w:rsidP="00A41C5F">
      <w:pPr>
        <w:pStyle w:val="af3"/>
      </w:pPr>
      <w:r>
        <w:t xml:space="preserve">    addend = division_check(</w:t>
      </w:r>
    </w:p>
    <w:p w14:paraId="72D34E67" w14:textId="77777777" w:rsidR="00A41C5F" w:rsidRDefault="00A41C5F" w:rsidP="00A41C5F">
      <w:pPr>
        <w:pStyle w:val="af3"/>
      </w:pPr>
      <w:r>
        <w:t xml:space="preserve">        addend_numerator, addend_denominator, "Ділення на нуль: знаменник шостого дробу в Result_5 дорівнює нулю"</w:t>
      </w:r>
    </w:p>
    <w:p w14:paraId="2F73BAFB" w14:textId="77777777" w:rsidR="00A41C5F" w:rsidRDefault="00A41C5F" w:rsidP="00A41C5F">
      <w:pPr>
        <w:pStyle w:val="af3"/>
      </w:pPr>
      <w:r>
        <w:t xml:space="preserve">    )</w:t>
      </w:r>
    </w:p>
    <w:p w14:paraId="05D908E0" w14:textId="77777777" w:rsidR="00A41C5F" w:rsidRDefault="00A41C5F" w:rsidP="00A41C5F">
      <w:pPr>
        <w:pStyle w:val="af3"/>
      </w:pPr>
    </w:p>
    <w:p w14:paraId="51D95560" w14:textId="72363D1C" w:rsidR="00A41C5F" w:rsidRDefault="00A41C5F" w:rsidP="00A41C5F">
      <w:pPr>
        <w:pStyle w:val="af3"/>
      </w:pPr>
      <w:r>
        <w:t xml:space="preserve">    return augend + addend</w:t>
      </w:r>
    </w:p>
    <w:p w14:paraId="0075A5B5" w14:textId="6AE2BC93" w:rsidR="00A41C5F" w:rsidRPr="00A41C5F" w:rsidRDefault="00A41C5F" w:rsidP="00A41C5F">
      <w:pPr>
        <w:pStyle w:val="a0"/>
      </w:pPr>
      <w:r w:rsidRPr="00A41C5F">
        <w:t>виконав попереднє тестування програми (рисунок 2.</w:t>
      </w:r>
      <w:r>
        <w:t>5</w:t>
      </w:r>
      <w:r w:rsidRPr="00A41C5F">
        <w:t>).</w:t>
      </w:r>
    </w:p>
    <w:p w14:paraId="7E79246D" w14:textId="6EFA0C2C" w:rsidR="00A41C5F" w:rsidRDefault="00A41C5F" w:rsidP="00A41C5F">
      <w:pPr>
        <w:pStyle w:val="ab"/>
      </w:pPr>
      <w:r w:rsidRPr="00A41C5F">
        <w:lastRenderedPageBreak/>
        <w:drawing>
          <wp:inline distT="0" distB="0" distL="0" distR="0" wp14:anchorId="2EAF9C98" wp14:editId="622D4D82">
            <wp:extent cx="6120130" cy="1795780"/>
            <wp:effectExtent l="0" t="0" r="0" b="0"/>
            <wp:docPr id="271959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59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41C5F">
        <w:t>Рисунок 2.</w:t>
      </w:r>
      <w:r>
        <w:t>5</w:t>
      </w:r>
      <w:r w:rsidRPr="00A41C5F">
        <w:t xml:space="preserve"> – Виведення результату Result_</w:t>
      </w:r>
      <w:r>
        <w:t>5</w:t>
      </w:r>
    </w:p>
    <w:p w14:paraId="0696595E" w14:textId="4973707D" w:rsidR="00A41C5F" w:rsidRDefault="00A41C5F" w:rsidP="00A41C5F">
      <w:pPr>
        <w:pStyle w:val="a"/>
      </w:pPr>
      <w:r>
        <w:t xml:space="preserve">Реалізував виведення результатів через </w:t>
      </w:r>
      <w:r>
        <w:rPr>
          <w:lang w:val="en-US"/>
        </w:rPr>
        <w:t>try</w:t>
      </w:r>
      <w:r>
        <w:t>/</w:t>
      </w:r>
      <w:r>
        <w:rPr>
          <w:lang w:val="en-US"/>
        </w:rPr>
        <w:t>except (</w:t>
      </w:r>
      <w:r>
        <w:t>лістинг 2.7)</w:t>
      </w:r>
    </w:p>
    <w:p w14:paraId="2D2E9EF8" w14:textId="439E499F" w:rsidR="00A41C5F" w:rsidRDefault="00A41C5F" w:rsidP="00A41C5F">
      <w:r>
        <w:t>Лістинг 2.</w:t>
      </w:r>
      <w:r>
        <w:t>7</w:t>
      </w:r>
      <w:r>
        <w:t xml:space="preserve"> </w:t>
      </w:r>
      <w:r w:rsidRPr="00A41C5F">
        <w:t xml:space="preserve">Реалізація </w:t>
      </w:r>
      <w:r>
        <w:t>виведення</w:t>
      </w:r>
      <w:r w:rsidRPr="00A41C5F">
        <w:t xml:space="preserve"> результат</w:t>
      </w:r>
      <w:r>
        <w:t xml:space="preserve">ів </w:t>
      </w:r>
      <w:r w:rsidRPr="00A41C5F">
        <w:t>Result_</w:t>
      </w:r>
      <w:r>
        <w:t>1-5</w:t>
      </w:r>
    </w:p>
    <w:p w14:paraId="605A3237" w14:textId="77777777" w:rsidR="00A41C5F" w:rsidRDefault="00A41C5F" w:rsidP="00A41C5F">
      <w:pPr>
        <w:pStyle w:val="af3"/>
      </w:pPr>
      <w:r>
        <w:t>try:</w:t>
      </w:r>
    </w:p>
    <w:p w14:paraId="7F4558BE" w14:textId="77777777" w:rsidR="00A41C5F" w:rsidRDefault="00A41C5F" w:rsidP="00A41C5F">
      <w:pPr>
        <w:pStyle w:val="af3"/>
      </w:pPr>
      <w:r>
        <w:t xml:space="preserve">    result_1 = calculate_result_1(g, h)</w:t>
      </w:r>
    </w:p>
    <w:p w14:paraId="226A7F64" w14:textId="77777777" w:rsidR="00A41C5F" w:rsidRDefault="00A41C5F" w:rsidP="00A41C5F">
      <w:pPr>
        <w:pStyle w:val="af3"/>
      </w:pPr>
      <w:r>
        <w:t xml:space="preserve">    print(f"Result_1 = {result_1}")</w:t>
      </w:r>
    </w:p>
    <w:p w14:paraId="6AA5D74C" w14:textId="77777777" w:rsidR="00A41C5F" w:rsidRDefault="00A41C5F" w:rsidP="00A41C5F">
      <w:pPr>
        <w:pStyle w:val="af3"/>
      </w:pPr>
      <w:r>
        <w:t xml:space="preserve">    result_2 = calculate_result_2(u, v)</w:t>
      </w:r>
    </w:p>
    <w:p w14:paraId="774172BF" w14:textId="77777777" w:rsidR="00A41C5F" w:rsidRDefault="00A41C5F" w:rsidP="00A41C5F">
      <w:pPr>
        <w:pStyle w:val="af3"/>
      </w:pPr>
      <w:r>
        <w:t xml:space="preserve">    print(f"Result_2 = {result_2}")</w:t>
      </w:r>
    </w:p>
    <w:p w14:paraId="24DBF80F" w14:textId="77777777" w:rsidR="00A41C5F" w:rsidRDefault="00A41C5F" w:rsidP="00A41C5F">
      <w:pPr>
        <w:pStyle w:val="af3"/>
      </w:pPr>
      <w:r>
        <w:t xml:space="preserve">    result_3 = calculate_result_3(u, v)</w:t>
      </w:r>
    </w:p>
    <w:p w14:paraId="25C815DE" w14:textId="77777777" w:rsidR="00A41C5F" w:rsidRDefault="00A41C5F" w:rsidP="00A41C5F">
      <w:pPr>
        <w:pStyle w:val="af3"/>
      </w:pPr>
      <w:r>
        <w:t xml:space="preserve">    print(f"Result_3 = {result_3}")</w:t>
      </w:r>
    </w:p>
    <w:p w14:paraId="07FBA4E4" w14:textId="77777777" w:rsidR="00A41C5F" w:rsidRDefault="00A41C5F" w:rsidP="00A41C5F">
      <w:pPr>
        <w:pStyle w:val="af3"/>
      </w:pPr>
      <w:r>
        <w:t xml:space="preserve">    result_4 = calculate_result_4(g, h)</w:t>
      </w:r>
    </w:p>
    <w:p w14:paraId="5BF17DFE" w14:textId="77777777" w:rsidR="00A41C5F" w:rsidRDefault="00A41C5F" w:rsidP="00A41C5F">
      <w:pPr>
        <w:pStyle w:val="af3"/>
      </w:pPr>
      <w:r>
        <w:t xml:space="preserve">    print(f"Result_4 = {result_4}")</w:t>
      </w:r>
    </w:p>
    <w:p w14:paraId="5A7B57D5" w14:textId="77777777" w:rsidR="00A41C5F" w:rsidRDefault="00A41C5F" w:rsidP="00A41C5F">
      <w:pPr>
        <w:pStyle w:val="af3"/>
      </w:pPr>
      <w:r>
        <w:t xml:space="preserve">    result_5 = calculate_result_5(g, h, u, v)</w:t>
      </w:r>
    </w:p>
    <w:p w14:paraId="48E5690F" w14:textId="77777777" w:rsidR="00A41C5F" w:rsidRDefault="00A41C5F" w:rsidP="00A41C5F">
      <w:pPr>
        <w:pStyle w:val="af3"/>
      </w:pPr>
      <w:r>
        <w:t xml:space="preserve">    print(f"Result_5 = {result_5}")</w:t>
      </w:r>
    </w:p>
    <w:p w14:paraId="23FC46C2" w14:textId="77777777" w:rsidR="00A41C5F" w:rsidRDefault="00A41C5F" w:rsidP="00A41C5F">
      <w:pPr>
        <w:pStyle w:val="af3"/>
      </w:pPr>
    </w:p>
    <w:p w14:paraId="20333FF1" w14:textId="77777777" w:rsidR="00A41C5F" w:rsidRDefault="00A41C5F" w:rsidP="00A41C5F">
      <w:pPr>
        <w:pStyle w:val="af3"/>
      </w:pPr>
      <w:r>
        <w:t>except ZeroDivisionError as error:</w:t>
      </w:r>
    </w:p>
    <w:p w14:paraId="6928D49E" w14:textId="77777777" w:rsidR="00A41C5F" w:rsidRDefault="00A41C5F" w:rsidP="00A41C5F">
      <w:pPr>
        <w:pStyle w:val="af3"/>
      </w:pPr>
      <w:r>
        <w:t xml:space="preserve">    print(error)</w:t>
      </w:r>
    </w:p>
    <w:p w14:paraId="5E71A9F5" w14:textId="77777777" w:rsidR="00A41C5F" w:rsidRDefault="00A41C5F" w:rsidP="00A41C5F">
      <w:pPr>
        <w:pStyle w:val="af3"/>
      </w:pPr>
    </w:p>
    <w:p w14:paraId="4991FFCF" w14:textId="77777777" w:rsidR="00A41C5F" w:rsidRDefault="00A41C5F" w:rsidP="00A41C5F">
      <w:pPr>
        <w:pStyle w:val="af3"/>
      </w:pPr>
      <w:r>
        <w:t>except ValueError as error:</w:t>
      </w:r>
    </w:p>
    <w:p w14:paraId="010F7FF2" w14:textId="77777777" w:rsidR="00A41C5F" w:rsidRDefault="00A41C5F" w:rsidP="00A41C5F">
      <w:pPr>
        <w:pStyle w:val="af3"/>
      </w:pPr>
      <w:r>
        <w:t xml:space="preserve">    print(error)</w:t>
      </w:r>
    </w:p>
    <w:p w14:paraId="4AAC0EED" w14:textId="77777777" w:rsidR="00A41C5F" w:rsidRDefault="00A41C5F" w:rsidP="00A41C5F">
      <w:pPr>
        <w:pStyle w:val="af3"/>
      </w:pPr>
    </w:p>
    <w:p w14:paraId="45C573CA" w14:textId="77777777" w:rsidR="00A41C5F" w:rsidRDefault="00A41C5F" w:rsidP="00A41C5F">
      <w:pPr>
        <w:pStyle w:val="af3"/>
      </w:pPr>
      <w:r>
        <w:t>except OverflowError:</w:t>
      </w:r>
    </w:p>
    <w:p w14:paraId="42F7DB95" w14:textId="77777777" w:rsidR="00A41C5F" w:rsidRDefault="00A41C5F" w:rsidP="00A41C5F">
      <w:pPr>
        <w:pStyle w:val="af3"/>
      </w:pPr>
      <w:r>
        <w:t xml:space="preserve">    print("Помилка переповнення числа!")</w:t>
      </w:r>
    </w:p>
    <w:p w14:paraId="39AFBCBE" w14:textId="77777777" w:rsidR="00A41C5F" w:rsidRDefault="00A41C5F" w:rsidP="00A41C5F">
      <w:pPr>
        <w:pStyle w:val="af3"/>
      </w:pPr>
    </w:p>
    <w:p w14:paraId="25E8A828" w14:textId="77777777" w:rsidR="00A41C5F" w:rsidRDefault="00A41C5F" w:rsidP="00A41C5F">
      <w:pPr>
        <w:pStyle w:val="af3"/>
      </w:pPr>
      <w:r>
        <w:t>except Exception as error:</w:t>
      </w:r>
    </w:p>
    <w:p w14:paraId="54C3DEEF" w14:textId="6987C5EB" w:rsidR="00A41C5F" w:rsidRDefault="00A41C5F" w:rsidP="00A41C5F">
      <w:pPr>
        <w:pStyle w:val="af3"/>
      </w:pPr>
      <w:r>
        <w:t xml:space="preserve">    print(f"Невідома помилка: {error}")</w:t>
      </w:r>
    </w:p>
    <w:p w14:paraId="75D08501" w14:textId="54EA19EC" w:rsidR="00A41C5F" w:rsidRDefault="00A41C5F" w:rsidP="00A41C5F">
      <w:pPr>
        <w:jc w:val="center"/>
      </w:pPr>
      <w:r>
        <w:br/>
        <w:t>Код програми</w:t>
      </w:r>
    </w:p>
    <w:p w14:paraId="5302696B" w14:textId="77777777" w:rsidR="00A41C5F" w:rsidRDefault="00A41C5F" w:rsidP="00A41C5F">
      <w:pPr>
        <w:pStyle w:val="af3"/>
      </w:pPr>
      <w:r>
        <w:t>from math import sqrt, sin, cos, tan, pi</w:t>
      </w:r>
    </w:p>
    <w:p w14:paraId="1E92FFD8" w14:textId="77777777" w:rsidR="00A41C5F" w:rsidRDefault="00A41C5F" w:rsidP="00A41C5F">
      <w:pPr>
        <w:pStyle w:val="af3"/>
      </w:pPr>
    </w:p>
    <w:p w14:paraId="086DD05F" w14:textId="77777777" w:rsidR="00A41C5F" w:rsidRDefault="00A41C5F" w:rsidP="00A41C5F">
      <w:pPr>
        <w:pStyle w:val="af3"/>
      </w:pPr>
      <w:r>
        <w:t>name = "Олександр"</w:t>
      </w:r>
    </w:p>
    <w:p w14:paraId="77DF8A40" w14:textId="77777777" w:rsidR="00A41C5F" w:rsidRDefault="00A41C5F" w:rsidP="00A41C5F">
      <w:pPr>
        <w:pStyle w:val="af3"/>
      </w:pPr>
      <w:r>
        <w:t>surname = "Шарандак"</w:t>
      </w:r>
    </w:p>
    <w:p w14:paraId="55C7ACDD" w14:textId="77777777" w:rsidR="00A41C5F" w:rsidRDefault="00A41C5F" w:rsidP="00A41C5F">
      <w:pPr>
        <w:pStyle w:val="af3"/>
      </w:pPr>
      <w:r>
        <w:t>group = "ПЗ-25-1"</w:t>
      </w:r>
    </w:p>
    <w:p w14:paraId="683F7E9D" w14:textId="77777777" w:rsidR="00A41C5F" w:rsidRDefault="00A41C5F" w:rsidP="00A41C5F">
      <w:pPr>
        <w:pStyle w:val="af3"/>
      </w:pPr>
    </w:p>
    <w:p w14:paraId="66E92F30" w14:textId="77777777" w:rsidR="00A41C5F" w:rsidRDefault="00A41C5F" w:rsidP="00A41C5F">
      <w:pPr>
        <w:pStyle w:val="af3"/>
      </w:pPr>
      <w:r>
        <w:t>author = f"{name} {surname} \t {group} \n"</w:t>
      </w:r>
    </w:p>
    <w:p w14:paraId="1AC442B2" w14:textId="77777777" w:rsidR="00A41C5F" w:rsidRDefault="00A41C5F" w:rsidP="00A41C5F">
      <w:pPr>
        <w:pStyle w:val="af3"/>
      </w:pPr>
      <w:r>
        <w:t>print(author)</w:t>
      </w:r>
    </w:p>
    <w:p w14:paraId="763F5C9C" w14:textId="77777777" w:rsidR="00A41C5F" w:rsidRDefault="00A41C5F" w:rsidP="00A41C5F">
      <w:pPr>
        <w:pStyle w:val="af3"/>
      </w:pPr>
    </w:p>
    <w:p w14:paraId="77D0C47B" w14:textId="77777777" w:rsidR="00A41C5F" w:rsidRDefault="00A41C5F" w:rsidP="00A41C5F">
      <w:pPr>
        <w:pStyle w:val="af3"/>
      </w:pPr>
    </w:p>
    <w:p w14:paraId="1F0E8D9C" w14:textId="77777777" w:rsidR="00A41C5F" w:rsidRDefault="00A41C5F" w:rsidP="00A41C5F">
      <w:pPr>
        <w:pStyle w:val="af3"/>
      </w:pPr>
      <w:r>
        <w:t>def input_check(text):</w:t>
      </w:r>
    </w:p>
    <w:p w14:paraId="0C5B54F2" w14:textId="77777777" w:rsidR="00A41C5F" w:rsidRDefault="00A41C5F" w:rsidP="00A41C5F">
      <w:pPr>
        <w:pStyle w:val="af3"/>
      </w:pPr>
      <w:r>
        <w:t xml:space="preserve">    while True:</w:t>
      </w:r>
    </w:p>
    <w:p w14:paraId="26D66F07" w14:textId="77777777" w:rsidR="00A41C5F" w:rsidRDefault="00A41C5F" w:rsidP="00A41C5F">
      <w:pPr>
        <w:pStyle w:val="af3"/>
      </w:pPr>
      <w:r>
        <w:t xml:space="preserve">        try:</w:t>
      </w:r>
    </w:p>
    <w:p w14:paraId="0B6E3258" w14:textId="77777777" w:rsidR="00A41C5F" w:rsidRDefault="00A41C5F" w:rsidP="00A41C5F">
      <w:pPr>
        <w:pStyle w:val="af3"/>
      </w:pPr>
      <w:r>
        <w:t xml:space="preserve">            value = float(input(text))</w:t>
      </w:r>
    </w:p>
    <w:p w14:paraId="1D8E026F" w14:textId="77777777" w:rsidR="00A41C5F" w:rsidRDefault="00A41C5F" w:rsidP="00A41C5F">
      <w:pPr>
        <w:pStyle w:val="af3"/>
      </w:pPr>
      <w:r>
        <w:lastRenderedPageBreak/>
        <w:t xml:space="preserve">            return value</w:t>
      </w:r>
    </w:p>
    <w:p w14:paraId="6C001318" w14:textId="77777777" w:rsidR="00A41C5F" w:rsidRDefault="00A41C5F" w:rsidP="00A41C5F">
      <w:pPr>
        <w:pStyle w:val="af3"/>
      </w:pPr>
      <w:r>
        <w:t xml:space="preserve">        except ValueError:</w:t>
      </w:r>
    </w:p>
    <w:p w14:paraId="59E97774" w14:textId="77777777" w:rsidR="00A41C5F" w:rsidRDefault="00A41C5F" w:rsidP="00A41C5F">
      <w:pPr>
        <w:pStyle w:val="af3"/>
      </w:pPr>
      <w:r>
        <w:t xml:space="preserve">            print("Помилка: введіть число!\n")</w:t>
      </w:r>
    </w:p>
    <w:p w14:paraId="6C98812B" w14:textId="77777777" w:rsidR="00A41C5F" w:rsidRDefault="00A41C5F" w:rsidP="00A41C5F">
      <w:pPr>
        <w:pStyle w:val="af3"/>
      </w:pPr>
    </w:p>
    <w:p w14:paraId="31A03B45" w14:textId="77777777" w:rsidR="00A41C5F" w:rsidRDefault="00A41C5F" w:rsidP="00A41C5F">
      <w:pPr>
        <w:pStyle w:val="af3"/>
      </w:pPr>
    </w:p>
    <w:p w14:paraId="6B0E883A" w14:textId="77777777" w:rsidR="00A41C5F" w:rsidRDefault="00A41C5F" w:rsidP="00A41C5F">
      <w:pPr>
        <w:pStyle w:val="af3"/>
      </w:pPr>
      <w:r>
        <w:t>def division_check(numerator, denominator, message):</w:t>
      </w:r>
    </w:p>
    <w:p w14:paraId="278D01D2" w14:textId="77777777" w:rsidR="00A41C5F" w:rsidRDefault="00A41C5F" w:rsidP="00A41C5F">
      <w:pPr>
        <w:pStyle w:val="af3"/>
      </w:pPr>
      <w:r>
        <w:t xml:space="preserve">    if abs(denominator) &lt; 1e-10:</w:t>
      </w:r>
    </w:p>
    <w:p w14:paraId="678BACBA" w14:textId="77777777" w:rsidR="00A41C5F" w:rsidRDefault="00A41C5F" w:rsidP="00A41C5F">
      <w:pPr>
        <w:pStyle w:val="af3"/>
      </w:pPr>
      <w:r>
        <w:t xml:space="preserve">        raise ZeroDivisionError(message)</w:t>
      </w:r>
    </w:p>
    <w:p w14:paraId="746E5ACC" w14:textId="77777777" w:rsidR="00A41C5F" w:rsidRDefault="00A41C5F" w:rsidP="00A41C5F">
      <w:pPr>
        <w:pStyle w:val="af3"/>
      </w:pPr>
      <w:r>
        <w:t xml:space="preserve">    return numerator / denominator</w:t>
      </w:r>
    </w:p>
    <w:p w14:paraId="489E2E48" w14:textId="77777777" w:rsidR="00A41C5F" w:rsidRDefault="00A41C5F" w:rsidP="00A41C5F">
      <w:pPr>
        <w:pStyle w:val="af3"/>
      </w:pPr>
    </w:p>
    <w:p w14:paraId="776268D4" w14:textId="77777777" w:rsidR="00A41C5F" w:rsidRDefault="00A41C5F" w:rsidP="00A41C5F">
      <w:pPr>
        <w:pStyle w:val="af3"/>
      </w:pPr>
    </w:p>
    <w:p w14:paraId="155C83B4" w14:textId="77777777" w:rsidR="00A41C5F" w:rsidRDefault="00A41C5F" w:rsidP="00A41C5F">
      <w:pPr>
        <w:pStyle w:val="af3"/>
      </w:pPr>
      <w:r>
        <w:t>def sqrt_check(radicand):</w:t>
      </w:r>
    </w:p>
    <w:p w14:paraId="19355F71" w14:textId="77777777" w:rsidR="00A41C5F" w:rsidRDefault="00A41C5F" w:rsidP="00A41C5F">
      <w:pPr>
        <w:pStyle w:val="af3"/>
      </w:pPr>
      <w:r>
        <w:t xml:space="preserve">    if radicand &lt; 0:</w:t>
      </w:r>
    </w:p>
    <w:p w14:paraId="2F9B3DBB" w14:textId="77777777" w:rsidR="00A41C5F" w:rsidRDefault="00A41C5F" w:rsidP="00A41C5F">
      <w:pPr>
        <w:pStyle w:val="af3"/>
      </w:pPr>
      <w:r>
        <w:t xml:space="preserve">        raise ValueError(f"Помилка обчислення кореня: від'ємний аргумент ({radicand})")</w:t>
      </w:r>
    </w:p>
    <w:p w14:paraId="719BF3F1" w14:textId="77777777" w:rsidR="00A41C5F" w:rsidRDefault="00A41C5F" w:rsidP="00A41C5F">
      <w:pPr>
        <w:pStyle w:val="af3"/>
      </w:pPr>
      <w:r>
        <w:t xml:space="preserve">    return sqrt(radicand)</w:t>
      </w:r>
    </w:p>
    <w:p w14:paraId="06EA498F" w14:textId="77777777" w:rsidR="00A41C5F" w:rsidRDefault="00A41C5F" w:rsidP="00A41C5F">
      <w:pPr>
        <w:pStyle w:val="af3"/>
      </w:pPr>
    </w:p>
    <w:p w14:paraId="6514A0BA" w14:textId="77777777" w:rsidR="00A41C5F" w:rsidRDefault="00A41C5F" w:rsidP="00A41C5F">
      <w:pPr>
        <w:pStyle w:val="af3"/>
      </w:pPr>
    </w:p>
    <w:p w14:paraId="6366FF19" w14:textId="77777777" w:rsidR="00A41C5F" w:rsidRDefault="00A41C5F" w:rsidP="00A41C5F">
      <w:pPr>
        <w:pStyle w:val="af3"/>
      </w:pPr>
      <w:r>
        <w:t>def power_check(base, exponent):</w:t>
      </w:r>
    </w:p>
    <w:p w14:paraId="015541C5" w14:textId="77777777" w:rsidR="00A41C5F" w:rsidRDefault="00A41C5F" w:rsidP="00A41C5F">
      <w:pPr>
        <w:pStyle w:val="af3"/>
      </w:pPr>
      <w:r>
        <w:t xml:space="preserve">    if base == 0 and exponent &lt; 0:</w:t>
      </w:r>
    </w:p>
    <w:p w14:paraId="3EC8D452" w14:textId="77777777" w:rsidR="00A41C5F" w:rsidRDefault="00A41C5F" w:rsidP="00A41C5F">
      <w:pPr>
        <w:pStyle w:val="af3"/>
      </w:pPr>
      <w:r>
        <w:t xml:space="preserve">        raise ZeroDivisionError(</w:t>
      </w:r>
    </w:p>
    <w:p w14:paraId="398618A5" w14:textId="77777777" w:rsidR="00A41C5F" w:rsidRDefault="00A41C5F" w:rsidP="00A41C5F">
      <w:pPr>
        <w:pStyle w:val="af3"/>
      </w:pPr>
      <w:r>
        <w:t xml:space="preserve">            "Помилка степеня: нуль не можна підносити до від'ємного степеня"</w:t>
      </w:r>
    </w:p>
    <w:p w14:paraId="686C427D" w14:textId="77777777" w:rsidR="00A41C5F" w:rsidRDefault="00A41C5F" w:rsidP="00A41C5F">
      <w:pPr>
        <w:pStyle w:val="af3"/>
      </w:pPr>
      <w:r>
        <w:t xml:space="preserve">        )</w:t>
      </w:r>
    </w:p>
    <w:p w14:paraId="1C3F995E" w14:textId="77777777" w:rsidR="00A41C5F" w:rsidRDefault="00A41C5F" w:rsidP="00A41C5F">
      <w:pPr>
        <w:pStyle w:val="af3"/>
      </w:pPr>
      <w:r>
        <w:t xml:space="preserve">    if base &lt; 0 and not float(exponent).is_integer():</w:t>
      </w:r>
    </w:p>
    <w:p w14:paraId="4EEB6A76" w14:textId="77777777" w:rsidR="00A41C5F" w:rsidRDefault="00A41C5F" w:rsidP="00A41C5F">
      <w:pPr>
        <w:pStyle w:val="af3"/>
      </w:pPr>
      <w:r>
        <w:t xml:space="preserve">        raise ValueError("Помилка степеня: від'ємне число у дробовому степені")</w:t>
      </w:r>
    </w:p>
    <w:p w14:paraId="38601D5D" w14:textId="77777777" w:rsidR="00A41C5F" w:rsidRDefault="00A41C5F" w:rsidP="00A41C5F">
      <w:pPr>
        <w:pStyle w:val="af3"/>
      </w:pPr>
      <w:r>
        <w:t xml:space="preserve">    return base**exponent</w:t>
      </w:r>
    </w:p>
    <w:p w14:paraId="5A535339" w14:textId="77777777" w:rsidR="00A41C5F" w:rsidRDefault="00A41C5F" w:rsidP="00A41C5F">
      <w:pPr>
        <w:pStyle w:val="af3"/>
      </w:pPr>
    </w:p>
    <w:p w14:paraId="49AC94C3" w14:textId="77777777" w:rsidR="00A41C5F" w:rsidRDefault="00A41C5F" w:rsidP="00A41C5F">
      <w:pPr>
        <w:pStyle w:val="af3"/>
      </w:pPr>
    </w:p>
    <w:p w14:paraId="7CD3DB9F" w14:textId="77777777" w:rsidR="00A41C5F" w:rsidRDefault="00A41C5F" w:rsidP="00A41C5F">
      <w:pPr>
        <w:pStyle w:val="af3"/>
      </w:pPr>
      <w:r>
        <w:t>def tan_check(angle):</w:t>
      </w:r>
    </w:p>
    <w:p w14:paraId="669D5A58" w14:textId="77777777" w:rsidR="00A41C5F" w:rsidRDefault="00A41C5F" w:rsidP="00A41C5F">
      <w:pPr>
        <w:pStyle w:val="af3"/>
      </w:pPr>
      <w:r>
        <w:t xml:space="preserve">    if abs(cos(angle)) &lt; 1e-10:</w:t>
      </w:r>
    </w:p>
    <w:p w14:paraId="3D9FDE46" w14:textId="77777777" w:rsidR="00A41C5F" w:rsidRDefault="00A41C5F" w:rsidP="00A41C5F">
      <w:pPr>
        <w:pStyle w:val="af3"/>
      </w:pPr>
      <w:r>
        <w:t xml:space="preserve">        raise ValueError("Помилка: тангенс не визначений (косинус кута близький до нуля)")</w:t>
      </w:r>
    </w:p>
    <w:p w14:paraId="391F0A62" w14:textId="77777777" w:rsidR="00A41C5F" w:rsidRDefault="00A41C5F" w:rsidP="00A41C5F">
      <w:pPr>
        <w:pStyle w:val="af3"/>
      </w:pPr>
      <w:r>
        <w:t xml:space="preserve">    return tan(angle)</w:t>
      </w:r>
    </w:p>
    <w:p w14:paraId="76DE1B1A" w14:textId="77777777" w:rsidR="00A41C5F" w:rsidRDefault="00A41C5F" w:rsidP="00A41C5F">
      <w:pPr>
        <w:pStyle w:val="af3"/>
      </w:pPr>
    </w:p>
    <w:p w14:paraId="41C2BBEA" w14:textId="77777777" w:rsidR="00A41C5F" w:rsidRDefault="00A41C5F" w:rsidP="00A41C5F">
      <w:pPr>
        <w:pStyle w:val="af3"/>
      </w:pPr>
    </w:p>
    <w:p w14:paraId="66AFE96E" w14:textId="77777777" w:rsidR="00A41C5F" w:rsidRDefault="00A41C5F" w:rsidP="00A41C5F">
      <w:pPr>
        <w:pStyle w:val="af3"/>
      </w:pPr>
      <w:r>
        <w:t>g = input_check("Вкажіть значення:\ng = ")</w:t>
      </w:r>
    </w:p>
    <w:p w14:paraId="059B109C" w14:textId="77777777" w:rsidR="00A41C5F" w:rsidRDefault="00A41C5F" w:rsidP="00A41C5F">
      <w:pPr>
        <w:pStyle w:val="af3"/>
      </w:pPr>
      <w:r>
        <w:t>h = input_check("Вкажіть значення:\nh = ")</w:t>
      </w:r>
    </w:p>
    <w:p w14:paraId="28D8D683" w14:textId="77777777" w:rsidR="00A41C5F" w:rsidRDefault="00A41C5F" w:rsidP="00A41C5F">
      <w:pPr>
        <w:pStyle w:val="af3"/>
      </w:pPr>
      <w:r>
        <w:t>u = input_check("Вкажіть значення:\nu = ")</w:t>
      </w:r>
    </w:p>
    <w:p w14:paraId="21AA2F04" w14:textId="77777777" w:rsidR="00A41C5F" w:rsidRDefault="00A41C5F" w:rsidP="00A41C5F">
      <w:pPr>
        <w:pStyle w:val="af3"/>
      </w:pPr>
      <w:r>
        <w:t>v = input_check("Вкажіть значення:\nv = ")</w:t>
      </w:r>
    </w:p>
    <w:p w14:paraId="18DA749D" w14:textId="77777777" w:rsidR="00A41C5F" w:rsidRDefault="00A41C5F" w:rsidP="00A41C5F">
      <w:pPr>
        <w:pStyle w:val="af3"/>
      </w:pPr>
    </w:p>
    <w:p w14:paraId="0FB85B71" w14:textId="77777777" w:rsidR="00A41C5F" w:rsidRDefault="00A41C5F" w:rsidP="00A41C5F">
      <w:pPr>
        <w:pStyle w:val="af3"/>
      </w:pPr>
    </w:p>
    <w:p w14:paraId="2E98BE91" w14:textId="77777777" w:rsidR="00A41C5F" w:rsidRDefault="00A41C5F" w:rsidP="00A41C5F">
      <w:pPr>
        <w:pStyle w:val="af3"/>
      </w:pPr>
      <w:r>
        <w:t>def calculate_result_1(g, h):</w:t>
      </w:r>
    </w:p>
    <w:p w14:paraId="34D38337" w14:textId="77777777" w:rsidR="00A41C5F" w:rsidRDefault="00A41C5F" w:rsidP="00A41C5F">
      <w:pPr>
        <w:pStyle w:val="af3"/>
      </w:pPr>
      <w:r>
        <w:t xml:space="preserve">    base = h / sqrt(7) + division_check(sqrt(5), g + h, "Ділення на нуль: сума g + h дорівнює нулю")</w:t>
      </w:r>
    </w:p>
    <w:p w14:paraId="315D93D9" w14:textId="77777777" w:rsidR="00A41C5F" w:rsidRDefault="00A41C5F" w:rsidP="00A41C5F">
      <w:pPr>
        <w:pStyle w:val="af3"/>
      </w:pPr>
    </w:p>
    <w:p w14:paraId="6DFDAE84" w14:textId="77777777" w:rsidR="00A41C5F" w:rsidRDefault="00A41C5F" w:rsidP="00A41C5F">
      <w:pPr>
        <w:pStyle w:val="af3"/>
      </w:pPr>
      <w:r>
        <w:t xml:space="preserve">    exponent = division_check(2 * g, 3 * h + 5, "Ділення на нуль: знаменник (3*h + 5) дорівнює нулю")</w:t>
      </w:r>
    </w:p>
    <w:p w14:paraId="381CF11E" w14:textId="77777777" w:rsidR="00A41C5F" w:rsidRDefault="00A41C5F" w:rsidP="00A41C5F">
      <w:pPr>
        <w:pStyle w:val="af3"/>
      </w:pPr>
    </w:p>
    <w:p w14:paraId="495AECC8" w14:textId="77777777" w:rsidR="00A41C5F" w:rsidRDefault="00A41C5F" w:rsidP="00A41C5F">
      <w:pPr>
        <w:pStyle w:val="af3"/>
      </w:pPr>
      <w:r>
        <w:t xml:space="preserve">    minuend = power_check(base, exponent)</w:t>
      </w:r>
    </w:p>
    <w:p w14:paraId="403A892D" w14:textId="77777777" w:rsidR="00A41C5F" w:rsidRDefault="00A41C5F" w:rsidP="00A41C5F">
      <w:pPr>
        <w:pStyle w:val="af3"/>
      </w:pPr>
    </w:p>
    <w:p w14:paraId="20AD58FE" w14:textId="77777777" w:rsidR="00A41C5F" w:rsidRDefault="00A41C5F" w:rsidP="00A41C5F">
      <w:pPr>
        <w:pStyle w:val="af3"/>
      </w:pPr>
      <w:r>
        <w:t xml:space="preserve">    denominator = g**2 - 4 * h + (g - h) ** 2</w:t>
      </w:r>
    </w:p>
    <w:p w14:paraId="353BD35A" w14:textId="77777777" w:rsidR="00A41C5F" w:rsidRDefault="00A41C5F" w:rsidP="00A41C5F">
      <w:pPr>
        <w:pStyle w:val="af3"/>
      </w:pPr>
    </w:p>
    <w:p w14:paraId="5327FDAF" w14:textId="77777777" w:rsidR="00A41C5F" w:rsidRDefault="00A41C5F" w:rsidP="00A41C5F">
      <w:pPr>
        <w:pStyle w:val="af3"/>
      </w:pPr>
      <w:r>
        <w:t xml:space="preserve">    numerator = sqrt_check(sqrt(3) + abs(g + h) + g * h)</w:t>
      </w:r>
    </w:p>
    <w:p w14:paraId="403C022F" w14:textId="77777777" w:rsidR="00A41C5F" w:rsidRDefault="00A41C5F" w:rsidP="00A41C5F">
      <w:pPr>
        <w:pStyle w:val="af3"/>
      </w:pPr>
    </w:p>
    <w:p w14:paraId="592C9638" w14:textId="77777777" w:rsidR="00A41C5F" w:rsidRDefault="00A41C5F" w:rsidP="00A41C5F">
      <w:pPr>
        <w:pStyle w:val="af3"/>
      </w:pPr>
      <w:r>
        <w:t xml:space="preserve">    subtrahend = division_check(</w:t>
      </w:r>
    </w:p>
    <w:p w14:paraId="1E8BD7AF" w14:textId="77777777" w:rsidR="00A41C5F" w:rsidRDefault="00A41C5F" w:rsidP="00A41C5F">
      <w:pPr>
        <w:pStyle w:val="af3"/>
      </w:pPr>
      <w:r>
        <w:t xml:space="preserve">        numerator, denominator, "Ділення на нуль: знаменник другого дробу в Result_1 дорівнює нулю"</w:t>
      </w:r>
    </w:p>
    <w:p w14:paraId="75DE1948" w14:textId="77777777" w:rsidR="00A41C5F" w:rsidRDefault="00A41C5F" w:rsidP="00A41C5F">
      <w:pPr>
        <w:pStyle w:val="af3"/>
      </w:pPr>
      <w:r>
        <w:t xml:space="preserve">    )</w:t>
      </w:r>
    </w:p>
    <w:p w14:paraId="647CCEA6" w14:textId="77777777" w:rsidR="00A41C5F" w:rsidRDefault="00A41C5F" w:rsidP="00A41C5F">
      <w:pPr>
        <w:pStyle w:val="af3"/>
      </w:pPr>
    </w:p>
    <w:p w14:paraId="23109AEF" w14:textId="77777777" w:rsidR="00A41C5F" w:rsidRDefault="00A41C5F" w:rsidP="00A41C5F">
      <w:pPr>
        <w:pStyle w:val="af3"/>
      </w:pPr>
      <w:r>
        <w:t xml:space="preserve">    return minuend - subtrahend</w:t>
      </w:r>
    </w:p>
    <w:p w14:paraId="4F149A7D" w14:textId="77777777" w:rsidR="00A41C5F" w:rsidRDefault="00A41C5F" w:rsidP="00A41C5F">
      <w:pPr>
        <w:pStyle w:val="af3"/>
      </w:pPr>
    </w:p>
    <w:p w14:paraId="64779B2E" w14:textId="77777777" w:rsidR="00A41C5F" w:rsidRDefault="00A41C5F" w:rsidP="00A41C5F">
      <w:pPr>
        <w:pStyle w:val="af3"/>
      </w:pPr>
    </w:p>
    <w:p w14:paraId="5B891185" w14:textId="77777777" w:rsidR="00A41C5F" w:rsidRDefault="00A41C5F" w:rsidP="00A41C5F">
      <w:pPr>
        <w:pStyle w:val="af3"/>
      </w:pPr>
      <w:r>
        <w:t>def calculate_result_2(u, v):</w:t>
      </w:r>
    </w:p>
    <w:p w14:paraId="3472050B" w14:textId="77777777" w:rsidR="00A41C5F" w:rsidRDefault="00A41C5F" w:rsidP="00A41C5F">
      <w:pPr>
        <w:pStyle w:val="af3"/>
      </w:pPr>
      <w:r>
        <w:lastRenderedPageBreak/>
        <w:t xml:space="preserve">    numerator = sin(9 * pi + u) + tan_check(5 * pi + sqrt_check(v))</w:t>
      </w:r>
    </w:p>
    <w:p w14:paraId="153835CA" w14:textId="77777777" w:rsidR="00A41C5F" w:rsidRDefault="00A41C5F" w:rsidP="00A41C5F">
      <w:pPr>
        <w:pStyle w:val="af3"/>
      </w:pPr>
    </w:p>
    <w:p w14:paraId="2874421A" w14:textId="77777777" w:rsidR="00A41C5F" w:rsidRDefault="00A41C5F" w:rsidP="00A41C5F">
      <w:pPr>
        <w:pStyle w:val="af3"/>
      </w:pPr>
      <w:r>
        <w:t xml:space="preserve">    radicand = abs(sin(7 * pi + v**2) + cos(3 * pi + u**2))</w:t>
      </w:r>
    </w:p>
    <w:p w14:paraId="0F18B05F" w14:textId="77777777" w:rsidR="00A41C5F" w:rsidRDefault="00A41C5F" w:rsidP="00A41C5F">
      <w:pPr>
        <w:pStyle w:val="af3"/>
      </w:pPr>
    </w:p>
    <w:p w14:paraId="4132E695" w14:textId="77777777" w:rsidR="00A41C5F" w:rsidRDefault="00A41C5F" w:rsidP="00A41C5F">
      <w:pPr>
        <w:pStyle w:val="af3"/>
      </w:pPr>
      <w:r>
        <w:t xml:space="preserve">    denominator = sqrt_check(radicand)</w:t>
      </w:r>
    </w:p>
    <w:p w14:paraId="58C4B333" w14:textId="77777777" w:rsidR="00A41C5F" w:rsidRDefault="00A41C5F" w:rsidP="00A41C5F">
      <w:pPr>
        <w:pStyle w:val="af3"/>
      </w:pPr>
    </w:p>
    <w:p w14:paraId="0D1B99E6" w14:textId="77777777" w:rsidR="00A41C5F" w:rsidRDefault="00A41C5F" w:rsidP="00A41C5F">
      <w:pPr>
        <w:pStyle w:val="af3"/>
      </w:pPr>
      <w:r>
        <w:t xml:space="preserve">    return division_check(</w:t>
      </w:r>
    </w:p>
    <w:p w14:paraId="76EBD562" w14:textId="77777777" w:rsidR="00A41C5F" w:rsidRDefault="00A41C5F" w:rsidP="00A41C5F">
      <w:pPr>
        <w:pStyle w:val="af3"/>
      </w:pPr>
      <w:r>
        <w:t xml:space="preserve">        numerator, denominator, "Ділення на нуль: знаменник другого виразу (Result_2) дорівнює нулю"</w:t>
      </w:r>
    </w:p>
    <w:p w14:paraId="5065FFB8" w14:textId="77777777" w:rsidR="00A41C5F" w:rsidRDefault="00A41C5F" w:rsidP="00A41C5F">
      <w:pPr>
        <w:pStyle w:val="af3"/>
      </w:pPr>
      <w:r>
        <w:t xml:space="preserve">    )</w:t>
      </w:r>
    </w:p>
    <w:p w14:paraId="74101E11" w14:textId="77777777" w:rsidR="00A41C5F" w:rsidRDefault="00A41C5F" w:rsidP="00A41C5F">
      <w:pPr>
        <w:pStyle w:val="af3"/>
      </w:pPr>
    </w:p>
    <w:p w14:paraId="295E656B" w14:textId="77777777" w:rsidR="00A41C5F" w:rsidRDefault="00A41C5F" w:rsidP="00A41C5F">
      <w:pPr>
        <w:pStyle w:val="af3"/>
      </w:pPr>
    </w:p>
    <w:p w14:paraId="25657B6F" w14:textId="77777777" w:rsidR="00A41C5F" w:rsidRDefault="00A41C5F" w:rsidP="00A41C5F">
      <w:pPr>
        <w:pStyle w:val="af3"/>
      </w:pPr>
      <w:r>
        <w:t>def calculate_result_3(u, v):</w:t>
      </w:r>
    </w:p>
    <w:p w14:paraId="413D28B1" w14:textId="77777777" w:rsidR="00A41C5F" w:rsidRDefault="00A41C5F" w:rsidP="00A41C5F">
      <w:pPr>
        <w:pStyle w:val="af3"/>
      </w:pPr>
      <w:r>
        <w:t xml:space="preserve">    cos_minuend = division_check(</w:t>
      </w:r>
    </w:p>
    <w:p w14:paraId="624EE032" w14:textId="77777777" w:rsidR="00A41C5F" w:rsidRDefault="00A41C5F" w:rsidP="00A41C5F">
      <w:pPr>
        <w:pStyle w:val="af3"/>
      </w:pPr>
      <w:r>
        <w:t xml:space="preserve">        pi, u**2, "Ділення на нуль: u^2 дорівнює нулю в аргументі косинуса"</w:t>
      </w:r>
    </w:p>
    <w:p w14:paraId="06FBCC76" w14:textId="77777777" w:rsidR="00A41C5F" w:rsidRDefault="00A41C5F" w:rsidP="00A41C5F">
      <w:pPr>
        <w:pStyle w:val="af3"/>
      </w:pPr>
      <w:r>
        <w:t xml:space="preserve">    )</w:t>
      </w:r>
    </w:p>
    <w:p w14:paraId="04DF8CBC" w14:textId="77777777" w:rsidR="00A41C5F" w:rsidRDefault="00A41C5F" w:rsidP="00A41C5F">
      <w:pPr>
        <w:pStyle w:val="af3"/>
      </w:pPr>
    </w:p>
    <w:p w14:paraId="0F26AED0" w14:textId="77777777" w:rsidR="00A41C5F" w:rsidRDefault="00A41C5F" w:rsidP="00A41C5F">
      <w:pPr>
        <w:pStyle w:val="af3"/>
      </w:pPr>
      <w:r>
        <w:t xml:space="preserve">    cos_subtrahend = division_check(</w:t>
      </w:r>
    </w:p>
    <w:p w14:paraId="5A0D22F9" w14:textId="77777777" w:rsidR="00A41C5F" w:rsidRDefault="00A41C5F" w:rsidP="00A41C5F">
      <w:pPr>
        <w:pStyle w:val="af3"/>
      </w:pPr>
      <w:r>
        <w:t xml:space="preserve">        sqrt(3), 2 * v, "Ділення на нуль: 2*v дорівнює нулю в аргументі косинуса"</w:t>
      </w:r>
    </w:p>
    <w:p w14:paraId="45039A40" w14:textId="77777777" w:rsidR="00A41C5F" w:rsidRDefault="00A41C5F" w:rsidP="00A41C5F">
      <w:pPr>
        <w:pStyle w:val="af3"/>
      </w:pPr>
      <w:r>
        <w:t xml:space="preserve">    )</w:t>
      </w:r>
    </w:p>
    <w:p w14:paraId="36416364" w14:textId="77777777" w:rsidR="00A41C5F" w:rsidRDefault="00A41C5F" w:rsidP="00A41C5F">
      <w:pPr>
        <w:pStyle w:val="af3"/>
      </w:pPr>
    </w:p>
    <w:p w14:paraId="058EBA84" w14:textId="77777777" w:rsidR="00A41C5F" w:rsidRDefault="00A41C5F" w:rsidP="00A41C5F">
      <w:pPr>
        <w:pStyle w:val="af3"/>
      </w:pPr>
      <w:r>
        <w:t xml:space="preserve">    minuend = cos(cos_minuend - cos_subtrahend) ** 2</w:t>
      </w:r>
    </w:p>
    <w:p w14:paraId="4F95FC7F" w14:textId="77777777" w:rsidR="00A41C5F" w:rsidRDefault="00A41C5F" w:rsidP="00A41C5F">
      <w:pPr>
        <w:pStyle w:val="af3"/>
      </w:pPr>
    </w:p>
    <w:p w14:paraId="480463DC" w14:textId="77777777" w:rsidR="00A41C5F" w:rsidRDefault="00A41C5F" w:rsidP="00A41C5F">
      <w:pPr>
        <w:pStyle w:val="af3"/>
      </w:pPr>
      <w:r>
        <w:t xml:space="preserve">    numerator = cos(sqrt(3) * pi - u**2 + v**2) ** 2</w:t>
      </w:r>
    </w:p>
    <w:p w14:paraId="6B77D2F3" w14:textId="77777777" w:rsidR="00A41C5F" w:rsidRDefault="00A41C5F" w:rsidP="00A41C5F">
      <w:pPr>
        <w:pStyle w:val="af3"/>
      </w:pPr>
    </w:p>
    <w:p w14:paraId="6EE4A0EC" w14:textId="77777777" w:rsidR="00A41C5F" w:rsidRDefault="00A41C5F" w:rsidP="00A41C5F">
      <w:pPr>
        <w:pStyle w:val="af3"/>
      </w:pPr>
      <w:r>
        <w:t xml:space="preserve">    denominator = 2 * sqrt(3) - 3 * v</w:t>
      </w:r>
    </w:p>
    <w:p w14:paraId="53FE6642" w14:textId="77777777" w:rsidR="00A41C5F" w:rsidRDefault="00A41C5F" w:rsidP="00A41C5F">
      <w:pPr>
        <w:pStyle w:val="af3"/>
      </w:pPr>
    </w:p>
    <w:p w14:paraId="61A5DACD" w14:textId="77777777" w:rsidR="00A41C5F" w:rsidRDefault="00A41C5F" w:rsidP="00A41C5F">
      <w:pPr>
        <w:pStyle w:val="af3"/>
      </w:pPr>
      <w:r>
        <w:t xml:space="preserve">    subtrahend = sqrt_check(</w:t>
      </w:r>
    </w:p>
    <w:p w14:paraId="32C7C8BC" w14:textId="77777777" w:rsidR="00A41C5F" w:rsidRDefault="00A41C5F" w:rsidP="00A41C5F">
      <w:pPr>
        <w:pStyle w:val="af3"/>
      </w:pPr>
      <w:r>
        <w:t xml:space="preserve">        division_check(numerator, denominator, "Ділення на нуль: знаменник другого дробу в Result_3 дорівнює нулю")</w:t>
      </w:r>
    </w:p>
    <w:p w14:paraId="356C9B1B" w14:textId="77777777" w:rsidR="00A41C5F" w:rsidRDefault="00A41C5F" w:rsidP="00A41C5F">
      <w:pPr>
        <w:pStyle w:val="af3"/>
      </w:pPr>
      <w:r>
        <w:t xml:space="preserve">    )</w:t>
      </w:r>
    </w:p>
    <w:p w14:paraId="2287273D" w14:textId="77777777" w:rsidR="00A41C5F" w:rsidRDefault="00A41C5F" w:rsidP="00A41C5F">
      <w:pPr>
        <w:pStyle w:val="af3"/>
      </w:pPr>
    </w:p>
    <w:p w14:paraId="35F90D20" w14:textId="77777777" w:rsidR="00A41C5F" w:rsidRDefault="00A41C5F" w:rsidP="00A41C5F">
      <w:pPr>
        <w:pStyle w:val="af3"/>
      </w:pPr>
      <w:r>
        <w:t xml:space="preserve">    return minuend - subtrahend</w:t>
      </w:r>
    </w:p>
    <w:p w14:paraId="2E7966C8" w14:textId="77777777" w:rsidR="00A41C5F" w:rsidRDefault="00A41C5F" w:rsidP="00A41C5F">
      <w:pPr>
        <w:pStyle w:val="af3"/>
      </w:pPr>
    </w:p>
    <w:p w14:paraId="0268DE8D" w14:textId="77777777" w:rsidR="00A41C5F" w:rsidRDefault="00A41C5F" w:rsidP="00A41C5F">
      <w:pPr>
        <w:pStyle w:val="af3"/>
      </w:pPr>
    </w:p>
    <w:p w14:paraId="0C2E7D2D" w14:textId="77777777" w:rsidR="00A41C5F" w:rsidRDefault="00A41C5F" w:rsidP="00A41C5F">
      <w:pPr>
        <w:pStyle w:val="af3"/>
      </w:pPr>
      <w:r>
        <w:t>def calculate_result_4(g, h):</w:t>
      </w:r>
    </w:p>
    <w:p w14:paraId="6E84D26E" w14:textId="77777777" w:rsidR="00A41C5F" w:rsidRDefault="00A41C5F" w:rsidP="00A41C5F">
      <w:pPr>
        <w:pStyle w:val="af3"/>
      </w:pPr>
      <w:r>
        <w:t xml:space="preserve">    numerator = cos(sqrt(2) * pi - g) - power_check(g, h)</w:t>
      </w:r>
    </w:p>
    <w:p w14:paraId="7889C7CD" w14:textId="77777777" w:rsidR="00A41C5F" w:rsidRDefault="00A41C5F" w:rsidP="00A41C5F">
      <w:pPr>
        <w:pStyle w:val="af3"/>
      </w:pPr>
    </w:p>
    <w:p w14:paraId="58C2EC25" w14:textId="77777777" w:rsidR="00A41C5F" w:rsidRDefault="00A41C5F" w:rsidP="00A41C5F">
      <w:pPr>
        <w:pStyle w:val="af3"/>
      </w:pPr>
      <w:r>
        <w:t xml:space="preserve">    denominator = sqrt_check(power_check(h, 2 * g) + 5 * g * h)</w:t>
      </w:r>
    </w:p>
    <w:p w14:paraId="48EA3E34" w14:textId="77777777" w:rsidR="00A41C5F" w:rsidRDefault="00A41C5F" w:rsidP="00A41C5F">
      <w:pPr>
        <w:pStyle w:val="af3"/>
      </w:pPr>
    </w:p>
    <w:p w14:paraId="5D6126E8" w14:textId="77777777" w:rsidR="00A41C5F" w:rsidRDefault="00A41C5F" w:rsidP="00A41C5F">
      <w:pPr>
        <w:pStyle w:val="af3"/>
      </w:pPr>
      <w:r>
        <w:t xml:space="preserve">    minuend = division_check(</w:t>
      </w:r>
    </w:p>
    <w:p w14:paraId="731E8033" w14:textId="77777777" w:rsidR="00A41C5F" w:rsidRDefault="00A41C5F" w:rsidP="00A41C5F">
      <w:pPr>
        <w:pStyle w:val="af3"/>
      </w:pPr>
      <w:r>
        <w:t xml:space="preserve">        numerator, denominator, "Ділення на нуль: знаменник першого дробу в Result_4 дорівнює нулю"</w:t>
      </w:r>
    </w:p>
    <w:p w14:paraId="74291045" w14:textId="77777777" w:rsidR="00A41C5F" w:rsidRDefault="00A41C5F" w:rsidP="00A41C5F">
      <w:pPr>
        <w:pStyle w:val="af3"/>
      </w:pPr>
      <w:r>
        <w:t xml:space="preserve">    )</w:t>
      </w:r>
    </w:p>
    <w:p w14:paraId="66622F0F" w14:textId="77777777" w:rsidR="00A41C5F" w:rsidRDefault="00A41C5F" w:rsidP="00A41C5F">
      <w:pPr>
        <w:pStyle w:val="af3"/>
      </w:pPr>
    </w:p>
    <w:p w14:paraId="5FB4465D" w14:textId="77777777" w:rsidR="00A41C5F" w:rsidRDefault="00A41C5F" w:rsidP="00A41C5F">
      <w:pPr>
        <w:pStyle w:val="af3"/>
      </w:pPr>
      <w:r>
        <w:t xml:space="preserve">    return minuend - power_check(g, h) * tan_check(pi / sqrt(5) + g**2 * h**2) ** 2</w:t>
      </w:r>
    </w:p>
    <w:p w14:paraId="21FC378D" w14:textId="77777777" w:rsidR="00A41C5F" w:rsidRDefault="00A41C5F" w:rsidP="00A41C5F">
      <w:pPr>
        <w:pStyle w:val="af3"/>
      </w:pPr>
    </w:p>
    <w:p w14:paraId="63EBE6ED" w14:textId="77777777" w:rsidR="00A41C5F" w:rsidRDefault="00A41C5F" w:rsidP="00A41C5F">
      <w:pPr>
        <w:pStyle w:val="af3"/>
      </w:pPr>
    </w:p>
    <w:p w14:paraId="6C06EF9B" w14:textId="77777777" w:rsidR="00A41C5F" w:rsidRDefault="00A41C5F" w:rsidP="00A41C5F">
      <w:pPr>
        <w:pStyle w:val="af3"/>
      </w:pPr>
      <w:r>
        <w:t>def calculate_result_5(g, h, u, v):</w:t>
      </w:r>
    </w:p>
    <w:p w14:paraId="61230185" w14:textId="77777777" w:rsidR="00A41C5F" w:rsidRDefault="00A41C5F" w:rsidP="00A41C5F">
      <w:pPr>
        <w:pStyle w:val="af3"/>
      </w:pPr>
      <w:r>
        <w:t xml:space="preserve">    augend_numerator = (</w:t>
      </w:r>
    </w:p>
    <w:p w14:paraId="16FE4108" w14:textId="77777777" w:rsidR="00A41C5F" w:rsidRDefault="00A41C5F" w:rsidP="00A41C5F">
      <w:pPr>
        <w:pStyle w:val="af3"/>
      </w:pPr>
      <w:r>
        <w:t xml:space="preserve">        sin(</w:t>
      </w:r>
    </w:p>
    <w:p w14:paraId="33119118" w14:textId="77777777" w:rsidR="00A41C5F" w:rsidRDefault="00A41C5F" w:rsidP="00A41C5F">
      <w:pPr>
        <w:pStyle w:val="af3"/>
      </w:pPr>
      <w:r>
        <w:t xml:space="preserve">            3 * pi</w:t>
      </w:r>
    </w:p>
    <w:p w14:paraId="43F8209B" w14:textId="77777777" w:rsidR="00A41C5F" w:rsidRDefault="00A41C5F" w:rsidP="00A41C5F">
      <w:pPr>
        <w:pStyle w:val="af3"/>
      </w:pPr>
      <w:r>
        <w:t xml:space="preserve">            - sqrt(</w:t>
      </w:r>
    </w:p>
    <w:p w14:paraId="2107C0D0" w14:textId="77777777" w:rsidR="00A41C5F" w:rsidRDefault="00A41C5F" w:rsidP="00A41C5F">
      <w:pPr>
        <w:pStyle w:val="af3"/>
      </w:pPr>
      <w:r>
        <w:t xml:space="preserve">                abs(</w:t>
      </w:r>
    </w:p>
    <w:p w14:paraId="417CB19F" w14:textId="77777777" w:rsidR="00A41C5F" w:rsidRDefault="00A41C5F" w:rsidP="00A41C5F">
      <w:pPr>
        <w:pStyle w:val="af3"/>
      </w:pPr>
      <w:r>
        <w:t xml:space="preserve">                    division_check(g * u, 2 * v, "Ділення на нуль: знаменник 2*v у першому дробі Result_5")</w:t>
      </w:r>
    </w:p>
    <w:p w14:paraId="67B6F43B" w14:textId="77777777" w:rsidR="00A41C5F" w:rsidRDefault="00A41C5F" w:rsidP="00A41C5F">
      <w:pPr>
        <w:pStyle w:val="af3"/>
      </w:pPr>
      <w:r>
        <w:t xml:space="preserve">                )</w:t>
      </w:r>
    </w:p>
    <w:p w14:paraId="70C4629B" w14:textId="77777777" w:rsidR="00A41C5F" w:rsidRDefault="00A41C5F" w:rsidP="00A41C5F">
      <w:pPr>
        <w:pStyle w:val="af3"/>
      </w:pPr>
      <w:r>
        <w:t xml:space="preserve">            )</w:t>
      </w:r>
    </w:p>
    <w:p w14:paraId="3907D915" w14:textId="77777777" w:rsidR="00A41C5F" w:rsidRDefault="00A41C5F" w:rsidP="00A41C5F">
      <w:pPr>
        <w:pStyle w:val="af3"/>
      </w:pPr>
      <w:r>
        <w:t xml:space="preserve">        )</w:t>
      </w:r>
    </w:p>
    <w:p w14:paraId="7D1FCF5F" w14:textId="77777777" w:rsidR="00A41C5F" w:rsidRDefault="00A41C5F" w:rsidP="00A41C5F">
      <w:pPr>
        <w:pStyle w:val="af3"/>
      </w:pPr>
      <w:r>
        <w:t xml:space="preserve">        ** 2</w:t>
      </w:r>
    </w:p>
    <w:p w14:paraId="48635A0F" w14:textId="77777777" w:rsidR="00A41C5F" w:rsidRDefault="00A41C5F" w:rsidP="00A41C5F">
      <w:pPr>
        <w:pStyle w:val="af3"/>
      </w:pPr>
      <w:r>
        <w:t xml:space="preserve">    )</w:t>
      </w:r>
    </w:p>
    <w:p w14:paraId="2682D6AE" w14:textId="77777777" w:rsidR="00A41C5F" w:rsidRDefault="00A41C5F" w:rsidP="00A41C5F">
      <w:pPr>
        <w:pStyle w:val="af3"/>
      </w:pPr>
    </w:p>
    <w:p w14:paraId="047293E7" w14:textId="77777777" w:rsidR="00A41C5F" w:rsidRDefault="00A41C5F" w:rsidP="00A41C5F">
      <w:pPr>
        <w:pStyle w:val="af3"/>
      </w:pPr>
      <w:r>
        <w:t xml:space="preserve">    augend_denominator = (</w:t>
      </w:r>
    </w:p>
    <w:p w14:paraId="3AA0AB5B" w14:textId="77777777" w:rsidR="00A41C5F" w:rsidRDefault="00A41C5F" w:rsidP="00A41C5F">
      <w:pPr>
        <w:pStyle w:val="af3"/>
      </w:pPr>
      <w:r>
        <w:t xml:space="preserve">        cos(</w:t>
      </w:r>
    </w:p>
    <w:p w14:paraId="40DAA2DE" w14:textId="77777777" w:rsidR="00A41C5F" w:rsidRDefault="00A41C5F" w:rsidP="00A41C5F">
      <w:pPr>
        <w:pStyle w:val="af3"/>
      </w:pPr>
      <w:r>
        <w:t xml:space="preserve">            5**g - division_check(pi, 2 * u * v, "Ділення на нуль: знаменник 2*u*v у другому дробі Result_5")</w:t>
      </w:r>
    </w:p>
    <w:p w14:paraId="1EA6EC34" w14:textId="77777777" w:rsidR="00A41C5F" w:rsidRDefault="00A41C5F" w:rsidP="00A41C5F">
      <w:pPr>
        <w:pStyle w:val="af3"/>
      </w:pPr>
      <w:r>
        <w:t xml:space="preserve">        )</w:t>
      </w:r>
    </w:p>
    <w:p w14:paraId="04C03A4C" w14:textId="77777777" w:rsidR="00A41C5F" w:rsidRDefault="00A41C5F" w:rsidP="00A41C5F">
      <w:pPr>
        <w:pStyle w:val="af3"/>
      </w:pPr>
      <w:r>
        <w:t xml:space="preserve">        ** 3</w:t>
      </w:r>
    </w:p>
    <w:p w14:paraId="5D8919F3" w14:textId="77777777" w:rsidR="00A41C5F" w:rsidRDefault="00A41C5F" w:rsidP="00A41C5F">
      <w:pPr>
        <w:pStyle w:val="af3"/>
      </w:pPr>
      <w:r>
        <w:t xml:space="preserve">    )</w:t>
      </w:r>
    </w:p>
    <w:p w14:paraId="6FB55CC9" w14:textId="77777777" w:rsidR="00A41C5F" w:rsidRDefault="00A41C5F" w:rsidP="00A41C5F">
      <w:pPr>
        <w:pStyle w:val="af3"/>
      </w:pPr>
    </w:p>
    <w:p w14:paraId="1BB57F3C" w14:textId="77777777" w:rsidR="00A41C5F" w:rsidRDefault="00A41C5F" w:rsidP="00A41C5F">
      <w:pPr>
        <w:pStyle w:val="af3"/>
      </w:pPr>
      <w:r>
        <w:t xml:space="preserve">    augend = division_check(</w:t>
      </w:r>
    </w:p>
    <w:p w14:paraId="1CDEF026" w14:textId="77777777" w:rsidR="00A41C5F" w:rsidRDefault="00A41C5F" w:rsidP="00A41C5F">
      <w:pPr>
        <w:pStyle w:val="af3"/>
      </w:pPr>
      <w:r>
        <w:t xml:space="preserve">        augend_numerator, augend_denominator, "Ділення на нуль: знаменник третього дробу в Result_5 дорівнює нулю"</w:t>
      </w:r>
    </w:p>
    <w:p w14:paraId="2FAFA2FE" w14:textId="77777777" w:rsidR="00A41C5F" w:rsidRDefault="00A41C5F" w:rsidP="00A41C5F">
      <w:pPr>
        <w:pStyle w:val="af3"/>
      </w:pPr>
      <w:r>
        <w:t xml:space="preserve">    )</w:t>
      </w:r>
    </w:p>
    <w:p w14:paraId="000CC52A" w14:textId="77777777" w:rsidR="00A41C5F" w:rsidRDefault="00A41C5F" w:rsidP="00A41C5F">
      <w:pPr>
        <w:pStyle w:val="af3"/>
      </w:pPr>
    </w:p>
    <w:p w14:paraId="04F49C66" w14:textId="77777777" w:rsidR="00A41C5F" w:rsidRDefault="00A41C5F" w:rsidP="00A41C5F">
      <w:pPr>
        <w:pStyle w:val="af3"/>
      </w:pPr>
      <w:r>
        <w:t xml:space="preserve">    addend_numerator = (</w:t>
      </w:r>
    </w:p>
    <w:p w14:paraId="3720BB1D" w14:textId="77777777" w:rsidR="00A41C5F" w:rsidRDefault="00A41C5F" w:rsidP="00A41C5F">
      <w:pPr>
        <w:pStyle w:val="af3"/>
      </w:pPr>
      <w:r>
        <w:t xml:space="preserve">        cos(</w:t>
      </w:r>
    </w:p>
    <w:p w14:paraId="7DB728A8" w14:textId="77777777" w:rsidR="00A41C5F" w:rsidRDefault="00A41C5F" w:rsidP="00A41C5F">
      <w:pPr>
        <w:pStyle w:val="af3"/>
      </w:pPr>
      <w:r>
        <w:t xml:space="preserve">            sqrt_check(</w:t>
      </w:r>
    </w:p>
    <w:p w14:paraId="769FBCF3" w14:textId="77777777" w:rsidR="00A41C5F" w:rsidRDefault="00A41C5F" w:rsidP="00A41C5F">
      <w:pPr>
        <w:pStyle w:val="af3"/>
      </w:pPr>
      <w:r>
        <w:t xml:space="preserve">                division_check(g, h, "Ділення на нуль: h дорівнює нулю в четвертому дробі Result_5")</w:t>
      </w:r>
    </w:p>
    <w:p w14:paraId="6920A34C" w14:textId="77777777" w:rsidR="00A41C5F" w:rsidRDefault="00A41C5F" w:rsidP="00A41C5F">
      <w:pPr>
        <w:pStyle w:val="af3"/>
      </w:pPr>
      <w:r>
        <w:t xml:space="preserve">                - sqrt(5) * pi / 3</w:t>
      </w:r>
    </w:p>
    <w:p w14:paraId="24257F8A" w14:textId="77777777" w:rsidR="00A41C5F" w:rsidRDefault="00A41C5F" w:rsidP="00A41C5F">
      <w:pPr>
        <w:pStyle w:val="af3"/>
      </w:pPr>
      <w:r>
        <w:t xml:space="preserve">            )</w:t>
      </w:r>
    </w:p>
    <w:p w14:paraId="4D9A9E4F" w14:textId="77777777" w:rsidR="00A41C5F" w:rsidRDefault="00A41C5F" w:rsidP="00A41C5F">
      <w:pPr>
        <w:pStyle w:val="af3"/>
      </w:pPr>
      <w:r>
        <w:t xml:space="preserve">        )</w:t>
      </w:r>
    </w:p>
    <w:p w14:paraId="3FB819FC" w14:textId="77777777" w:rsidR="00A41C5F" w:rsidRDefault="00A41C5F" w:rsidP="00A41C5F">
      <w:pPr>
        <w:pStyle w:val="af3"/>
      </w:pPr>
      <w:r>
        <w:t xml:space="preserve">        ** 3</w:t>
      </w:r>
    </w:p>
    <w:p w14:paraId="14C9B7DC" w14:textId="77777777" w:rsidR="00A41C5F" w:rsidRDefault="00A41C5F" w:rsidP="00A41C5F">
      <w:pPr>
        <w:pStyle w:val="af3"/>
      </w:pPr>
      <w:r>
        <w:t xml:space="preserve">    )</w:t>
      </w:r>
    </w:p>
    <w:p w14:paraId="199F2833" w14:textId="77777777" w:rsidR="00A41C5F" w:rsidRDefault="00A41C5F" w:rsidP="00A41C5F">
      <w:pPr>
        <w:pStyle w:val="af3"/>
      </w:pPr>
    </w:p>
    <w:p w14:paraId="09D5E5A0" w14:textId="77777777" w:rsidR="00A41C5F" w:rsidRDefault="00A41C5F" w:rsidP="00A41C5F">
      <w:pPr>
        <w:pStyle w:val="af3"/>
      </w:pPr>
      <w:r>
        <w:t xml:space="preserve">    addend_denominator = sin(</w:t>
      </w:r>
    </w:p>
    <w:p w14:paraId="6DD6EE55" w14:textId="77777777" w:rsidR="00A41C5F" w:rsidRDefault="00A41C5F" w:rsidP="00A41C5F">
      <w:pPr>
        <w:pStyle w:val="af3"/>
      </w:pPr>
      <w:r>
        <w:t xml:space="preserve">        3 * pi / sqrt(5)</w:t>
      </w:r>
    </w:p>
    <w:p w14:paraId="69823075" w14:textId="77777777" w:rsidR="00A41C5F" w:rsidRDefault="00A41C5F" w:rsidP="00A41C5F">
      <w:pPr>
        <w:pStyle w:val="af3"/>
      </w:pPr>
      <w:r>
        <w:t xml:space="preserve">        - sqrt_check(division_check(u, v, "Ділення на нуль: v дорівнює нулю в п'ятому дробі Result_5"))</w:t>
      </w:r>
    </w:p>
    <w:p w14:paraId="4289E2D4" w14:textId="77777777" w:rsidR="00A41C5F" w:rsidRDefault="00A41C5F" w:rsidP="00A41C5F">
      <w:pPr>
        <w:pStyle w:val="af3"/>
      </w:pPr>
      <w:r>
        <w:t xml:space="preserve">    )</w:t>
      </w:r>
    </w:p>
    <w:p w14:paraId="3ECFAF30" w14:textId="77777777" w:rsidR="00A41C5F" w:rsidRDefault="00A41C5F" w:rsidP="00A41C5F">
      <w:pPr>
        <w:pStyle w:val="af3"/>
      </w:pPr>
    </w:p>
    <w:p w14:paraId="4080ABEA" w14:textId="77777777" w:rsidR="00A41C5F" w:rsidRDefault="00A41C5F" w:rsidP="00A41C5F">
      <w:pPr>
        <w:pStyle w:val="af3"/>
      </w:pPr>
      <w:r>
        <w:t xml:space="preserve">    addend = division_check(</w:t>
      </w:r>
    </w:p>
    <w:p w14:paraId="235003EE" w14:textId="77777777" w:rsidR="00A41C5F" w:rsidRDefault="00A41C5F" w:rsidP="00A41C5F">
      <w:pPr>
        <w:pStyle w:val="af3"/>
      </w:pPr>
      <w:r>
        <w:t xml:space="preserve">        addend_numerator, addend_denominator, "Ділення на нуль: знаменник шостого дробу в Result_5 дорівнює нулю"</w:t>
      </w:r>
    </w:p>
    <w:p w14:paraId="4FB385B8" w14:textId="77777777" w:rsidR="00A41C5F" w:rsidRDefault="00A41C5F" w:rsidP="00A41C5F">
      <w:pPr>
        <w:pStyle w:val="af3"/>
      </w:pPr>
      <w:r>
        <w:t xml:space="preserve">    )</w:t>
      </w:r>
    </w:p>
    <w:p w14:paraId="351DCFE4" w14:textId="77777777" w:rsidR="00A41C5F" w:rsidRDefault="00A41C5F" w:rsidP="00A41C5F">
      <w:pPr>
        <w:pStyle w:val="af3"/>
      </w:pPr>
    </w:p>
    <w:p w14:paraId="53BD34D2" w14:textId="77777777" w:rsidR="00A41C5F" w:rsidRDefault="00A41C5F" w:rsidP="00A41C5F">
      <w:pPr>
        <w:pStyle w:val="af3"/>
      </w:pPr>
      <w:r>
        <w:t xml:space="preserve">    return augend + addend</w:t>
      </w:r>
    </w:p>
    <w:p w14:paraId="1CA031B6" w14:textId="77777777" w:rsidR="00A41C5F" w:rsidRDefault="00A41C5F" w:rsidP="00A41C5F">
      <w:pPr>
        <w:pStyle w:val="af3"/>
      </w:pPr>
    </w:p>
    <w:p w14:paraId="489FC94A" w14:textId="77777777" w:rsidR="00A41C5F" w:rsidRDefault="00A41C5F" w:rsidP="00A41C5F">
      <w:pPr>
        <w:pStyle w:val="af3"/>
      </w:pPr>
    </w:p>
    <w:p w14:paraId="34FA023C" w14:textId="77777777" w:rsidR="00A41C5F" w:rsidRDefault="00A41C5F" w:rsidP="00A41C5F">
      <w:pPr>
        <w:pStyle w:val="af3"/>
      </w:pPr>
      <w:r>
        <w:t>try:</w:t>
      </w:r>
    </w:p>
    <w:p w14:paraId="76349647" w14:textId="77777777" w:rsidR="00A41C5F" w:rsidRDefault="00A41C5F" w:rsidP="00A41C5F">
      <w:pPr>
        <w:pStyle w:val="af3"/>
      </w:pPr>
      <w:r>
        <w:t xml:space="preserve">    result_1 = calculate_result_1(g, h)</w:t>
      </w:r>
    </w:p>
    <w:p w14:paraId="5A7623DE" w14:textId="77777777" w:rsidR="00A41C5F" w:rsidRDefault="00A41C5F" w:rsidP="00A41C5F">
      <w:pPr>
        <w:pStyle w:val="af3"/>
      </w:pPr>
      <w:r>
        <w:t xml:space="preserve">    print(f"Result_1 = {result_1}")</w:t>
      </w:r>
    </w:p>
    <w:p w14:paraId="014AE214" w14:textId="77777777" w:rsidR="00A41C5F" w:rsidRDefault="00A41C5F" w:rsidP="00A41C5F">
      <w:pPr>
        <w:pStyle w:val="af3"/>
      </w:pPr>
      <w:r>
        <w:t xml:space="preserve">    result_2 = calculate_result_2(u, v)</w:t>
      </w:r>
    </w:p>
    <w:p w14:paraId="30CFD85B" w14:textId="77777777" w:rsidR="00A41C5F" w:rsidRDefault="00A41C5F" w:rsidP="00A41C5F">
      <w:pPr>
        <w:pStyle w:val="af3"/>
      </w:pPr>
      <w:r>
        <w:t xml:space="preserve">    print(f"Result_2 = {result_2}")</w:t>
      </w:r>
    </w:p>
    <w:p w14:paraId="30ABF2A7" w14:textId="77777777" w:rsidR="00A41C5F" w:rsidRDefault="00A41C5F" w:rsidP="00A41C5F">
      <w:pPr>
        <w:pStyle w:val="af3"/>
      </w:pPr>
      <w:r>
        <w:t xml:space="preserve">    result_3 = calculate_result_3(u, v)</w:t>
      </w:r>
    </w:p>
    <w:p w14:paraId="4F88BC9B" w14:textId="77777777" w:rsidR="00A41C5F" w:rsidRDefault="00A41C5F" w:rsidP="00A41C5F">
      <w:pPr>
        <w:pStyle w:val="af3"/>
      </w:pPr>
      <w:r>
        <w:t xml:space="preserve">    print(f"Result_3 = {result_3}")</w:t>
      </w:r>
    </w:p>
    <w:p w14:paraId="4BB876E3" w14:textId="77777777" w:rsidR="00A41C5F" w:rsidRDefault="00A41C5F" w:rsidP="00A41C5F">
      <w:pPr>
        <w:pStyle w:val="af3"/>
      </w:pPr>
      <w:r>
        <w:t xml:space="preserve">    result_4 = calculate_result_4(g, h)</w:t>
      </w:r>
    </w:p>
    <w:p w14:paraId="7EB5CC43" w14:textId="77777777" w:rsidR="00A41C5F" w:rsidRDefault="00A41C5F" w:rsidP="00A41C5F">
      <w:pPr>
        <w:pStyle w:val="af3"/>
      </w:pPr>
      <w:r>
        <w:t xml:space="preserve">    print(f"Result_4 = {result_4}")</w:t>
      </w:r>
    </w:p>
    <w:p w14:paraId="1F6A1277" w14:textId="77777777" w:rsidR="00A41C5F" w:rsidRDefault="00A41C5F" w:rsidP="00A41C5F">
      <w:pPr>
        <w:pStyle w:val="af3"/>
      </w:pPr>
      <w:r>
        <w:t xml:space="preserve">    result_5 = calculate_result_5(g, h, u, v)</w:t>
      </w:r>
    </w:p>
    <w:p w14:paraId="435316E7" w14:textId="77777777" w:rsidR="00A41C5F" w:rsidRDefault="00A41C5F" w:rsidP="00A41C5F">
      <w:pPr>
        <w:pStyle w:val="af3"/>
      </w:pPr>
      <w:r>
        <w:t xml:space="preserve">    print(f"Result_5 = {result_5}")</w:t>
      </w:r>
    </w:p>
    <w:p w14:paraId="65A2742E" w14:textId="77777777" w:rsidR="00A41C5F" w:rsidRDefault="00A41C5F" w:rsidP="00A41C5F">
      <w:pPr>
        <w:pStyle w:val="af3"/>
      </w:pPr>
    </w:p>
    <w:p w14:paraId="245007DE" w14:textId="77777777" w:rsidR="00A41C5F" w:rsidRDefault="00A41C5F" w:rsidP="00A41C5F">
      <w:pPr>
        <w:pStyle w:val="af3"/>
      </w:pPr>
      <w:r>
        <w:t>except ZeroDivisionError as error:</w:t>
      </w:r>
    </w:p>
    <w:p w14:paraId="2D4A8C7E" w14:textId="77777777" w:rsidR="00A41C5F" w:rsidRDefault="00A41C5F" w:rsidP="00A41C5F">
      <w:pPr>
        <w:pStyle w:val="af3"/>
      </w:pPr>
      <w:r>
        <w:t xml:space="preserve">    print(error)</w:t>
      </w:r>
    </w:p>
    <w:p w14:paraId="1FFC8422" w14:textId="77777777" w:rsidR="00A41C5F" w:rsidRDefault="00A41C5F" w:rsidP="00A41C5F">
      <w:pPr>
        <w:pStyle w:val="af3"/>
      </w:pPr>
    </w:p>
    <w:p w14:paraId="3565D555" w14:textId="77777777" w:rsidR="00A41C5F" w:rsidRDefault="00A41C5F" w:rsidP="00A41C5F">
      <w:pPr>
        <w:pStyle w:val="af3"/>
      </w:pPr>
      <w:r>
        <w:t>except ValueError as error:</w:t>
      </w:r>
    </w:p>
    <w:p w14:paraId="1EB5F493" w14:textId="77777777" w:rsidR="00A41C5F" w:rsidRDefault="00A41C5F" w:rsidP="00A41C5F">
      <w:pPr>
        <w:pStyle w:val="af3"/>
      </w:pPr>
      <w:r>
        <w:t xml:space="preserve">    print(error)</w:t>
      </w:r>
    </w:p>
    <w:p w14:paraId="457464F3" w14:textId="77777777" w:rsidR="00A41C5F" w:rsidRDefault="00A41C5F" w:rsidP="00A41C5F">
      <w:pPr>
        <w:pStyle w:val="af3"/>
      </w:pPr>
    </w:p>
    <w:p w14:paraId="1D5184F0" w14:textId="77777777" w:rsidR="00A41C5F" w:rsidRDefault="00A41C5F" w:rsidP="00A41C5F">
      <w:pPr>
        <w:pStyle w:val="af3"/>
      </w:pPr>
      <w:r>
        <w:t>except OverflowError:</w:t>
      </w:r>
    </w:p>
    <w:p w14:paraId="5B65A9AD" w14:textId="77777777" w:rsidR="00A41C5F" w:rsidRDefault="00A41C5F" w:rsidP="00A41C5F">
      <w:pPr>
        <w:pStyle w:val="af3"/>
      </w:pPr>
      <w:r>
        <w:t xml:space="preserve">    print("Помилка переповнення числа!")</w:t>
      </w:r>
    </w:p>
    <w:p w14:paraId="662B3E6B" w14:textId="77777777" w:rsidR="00A41C5F" w:rsidRDefault="00A41C5F" w:rsidP="00A41C5F">
      <w:pPr>
        <w:pStyle w:val="af3"/>
      </w:pPr>
    </w:p>
    <w:p w14:paraId="24067048" w14:textId="77777777" w:rsidR="00A41C5F" w:rsidRDefault="00A41C5F" w:rsidP="00A41C5F">
      <w:pPr>
        <w:pStyle w:val="af3"/>
      </w:pPr>
      <w:r>
        <w:t>except Exception as error:</w:t>
      </w:r>
    </w:p>
    <w:p w14:paraId="4D553848" w14:textId="260E32BB" w:rsidR="00A41C5F" w:rsidRPr="00A41C5F" w:rsidRDefault="00A41C5F" w:rsidP="00A41C5F">
      <w:pPr>
        <w:pStyle w:val="af3"/>
      </w:pPr>
      <w:r>
        <w:t xml:space="preserve">    print(f"Невідома помилка: {error}")</w:t>
      </w:r>
    </w:p>
    <w:p w14:paraId="69E25488" w14:textId="0EC90473" w:rsidR="007475D7" w:rsidRPr="00496FF0" w:rsidRDefault="00684551" w:rsidP="00684551">
      <w:pPr>
        <w:pStyle w:val="aa"/>
      </w:pPr>
      <w:r w:rsidRPr="00BF2577">
        <w:rPr>
          <w:rFonts w:eastAsia="Calibri"/>
        </w:rPr>
        <w:lastRenderedPageBreak/>
        <w:t xml:space="preserve"> </w:t>
      </w:r>
      <w:r w:rsidR="007475D7" w:rsidRPr="00BF2577">
        <w:t>Висновок.</w:t>
      </w:r>
      <w:r w:rsidR="00A41C5F" w:rsidRPr="00A41C5F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A41C5F" w:rsidRPr="00A41C5F">
        <w:t>Отримав практичні навички по роботі із функціями стандартного модуля math.</w:t>
      </w:r>
    </w:p>
    <w:sectPr w:rsidR="007475D7" w:rsidRPr="00496FF0" w:rsidSect="00DF6B87">
      <w:headerReference w:type="default" r:id="rId13"/>
      <w:footerReference w:type="default" r:id="rId14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D7FF5" w14:textId="77777777" w:rsidR="00313715" w:rsidRPr="00BF2577" w:rsidRDefault="00313715" w:rsidP="00C25072">
      <w:pPr>
        <w:spacing w:line="240" w:lineRule="auto"/>
      </w:pPr>
      <w:r w:rsidRPr="00BF2577">
        <w:separator/>
      </w:r>
    </w:p>
  </w:endnote>
  <w:endnote w:type="continuationSeparator" w:id="0">
    <w:p w14:paraId="61DDB47F" w14:textId="77777777" w:rsidR="00313715" w:rsidRPr="00BF2577" w:rsidRDefault="00313715" w:rsidP="00C25072">
      <w:pPr>
        <w:spacing w:line="240" w:lineRule="auto"/>
      </w:pPr>
      <w:r w:rsidRPr="00BF25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E8AA0" w14:textId="54A3078F" w:rsidR="007E65E2" w:rsidRPr="00BF2577" w:rsidRDefault="00222942" w:rsidP="00DF6B87">
    <w:pPr>
      <w:pStyle w:val="a8"/>
      <w:ind w:firstLine="3969"/>
      <w:rPr>
        <w:sz w:val="28"/>
        <w:szCs w:val="20"/>
      </w:rPr>
    </w:pPr>
    <w:r w:rsidRPr="00BF2577">
      <w:rPr>
        <w:sz w:val="28"/>
        <w:szCs w:val="20"/>
      </w:rPr>
      <w:t>F2</w:t>
    </w:r>
    <w:r w:rsidR="00ED492E" w:rsidRPr="00BF2577">
      <w:rPr>
        <w:sz w:val="28"/>
        <w:szCs w:val="20"/>
      </w:rPr>
      <w:t>.2</w:t>
    </w:r>
    <w:r w:rsidRPr="00BF2577">
      <w:rPr>
        <w:sz w:val="28"/>
        <w:szCs w:val="20"/>
      </w:rPr>
      <w:t>5</w:t>
    </w:r>
    <w:r w:rsidR="00ED492E" w:rsidRPr="00BF2577">
      <w:rPr>
        <w:sz w:val="28"/>
        <w:szCs w:val="20"/>
      </w:rPr>
      <w:t>-</w:t>
    </w:r>
    <w:r w:rsidRPr="00BF2577">
      <w:rPr>
        <w:sz w:val="28"/>
        <w:szCs w:val="20"/>
      </w:rPr>
      <w:t>1</w:t>
    </w:r>
    <w:r w:rsidR="00ED492E" w:rsidRPr="00BF2577">
      <w:rPr>
        <w:sz w:val="28"/>
        <w:szCs w:val="20"/>
      </w:rPr>
      <w:t>.</w:t>
    </w:r>
    <w:r w:rsidRPr="00BF2577">
      <w:rPr>
        <w:sz w:val="28"/>
        <w:szCs w:val="20"/>
      </w:rPr>
      <w:t>18</w:t>
    </w:r>
    <w:r w:rsidR="00ED492E" w:rsidRPr="00BF2577">
      <w:rPr>
        <w:sz w:val="28"/>
        <w:szCs w:val="20"/>
      </w:rPr>
      <w:t xml:space="preserve"> </w:t>
    </w:r>
    <w:r w:rsidRPr="00BF2577">
      <w:rPr>
        <w:sz w:val="28"/>
        <w:szCs w:val="20"/>
      </w:rPr>
      <w:t>ІЗ</w:t>
    </w:r>
    <w:r w:rsidR="00ED492E" w:rsidRPr="00BF2577">
      <w:rPr>
        <w:sz w:val="28"/>
        <w:szCs w:val="20"/>
      </w:rPr>
      <w:t>-</w:t>
    </w:r>
    <w:r w:rsidRPr="00BF2577">
      <w:rPr>
        <w:sz w:val="28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909F8" w14:textId="77777777" w:rsidR="00313715" w:rsidRPr="00BF2577" w:rsidRDefault="00313715" w:rsidP="00C25072">
      <w:pPr>
        <w:spacing w:line="240" w:lineRule="auto"/>
      </w:pPr>
      <w:r w:rsidRPr="00BF2577">
        <w:separator/>
      </w:r>
    </w:p>
  </w:footnote>
  <w:footnote w:type="continuationSeparator" w:id="0">
    <w:p w14:paraId="5EA477AB" w14:textId="77777777" w:rsidR="00313715" w:rsidRPr="00BF2577" w:rsidRDefault="00313715" w:rsidP="00C25072">
      <w:pPr>
        <w:spacing w:line="240" w:lineRule="auto"/>
      </w:pPr>
      <w:r w:rsidRPr="00BF25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11539" w14:textId="77777777" w:rsidR="007E65E2" w:rsidRPr="00BF2577" w:rsidRDefault="008F6D4B" w:rsidP="00B94230">
    <w:pPr>
      <w:spacing w:line="240" w:lineRule="auto"/>
      <w:rPr>
        <w:sz w:val="2"/>
        <w:szCs w:val="2"/>
      </w:rPr>
    </w:pPr>
    <w:r w:rsidRPr="00BF2577">
      <w:rPr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4604F863" wp14:editId="0DDE0899">
              <wp:simplePos x="0" y="0"/>
              <wp:positionH relativeFrom="column">
                <wp:posOffset>-194513</wp:posOffset>
              </wp:positionH>
              <wp:positionV relativeFrom="paragraph">
                <wp:posOffset>-197841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5"/>
                              <a:ext cx="10352" cy="865"/>
                              <a:chOff x="1108" y="15575"/>
                              <a:chExt cx="10352" cy="865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11" y="15575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796FB" w14:textId="77777777" w:rsidR="00694E0A" w:rsidRPr="00BF2577" w:rsidRDefault="00694E0A" w:rsidP="002B1B83">
                              <w:pPr>
                                <w:pStyle w:val="a8"/>
                              </w:pPr>
                              <w:r w:rsidRPr="00BF2577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9"/>
                            <a:ext cx="3681" cy="229"/>
                            <a:chOff x="1113" y="16183"/>
                            <a:chExt cx="3681" cy="229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B2009B9" w14:textId="77777777" w:rsidR="00694E0A" w:rsidRPr="00BF2577" w:rsidRDefault="00694E0A" w:rsidP="002B1B83">
                                <w:pPr>
                                  <w:pStyle w:val="a8"/>
                                </w:pPr>
                                <w:r w:rsidRPr="00BF2577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173C50" w14:textId="77777777" w:rsidR="00694E0A" w:rsidRPr="00BF2577" w:rsidRDefault="00694E0A" w:rsidP="002B1B83">
                                <w:pPr>
                                  <w:pStyle w:val="a8"/>
                                </w:pPr>
                                <w:r w:rsidRPr="00BF2577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280" y="16183"/>
                              <a:ext cx="974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4717D1" w14:textId="77777777" w:rsidR="00694E0A" w:rsidRPr="00BF2577" w:rsidRDefault="00694E0A" w:rsidP="002B1B83">
                                <w:pPr>
                                  <w:pStyle w:val="a8"/>
                                </w:pPr>
                                <w:r w:rsidRPr="00BF2577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446BD0" w14:textId="77777777" w:rsidR="00694E0A" w:rsidRPr="00BF2577" w:rsidRDefault="00694E0A" w:rsidP="00422E4C">
                                <w:pPr>
                                  <w:pStyle w:val="a8"/>
                                </w:pPr>
                                <w:r w:rsidRPr="00BF2577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BF2577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42A928" w14:textId="77777777" w:rsidR="00694E0A" w:rsidRPr="00BF2577" w:rsidRDefault="00694E0A" w:rsidP="002B1B83">
                                <w:pPr>
                                  <w:pStyle w:val="a8"/>
                                </w:pPr>
                                <w:r w:rsidRPr="00BF2577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30" cy="497"/>
                            <a:chOff x="1163" y="15606"/>
                            <a:chExt cx="2230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B736CFC" w14:textId="77777777" w:rsidR="00694E0A" w:rsidRPr="00BF2577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4B521C" w14:textId="77777777" w:rsidR="00694E0A" w:rsidRPr="00BF2577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EBD0E0" w14:textId="77777777" w:rsidR="00694E0A" w:rsidRPr="00BF2577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BF2577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30" cy="227"/>
                              <a:chOff x="1163" y="15606"/>
                              <a:chExt cx="2230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CC8731" w14:textId="77777777" w:rsidR="00694E0A" w:rsidRPr="00BF2577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B56E4A" w14:textId="77777777" w:rsidR="00694E0A" w:rsidRPr="00BF2577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276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1DAB2C" w14:textId="4220CDB6" w:rsidR="00694E0A" w:rsidRPr="00BF2577" w:rsidRDefault="00222942" w:rsidP="00422E4C">
                                  <w:pPr>
                                    <w:pStyle w:val="a8"/>
                                    <w:jc w:val="both"/>
                                  </w:pPr>
                                  <w:r w:rsidRPr="00BF2577"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04F863" id="Group 187" o:spid="_x0000_s1026" style="position:absolute;left:0;text-align:left;margin-left:-15.3pt;margin-top:-15.6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5;width:10352;height:865" coordorigin="1108,15575" coordsize="10352,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11,15575" to="3412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3D9796FB" w14:textId="77777777" w:rsidR="00694E0A" w:rsidRPr="00BF2577" w:rsidRDefault="00694E0A" w:rsidP="002B1B83">
                        <w:pPr>
                          <w:pStyle w:val="a8"/>
                        </w:pPr>
                        <w:r w:rsidRPr="00BF2577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9;width:3681;height:229" coordorigin="1113,16183" coordsize="3681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2B2009B9" w14:textId="77777777" w:rsidR="00694E0A" w:rsidRPr="00BF2577" w:rsidRDefault="00694E0A" w:rsidP="002B1B83">
                          <w:pPr>
                            <w:pStyle w:val="a8"/>
                          </w:pPr>
                          <w:r w:rsidRPr="00BF2577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35173C50" w14:textId="77777777" w:rsidR="00694E0A" w:rsidRPr="00BF2577" w:rsidRDefault="00694E0A" w:rsidP="002B1B83">
                          <w:pPr>
                            <w:pStyle w:val="a8"/>
                          </w:pPr>
                          <w:r w:rsidRPr="00BF2577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280;top:16183;width:974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3C4717D1" w14:textId="77777777" w:rsidR="00694E0A" w:rsidRPr="00BF2577" w:rsidRDefault="00694E0A" w:rsidP="002B1B83">
                          <w:pPr>
                            <w:pStyle w:val="a8"/>
                          </w:pPr>
                          <w:r w:rsidRPr="00BF2577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00446BD0" w14:textId="77777777" w:rsidR="00694E0A" w:rsidRPr="00BF2577" w:rsidRDefault="00694E0A" w:rsidP="00422E4C">
                          <w:pPr>
                            <w:pStyle w:val="a8"/>
                          </w:pPr>
                          <w:r w:rsidRPr="00BF2577">
                            <w:rPr>
                              <w:rStyle w:val="a9"/>
                            </w:rPr>
                            <w:t>Ізм</w:t>
                          </w:r>
                          <w:r w:rsidRPr="00BF2577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0942A928" w14:textId="77777777" w:rsidR="00694E0A" w:rsidRPr="00BF2577" w:rsidRDefault="00694E0A" w:rsidP="002B1B83">
                          <w:pPr>
                            <w:pStyle w:val="a8"/>
                          </w:pPr>
                          <w:r w:rsidRPr="00BF2577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30;height:497" coordorigin="1163,15606" coordsize="22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4B736CFC" w14:textId="77777777" w:rsidR="00694E0A" w:rsidRPr="00BF2577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064B521C" w14:textId="77777777" w:rsidR="00694E0A" w:rsidRPr="00BF2577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2BEBD0E0" w14:textId="77777777" w:rsidR="00694E0A" w:rsidRPr="00BF2577" w:rsidRDefault="00D22652" w:rsidP="00422E4C">
                            <w:pPr>
                              <w:pStyle w:val="a8"/>
                              <w:jc w:val="both"/>
                            </w:pPr>
                            <w:r w:rsidRPr="00BF2577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30;height:227" coordorigin="1163,15606" coordsize="2230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22CC8731" w14:textId="77777777" w:rsidR="00694E0A" w:rsidRPr="00BF2577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76B56E4A" w14:textId="77777777" w:rsidR="00694E0A" w:rsidRPr="00BF2577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276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3D1DAB2C" w14:textId="4220CDB6" w:rsidR="00694E0A" w:rsidRPr="00BF2577" w:rsidRDefault="00222942" w:rsidP="00422E4C">
                            <w:pPr>
                              <w:pStyle w:val="a8"/>
                              <w:jc w:val="both"/>
                            </w:pPr>
                            <w:r w:rsidRPr="00BF2577"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43E1AE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86852E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448015535">
    <w:abstractNumId w:val="15"/>
  </w:num>
  <w:num w:numId="2" w16cid:durableId="1390224197">
    <w:abstractNumId w:val="16"/>
  </w:num>
  <w:num w:numId="3" w16cid:durableId="799612304">
    <w:abstractNumId w:val="14"/>
  </w:num>
  <w:num w:numId="4" w16cid:durableId="716009230">
    <w:abstractNumId w:val="9"/>
  </w:num>
  <w:num w:numId="5" w16cid:durableId="1859393507">
    <w:abstractNumId w:val="7"/>
  </w:num>
  <w:num w:numId="6" w16cid:durableId="1859006983">
    <w:abstractNumId w:val="6"/>
  </w:num>
  <w:num w:numId="7" w16cid:durableId="1455248842">
    <w:abstractNumId w:val="5"/>
  </w:num>
  <w:num w:numId="8" w16cid:durableId="1543905721">
    <w:abstractNumId w:val="4"/>
  </w:num>
  <w:num w:numId="9" w16cid:durableId="611593786">
    <w:abstractNumId w:val="8"/>
  </w:num>
  <w:num w:numId="10" w16cid:durableId="2119444542">
    <w:abstractNumId w:val="3"/>
  </w:num>
  <w:num w:numId="11" w16cid:durableId="689185330">
    <w:abstractNumId w:val="2"/>
  </w:num>
  <w:num w:numId="12" w16cid:durableId="1976177127">
    <w:abstractNumId w:val="1"/>
  </w:num>
  <w:num w:numId="13" w16cid:durableId="1973290316">
    <w:abstractNumId w:val="0"/>
  </w:num>
  <w:num w:numId="14" w16cid:durableId="1766421786">
    <w:abstractNumId w:val="10"/>
  </w:num>
  <w:num w:numId="15" w16cid:durableId="351495184">
    <w:abstractNumId w:val="12"/>
  </w:num>
  <w:num w:numId="16" w16cid:durableId="916868994">
    <w:abstractNumId w:val="11"/>
  </w:num>
  <w:num w:numId="17" w16cid:durableId="153111587">
    <w:abstractNumId w:val="13"/>
  </w:num>
  <w:num w:numId="18" w16cid:durableId="2012827228">
    <w:abstractNumId w:val="8"/>
  </w:num>
  <w:num w:numId="19" w16cid:durableId="1086849212">
    <w:abstractNumId w:val="8"/>
  </w:num>
  <w:num w:numId="20" w16cid:durableId="792597779">
    <w:abstractNumId w:val="8"/>
  </w:num>
  <w:num w:numId="21" w16cid:durableId="334311037">
    <w:abstractNumId w:val="8"/>
    <w:lvlOverride w:ilvl="0">
      <w:startOverride w:val="1"/>
    </w:lvlOverride>
  </w:num>
  <w:num w:numId="22" w16cid:durableId="18046884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84551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B0A"/>
    <w:rsid w:val="000A45A3"/>
    <w:rsid w:val="000D50AC"/>
    <w:rsid w:val="000F1C12"/>
    <w:rsid w:val="00107E52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2942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3715"/>
    <w:rsid w:val="00316B82"/>
    <w:rsid w:val="00321317"/>
    <w:rsid w:val="0032693F"/>
    <w:rsid w:val="00330B37"/>
    <w:rsid w:val="0036039B"/>
    <w:rsid w:val="00362DF2"/>
    <w:rsid w:val="00374949"/>
    <w:rsid w:val="00383846"/>
    <w:rsid w:val="003A6D65"/>
    <w:rsid w:val="003B6405"/>
    <w:rsid w:val="003D2E2A"/>
    <w:rsid w:val="003D45FA"/>
    <w:rsid w:val="004008F7"/>
    <w:rsid w:val="00414215"/>
    <w:rsid w:val="00422E4C"/>
    <w:rsid w:val="00423E27"/>
    <w:rsid w:val="00424AF8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C7F6F"/>
    <w:rsid w:val="005D1427"/>
    <w:rsid w:val="005D5DE5"/>
    <w:rsid w:val="005F4893"/>
    <w:rsid w:val="00606C5B"/>
    <w:rsid w:val="00613436"/>
    <w:rsid w:val="006228B0"/>
    <w:rsid w:val="006409FD"/>
    <w:rsid w:val="00684551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5722"/>
    <w:rsid w:val="00774362"/>
    <w:rsid w:val="00780D64"/>
    <w:rsid w:val="007845A1"/>
    <w:rsid w:val="00784DD7"/>
    <w:rsid w:val="007A6510"/>
    <w:rsid w:val="007C1A69"/>
    <w:rsid w:val="007C22FA"/>
    <w:rsid w:val="007D0396"/>
    <w:rsid w:val="007D29B0"/>
    <w:rsid w:val="007E4ACB"/>
    <w:rsid w:val="007E55AC"/>
    <w:rsid w:val="007E644C"/>
    <w:rsid w:val="007E65E2"/>
    <w:rsid w:val="007F7590"/>
    <w:rsid w:val="00827852"/>
    <w:rsid w:val="00834D49"/>
    <w:rsid w:val="00835B06"/>
    <w:rsid w:val="008447D3"/>
    <w:rsid w:val="008503A6"/>
    <w:rsid w:val="008635A2"/>
    <w:rsid w:val="00867904"/>
    <w:rsid w:val="00877730"/>
    <w:rsid w:val="00882B11"/>
    <w:rsid w:val="00893C72"/>
    <w:rsid w:val="00893F6B"/>
    <w:rsid w:val="008A7087"/>
    <w:rsid w:val="008B1C19"/>
    <w:rsid w:val="008B681A"/>
    <w:rsid w:val="008F5277"/>
    <w:rsid w:val="008F6D4B"/>
    <w:rsid w:val="009275C2"/>
    <w:rsid w:val="00936267"/>
    <w:rsid w:val="00947EEF"/>
    <w:rsid w:val="00953A47"/>
    <w:rsid w:val="00955F22"/>
    <w:rsid w:val="00973615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1C5F"/>
    <w:rsid w:val="00A456A2"/>
    <w:rsid w:val="00A4648A"/>
    <w:rsid w:val="00A553FB"/>
    <w:rsid w:val="00A67ED6"/>
    <w:rsid w:val="00A864BE"/>
    <w:rsid w:val="00A96A2E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7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CC4"/>
    <w:rsid w:val="00E35F0C"/>
    <w:rsid w:val="00E6264A"/>
    <w:rsid w:val="00E71B97"/>
    <w:rsid w:val="00E72066"/>
    <w:rsid w:val="00EA4399"/>
    <w:rsid w:val="00EC0AFB"/>
    <w:rsid w:val="00EC5A44"/>
    <w:rsid w:val="00ED492E"/>
    <w:rsid w:val="00ED50BC"/>
    <w:rsid w:val="00ED726C"/>
    <w:rsid w:val="00F06850"/>
    <w:rsid w:val="00F17822"/>
    <w:rsid w:val="00F503C9"/>
    <w:rsid w:val="00F51857"/>
    <w:rsid w:val="00F67091"/>
    <w:rsid w:val="00F72FC2"/>
    <w:rsid w:val="00F96FFC"/>
    <w:rsid w:val="00FA3D2D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CC685"/>
  <w15:docId w15:val="{F157DAAA-0DCC-4D16-9421-65BF2DA7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A41C5F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22294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79</TotalTime>
  <Pages>1</Pages>
  <Words>8149</Words>
  <Characters>4646</Characters>
  <Application>Microsoft Office Word</Application>
  <DocSecurity>0</DocSecurity>
  <Lines>38</Lines>
  <Paragraphs>25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4</cp:revision>
  <dcterms:created xsi:type="dcterms:W3CDTF">2026-05-19T15:28:00Z</dcterms:created>
  <dcterms:modified xsi:type="dcterms:W3CDTF">2026-05-19T16:48:00Z</dcterms:modified>
</cp:coreProperties>
</file>