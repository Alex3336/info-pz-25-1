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1772" w14:textId="12C54F93" w:rsidR="00CF0AC5" w:rsidRPr="00DB7827" w:rsidRDefault="009C7450" w:rsidP="009C7450">
      <w:pPr>
        <w:pStyle w:val="ae"/>
        <w:rPr>
          <w:lang w:val="en-US"/>
        </w:rPr>
      </w:pPr>
      <w:r w:rsidRPr="00496FF0">
        <w:t>Звіт про виконання практичної роботи №</w:t>
      </w:r>
      <w:r w:rsidR="00DB7827">
        <w:rPr>
          <w:lang w:val="en-US"/>
        </w:rPr>
        <w:t>5</w:t>
      </w:r>
    </w:p>
    <w:p w14:paraId="10383CEB" w14:textId="728A1470" w:rsidR="009C7450" w:rsidRPr="00496FF0" w:rsidRDefault="009C7450" w:rsidP="009C7450">
      <w:pPr>
        <w:pStyle w:val="aa"/>
      </w:pPr>
      <w:r w:rsidRPr="00496FF0">
        <w:t>Тема.</w:t>
      </w:r>
      <w:r w:rsidR="00DB7827" w:rsidRPr="00DB7827">
        <w:t xml:space="preserve"> Застосування циклів в процесі розробки алгоритмів мовою Python.</w:t>
      </w:r>
    </w:p>
    <w:p w14:paraId="5885C84E" w14:textId="5DB83111" w:rsidR="009C7450" w:rsidRPr="00496FF0" w:rsidRDefault="009C7450" w:rsidP="009C7450">
      <w:pPr>
        <w:pStyle w:val="aa"/>
      </w:pPr>
      <w:r w:rsidRPr="00496FF0">
        <w:t>Мета</w:t>
      </w:r>
      <w:r w:rsidR="00496FF0" w:rsidRPr="00496FF0">
        <w:t>.</w:t>
      </w:r>
      <w:r w:rsidR="006B68A7" w:rsidRPr="006B68A7">
        <w:t xml:space="preserve"> </w:t>
      </w:r>
      <w:r w:rsidR="006B68A7" w:rsidRPr="006B68A7">
        <w:t>Отримати практичні навички по застосуванню циклів в процесі розробки алгоритмів мовою Python.</w:t>
      </w:r>
    </w:p>
    <w:p w14:paraId="1F623660" w14:textId="77777777" w:rsidR="00496FF0" w:rsidRPr="00496FF0" w:rsidRDefault="00496FF0" w:rsidP="007475D7">
      <w:pPr>
        <w:spacing w:before="360"/>
        <w:ind w:firstLine="0"/>
        <w:jc w:val="center"/>
      </w:pPr>
      <w:r w:rsidRPr="007475D7">
        <w:t>Порядок</w:t>
      </w:r>
      <w:r w:rsidRPr="00496FF0">
        <w:t xml:space="preserve"> виконання роботи</w:t>
      </w:r>
    </w:p>
    <w:p w14:paraId="1E8F9139" w14:textId="0AFF1393" w:rsidR="006B68A7" w:rsidRDefault="006B68A7" w:rsidP="006B68A7">
      <w:pPr>
        <w:pStyle w:val="a"/>
        <w:rPr>
          <w:lang w:eastAsia="ja-JP"/>
        </w:rPr>
      </w:pPr>
      <w:r>
        <w:rPr>
          <w:rFonts w:ascii="Times New Roman CYR" w:hAnsi="Times New Roman CYR" w:cs="Times New Roman CYR"/>
          <w:lang w:eastAsia="ja-JP"/>
        </w:rPr>
        <w:t xml:space="preserve">Створив </w:t>
      </w:r>
      <w:r>
        <w:rPr>
          <w:lang w:eastAsia="ja-JP"/>
        </w:rPr>
        <w:t>python-</w:t>
      </w:r>
      <w:r>
        <w:rPr>
          <w:rFonts w:ascii="Times New Roman CYR" w:hAnsi="Times New Roman CYR" w:cs="Times New Roman CYR"/>
          <w:lang w:eastAsia="ja-JP"/>
        </w:rPr>
        <w:t xml:space="preserve">файл </w:t>
      </w:r>
      <w:r w:rsidRPr="006B68A7">
        <w:rPr>
          <w:lang w:eastAsia="ja-JP"/>
        </w:rPr>
        <w:t>pr_w_5_(Sharandak_F2-25-1)</w:t>
      </w:r>
      <w:r>
        <w:rPr>
          <w:lang w:val="en-US" w:eastAsia="ja-JP"/>
        </w:rPr>
        <w:t>.</w:t>
      </w:r>
      <w:r>
        <w:rPr>
          <w:lang w:eastAsia="ja-JP"/>
        </w:rPr>
        <w:t>py</w:t>
      </w:r>
    </w:p>
    <w:p w14:paraId="7D74799A" w14:textId="77777777" w:rsidR="006B68A7" w:rsidRDefault="006B68A7" w:rsidP="006B68A7">
      <w:pPr>
        <w:pStyle w:val="a"/>
        <w:rPr>
          <w:lang w:eastAsia="ja-JP"/>
        </w:rPr>
      </w:pPr>
      <w:r>
        <w:rPr>
          <w:lang w:eastAsia="ja-JP"/>
        </w:rPr>
        <w:t xml:space="preserve">Приступив до розробки програми, яка використовує цикл while в процесі авторизації користувача, реалізував: </w:t>
      </w:r>
    </w:p>
    <w:p w14:paraId="3E05A0A2" w14:textId="77777777" w:rsidR="006B68A7" w:rsidRDefault="006B68A7" w:rsidP="006B68A7">
      <w:pPr>
        <w:pStyle w:val="a0"/>
        <w:rPr>
          <w:lang w:eastAsia="ja-JP"/>
        </w:rPr>
      </w:pPr>
      <w:r>
        <w:rPr>
          <w:lang w:eastAsia="ja-JP"/>
        </w:rPr>
        <w:t xml:space="preserve">послідовну можливість введення логіну та паролю в процесі авторизації користувача; </w:t>
      </w:r>
    </w:p>
    <w:p w14:paraId="42D4FF6E" w14:textId="77777777" w:rsidR="006B68A7" w:rsidRDefault="006B68A7" w:rsidP="006B68A7">
      <w:pPr>
        <w:pStyle w:val="a0"/>
        <w:rPr>
          <w:lang w:eastAsia="ja-JP"/>
        </w:rPr>
      </w:pPr>
      <w:r>
        <w:rPr>
          <w:lang w:eastAsia="ja-JP"/>
        </w:rPr>
        <w:t xml:space="preserve">виведення повідомлення: «Авторизація пройшла успішно!» у разі правильно введених даних; </w:t>
      </w:r>
    </w:p>
    <w:p w14:paraId="3BB11439" w14:textId="77777777" w:rsidR="006B68A7" w:rsidRDefault="006B68A7" w:rsidP="006B68A7">
      <w:pPr>
        <w:pStyle w:val="a0"/>
        <w:rPr>
          <w:lang w:eastAsia="ja-JP"/>
        </w:rPr>
      </w:pPr>
      <w:r>
        <w:rPr>
          <w:lang w:eastAsia="ja-JP"/>
        </w:rPr>
        <w:t xml:space="preserve">виведення повідомлення: «Або логін або пароль вказано невірно, будь ласка спробуйте ще раз.», якщо в процесі авторизації логін або пароль вказані невірно; </w:t>
      </w:r>
    </w:p>
    <w:p w14:paraId="02F5DFAE" w14:textId="77777777" w:rsidR="006B68A7" w:rsidRDefault="006B68A7" w:rsidP="006B68A7">
      <w:pPr>
        <w:pStyle w:val="a0"/>
        <w:rPr>
          <w:lang w:eastAsia="ja-JP"/>
        </w:rPr>
      </w:pPr>
      <w:r>
        <w:rPr>
          <w:lang w:eastAsia="ja-JP"/>
        </w:rPr>
        <w:t xml:space="preserve">можливість здійснити авторизацію користувачеві повторно. </w:t>
      </w:r>
    </w:p>
    <w:p w14:paraId="016969E8" w14:textId="77777777" w:rsidR="006B68A7" w:rsidRDefault="006B68A7" w:rsidP="006B68A7">
      <w:pPr>
        <w:pStyle w:val="a"/>
        <w:rPr>
          <w:lang w:eastAsia="ja-JP"/>
        </w:rPr>
      </w:pPr>
      <w:r>
        <w:rPr>
          <w:lang w:eastAsia="ja-JP"/>
        </w:rPr>
        <w:t xml:space="preserve">Виконав тестування програми </w:t>
      </w:r>
    </w:p>
    <w:p w14:paraId="52AE1F60" w14:textId="77777777" w:rsidR="006B68A7" w:rsidRDefault="006B68A7" w:rsidP="006B68A7">
      <w:pPr>
        <w:pStyle w:val="a0"/>
        <w:rPr>
          <w:lang w:eastAsia="ja-JP"/>
        </w:rPr>
      </w:pPr>
      <w:r>
        <w:rPr>
          <w:lang w:eastAsia="ja-JP"/>
        </w:rPr>
        <w:t xml:space="preserve">при сприятливих умовах введення даних (рисунок 1). </w:t>
      </w:r>
    </w:p>
    <w:p w14:paraId="15CCB2C8" w14:textId="245CFD4F" w:rsidR="008F6D4B" w:rsidRDefault="006B68A7" w:rsidP="006B68A7">
      <w:pPr>
        <w:pStyle w:val="ab"/>
        <w:rPr>
          <w:lang w:val="en-US"/>
        </w:rPr>
      </w:pPr>
      <w:r w:rsidRPr="006B68A7">
        <w:drawing>
          <wp:inline distT="0" distB="0" distL="0" distR="0" wp14:anchorId="1E6E80BD" wp14:editId="0C14EFBC">
            <wp:extent cx="6120130" cy="1012825"/>
            <wp:effectExtent l="0" t="0" r="0" b="0"/>
            <wp:docPr id="424927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7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C62E" w14:textId="0DF09D50" w:rsidR="006B68A7" w:rsidRDefault="006B68A7" w:rsidP="006B68A7">
      <w:pPr>
        <w:pStyle w:val="ab"/>
      </w:pPr>
      <w:r>
        <w:t>Рисунок 1</w:t>
      </w:r>
    </w:p>
    <w:p w14:paraId="493FFDC6" w14:textId="77777777" w:rsidR="006B68A7" w:rsidRDefault="006B68A7" w:rsidP="006B68A7">
      <w:pPr>
        <w:pStyle w:val="a0"/>
        <w:rPr>
          <w:lang w:eastAsia="ja-JP"/>
        </w:rPr>
      </w:pPr>
      <w:r>
        <w:rPr>
          <w:lang w:eastAsia="ja-JP"/>
        </w:rPr>
        <w:t>при несприятливих умовах введення даних (рисунок 2).</w:t>
      </w:r>
    </w:p>
    <w:p w14:paraId="54B1E474" w14:textId="53DB1412" w:rsidR="006B68A7" w:rsidRDefault="00714B63" w:rsidP="006B68A7">
      <w:pPr>
        <w:pStyle w:val="ab"/>
      </w:pPr>
      <w:r w:rsidRPr="00714B63">
        <w:rPr>
          <w:lang w:val="en-US"/>
        </w:rPr>
        <w:lastRenderedPageBreak/>
        <w:drawing>
          <wp:inline distT="0" distB="0" distL="0" distR="0" wp14:anchorId="5848618E" wp14:editId="1D1B4DE4">
            <wp:extent cx="6120130" cy="2051685"/>
            <wp:effectExtent l="0" t="0" r="0" b="5715"/>
            <wp:docPr id="81511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11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14B63">
        <w:t>Рисунок 2</w:t>
      </w:r>
    </w:p>
    <w:p w14:paraId="509331CF" w14:textId="77777777" w:rsidR="00714B63" w:rsidRDefault="00714B63" w:rsidP="00714B63">
      <w:pPr>
        <w:pStyle w:val="a"/>
        <w:rPr>
          <w:lang w:eastAsia="ja-JP"/>
        </w:rPr>
      </w:pPr>
      <w:r>
        <w:rPr>
          <w:lang w:eastAsia="ja-JP"/>
        </w:rPr>
        <w:t xml:space="preserve">Приступив до розробки програми із використанням циклу for, у якій реалізована можливість: </w:t>
      </w:r>
    </w:p>
    <w:p w14:paraId="192A0437" w14:textId="149D14C5" w:rsidR="00714B63" w:rsidRDefault="00714B63" w:rsidP="00714B63">
      <w:pPr>
        <w:pStyle w:val="a0"/>
        <w:rPr>
          <w:lang w:eastAsia="ja-JP"/>
        </w:rPr>
      </w:pPr>
      <w:r>
        <w:rPr>
          <w:lang w:eastAsia="ja-JP"/>
        </w:rPr>
        <w:t>прораховування кількості нульових значень, серед десяти введених;</w:t>
      </w:r>
    </w:p>
    <w:p w14:paraId="140AA525" w14:textId="15312375" w:rsidR="00714B63" w:rsidRDefault="00714B63" w:rsidP="00714B63">
      <w:pPr>
        <w:pStyle w:val="a0"/>
        <w:rPr>
          <w:lang w:eastAsia="ja-JP"/>
        </w:rPr>
      </w:pPr>
      <w:r>
        <w:rPr>
          <w:lang w:eastAsia="ja-JP"/>
        </w:rPr>
        <w:t xml:space="preserve">сортування за зростанням; </w:t>
      </w:r>
    </w:p>
    <w:p w14:paraId="20D5F890" w14:textId="77777777" w:rsidR="00714B63" w:rsidRDefault="00714B63" w:rsidP="00714B63">
      <w:pPr>
        <w:pStyle w:val="a0"/>
        <w:rPr>
          <w:lang w:eastAsia="ja-JP"/>
        </w:rPr>
      </w:pPr>
      <w:r>
        <w:rPr>
          <w:lang w:eastAsia="ja-JP"/>
        </w:rPr>
        <w:t>виведення максимального значення серед введених;</w:t>
      </w:r>
    </w:p>
    <w:p w14:paraId="12BEA76A" w14:textId="77777777" w:rsidR="00714B63" w:rsidRDefault="00714B63" w:rsidP="00714B63">
      <w:pPr>
        <w:pStyle w:val="a0"/>
        <w:rPr>
          <w:lang w:eastAsia="ja-JP"/>
        </w:rPr>
      </w:pPr>
      <w:r>
        <w:rPr>
          <w:lang w:eastAsia="ja-JP"/>
        </w:rPr>
        <w:t xml:space="preserve">виведення мінімального значення серед введених; </w:t>
      </w:r>
    </w:p>
    <w:p w14:paraId="64CB2B1A" w14:textId="5642C15A" w:rsidR="00714B63" w:rsidRDefault="00714B63" w:rsidP="00714B63">
      <w:pPr>
        <w:pStyle w:val="a0"/>
        <w:rPr>
          <w:lang w:eastAsia="ja-JP"/>
        </w:rPr>
      </w:pPr>
      <w:r>
        <w:rPr>
          <w:lang w:eastAsia="ja-JP"/>
        </w:rPr>
        <w:t>обчислення середнього арифметичного</w:t>
      </w:r>
      <w:r>
        <w:rPr>
          <w:lang w:val="en-US" w:eastAsia="ja-JP"/>
        </w:rPr>
        <w:t>;</w:t>
      </w:r>
    </w:p>
    <w:p w14:paraId="4F153AFE" w14:textId="77777777" w:rsidR="00714B63" w:rsidRDefault="00714B63" w:rsidP="00714B63">
      <w:pPr>
        <w:pStyle w:val="a0"/>
        <w:rPr>
          <w:lang w:eastAsia="ja-JP"/>
        </w:rPr>
      </w:pPr>
      <w:r>
        <w:rPr>
          <w:lang w:eastAsia="ja-JP"/>
        </w:rPr>
        <w:t>обчислення суми додатних чисел серед введених;</w:t>
      </w:r>
    </w:p>
    <w:p w14:paraId="517127B5" w14:textId="77777777" w:rsidR="00714B63" w:rsidRDefault="00714B63" w:rsidP="00714B63">
      <w:pPr>
        <w:pStyle w:val="a0"/>
        <w:rPr>
          <w:lang w:eastAsia="ja-JP"/>
        </w:rPr>
      </w:pPr>
      <w:r>
        <w:rPr>
          <w:lang w:eastAsia="ja-JP"/>
        </w:rPr>
        <w:t xml:space="preserve">обчислення добутку непарних чисел серед введених; </w:t>
      </w:r>
    </w:p>
    <w:p w14:paraId="0BC00FEF" w14:textId="77777777" w:rsidR="00714B63" w:rsidRDefault="00714B63" w:rsidP="00714B63">
      <w:pPr>
        <w:pStyle w:val="a0"/>
        <w:rPr>
          <w:lang w:eastAsia="ja-JP"/>
        </w:rPr>
      </w:pPr>
      <w:r>
        <w:rPr>
          <w:lang w:eastAsia="ja-JP"/>
        </w:rPr>
        <w:t xml:space="preserve">виведення результатів обчислення. </w:t>
      </w:r>
    </w:p>
    <w:p w14:paraId="73409389" w14:textId="77777777" w:rsidR="00714B63" w:rsidRDefault="00714B63" w:rsidP="00714B63">
      <w:pPr>
        <w:pStyle w:val="a"/>
        <w:rPr>
          <w:lang w:eastAsia="ja-JP"/>
        </w:rPr>
      </w:pPr>
      <w:r>
        <w:rPr>
          <w:lang w:eastAsia="ja-JP"/>
        </w:rPr>
        <w:t xml:space="preserve">Приступив до від лагодження програми із метою наочного відображення вихідних даних. </w:t>
      </w:r>
    </w:p>
    <w:p w14:paraId="7F01DFB6" w14:textId="77777777" w:rsidR="00714B63" w:rsidRDefault="00714B63" w:rsidP="00714B63">
      <w:pPr>
        <w:pStyle w:val="a"/>
        <w:rPr>
          <w:lang w:eastAsia="ja-JP"/>
        </w:rPr>
      </w:pPr>
      <w:r>
        <w:rPr>
          <w:lang w:eastAsia="ja-JP"/>
        </w:rPr>
        <w:t xml:space="preserve">Виконав фінальне тестування програми, спираючись на вхідні дані, що задані в таблиці 5.1 (рисунок 3). </w:t>
      </w:r>
    </w:p>
    <w:p w14:paraId="48DBDC54" w14:textId="35A06ABE" w:rsidR="00714B63" w:rsidRDefault="00714B63" w:rsidP="00714B63">
      <w:r>
        <w:t>Таблиця 5.1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42"/>
        <w:gridCol w:w="848"/>
        <w:gridCol w:w="848"/>
        <w:gridCol w:w="848"/>
        <w:gridCol w:w="848"/>
        <w:gridCol w:w="849"/>
        <w:gridCol w:w="849"/>
        <w:gridCol w:w="849"/>
        <w:gridCol w:w="849"/>
        <w:gridCol w:w="849"/>
        <w:gridCol w:w="849"/>
      </w:tblGrid>
      <w:tr w:rsidR="00714B63" w14:paraId="46B12D9B" w14:textId="77777777" w:rsidTr="00714B63">
        <w:tc>
          <w:tcPr>
            <w:tcW w:w="1142" w:type="dxa"/>
            <w:vMerge w:val="restart"/>
            <w:vAlign w:val="center"/>
          </w:tcPr>
          <w:p w14:paraId="09D51E57" w14:textId="37628C6A" w:rsidR="00714B63" w:rsidRDefault="00714B63" w:rsidP="00714B63">
            <w:pPr>
              <w:ind w:firstLine="0"/>
              <w:jc w:val="center"/>
            </w:pPr>
            <w:r>
              <w:t>Варіант</w:t>
            </w:r>
          </w:p>
        </w:tc>
        <w:tc>
          <w:tcPr>
            <w:tcW w:w="8486" w:type="dxa"/>
            <w:gridSpan w:val="10"/>
            <w:vAlign w:val="center"/>
          </w:tcPr>
          <w:p w14:paraId="705D4F1E" w14:textId="701DCE7B" w:rsidR="00714B63" w:rsidRDefault="00714B63" w:rsidP="00714B63">
            <w:pPr>
              <w:ind w:firstLine="0"/>
              <w:jc w:val="center"/>
            </w:pPr>
            <w:r w:rsidRPr="00714B63">
              <w:t>Елементи списку</w:t>
            </w:r>
          </w:p>
        </w:tc>
      </w:tr>
      <w:tr w:rsidR="00714B63" w14:paraId="0C1507D5" w14:textId="77777777" w:rsidTr="00714B63">
        <w:tc>
          <w:tcPr>
            <w:tcW w:w="1142" w:type="dxa"/>
            <w:vMerge/>
            <w:vAlign w:val="center"/>
          </w:tcPr>
          <w:p w14:paraId="162F68F4" w14:textId="77777777" w:rsidR="00714B63" w:rsidRDefault="00714B63" w:rsidP="00714B63">
            <w:pPr>
              <w:ind w:firstLine="0"/>
              <w:jc w:val="center"/>
            </w:pPr>
          </w:p>
        </w:tc>
        <w:tc>
          <w:tcPr>
            <w:tcW w:w="848" w:type="dxa"/>
            <w:vAlign w:val="center"/>
          </w:tcPr>
          <w:p w14:paraId="0A921DD1" w14:textId="428740EA" w:rsidR="00714B63" w:rsidRDefault="00714B63" w:rsidP="00714B63">
            <w:pPr>
              <w:ind w:firstLine="0"/>
              <w:jc w:val="center"/>
            </w:pPr>
            <w:r>
              <w:t>1</w:t>
            </w:r>
          </w:p>
        </w:tc>
        <w:tc>
          <w:tcPr>
            <w:tcW w:w="848" w:type="dxa"/>
            <w:vAlign w:val="center"/>
          </w:tcPr>
          <w:p w14:paraId="420B03A0" w14:textId="59D23124" w:rsidR="00714B63" w:rsidRDefault="00714B63" w:rsidP="00714B63">
            <w:pPr>
              <w:ind w:firstLine="0"/>
              <w:jc w:val="center"/>
            </w:pPr>
            <w:r>
              <w:t>2</w:t>
            </w:r>
          </w:p>
        </w:tc>
        <w:tc>
          <w:tcPr>
            <w:tcW w:w="848" w:type="dxa"/>
            <w:vAlign w:val="center"/>
          </w:tcPr>
          <w:p w14:paraId="3A3BA457" w14:textId="5AA6EAF2" w:rsidR="00714B63" w:rsidRDefault="00714B63" w:rsidP="00714B63">
            <w:pPr>
              <w:ind w:firstLine="0"/>
              <w:jc w:val="center"/>
            </w:pPr>
            <w:r>
              <w:t>3</w:t>
            </w:r>
          </w:p>
        </w:tc>
        <w:tc>
          <w:tcPr>
            <w:tcW w:w="848" w:type="dxa"/>
            <w:vAlign w:val="center"/>
          </w:tcPr>
          <w:p w14:paraId="33DA23B8" w14:textId="509023B9" w:rsidR="00714B63" w:rsidRDefault="00714B63" w:rsidP="00714B63">
            <w:pPr>
              <w:ind w:firstLine="0"/>
              <w:jc w:val="center"/>
            </w:pPr>
            <w:r>
              <w:t>4</w:t>
            </w:r>
          </w:p>
        </w:tc>
        <w:tc>
          <w:tcPr>
            <w:tcW w:w="849" w:type="dxa"/>
            <w:vAlign w:val="center"/>
          </w:tcPr>
          <w:p w14:paraId="529923D5" w14:textId="44B759EE" w:rsidR="00714B63" w:rsidRDefault="00714B63" w:rsidP="00714B63">
            <w:pPr>
              <w:ind w:firstLine="0"/>
              <w:jc w:val="center"/>
            </w:pPr>
            <w:r>
              <w:t>5</w:t>
            </w:r>
          </w:p>
        </w:tc>
        <w:tc>
          <w:tcPr>
            <w:tcW w:w="849" w:type="dxa"/>
            <w:vAlign w:val="center"/>
          </w:tcPr>
          <w:p w14:paraId="580081FC" w14:textId="4901E49D" w:rsidR="00714B63" w:rsidRDefault="00714B63" w:rsidP="00714B63">
            <w:pPr>
              <w:ind w:firstLine="0"/>
              <w:jc w:val="center"/>
            </w:pPr>
            <w:r>
              <w:t>6</w:t>
            </w:r>
          </w:p>
        </w:tc>
        <w:tc>
          <w:tcPr>
            <w:tcW w:w="849" w:type="dxa"/>
            <w:vAlign w:val="center"/>
          </w:tcPr>
          <w:p w14:paraId="2687980F" w14:textId="68AC3D1D" w:rsidR="00714B63" w:rsidRDefault="00714B63" w:rsidP="00714B63">
            <w:pPr>
              <w:ind w:firstLine="0"/>
              <w:jc w:val="center"/>
            </w:pPr>
            <w:r>
              <w:t>7</w:t>
            </w:r>
          </w:p>
        </w:tc>
        <w:tc>
          <w:tcPr>
            <w:tcW w:w="849" w:type="dxa"/>
            <w:vAlign w:val="center"/>
          </w:tcPr>
          <w:p w14:paraId="3AE1466D" w14:textId="32B178D2" w:rsidR="00714B63" w:rsidRDefault="00714B63" w:rsidP="00714B63">
            <w:pPr>
              <w:ind w:firstLine="0"/>
              <w:jc w:val="center"/>
            </w:pPr>
            <w:r>
              <w:t>8</w:t>
            </w:r>
          </w:p>
        </w:tc>
        <w:tc>
          <w:tcPr>
            <w:tcW w:w="849" w:type="dxa"/>
            <w:vAlign w:val="center"/>
          </w:tcPr>
          <w:p w14:paraId="4FCAB1E1" w14:textId="5D74F0B8" w:rsidR="00714B63" w:rsidRDefault="00714B63" w:rsidP="00714B63">
            <w:pPr>
              <w:ind w:firstLine="0"/>
              <w:jc w:val="center"/>
            </w:pPr>
            <w:r>
              <w:t>9</w:t>
            </w:r>
          </w:p>
        </w:tc>
        <w:tc>
          <w:tcPr>
            <w:tcW w:w="849" w:type="dxa"/>
            <w:vAlign w:val="center"/>
          </w:tcPr>
          <w:p w14:paraId="6F57884E" w14:textId="434E242A" w:rsidR="00714B63" w:rsidRDefault="00714B63" w:rsidP="00714B63">
            <w:pPr>
              <w:ind w:firstLine="0"/>
              <w:jc w:val="center"/>
            </w:pPr>
            <w:r>
              <w:t>10</w:t>
            </w:r>
          </w:p>
        </w:tc>
      </w:tr>
      <w:tr w:rsidR="00714B63" w14:paraId="4757E057" w14:textId="77777777" w:rsidTr="00714B63">
        <w:tc>
          <w:tcPr>
            <w:tcW w:w="1142" w:type="dxa"/>
            <w:vAlign w:val="center"/>
          </w:tcPr>
          <w:p w14:paraId="1DDA34A6" w14:textId="6F1BC718" w:rsidR="00714B63" w:rsidRDefault="00714B63" w:rsidP="00714B63">
            <w:pPr>
              <w:ind w:firstLine="0"/>
              <w:jc w:val="center"/>
            </w:pPr>
            <w:r>
              <w:t>18</w:t>
            </w:r>
          </w:p>
        </w:tc>
        <w:tc>
          <w:tcPr>
            <w:tcW w:w="848" w:type="dxa"/>
            <w:vAlign w:val="center"/>
          </w:tcPr>
          <w:p w14:paraId="519AFB5B" w14:textId="27CE2817" w:rsidR="00714B63" w:rsidRDefault="00714B63" w:rsidP="00714B63">
            <w:pPr>
              <w:ind w:firstLine="0"/>
              <w:jc w:val="center"/>
            </w:pPr>
            <w:r>
              <w:t>2</w:t>
            </w:r>
          </w:p>
        </w:tc>
        <w:tc>
          <w:tcPr>
            <w:tcW w:w="848" w:type="dxa"/>
            <w:vAlign w:val="center"/>
          </w:tcPr>
          <w:p w14:paraId="26DDC19F" w14:textId="251DF153" w:rsidR="00714B63" w:rsidRDefault="00714B63" w:rsidP="00714B63">
            <w:pPr>
              <w:ind w:firstLine="0"/>
              <w:jc w:val="center"/>
            </w:pPr>
            <w:r>
              <w:t>-3</w:t>
            </w:r>
          </w:p>
        </w:tc>
        <w:tc>
          <w:tcPr>
            <w:tcW w:w="848" w:type="dxa"/>
            <w:vAlign w:val="center"/>
          </w:tcPr>
          <w:p w14:paraId="69A050C1" w14:textId="08BFC310" w:rsidR="00714B63" w:rsidRDefault="00714B63" w:rsidP="00714B63">
            <w:pPr>
              <w:ind w:firstLine="0"/>
              <w:jc w:val="center"/>
            </w:pPr>
            <w:r>
              <w:t>2</w:t>
            </w:r>
          </w:p>
        </w:tc>
        <w:tc>
          <w:tcPr>
            <w:tcW w:w="848" w:type="dxa"/>
            <w:vAlign w:val="center"/>
          </w:tcPr>
          <w:p w14:paraId="5722759B" w14:textId="3FAB0259" w:rsidR="00714B63" w:rsidRDefault="00714B63" w:rsidP="00714B63">
            <w:pPr>
              <w:ind w:firstLine="0"/>
              <w:jc w:val="center"/>
            </w:pPr>
            <w:r>
              <w:t>0</w:t>
            </w:r>
          </w:p>
        </w:tc>
        <w:tc>
          <w:tcPr>
            <w:tcW w:w="849" w:type="dxa"/>
            <w:vAlign w:val="center"/>
          </w:tcPr>
          <w:p w14:paraId="6006A914" w14:textId="0FF188A1" w:rsidR="00714B63" w:rsidRDefault="00714B63" w:rsidP="00714B63">
            <w:pPr>
              <w:ind w:firstLine="0"/>
              <w:jc w:val="center"/>
            </w:pPr>
            <w:r>
              <w:t>-4</w:t>
            </w:r>
          </w:p>
        </w:tc>
        <w:tc>
          <w:tcPr>
            <w:tcW w:w="849" w:type="dxa"/>
            <w:vAlign w:val="center"/>
          </w:tcPr>
          <w:p w14:paraId="7A914213" w14:textId="40133DEA" w:rsidR="00714B63" w:rsidRDefault="00714B63" w:rsidP="00714B63">
            <w:pPr>
              <w:ind w:firstLine="0"/>
              <w:jc w:val="center"/>
            </w:pPr>
            <w:r>
              <w:t>0</w:t>
            </w:r>
          </w:p>
        </w:tc>
        <w:tc>
          <w:tcPr>
            <w:tcW w:w="849" w:type="dxa"/>
            <w:vAlign w:val="center"/>
          </w:tcPr>
          <w:p w14:paraId="31A0BCA1" w14:textId="3D3B010A" w:rsidR="00714B63" w:rsidRDefault="00714B63" w:rsidP="00714B63">
            <w:pPr>
              <w:ind w:firstLine="0"/>
              <w:jc w:val="center"/>
            </w:pPr>
            <w:r>
              <w:t>1</w:t>
            </w:r>
          </w:p>
        </w:tc>
        <w:tc>
          <w:tcPr>
            <w:tcW w:w="849" w:type="dxa"/>
            <w:vAlign w:val="center"/>
          </w:tcPr>
          <w:p w14:paraId="7E712B5A" w14:textId="73BB84B2" w:rsidR="00714B63" w:rsidRDefault="00714B63" w:rsidP="00714B63">
            <w:pPr>
              <w:ind w:firstLine="0"/>
              <w:jc w:val="center"/>
            </w:pPr>
            <w:r>
              <w:t>40</w:t>
            </w:r>
          </w:p>
        </w:tc>
        <w:tc>
          <w:tcPr>
            <w:tcW w:w="849" w:type="dxa"/>
            <w:vAlign w:val="center"/>
          </w:tcPr>
          <w:p w14:paraId="3E37A782" w14:textId="09DDF755" w:rsidR="00714B63" w:rsidRDefault="00714B63" w:rsidP="00714B63">
            <w:pPr>
              <w:ind w:firstLine="0"/>
              <w:jc w:val="center"/>
            </w:pPr>
            <w:r>
              <w:t>-78</w:t>
            </w:r>
          </w:p>
        </w:tc>
        <w:tc>
          <w:tcPr>
            <w:tcW w:w="849" w:type="dxa"/>
            <w:vAlign w:val="center"/>
          </w:tcPr>
          <w:p w14:paraId="569904BE" w14:textId="54EA3B6B" w:rsidR="00714B63" w:rsidRDefault="00714B63" w:rsidP="00714B63">
            <w:pPr>
              <w:ind w:firstLine="0"/>
              <w:jc w:val="center"/>
            </w:pPr>
            <w:r>
              <w:t>-13</w:t>
            </w:r>
          </w:p>
        </w:tc>
      </w:tr>
    </w:tbl>
    <w:p w14:paraId="6DE9A638" w14:textId="1F1951C9" w:rsidR="00714B63" w:rsidRDefault="00714B63" w:rsidP="00714B63"/>
    <w:p w14:paraId="5D19FE6C" w14:textId="7241190C" w:rsidR="00714B63" w:rsidRPr="00714B63" w:rsidRDefault="00714B63" w:rsidP="00714B63">
      <w:pPr>
        <w:pStyle w:val="ab"/>
      </w:pPr>
      <w:r w:rsidRPr="00714B63">
        <w:rPr>
          <w:lang w:val="en-US"/>
        </w:rPr>
        <w:lastRenderedPageBreak/>
        <w:drawing>
          <wp:inline distT="0" distB="0" distL="0" distR="0" wp14:anchorId="623310B8" wp14:editId="2716C96B">
            <wp:extent cx="6120130" cy="3450590"/>
            <wp:effectExtent l="0" t="0" r="0" b="0"/>
            <wp:docPr id="1385129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9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14B63">
        <w:t>Рисунок 3</w:t>
      </w:r>
    </w:p>
    <w:p w14:paraId="0CB84A82" w14:textId="54B36B0B" w:rsidR="00714B63" w:rsidRDefault="00714B63" w:rsidP="00714B63">
      <w:r w:rsidRPr="00714B63">
        <w:t>Код програми</w:t>
      </w:r>
    </w:p>
    <w:p w14:paraId="1C578082" w14:textId="77777777" w:rsidR="00714B63" w:rsidRPr="00714B63" w:rsidRDefault="00714B63" w:rsidP="00714B63">
      <w:pPr>
        <w:pStyle w:val="af3"/>
      </w:pPr>
      <w:r w:rsidRPr="00714B63">
        <w:t>login_reg = "student"</w:t>
      </w:r>
    </w:p>
    <w:p w14:paraId="63E9C6AD" w14:textId="77777777" w:rsidR="00714B63" w:rsidRPr="00714B63" w:rsidRDefault="00714B63" w:rsidP="00714B63">
      <w:pPr>
        <w:pStyle w:val="af3"/>
      </w:pPr>
      <w:r w:rsidRPr="00714B63">
        <w:t>password_reg = "pz-25-1"</w:t>
      </w:r>
    </w:p>
    <w:p w14:paraId="1A77D7AE" w14:textId="77777777" w:rsidR="00714B63" w:rsidRPr="00714B63" w:rsidRDefault="00714B63" w:rsidP="00714B63">
      <w:pPr>
        <w:pStyle w:val="af3"/>
      </w:pPr>
    </w:p>
    <w:p w14:paraId="0299F938" w14:textId="77777777" w:rsidR="00714B63" w:rsidRPr="00714B63" w:rsidRDefault="00714B63" w:rsidP="00714B63">
      <w:pPr>
        <w:pStyle w:val="af3"/>
      </w:pPr>
      <w:r w:rsidRPr="00714B63">
        <w:t>login = input("Укажіть логін: ")</w:t>
      </w:r>
    </w:p>
    <w:p w14:paraId="67FA8600" w14:textId="77777777" w:rsidR="00714B63" w:rsidRPr="00714B63" w:rsidRDefault="00714B63" w:rsidP="00714B63">
      <w:pPr>
        <w:pStyle w:val="af3"/>
      </w:pPr>
      <w:r w:rsidRPr="00714B63">
        <w:t>password = input("Укажіть пароль: ")</w:t>
      </w:r>
    </w:p>
    <w:p w14:paraId="10F391BC" w14:textId="77777777" w:rsidR="00714B63" w:rsidRPr="00714B63" w:rsidRDefault="00714B63" w:rsidP="00714B63">
      <w:pPr>
        <w:pStyle w:val="af3"/>
      </w:pPr>
    </w:p>
    <w:p w14:paraId="6B2A9AB5" w14:textId="77777777" w:rsidR="00714B63" w:rsidRPr="00714B63" w:rsidRDefault="00714B63" w:rsidP="00714B63">
      <w:pPr>
        <w:pStyle w:val="af3"/>
      </w:pPr>
      <w:r w:rsidRPr="00714B63">
        <w:t>while login != login_reg or password != password_reg:</w:t>
      </w:r>
    </w:p>
    <w:p w14:paraId="5C7E018C" w14:textId="77777777" w:rsidR="00714B63" w:rsidRPr="00714B63" w:rsidRDefault="00714B63" w:rsidP="00714B63">
      <w:pPr>
        <w:pStyle w:val="af3"/>
      </w:pPr>
      <w:r w:rsidRPr="00714B63">
        <w:t>    print("Невірний логін або пароль")</w:t>
      </w:r>
    </w:p>
    <w:p w14:paraId="690E31FF" w14:textId="77777777" w:rsidR="00714B63" w:rsidRPr="00714B63" w:rsidRDefault="00714B63" w:rsidP="00714B63">
      <w:pPr>
        <w:pStyle w:val="af3"/>
      </w:pPr>
      <w:r w:rsidRPr="00714B63">
        <w:t>    login = input("Укажіть логін: ")</w:t>
      </w:r>
    </w:p>
    <w:p w14:paraId="60A0F12E" w14:textId="77777777" w:rsidR="00714B63" w:rsidRPr="00714B63" w:rsidRDefault="00714B63" w:rsidP="00714B63">
      <w:pPr>
        <w:pStyle w:val="af3"/>
      </w:pPr>
      <w:r w:rsidRPr="00714B63">
        <w:t>    password = input("Укажіть пароль: ")</w:t>
      </w:r>
    </w:p>
    <w:p w14:paraId="195160FB" w14:textId="77777777" w:rsidR="00714B63" w:rsidRPr="00714B63" w:rsidRDefault="00714B63" w:rsidP="00714B63">
      <w:pPr>
        <w:pStyle w:val="af3"/>
      </w:pPr>
    </w:p>
    <w:p w14:paraId="62024CE8" w14:textId="77777777" w:rsidR="00714B63" w:rsidRPr="00714B63" w:rsidRDefault="00714B63" w:rsidP="00714B63">
      <w:pPr>
        <w:pStyle w:val="af3"/>
      </w:pPr>
      <w:r w:rsidRPr="00714B63">
        <w:t>print("Вхід виконано успішно!\n")</w:t>
      </w:r>
    </w:p>
    <w:p w14:paraId="0D4D4450" w14:textId="77777777" w:rsidR="00714B63" w:rsidRPr="00714B63" w:rsidRDefault="00714B63" w:rsidP="00714B63">
      <w:pPr>
        <w:pStyle w:val="af3"/>
      </w:pPr>
    </w:p>
    <w:p w14:paraId="68427758" w14:textId="77777777" w:rsidR="00714B63" w:rsidRPr="00714B63" w:rsidRDefault="00714B63" w:rsidP="00714B63">
      <w:pPr>
        <w:pStyle w:val="af3"/>
      </w:pPr>
      <w:r w:rsidRPr="00714B63">
        <w:t>arr = []</w:t>
      </w:r>
    </w:p>
    <w:p w14:paraId="58E95358" w14:textId="77777777" w:rsidR="00714B63" w:rsidRPr="00714B63" w:rsidRDefault="00714B63" w:rsidP="00714B63">
      <w:pPr>
        <w:pStyle w:val="af3"/>
      </w:pPr>
    </w:p>
    <w:p w14:paraId="0A2F31C9" w14:textId="77777777" w:rsidR="00714B63" w:rsidRPr="00714B63" w:rsidRDefault="00714B63" w:rsidP="00714B63">
      <w:pPr>
        <w:pStyle w:val="af3"/>
      </w:pPr>
      <w:r w:rsidRPr="00714B63">
        <w:t>for i in range(1, 11):</w:t>
      </w:r>
    </w:p>
    <w:p w14:paraId="4F95A530" w14:textId="77777777" w:rsidR="00714B63" w:rsidRPr="00714B63" w:rsidRDefault="00714B63" w:rsidP="00714B63">
      <w:pPr>
        <w:pStyle w:val="af3"/>
      </w:pPr>
      <w:r w:rsidRPr="00714B63">
        <w:t>    element = int(input(f"Введіть {i}-й елемент масиву: "))</w:t>
      </w:r>
    </w:p>
    <w:p w14:paraId="3AEF12FB" w14:textId="77777777" w:rsidR="00714B63" w:rsidRPr="00714B63" w:rsidRDefault="00714B63" w:rsidP="00714B63">
      <w:pPr>
        <w:pStyle w:val="af3"/>
      </w:pPr>
      <w:r w:rsidRPr="00714B63">
        <w:t>    arr.append(element)</w:t>
      </w:r>
    </w:p>
    <w:p w14:paraId="00B7FA49" w14:textId="77777777" w:rsidR="00714B63" w:rsidRPr="00714B63" w:rsidRDefault="00714B63" w:rsidP="00714B63">
      <w:pPr>
        <w:pStyle w:val="af3"/>
      </w:pPr>
    </w:p>
    <w:p w14:paraId="2D09607E" w14:textId="77777777" w:rsidR="00714B63" w:rsidRPr="00714B63" w:rsidRDefault="00714B63" w:rsidP="00714B63">
      <w:pPr>
        <w:pStyle w:val="af3"/>
      </w:pPr>
      <w:r w:rsidRPr="00714B63">
        <w:t>print("arr:", arr)</w:t>
      </w:r>
    </w:p>
    <w:p w14:paraId="5BC78E6D" w14:textId="77777777" w:rsidR="00714B63" w:rsidRPr="00714B63" w:rsidRDefault="00714B63" w:rsidP="00714B63">
      <w:pPr>
        <w:pStyle w:val="af3"/>
      </w:pPr>
    </w:p>
    <w:p w14:paraId="11AFC9F9" w14:textId="77777777" w:rsidR="00714B63" w:rsidRPr="00714B63" w:rsidRDefault="00714B63" w:rsidP="00714B63">
      <w:pPr>
        <w:pStyle w:val="af3"/>
      </w:pPr>
      <w:r w:rsidRPr="00714B63">
        <w:t>count_zero = arr.count(0)</w:t>
      </w:r>
    </w:p>
    <w:p w14:paraId="1FE41380" w14:textId="77777777" w:rsidR="00714B63" w:rsidRPr="00714B63" w:rsidRDefault="00714B63" w:rsidP="00714B63">
      <w:pPr>
        <w:pStyle w:val="af3"/>
      </w:pPr>
      <w:r w:rsidRPr="00714B63">
        <w:t>print("Кількість нулів у масиві:", count_zero)</w:t>
      </w:r>
    </w:p>
    <w:p w14:paraId="0BCCD844" w14:textId="77777777" w:rsidR="00714B63" w:rsidRPr="00714B63" w:rsidRDefault="00714B63" w:rsidP="00714B63">
      <w:pPr>
        <w:pStyle w:val="af3"/>
      </w:pPr>
    </w:p>
    <w:p w14:paraId="4C91561C" w14:textId="77777777" w:rsidR="00714B63" w:rsidRPr="00714B63" w:rsidRDefault="00714B63" w:rsidP="00714B63">
      <w:pPr>
        <w:pStyle w:val="af3"/>
      </w:pPr>
      <w:r w:rsidRPr="00714B63">
        <w:t>arr.sort()</w:t>
      </w:r>
    </w:p>
    <w:p w14:paraId="7EA14CDB" w14:textId="77777777" w:rsidR="00714B63" w:rsidRPr="00714B63" w:rsidRDefault="00714B63" w:rsidP="00714B63">
      <w:pPr>
        <w:pStyle w:val="af3"/>
      </w:pPr>
      <w:r w:rsidRPr="00714B63">
        <w:t>print("Сортування за зростанням:", arr)</w:t>
      </w:r>
    </w:p>
    <w:p w14:paraId="0D0E61DA" w14:textId="77777777" w:rsidR="00714B63" w:rsidRPr="00714B63" w:rsidRDefault="00714B63" w:rsidP="00714B63">
      <w:pPr>
        <w:pStyle w:val="af3"/>
      </w:pPr>
    </w:p>
    <w:p w14:paraId="7BCC9812" w14:textId="77777777" w:rsidR="00714B63" w:rsidRPr="00714B63" w:rsidRDefault="00714B63" w:rsidP="00714B63">
      <w:pPr>
        <w:pStyle w:val="af3"/>
      </w:pPr>
      <w:r w:rsidRPr="00714B63">
        <w:t>min_element = min(arr)</w:t>
      </w:r>
    </w:p>
    <w:p w14:paraId="72F2ED5C" w14:textId="77777777" w:rsidR="00714B63" w:rsidRPr="00714B63" w:rsidRDefault="00714B63" w:rsidP="00714B63">
      <w:pPr>
        <w:pStyle w:val="af3"/>
      </w:pPr>
      <w:r w:rsidRPr="00714B63">
        <w:t>max_element = max(arr)</w:t>
      </w:r>
    </w:p>
    <w:p w14:paraId="6C88E851" w14:textId="77777777" w:rsidR="00714B63" w:rsidRPr="00714B63" w:rsidRDefault="00714B63" w:rsidP="00714B63">
      <w:pPr>
        <w:pStyle w:val="af3"/>
      </w:pPr>
      <w:r w:rsidRPr="00714B63">
        <w:t>print("Мінімальний елемент:", min_element)</w:t>
      </w:r>
    </w:p>
    <w:p w14:paraId="5B455C0B" w14:textId="77777777" w:rsidR="00714B63" w:rsidRPr="00714B63" w:rsidRDefault="00714B63" w:rsidP="00714B63">
      <w:pPr>
        <w:pStyle w:val="af3"/>
      </w:pPr>
      <w:r w:rsidRPr="00714B63">
        <w:t>print("Максимальний елемент:", max_element)</w:t>
      </w:r>
    </w:p>
    <w:p w14:paraId="0EE8EC23" w14:textId="77777777" w:rsidR="00714B63" w:rsidRPr="00714B63" w:rsidRDefault="00714B63" w:rsidP="00714B63">
      <w:pPr>
        <w:pStyle w:val="af3"/>
      </w:pPr>
    </w:p>
    <w:p w14:paraId="18B7C1E6" w14:textId="77777777" w:rsidR="00714B63" w:rsidRPr="00714B63" w:rsidRDefault="00714B63" w:rsidP="00714B63">
      <w:pPr>
        <w:pStyle w:val="af3"/>
      </w:pPr>
      <w:r w:rsidRPr="00714B63">
        <w:lastRenderedPageBreak/>
        <w:t>Avg = sum(arr) / len(arr)</w:t>
      </w:r>
    </w:p>
    <w:p w14:paraId="5C965D75" w14:textId="77777777" w:rsidR="00714B63" w:rsidRPr="00714B63" w:rsidRDefault="00714B63" w:rsidP="00714B63">
      <w:pPr>
        <w:pStyle w:val="af3"/>
      </w:pPr>
      <w:r w:rsidRPr="00714B63">
        <w:t>print("Середнє арифметичне:", Avg)</w:t>
      </w:r>
    </w:p>
    <w:p w14:paraId="0F8C4798" w14:textId="77777777" w:rsidR="00714B63" w:rsidRPr="00714B63" w:rsidRDefault="00714B63" w:rsidP="00714B63">
      <w:pPr>
        <w:pStyle w:val="af3"/>
      </w:pPr>
    </w:p>
    <w:p w14:paraId="13A34FE3" w14:textId="77777777" w:rsidR="00714B63" w:rsidRPr="00714B63" w:rsidRDefault="00714B63" w:rsidP="00714B63">
      <w:pPr>
        <w:pStyle w:val="af3"/>
      </w:pPr>
      <w:r w:rsidRPr="00714B63">
        <w:t>Sum_dodat = 0</w:t>
      </w:r>
    </w:p>
    <w:p w14:paraId="7B3C7DBF" w14:textId="77777777" w:rsidR="00714B63" w:rsidRPr="00714B63" w:rsidRDefault="00714B63" w:rsidP="00714B63">
      <w:pPr>
        <w:pStyle w:val="af3"/>
      </w:pPr>
      <w:r w:rsidRPr="00714B63">
        <w:t>Dobutok_not_par = 1</w:t>
      </w:r>
    </w:p>
    <w:p w14:paraId="5AB0F0C3" w14:textId="77777777" w:rsidR="00714B63" w:rsidRPr="00714B63" w:rsidRDefault="00714B63" w:rsidP="00714B63">
      <w:pPr>
        <w:pStyle w:val="af3"/>
      </w:pPr>
    </w:p>
    <w:p w14:paraId="511143BA" w14:textId="77777777" w:rsidR="00714B63" w:rsidRPr="00714B63" w:rsidRDefault="00714B63" w:rsidP="00714B63">
      <w:pPr>
        <w:pStyle w:val="af3"/>
      </w:pPr>
      <w:r w:rsidRPr="00714B63">
        <w:t>for i in arr:</w:t>
      </w:r>
    </w:p>
    <w:p w14:paraId="1E601D13" w14:textId="77777777" w:rsidR="00714B63" w:rsidRPr="00714B63" w:rsidRDefault="00714B63" w:rsidP="00714B63">
      <w:pPr>
        <w:pStyle w:val="af3"/>
      </w:pPr>
      <w:r w:rsidRPr="00714B63">
        <w:t>    if i &gt; 0:</w:t>
      </w:r>
    </w:p>
    <w:p w14:paraId="684827F5" w14:textId="77777777" w:rsidR="00714B63" w:rsidRPr="00714B63" w:rsidRDefault="00714B63" w:rsidP="00714B63">
      <w:pPr>
        <w:pStyle w:val="af3"/>
      </w:pPr>
      <w:r w:rsidRPr="00714B63">
        <w:t>        Sum_dodat += i</w:t>
      </w:r>
    </w:p>
    <w:p w14:paraId="3331DBD7" w14:textId="77777777" w:rsidR="00714B63" w:rsidRPr="00714B63" w:rsidRDefault="00714B63" w:rsidP="00714B63">
      <w:pPr>
        <w:pStyle w:val="af3"/>
      </w:pPr>
      <w:r w:rsidRPr="00714B63">
        <w:t>        # print(f"Елемент {i} &gt; 0")</w:t>
      </w:r>
    </w:p>
    <w:p w14:paraId="1ACB87EC" w14:textId="77777777" w:rsidR="00714B63" w:rsidRPr="00714B63" w:rsidRDefault="00714B63" w:rsidP="00714B63">
      <w:pPr>
        <w:pStyle w:val="af3"/>
      </w:pPr>
      <w:r w:rsidRPr="00714B63">
        <w:t>    if i % 2 != 0:</w:t>
      </w:r>
    </w:p>
    <w:p w14:paraId="0D2A20C9" w14:textId="77777777" w:rsidR="00714B63" w:rsidRPr="00714B63" w:rsidRDefault="00714B63" w:rsidP="00714B63">
      <w:pPr>
        <w:pStyle w:val="af3"/>
      </w:pPr>
      <w:r w:rsidRPr="00714B63">
        <w:t>        Dobutok_not_par *= i</w:t>
      </w:r>
    </w:p>
    <w:p w14:paraId="24386D67" w14:textId="77777777" w:rsidR="00714B63" w:rsidRPr="00714B63" w:rsidRDefault="00714B63" w:rsidP="00714B63">
      <w:pPr>
        <w:pStyle w:val="af3"/>
      </w:pPr>
      <w:r w:rsidRPr="00714B63">
        <w:t>        # print(f"Елемент {i} не парний")</w:t>
      </w:r>
    </w:p>
    <w:p w14:paraId="23C9CC9B" w14:textId="77777777" w:rsidR="00714B63" w:rsidRPr="00714B63" w:rsidRDefault="00714B63" w:rsidP="00714B63">
      <w:pPr>
        <w:pStyle w:val="af3"/>
      </w:pPr>
    </w:p>
    <w:p w14:paraId="0FBB1507" w14:textId="77777777" w:rsidR="00714B63" w:rsidRPr="00714B63" w:rsidRDefault="00714B63" w:rsidP="00714B63">
      <w:pPr>
        <w:pStyle w:val="af3"/>
      </w:pPr>
      <w:r w:rsidRPr="00714B63">
        <w:t>print("Сума додатніх елементів:", Sum_dodat)</w:t>
      </w:r>
    </w:p>
    <w:p w14:paraId="61DE3D0C" w14:textId="27A2436E" w:rsidR="00714B63" w:rsidRPr="00714B63" w:rsidRDefault="00714B63" w:rsidP="00714B63">
      <w:pPr>
        <w:pStyle w:val="af3"/>
      </w:pPr>
      <w:r w:rsidRPr="00714B63">
        <w:t>print("Добуток непарних елементів:", Dobutok_not_par)</w:t>
      </w:r>
    </w:p>
    <w:p w14:paraId="68F35515" w14:textId="067702B4" w:rsidR="007475D7" w:rsidRPr="00496FF0" w:rsidRDefault="007475D7" w:rsidP="007475D7">
      <w:pPr>
        <w:pStyle w:val="aa"/>
      </w:pPr>
      <w:r>
        <w:t>Висновок.</w:t>
      </w:r>
      <w:r w:rsidR="002D4250" w:rsidRPr="002D4250">
        <w:t xml:space="preserve"> </w:t>
      </w:r>
      <w:r w:rsidR="002D4250" w:rsidRPr="002D4250">
        <w:t>Отримав практичні навички по застосуванню циклів в процесі розробки алгоритмів мовою Python.</w:t>
      </w:r>
    </w:p>
    <w:sectPr w:rsidR="007475D7" w:rsidRPr="00496FF0" w:rsidSect="00DF6B87">
      <w:headerReference w:type="default" r:id="rId11"/>
      <w:footerReference w:type="default" r:id="rId12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6D17" w14:textId="77777777" w:rsidR="00E14676" w:rsidRDefault="00E14676" w:rsidP="00C25072">
      <w:pPr>
        <w:spacing w:line="240" w:lineRule="auto"/>
      </w:pPr>
      <w:r>
        <w:separator/>
      </w:r>
    </w:p>
  </w:endnote>
  <w:endnote w:type="continuationSeparator" w:id="0">
    <w:p w14:paraId="7785DC0C" w14:textId="77777777" w:rsidR="00E14676" w:rsidRDefault="00E14676" w:rsidP="00C2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4143" w14:textId="647AAFA2" w:rsidR="007E65E2" w:rsidRPr="00D22652" w:rsidRDefault="002D4250" w:rsidP="00DF6B87">
    <w:pPr>
      <w:pStyle w:val="a8"/>
      <w:ind w:firstLine="3969"/>
      <w:rPr>
        <w:sz w:val="28"/>
        <w:szCs w:val="20"/>
      </w:rPr>
    </w:pPr>
    <w:r>
      <w:rPr>
        <w:sz w:val="28"/>
        <w:szCs w:val="20"/>
        <w:lang w:val="en-US"/>
      </w:rPr>
      <w:t xml:space="preserve"> F2</w:t>
    </w:r>
    <w:r w:rsidR="00ED492E">
      <w:rPr>
        <w:sz w:val="28"/>
        <w:szCs w:val="20"/>
      </w:rPr>
      <w:t>.2</w:t>
    </w:r>
    <w:r>
      <w:rPr>
        <w:sz w:val="28"/>
        <w:szCs w:val="20"/>
        <w:lang w:val="en-US"/>
      </w:rPr>
      <w:t>5</w:t>
    </w:r>
    <w:r w:rsidR="00ED492E">
      <w:rPr>
        <w:sz w:val="28"/>
        <w:szCs w:val="20"/>
      </w:rPr>
      <w:t>-</w:t>
    </w:r>
    <w:r>
      <w:rPr>
        <w:sz w:val="28"/>
        <w:szCs w:val="20"/>
        <w:lang w:val="en-US"/>
      </w:rPr>
      <w:t>1</w:t>
    </w:r>
    <w:r w:rsidR="00ED492E">
      <w:rPr>
        <w:sz w:val="28"/>
        <w:szCs w:val="20"/>
      </w:rPr>
      <w:t>.</w:t>
    </w:r>
    <w:r>
      <w:rPr>
        <w:sz w:val="28"/>
        <w:szCs w:val="20"/>
      </w:rPr>
      <w:t>18</w:t>
    </w:r>
    <w:r w:rsidR="00ED492E">
      <w:rPr>
        <w:sz w:val="28"/>
        <w:szCs w:val="20"/>
      </w:rPr>
      <w:t xml:space="preserve"> ПР-</w:t>
    </w:r>
    <w:r>
      <w:rPr>
        <w:sz w:val="28"/>
        <w:szCs w:val="20"/>
      </w:rPr>
      <w:t>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EF468" w14:textId="77777777" w:rsidR="00E14676" w:rsidRDefault="00E14676" w:rsidP="00C25072">
      <w:pPr>
        <w:spacing w:line="240" w:lineRule="auto"/>
      </w:pPr>
      <w:r>
        <w:separator/>
      </w:r>
    </w:p>
  </w:footnote>
  <w:footnote w:type="continuationSeparator" w:id="0">
    <w:p w14:paraId="40A4C6AC" w14:textId="77777777" w:rsidR="00E14676" w:rsidRDefault="00E14676" w:rsidP="00C25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EE8E" w14:textId="77777777" w:rsidR="007E65E2" w:rsidRPr="00982FCC" w:rsidRDefault="008F6D4B" w:rsidP="00B94230">
    <w:pPr>
      <w:spacing w:line="240" w:lineRule="auto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05A6EF4A" wp14:editId="05659899">
              <wp:simplePos x="0" y="0"/>
              <wp:positionH relativeFrom="column">
                <wp:posOffset>-194260</wp:posOffset>
              </wp:positionH>
              <wp:positionV relativeFrom="paragraph">
                <wp:posOffset>-196718</wp:posOffset>
              </wp:positionV>
              <wp:extent cx="6573520" cy="10187305"/>
              <wp:effectExtent l="0" t="0" r="36830" b="23495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7305"/>
                        <a:chOff x="1108" y="398"/>
                        <a:chExt cx="10352" cy="16043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3"/>
                          <a:chOff x="1108" y="398"/>
                          <a:chExt cx="10352" cy="16043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3"/>
                            <a:chOff x="1108" y="398"/>
                            <a:chExt cx="10352" cy="16043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58"/>
                              <a:chOff x="1108" y="15583"/>
                              <a:chExt cx="10352" cy="858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57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84" y="15584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449F7" w14:textId="77777777" w:rsidR="00694E0A" w:rsidRPr="00DF6B87" w:rsidRDefault="00694E0A" w:rsidP="002B1B83">
                              <w:pPr>
                                <w:pStyle w:val="a8"/>
                              </w:pPr>
                              <w:r w:rsidRPr="00DF6B8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4"/>
                            <a:ext cx="3681" cy="234"/>
                            <a:chOff x="1113" y="16178"/>
                            <a:chExt cx="3681" cy="234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39776E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FD480A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1" y="16178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4613FF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1625B1" w14:textId="77777777" w:rsidR="00694E0A" w:rsidRPr="00422E4C" w:rsidRDefault="00694E0A" w:rsidP="00422E4C">
                                <w:pPr>
                                  <w:pStyle w:val="a8"/>
                                </w:pPr>
                                <w:r w:rsidRPr="00422E4C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422E4C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76A233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79" cy="497"/>
                            <a:chOff x="1163" y="15606"/>
                            <a:chExt cx="2279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4533BC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E72636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B78C71" w14:textId="77777777" w:rsidR="00694E0A" w:rsidRPr="00D2265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79" cy="227"/>
                              <a:chOff x="1163" y="15606"/>
                              <a:chExt cx="2279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7B68F6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E7495D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25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E04815" w14:textId="089C5CB9" w:rsidR="00694E0A" w:rsidRPr="009C7450" w:rsidRDefault="002D4250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Шарандак О.В.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6EF4A" id="Group 187" o:spid="_x0000_s1026" style="position:absolute;left:0;text-align:left;margin-left:-15.3pt;margin-top:-15.5pt;width:517.6pt;height:802.15pt;z-index:251770880" coordorigin="1108,398" coordsize="10352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">
              <v:group id="Group 182" o:spid="_x0000_s1027" style="position:absolute;left:1108;top:398;width:10352;height:16043" coordorigin="1108,398" coordsize="10352,16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3" coordorigin="1108,398" coordsize="10352,16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58" coordorigin="1108,15583" coordsize="10352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57,15583" to="3458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84,15584" to="4285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7C8449F7" w14:textId="77777777" w:rsidR="00694E0A" w:rsidRPr="00DF6B87" w:rsidRDefault="00694E0A" w:rsidP="002B1B83">
                        <w:pPr>
                          <w:pStyle w:val="a8"/>
                        </w:pPr>
                        <w:r w:rsidRPr="00DF6B8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4;width:3681;height:234" coordorigin="1113,16178" coordsize="3681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4F39776E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3AFD480A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361;top:16178;width:974;height: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" filled="f" stroked="f" strokeweight="1.5pt">
                    <v:textbox inset="0,0,0,0">
                      <w:txbxContent>
                        <w:p w14:paraId="174613FF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391625B1" w14:textId="77777777" w:rsidR="00694E0A" w:rsidRPr="00422E4C" w:rsidRDefault="00694E0A" w:rsidP="00422E4C">
                          <w:pPr>
                            <w:pStyle w:val="a8"/>
                          </w:pPr>
                          <w:r w:rsidRPr="00422E4C">
                            <w:rPr>
                              <w:rStyle w:val="a9"/>
                            </w:rPr>
                            <w:t>Ізм</w:t>
                          </w:r>
                          <w:r w:rsidRPr="00422E4C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1776A233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79;height:497" coordorigin="1163,15606" coordsize="2279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5A4533BC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16E72636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08B78C71" w14:textId="77777777" w:rsidR="00694E0A" w:rsidRPr="00D22652" w:rsidRDefault="00D22652" w:rsidP="00422E4C">
                            <w:pPr>
                              <w:pStyle w:val="a8"/>
                              <w:jc w:val="both"/>
                            </w:pPr>
                            <w:r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79;height:227" coordorigin="1163,15606" coordsize="227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277B68F6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0DE7495D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2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0CE04815" w14:textId="089C5CB9" w:rsidR="00694E0A" w:rsidRPr="009C7450" w:rsidRDefault="002D4250" w:rsidP="00422E4C">
                            <w:pPr>
                              <w:pStyle w:val="a8"/>
                              <w:jc w:val="both"/>
                            </w:pPr>
                            <w:r>
                              <w:t>Шарандак О.В.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8399C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DB079DA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08460402">
    <w:abstractNumId w:val="15"/>
  </w:num>
  <w:num w:numId="2" w16cid:durableId="989283017">
    <w:abstractNumId w:val="16"/>
  </w:num>
  <w:num w:numId="3" w16cid:durableId="303314291">
    <w:abstractNumId w:val="14"/>
  </w:num>
  <w:num w:numId="4" w16cid:durableId="97413131">
    <w:abstractNumId w:val="9"/>
  </w:num>
  <w:num w:numId="5" w16cid:durableId="299774723">
    <w:abstractNumId w:val="7"/>
  </w:num>
  <w:num w:numId="6" w16cid:durableId="1877279677">
    <w:abstractNumId w:val="6"/>
  </w:num>
  <w:num w:numId="7" w16cid:durableId="2038774456">
    <w:abstractNumId w:val="5"/>
  </w:num>
  <w:num w:numId="8" w16cid:durableId="953025828">
    <w:abstractNumId w:val="4"/>
  </w:num>
  <w:num w:numId="9" w16cid:durableId="1769496361">
    <w:abstractNumId w:val="8"/>
  </w:num>
  <w:num w:numId="10" w16cid:durableId="1809125860">
    <w:abstractNumId w:val="3"/>
  </w:num>
  <w:num w:numId="11" w16cid:durableId="1260018530">
    <w:abstractNumId w:val="2"/>
  </w:num>
  <w:num w:numId="12" w16cid:durableId="1514874510">
    <w:abstractNumId w:val="1"/>
  </w:num>
  <w:num w:numId="13" w16cid:durableId="1879661384">
    <w:abstractNumId w:val="0"/>
  </w:num>
  <w:num w:numId="14" w16cid:durableId="1949313075">
    <w:abstractNumId w:val="10"/>
  </w:num>
  <w:num w:numId="15" w16cid:durableId="2032762247">
    <w:abstractNumId w:val="12"/>
  </w:num>
  <w:num w:numId="16" w16cid:durableId="1529370865">
    <w:abstractNumId w:val="11"/>
  </w:num>
  <w:num w:numId="17" w16cid:durableId="21332786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E7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35D98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2D4250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3F24CE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822E7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92DF9"/>
    <w:rsid w:val="0069312F"/>
    <w:rsid w:val="00694E0A"/>
    <w:rsid w:val="00696C91"/>
    <w:rsid w:val="006B68A7"/>
    <w:rsid w:val="006D6100"/>
    <w:rsid w:val="006E73E0"/>
    <w:rsid w:val="00702409"/>
    <w:rsid w:val="007040F2"/>
    <w:rsid w:val="0071140F"/>
    <w:rsid w:val="00714B63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745A"/>
    <w:rsid w:val="00DB1E8B"/>
    <w:rsid w:val="00DB7827"/>
    <w:rsid w:val="00DD2E78"/>
    <w:rsid w:val="00DD78FE"/>
    <w:rsid w:val="00DF14C9"/>
    <w:rsid w:val="00DF417A"/>
    <w:rsid w:val="00DF6B87"/>
    <w:rsid w:val="00E05171"/>
    <w:rsid w:val="00E06CC4"/>
    <w:rsid w:val="00E14676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3B833A"/>
  <w15:docId w15:val="{3CE8A057-9E3E-4C46-90E3-415E87AD0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714B6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23</TotalTime>
  <Pages>4</Pages>
  <Words>1844</Words>
  <Characters>1052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2026-04-22T15:11:00Z</dcterms:created>
  <dcterms:modified xsi:type="dcterms:W3CDTF">2026-04-22T15:35:00Z</dcterms:modified>
</cp:coreProperties>
</file>