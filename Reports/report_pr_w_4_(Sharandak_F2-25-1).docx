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6E4B" w14:textId="77777777" w:rsidR="00CF0AC5" w:rsidRPr="005C3A45" w:rsidRDefault="009C7450" w:rsidP="009C7450">
      <w:pPr>
        <w:pStyle w:val="ae"/>
      </w:pPr>
      <w:r w:rsidRPr="005C3A45">
        <w:t>Звіт про виконання практичної роботи №</w:t>
      </w:r>
      <w:r w:rsidR="00C34686" w:rsidRPr="005C3A45">
        <w:t>1</w:t>
      </w:r>
    </w:p>
    <w:p w14:paraId="4B871F38" w14:textId="6FA28D26" w:rsidR="009C7450" w:rsidRPr="005C3A45" w:rsidRDefault="009C7450" w:rsidP="006157D1">
      <w:pPr>
        <w:pStyle w:val="aa"/>
      </w:pPr>
      <w:r w:rsidRPr="005C3A45">
        <w:t>Тема.</w:t>
      </w:r>
      <w:r w:rsidR="00C34686" w:rsidRPr="005C3A45">
        <w:t xml:space="preserve"> </w:t>
      </w:r>
      <w:r w:rsidR="006157D1" w:rsidRPr="005C3A45">
        <w:t>Розробка інструкцій для розгалуженого алгоритму роботи програм мовою Python.</w:t>
      </w:r>
    </w:p>
    <w:p w14:paraId="19C5775F" w14:textId="4B4E3FE5" w:rsidR="009C7450" w:rsidRPr="005C3A45" w:rsidRDefault="009C7450" w:rsidP="006157D1">
      <w:pPr>
        <w:pStyle w:val="aa"/>
      </w:pPr>
      <w:r w:rsidRPr="005C3A45">
        <w:t>Мета</w:t>
      </w:r>
      <w:r w:rsidR="00496FF0" w:rsidRPr="005C3A45">
        <w:t>.</w:t>
      </w:r>
      <w:r w:rsidR="00C34686" w:rsidRPr="005C3A45">
        <w:t xml:space="preserve"> </w:t>
      </w:r>
      <w:r w:rsidR="006157D1" w:rsidRPr="005C3A45">
        <w:t>Отримати практичні навички по розробці інструкцій для розгалуженого алгоритму роботи програм мовою Python.</w:t>
      </w:r>
    </w:p>
    <w:p w14:paraId="47812AB0" w14:textId="77777777" w:rsidR="00496FF0" w:rsidRPr="005C3A45" w:rsidRDefault="00496FF0" w:rsidP="007475D7">
      <w:pPr>
        <w:spacing w:before="360"/>
        <w:ind w:firstLine="0"/>
        <w:jc w:val="center"/>
      </w:pPr>
      <w:r w:rsidRPr="005C3A45">
        <w:t>Порядок виконання роботи</w:t>
      </w:r>
    </w:p>
    <w:p w14:paraId="464D76D0" w14:textId="28415B31" w:rsidR="006157D1" w:rsidRPr="005C3A45" w:rsidRDefault="006157D1" w:rsidP="006157D1">
      <w:pPr>
        <w:pStyle w:val="a"/>
      </w:pPr>
      <w:r w:rsidRPr="005C3A45">
        <w:t>Створив python-файл:</w:t>
      </w:r>
    </w:p>
    <w:p w14:paraId="61DA9B50" w14:textId="3FB3AFCD" w:rsidR="006157D1" w:rsidRPr="005C3A45" w:rsidRDefault="006157D1" w:rsidP="006157D1">
      <w:pPr>
        <w:pStyle w:val="a0"/>
      </w:pPr>
      <w:r w:rsidRPr="005C3A45">
        <w:t xml:space="preserve">присвоїв назву python-файлу </w:t>
      </w:r>
      <w:r w:rsidR="007E45B2" w:rsidRPr="007E45B2">
        <w:t>pr_w_4_(Sharandak_F2-25-1)</w:t>
      </w:r>
      <w:r w:rsidR="007E45B2">
        <w:rPr>
          <w:lang w:val="en-US"/>
        </w:rPr>
        <w:t>.</w:t>
      </w:r>
      <w:r w:rsidRPr="005C3A45">
        <w:t>py;</w:t>
      </w:r>
    </w:p>
    <w:p w14:paraId="2D529284" w14:textId="785775AB" w:rsidR="006157D1" w:rsidRPr="005C3A45" w:rsidRDefault="006157D1" w:rsidP="006157D1">
      <w:pPr>
        <w:pStyle w:val="a0"/>
      </w:pPr>
      <w:r w:rsidRPr="005C3A45">
        <w:t>здійснив тестовий запуск створеного python-файла;</w:t>
      </w:r>
    </w:p>
    <w:p w14:paraId="09BFC36D" w14:textId="3C142CA4" w:rsidR="006157D1" w:rsidRPr="005C3A45" w:rsidRDefault="006157D1" w:rsidP="006157D1">
      <w:pPr>
        <w:pStyle w:val="a"/>
      </w:pPr>
      <w:r w:rsidRPr="005C3A45">
        <w:t>Приступив до розробки програми розгалуженого алгоритму для</w:t>
      </w:r>
      <w:r w:rsidR="00612AAC" w:rsidRPr="005C3A45">
        <w:t xml:space="preserve"> </w:t>
      </w:r>
      <w:r w:rsidRPr="005C3A45">
        <w:t>обчислення значення заданої функції F (x, a, b, c):</w:t>
      </w:r>
    </w:p>
    <w:p w14:paraId="2359FB51" w14:textId="66B39A16" w:rsidR="00023092" w:rsidRPr="005C3A45" w:rsidRDefault="00946236" w:rsidP="00946236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bx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  при x &lt;0, a≠0;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 при 0≤x &lt;1; 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sup>
                          </m:sSup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,при x≥1,b=0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num>
                    <m:den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p>
                          </m:sSup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,   при x&gt;1,a=0,b&lt;0,c≠0;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ax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bx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.</m:t>
                  </m:r>
                </m:e>
              </m:eqArr>
            </m:e>
          </m:d>
        </m:oMath>
      </m:oMathPara>
    </w:p>
    <w:p w14:paraId="0EA48FBD" w14:textId="0399C540" w:rsidR="00946236" w:rsidRPr="005C3A45" w:rsidRDefault="00946236" w:rsidP="00946236">
      <w:pPr>
        <w:pStyle w:val="a"/>
      </w:pPr>
      <w:r w:rsidRPr="005C3A45">
        <w:t xml:space="preserve">Розробив </w:t>
      </w:r>
      <w:r w:rsidR="00EF6CAD" w:rsidRPr="005C3A45">
        <w:t>Блок перевірки/обробки даних особи</w:t>
      </w:r>
      <w:r w:rsidRPr="005C3A45">
        <w:t>.</w:t>
      </w:r>
    </w:p>
    <w:p w14:paraId="77DE8FDA" w14:textId="77777777" w:rsidR="00946236" w:rsidRPr="005C3A45" w:rsidRDefault="00946236" w:rsidP="00946236">
      <w:pPr>
        <w:pStyle w:val="a"/>
      </w:pPr>
      <w:r w:rsidRPr="005C3A45">
        <w:t>Через функцію input реалізував:</w:t>
      </w:r>
    </w:p>
    <w:p w14:paraId="78B626C5" w14:textId="3810FB16" w:rsidR="00946236" w:rsidRPr="005C3A45" w:rsidRDefault="00946236" w:rsidP="00946236">
      <w:pPr>
        <w:pStyle w:val="a0"/>
      </w:pPr>
      <w:r w:rsidRPr="005C3A45">
        <w:t>пропозицію, щодо вводу імені особи;</w:t>
      </w:r>
    </w:p>
    <w:p w14:paraId="263ED265" w14:textId="7E994EF6" w:rsidR="00946236" w:rsidRPr="005C3A45" w:rsidRDefault="00946236" w:rsidP="00946236">
      <w:pPr>
        <w:pStyle w:val="a0"/>
      </w:pPr>
      <w:r w:rsidRPr="005C3A45">
        <w:t>пропозицію комплексного вводу дати, місяцю та року народження особи</w:t>
      </w:r>
      <w:r w:rsidR="00EF6CAD" w:rsidRPr="005C3A45">
        <w:t xml:space="preserve"> (рисунок1.1);</w:t>
      </w:r>
    </w:p>
    <w:p w14:paraId="341554EC" w14:textId="2A096A72" w:rsidR="00EF6CAD" w:rsidRPr="005C3A45" w:rsidRDefault="00EF6CAD" w:rsidP="00EF6CAD">
      <w:pPr>
        <w:pStyle w:val="ab"/>
      </w:pPr>
      <w:r w:rsidRPr="005C3A45">
        <w:rPr>
          <w:noProof/>
        </w:rPr>
        <w:drawing>
          <wp:inline distT="0" distB="0" distL="0" distR="0" wp14:anchorId="46456CE8" wp14:editId="6D1ACB7F">
            <wp:extent cx="6120130" cy="875030"/>
            <wp:effectExtent l="0" t="0" r="0" b="1270"/>
            <wp:docPr id="83242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9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3092" w14:textId="25E3EA88" w:rsidR="00EF6CAD" w:rsidRPr="005C3A45" w:rsidRDefault="00EF6CAD" w:rsidP="00EF6CAD">
      <w:pPr>
        <w:pStyle w:val="ab"/>
      </w:pPr>
      <w:r w:rsidRPr="005C3A45">
        <w:t>Рисунок 1.1 – Результат перевірки особи</w:t>
      </w:r>
    </w:p>
    <w:p w14:paraId="4412B1BF" w14:textId="1B2997E5" w:rsidR="00EF6CAD" w:rsidRPr="005C3A45" w:rsidRDefault="00EF6CAD" w:rsidP="00EF6CAD">
      <w:pPr>
        <w:pStyle w:val="a"/>
      </w:pPr>
      <w:r w:rsidRPr="005C3A45">
        <w:lastRenderedPageBreak/>
        <w:t>Здійснив імпорт модуля math.</w:t>
      </w:r>
    </w:p>
    <w:p w14:paraId="261AFEA0" w14:textId="482C84B3" w:rsidR="00EF6CAD" w:rsidRPr="005C3A45" w:rsidRDefault="00EF6CAD" w:rsidP="00EF6CAD">
      <w:pPr>
        <w:pStyle w:val="a"/>
      </w:pPr>
      <w:r w:rsidRPr="005C3A45">
        <w:t>Реалізував засоби введення вхідних даних через обертання функцій input() в функцію float().</w:t>
      </w:r>
    </w:p>
    <w:p w14:paraId="6A00781B" w14:textId="53EF0900" w:rsidR="00EF6CAD" w:rsidRPr="005C3A45" w:rsidRDefault="00EF6CAD" w:rsidP="00EF6CAD">
      <w:pPr>
        <w:pStyle w:val="a"/>
      </w:pPr>
      <w:r w:rsidRPr="005C3A45">
        <w:t>Організував аналіз вхідних даних для реалізації розгалуженого алгоритму розрахунку значення функції через використання if-elif-else.</w:t>
      </w:r>
    </w:p>
    <w:p w14:paraId="1FD325B7" w14:textId="11AA8D76" w:rsidR="00EF6CAD" w:rsidRPr="005C3A45" w:rsidRDefault="00EF6CAD" w:rsidP="00EF6CAD">
      <w:pPr>
        <w:pStyle w:val="a"/>
      </w:pPr>
      <w:r w:rsidRPr="005C3A45">
        <w:t>Реалізував вивід результату.</w:t>
      </w:r>
    </w:p>
    <w:p w14:paraId="756EDC98" w14:textId="52AC04E5" w:rsidR="00EF6CAD" w:rsidRPr="005C3A45" w:rsidRDefault="00EF6CAD" w:rsidP="00EF6CAD">
      <w:pPr>
        <w:pStyle w:val="a"/>
      </w:pPr>
      <w:r w:rsidRPr="005C3A45">
        <w:t>Приступив до тестування додатку за вхідними даними відповідно до таблиці 4.1.</w:t>
      </w:r>
    </w:p>
    <w:p w14:paraId="3BC07931" w14:textId="77777777" w:rsidR="00EF6CAD" w:rsidRPr="005C3A45" w:rsidRDefault="00EF6CAD" w:rsidP="00EF6CAD">
      <w:r w:rsidRPr="005C3A45">
        <w:t>Таблиця 4.1 – Індивідуальні вхідні дані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EF6CAD" w:rsidRPr="005C3A45" w14:paraId="36FB327C" w14:textId="77777777" w:rsidTr="00EF6CAD">
        <w:tc>
          <w:tcPr>
            <w:tcW w:w="1642" w:type="dxa"/>
            <w:vMerge w:val="restart"/>
            <w:vAlign w:val="center"/>
          </w:tcPr>
          <w:p w14:paraId="2BD6D0E3" w14:textId="5D8EB584" w:rsidR="00EF6CAD" w:rsidRPr="005C3A45" w:rsidRDefault="00EF6CAD" w:rsidP="00EF6CAD">
            <w:pPr>
              <w:ind w:firstLine="0"/>
              <w:jc w:val="center"/>
            </w:pPr>
            <w:r w:rsidRPr="005C3A45">
              <w:t>Варіант</w:t>
            </w:r>
          </w:p>
        </w:tc>
        <w:tc>
          <w:tcPr>
            <w:tcW w:w="1642" w:type="dxa"/>
            <w:vMerge w:val="restart"/>
            <w:vAlign w:val="center"/>
          </w:tcPr>
          <w:p w14:paraId="6B18708D" w14:textId="514CC7CE" w:rsidR="00EF6CAD" w:rsidRPr="005C3A45" w:rsidRDefault="00EF6CAD" w:rsidP="00EF6CAD">
            <w:pPr>
              <w:ind w:firstLine="0"/>
              <w:jc w:val="center"/>
            </w:pPr>
            <w:r w:rsidRPr="005C3A45">
              <w:t>Номер тесту</w:t>
            </w:r>
          </w:p>
        </w:tc>
        <w:tc>
          <w:tcPr>
            <w:tcW w:w="6570" w:type="dxa"/>
            <w:gridSpan w:val="4"/>
            <w:vAlign w:val="center"/>
          </w:tcPr>
          <w:p w14:paraId="6B40FB72" w14:textId="328A822D" w:rsidR="00EF6CAD" w:rsidRPr="005C3A45" w:rsidRDefault="00EF6CAD" w:rsidP="00EF6CAD">
            <w:pPr>
              <w:ind w:firstLine="0"/>
              <w:jc w:val="center"/>
            </w:pPr>
            <w:r w:rsidRPr="005C3A45">
              <w:t xml:space="preserve">Аргументи функції </w:t>
            </w:r>
            <w:r w:rsidRPr="005C3A45">
              <w:rPr>
                <w:i/>
                <w:iCs/>
              </w:rPr>
              <w:t>F</w:t>
            </w:r>
          </w:p>
        </w:tc>
      </w:tr>
      <w:tr w:rsidR="00EF6CAD" w:rsidRPr="005C3A45" w14:paraId="6689ACE9" w14:textId="77777777" w:rsidTr="00EF6CAD">
        <w:tc>
          <w:tcPr>
            <w:tcW w:w="1642" w:type="dxa"/>
            <w:vMerge/>
            <w:vAlign w:val="center"/>
          </w:tcPr>
          <w:p w14:paraId="5DCC9271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Merge/>
            <w:vAlign w:val="center"/>
          </w:tcPr>
          <w:p w14:paraId="0C1AD943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Align w:val="center"/>
          </w:tcPr>
          <w:p w14:paraId="7D0D9B81" w14:textId="4FED192C" w:rsidR="00EF6CAD" w:rsidRPr="005C3A45" w:rsidRDefault="00C000C5" w:rsidP="00EF6CAD">
            <w:pPr>
              <w:ind w:firstLine="0"/>
              <w:jc w:val="center"/>
              <w:rPr>
                <w:i/>
                <w:iCs/>
              </w:rPr>
            </w:pPr>
            <w:r w:rsidRPr="005C3A45">
              <w:rPr>
                <w:i/>
                <w:iCs/>
              </w:rPr>
              <w:t>x</w:t>
            </w:r>
          </w:p>
        </w:tc>
        <w:tc>
          <w:tcPr>
            <w:tcW w:w="1642" w:type="dxa"/>
            <w:vAlign w:val="center"/>
          </w:tcPr>
          <w:p w14:paraId="0E139E99" w14:textId="55EB8E17" w:rsidR="00EF6CAD" w:rsidRPr="005C3A45" w:rsidRDefault="00C000C5" w:rsidP="00EF6CAD">
            <w:pPr>
              <w:ind w:firstLine="0"/>
              <w:jc w:val="center"/>
              <w:rPr>
                <w:i/>
                <w:iCs/>
              </w:rPr>
            </w:pPr>
            <w:r w:rsidRPr="005C3A45">
              <w:rPr>
                <w:i/>
                <w:iCs/>
              </w:rPr>
              <w:t>a</w:t>
            </w:r>
          </w:p>
        </w:tc>
        <w:tc>
          <w:tcPr>
            <w:tcW w:w="1643" w:type="dxa"/>
            <w:vAlign w:val="center"/>
          </w:tcPr>
          <w:p w14:paraId="21B81B71" w14:textId="48B6F1C8" w:rsidR="00EF6CAD" w:rsidRPr="005C3A45" w:rsidRDefault="00C000C5" w:rsidP="00EF6CAD">
            <w:pPr>
              <w:ind w:firstLine="0"/>
              <w:jc w:val="center"/>
              <w:rPr>
                <w:i/>
                <w:iCs/>
              </w:rPr>
            </w:pPr>
            <w:r w:rsidRPr="005C3A45">
              <w:rPr>
                <w:i/>
                <w:iCs/>
              </w:rPr>
              <w:t>b</w:t>
            </w:r>
          </w:p>
        </w:tc>
        <w:tc>
          <w:tcPr>
            <w:tcW w:w="1643" w:type="dxa"/>
            <w:vAlign w:val="center"/>
          </w:tcPr>
          <w:p w14:paraId="2F0178F2" w14:textId="2D664EF0" w:rsidR="00EF6CAD" w:rsidRPr="005C3A45" w:rsidRDefault="00C000C5" w:rsidP="00EF6CAD">
            <w:pPr>
              <w:ind w:firstLine="0"/>
              <w:jc w:val="center"/>
              <w:rPr>
                <w:i/>
                <w:iCs/>
              </w:rPr>
            </w:pPr>
            <w:r w:rsidRPr="005C3A45">
              <w:rPr>
                <w:i/>
                <w:iCs/>
              </w:rPr>
              <w:t>c</w:t>
            </w:r>
          </w:p>
        </w:tc>
      </w:tr>
      <w:tr w:rsidR="00EF6CAD" w:rsidRPr="005C3A45" w14:paraId="7298F04F" w14:textId="77777777" w:rsidTr="00EF6CAD">
        <w:tc>
          <w:tcPr>
            <w:tcW w:w="1642" w:type="dxa"/>
            <w:vMerge w:val="restart"/>
            <w:vAlign w:val="center"/>
          </w:tcPr>
          <w:p w14:paraId="4ABB4E0C" w14:textId="0BBC4D1F" w:rsidR="00EF6CAD" w:rsidRPr="005C3A45" w:rsidRDefault="00EF6CAD" w:rsidP="00EF6CAD">
            <w:pPr>
              <w:ind w:firstLine="0"/>
              <w:jc w:val="center"/>
            </w:pPr>
            <w:r w:rsidRPr="005C3A45">
              <w:t>18</w:t>
            </w:r>
          </w:p>
        </w:tc>
        <w:tc>
          <w:tcPr>
            <w:tcW w:w="1642" w:type="dxa"/>
            <w:vAlign w:val="center"/>
          </w:tcPr>
          <w:p w14:paraId="0EADEF50" w14:textId="51E7576E" w:rsidR="00EF6CAD" w:rsidRPr="005C3A45" w:rsidRDefault="00EF6CAD" w:rsidP="00EF6CAD">
            <w:pPr>
              <w:ind w:firstLine="0"/>
              <w:jc w:val="center"/>
            </w:pPr>
            <w:r w:rsidRPr="005C3A45">
              <w:t>1</w:t>
            </w:r>
          </w:p>
        </w:tc>
        <w:tc>
          <w:tcPr>
            <w:tcW w:w="1642" w:type="dxa"/>
            <w:vAlign w:val="center"/>
          </w:tcPr>
          <w:p w14:paraId="41C29872" w14:textId="44B378A6" w:rsidR="00EF6CAD" w:rsidRPr="005C3A45" w:rsidRDefault="00C000C5" w:rsidP="00EF6CAD">
            <w:pPr>
              <w:ind w:firstLine="0"/>
              <w:jc w:val="center"/>
            </w:pPr>
            <w:r w:rsidRPr="005C3A45">
              <w:t>-10,8</w:t>
            </w:r>
          </w:p>
        </w:tc>
        <w:tc>
          <w:tcPr>
            <w:tcW w:w="1642" w:type="dxa"/>
            <w:vAlign w:val="center"/>
          </w:tcPr>
          <w:p w14:paraId="615F12B9" w14:textId="36437B55" w:rsidR="00EF6CAD" w:rsidRPr="005C3A45" w:rsidRDefault="00C000C5" w:rsidP="00EF6CAD">
            <w:pPr>
              <w:ind w:firstLine="0"/>
              <w:jc w:val="center"/>
            </w:pPr>
            <w:r w:rsidRPr="005C3A45">
              <w:t>-1,05</w:t>
            </w:r>
          </w:p>
        </w:tc>
        <w:tc>
          <w:tcPr>
            <w:tcW w:w="1643" w:type="dxa"/>
            <w:vAlign w:val="center"/>
          </w:tcPr>
          <w:p w14:paraId="175E1DB9" w14:textId="005BF82E" w:rsidR="00EF6CAD" w:rsidRPr="005C3A45" w:rsidRDefault="00C000C5" w:rsidP="00EF6CAD">
            <w:pPr>
              <w:ind w:firstLine="0"/>
              <w:jc w:val="center"/>
            </w:pPr>
            <w:r w:rsidRPr="005C3A45">
              <w:t>4,2</w:t>
            </w:r>
          </w:p>
        </w:tc>
        <w:tc>
          <w:tcPr>
            <w:tcW w:w="1643" w:type="dxa"/>
            <w:vAlign w:val="center"/>
          </w:tcPr>
          <w:p w14:paraId="10A705DF" w14:textId="19E0F97A" w:rsidR="00EF6CAD" w:rsidRPr="005C3A45" w:rsidRDefault="00C000C5" w:rsidP="00EF6CAD">
            <w:pPr>
              <w:ind w:firstLine="0"/>
              <w:jc w:val="center"/>
            </w:pPr>
            <w:r w:rsidRPr="005C3A45">
              <w:t>11,2</w:t>
            </w:r>
          </w:p>
        </w:tc>
      </w:tr>
      <w:tr w:rsidR="00EF6CAD" w:rsidRPr="005C3A45" w14:paraId="3E96EE17" w14:textId="77777777" w:rsidTr="00EF6CAD">
        <w:tc>
          <w:tcPr>
            <w:tcW w:w="1642" w:type="dxa"/>
            <w:vMerge/>
            <w:vAlign w:val="center"/>
          </w:tcPr>
          <w:p w14:paraId="7047FEA8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Align w:val="center"/>
          </w:tcPr>
          <w:p w14:paraId="15016BE5" w14:textId="5CFC4BB3" w:rsidR="00EF6CAD" w:rsidRPr="005C3A45" w:rsidRDefault="00EF6CAD" w:rsidP="00EF6CAD">
            <w:pPr>
              <w:ind w:firstLine="0"/>
              <w:jc w:val="center"/>
            </w:pPr>
            <w:r w:rsidRPr="005C3A45">
              <w:t>2</w:t>
            </w:r>
          </w:p>
        </w:tc>
        <w:tc>
          <w:tcPr>
            <w:tcW w:w="1642" w:type="dxa"/>
            <w:vAlign w:val="center"/>
          </w:tcPr>
          <w:p w14:paraId="7294E337" w14:textId="1CB23D6E" w:rsidR="00EF6CAD" w:rsidRPr="005C3A45" w:rsidRDefault="00C000C5" w:rsidP="00EF6CAD">
            <w:pPr>
              <w:ind w:firstLine="0"/>
              <w:jc w:val="center"/>
            </w:pPr>
            <w:r w:rsidRPr="005C3A45">
              <w:t>2,15</w:t>
            </w:r>
          </w:p>
        </w:tc>
        <w:tc>
          <w:tcPr>
            <w:tcW w:w="1642" w:type="dxa"/>
            <w:vAlign w:val="center"/>
          </w:tcPr>
          <w:p w14:paraId="54DDA991" w14:textId="5F1F637B" w:rsidR="00EF6CAD" w:rsidRPr="005C3A45" w:rsidRDefault="00C000C5" w:rsidP="00EF6CAD">
            <w:pPr>
              <w:ind w:firstLine="0"/>
              <w:jc w:val="center"/>
            </w:pPr>
            <w:r w:rsidRPr="005C3A45">
              <w:t>1,03</w:t>
            </w:r>
          </w:p>
        </w:tc>
        <w:tc>
          <w:tcPr>
            <w:tcW w:w="1643" w:type="dxa"/>
            <w:vAlign w:val="center"/>
          </w:tcPr>
          <w:p w14:paraId="56BF11CA" w14:textId="5015FE4D" w:rsidR="00EF6CAD" w:rsidRPr="005C3A45" w:rsidRDefault="00C000C5" w:rsidP="00EF6CAD">
            <w:pPr>
              <w:ind w:firstLine="0"/>
              <w:jc w:val="center"/>
            </w:pPr>
            <w:r w:rsidRPr="005C3A45">
              <w:t>8,81</w:t>
            </w:r>
          </w:p>
        </w:tc>
        <w:tc>
          <w:tcPr>
            <w:tcW w:w="1643" w:type="dxa"/>
            <w:vAlign w:val="center"/>
          </w:tcPr>
          <w:p w14:paraId="7B1A64B8" w14:textId="1F1C533E" w:rsidR="00EF6CAD" w:rsidRPr="005C3A45" w:rsidRDefault="00C000C5" w:rsidP="00EF6CAD">
            <w:pPr>
              <w:ind w:firstLine="0"/>
              <w:jc w:val="center"/>
            </w:pPr>
            <w:r w:rsidRPr="005C3A45">
              <w:t>-6,16</w:t>
            </w:r>
          </w:p>
        </w:tc>
      </w:tr>
      <w:tr w:rsidR="00EF6CAD" w:rsidRPr="005C3A45" w14:paraId="0DC06486" w14:textId="77777777" w:rsidTr="00EF6CAD">
        <w:tc>
          <w:tcPr>
            <w:tcW w:w="1642" w:type="dxa"/>
            <w:vMerge/>
            <w:vAlign w:val="center"/>
          </w:tcPr>
          <w:p w14:paraId="3F38BCF3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Align w:val="center"/>
          </w:tcPr>
          <w:p w14:paraId="7EB592E3" w14:textId="55F1050B" w:rsidR="00EF6CAD" w:rsidRPr="005C3A45" w:rsidRDefault="00EF6CAD" w:rsidP="00EF6CAD">
            <w:pPr>
              <w:ind w:firstLine="0"/>
              <w:jc w:val="center"/>
            </w:pPr>
            <w:r w:rsidRPr="005C3A45">
              <w:t>3</w:t>
            </w:r>
          </w:p>
        </w:tc>
        <w:tc>
          <w:tcPr>
            <w:tcW w:w="1642" w:type="dxa"/>
            <w:vAlign w:val="center"/>
          </w:tcPr>
          <w:p w14:paraId="16D0FBCA" w14:textId="26C6F7CA" w:rsidR="00EF6CAD" w:rsidRPr="005C3A45" w:rsidRDefault="00C000C5" w:rsidP="00EF6CAD">
            <w:pPr>
              <w:ind w:firstLine="0"/>
              <w:jc w:val="center"/>
            </w:pPr>
            <w:r w:rsidRPr="005C3A45">
              <w:t>4,6</w:t>
            </w:r>
          </w:p>
        </w:tc>
        <w:tc>
          <w:tcPr>
            <w:tcW w:w="1642" w:type="dxa"/>
            <w:vAlign w:val="center"/>
          </w:tcPr>
          <w:p w14:paraId="6A582875" w14:textId="153E6758" w:rsidR="00EF6CAD" w:rsidRPr="005C3A45" w:rsidRDefault="00C000C5" w:rsidP="00EF6CAD">
            <w:pPr>
              <w:ind w:firstLine="0"/>
              <w:jc w:val="center"/>
            </w:pPr>
            <w:r w:rsidRPr="005C3A45">
              <w:t>5,27</w:t>
            </w:r>
          </w:p>
        </w:tc>
        <w:tc>
          <w:tcPr>
            <w:tcW w:w="1643" w:type="dxa"/>
            <w:vAlign w:val="center"/>
          </w:tcPr>
          <w:p w14:paraId="5314F38F" w14:textId="16AB907B" w:rsidR="00EF6CAD" w:rsidRPr="005C3A45" w:rsidRDefault="00C000C5" w:rsidP="00EF6CAD">
            <w:pPr>
              <w:ind w:firstLine="0"/>
              <w:jc w:val="center"/>
            </w:pPr>
            <w:r w:rsidRPr="005C3A45">
              <w:t>0,23</w:t>
            </w:r>
          </w:p>
        </w:tc>
        <w:tc>
          <w:tcPr>
            <w:tcW w:w="1643" w:type="dxa"/>
            <w:vAlign w:val="center"/>
          </w:tcPr>
          <w:p w14:paraId="65D093BB" w14:textId="376B346C" w:rsidR="00EF6CAD" w:rsidRPr="005C3A45" w:rsidRDefault="00C000C5" w:rsidP="00EF6CAD">
            <w:pPr>
              <w:ind w:firstLine="0"/>
              <w:jc w:val="center"/>
            </w:pPr>
            <w:r w:rsidRPr="005C3A45">
              <w:t>9,25</w:t>
            </w:r>
          </w:p>
        </w:tc>
      </w:tr>
      <w:tr w:rsidR="00EF6CAD" w:rsidRPr="005C3A45" w14:paraId="50DC4045" w14:textId="77777777" w:rsidTr="00EF6CAD">
        <w:tc>
          <w:tcPr>
            <w:tcW w:w="1642" w:type="dxa"/>
            <w:vMerge/>
            <w:vAlign w:val="center"/>
          </w:tcPr>
          <w:p w14:paraId="28DD1843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Align w:val="center"/>
          </w:tcPr>
          <w:p w14:paraId="44F882EE" w14:textId="1A5B49DF" w:rsidR="00EF6CAD" w:rsidRPr="005C3A45" w:rsidRDefault="00EF6CAD" w:rsidP="00EF6CAD">
            <w:pPr>
              <w:ind w:firstLine="0"/>
              <w:jc w:val="center"/>
            </w:pPr>
            <w:r w:rsidRPr="005C3A45">
              <w:t>4</w:t>
            </w:r>
          </w:p>
        </w:tc>
        <w:tc>
          <w:tcPr>
            <w:tcW w:w="1642" w:type="dxa"/>
            <w:vAlign w:val="center"/>
          </w:tcPr>
          <w:p w14:paraId="0CC3ADF8" w14:textId="40156030" w:rsidR="00EF6CAD" w:rsidRPr="005C3A45" w:rsidRDefault="00C000C5" w:rsidP="00EF6CAD">
            <w:pPr>
              <w:ind w:firstLine="0"/>
              <w:jc w:val="center"/>
            </w:pPr>
            <w:r w:rsidRPr="005C3A45">
              <w:t>3,5</w:t>
            </w:r>
          </w:p>
        </w:tc>
        <w:tc>
          <w:tcPr>
            <w:tcW w:w="1642" w:type="dxa"/>
            <w:vAlign w:val="center"/>
          </w:tcPr>
          <w:p w14:paraId="49F5BDD6" w14:textId="6246CF29" w:rsidR="00EF6CAD" w:rsidRPr="005C3A45" w:rsidRDefault="00C000C5" w:rsidP="00EF6CAD">
            <w:pPr>
              <w:ind w:firstLine="0"/>
              <w:jc w:val="center"/>
            </w:pPr>
            <w:r w:rsidRPr="005C3A45">
              <w:t>0,03</w:t>
            </w:r>
          </w:p>
        </w:tc>
        <w:tc>
          <w:tcPr>
            <w:tcW w:w="1643" w:type="dxa"/>
            <w:vAlign w:val="center"/>
          </w:tcPr>
          <w:p w14:paraId="7380A42A" w14:textId="5447EB99" w:rsidR="00EF6CAD" w:rsidRPr="005C3A45" w:rsidRDefault="00C000C5" w:rsidP="00EF6CAD">
            <w:pPr>
              <w:ind w:firstLine="0"/>
              <w:jc w:val="center"/>
            </w:pPr>
            <w:r w:rsidRPr="005C3A45">
              <w:t>-3,27</w:t>
            </w:r>
          </w:p>
        </w:tc>
        <w:tc>
          <w:tcPr>
            <w:tcW w:w="1643" w:type="dxa"/>
            <w:vAlign w:val="center"/>
          </w:tcPr>
          <w:p w14:paraId="2926CEE7" w14:textId="33DCFE52" w:rsidR="00EF6CAD" w:rsidRPr="005C3A45" w:rsidRDefault="00C000C5" w:rsidP="00EF6CAD">
            <w:pPr>
              <w:ind w:firstLine="0"/>
              <w:jc w:val="center"/>
            </w:pPr>
            <w:r w:rsidRPr="005C3A45">
              <w:t>-6,2</w:t>
            </w:r>
          </w:p>
        </w:tc>
      </w:tr>
      <w:tr w:rsidR="00EF6CAD" w:rsidRPr="005C3A45" w14:paraId="23FBD62A" w14:textId="77777777" w:rsidTr="00EF6CAD">
        <w:tc>
          <w:tcPr>
            <w:tcW w:w="1642" w:type="dxa"/>
            <w:vMerge/>
            <w:vAlign w:val="center"/>
          </w:tcPr>
          <w:p w14:paraId="2C9A746E" w14:textId="77777777" w:rsidR="00EF6CAD" w:rsidRPr="005C3A45" w:rsidRDefault="00EF6CAD" w:rsidP="00EF6CAD">
            <w:pPr>
              <w:ind w:firstLine="0"/>
              <w:jc w:val="center"/>
            </w:pPr>
          </w:p>
        </w:tc>
        <w:tc>
          <w:tcPr>
            <w:tcW w:w="1642" w:type="dxa"/>
            <w:vAlign w:val="center"/>
          </w:tcPr>
          <w:p w14:paraId="3C715FE0" w14:textId="3B2D9F71" w:rsidR="00EF6CAD" w:rsidRPr="005C3A45" w:rsidRDefault="00EF6CAD" w:rsidP="00EF6CAD">
            <w:pPr>
              <w:ind w:firstLine="0"/>
              <w:jc w:val="center"/>
            </w:pPr>
            <w:r w:rsidRPr="005C3A45">
              <w:t>5</w:t>
            </w:r>
          </w:p>
        </w:tc>
        <w:tc>
          <w:tcPr>
            <w:tcW w:w="1642" w:type="dxa"/>
            <w:vAlign w:val="center"/>
          </w:tcPr>
          <w:p w14:paraId="6477EBE4" w14:textId="3F563D22" w:rsidR="00EF6CAD" w:rsidRPr="005C3A45" w:rsidRDefault="00C000C5" w:rsidP="00EF6CAD">
            <w:pPr>
              <w:ind w:firstLine="0"/>
              <w:jc w:val="center"/>
            </w:pPr>
            <w:r w:rsidRPr="005C3A45">
              <w:t>-1,22</w:t>
            </w:r>
          </w:p>
        </w:tc>
        <w:tc>
          <w:tcPr>
            <w:tcW w:w="1642" w:type="dxa"/>
            <w:vAlign w:val="center"/>
          </w:tcPr>
          <w:p w14:paraId="67A169A9" w14:textId="1C9A9AEB" w:rsidR="00EF6CAD" w:rsidRPr="005C3A45" w:rsidRDefault="00C000C5" w:rsidP="00EF6CAD">
            <w:pPr>
              <w:ind w:firstLine="0"/>
              <w:jc w:val="center"/>
            </w:pPr>
            <w:r w:rsidRPr="005C3A45">
              <w:t>1,5</w:t>
            </w:r>
          </w:p>
        </w:tc>
        <w:tc>
          <w:tcPr>
            <w:tcW w:w="1643" w:type="dxa"/>
            <w:vAlign w:val="center"/>
          </w:tcPr>
          <w:p w14:paraId="365F5E73" w14:textId="5D5FD2CB" w:rsidR="00EF6CAD" w:rsidRPr="005C3A45" w:rsidRDefault="00C000C5" w:rsidP="00EF6CAD">
            <w:pPr>
              <w:ind w:firstLine="0"/>
              <w:jc w:val="center"/>
            </w:pPr>
            <w:r w:rsidRPr="005C3A45">
              <w:t>3,12</w:t>
            </w:r>
          </w:p>
        </w:tc>
        <w:tc>
          <w:tcPr>
            <w:tcW w:w="1643" w:type="dxa"/>
            <w:vAlign w:val="center"/>
          </w:tcPr>
          <w:p w14:paraId="03B72465" w14:textId="1146D689" w:rsidR="00EF6CAD" w:rsidRPr="005C3A45" w:rsidRDefault="00C000C5" w:rsidP="00EF6CAD">
            <w:pPr>
              <w:ind w:firstLine="0"/>
              <w:jc w:val="center"/>
            </w:pPr>
            <w:r w:rsidRPr="005C3A45">
              <w:t>16,4</w:t>
            </w:r>
          </w:p>
        </w:tc>
      </w:tr>
    </w:tbl>
    <w:p w14:paraId="3978C724" w14:textId="6D467E45" w:rsidR="00EF6CAD" w:rsidRPr="005C3A45" w:rsidRDefault="00C000C5" w:rsidP="00EF6CAD">
      <w:r w:rsidRPr="005C3A45">
        <w:t>Результат тестування наведено на рисунках 4.1 – 4.6.</w:t>
      </w:r>
    </w:p>
    <w:p w14:paraId="3FDE1437" w14:textId="72010AAB" w:rsidR="00C000C5" w:rsidRPr="005C3A45" w:rsidRDefault="00452606" w:rsidP="00C000C5">
      <w:pPr>
        <w:pStyle w:val="ab"/>
      </w:pPr>
      <w:r w:rsidRPr="005C3A45">
        <w:rPr>
          <w:noProof/>
        </w:rPr>
        <w:drawing>
          <wp:inline distT="0" distB="0" distL="0" distR="0" wp14:anchorId="2D033B0F" wp14:editId="108E7898">
            <wp:extent cx="6120130" cy="984885"/>
            <wp:effectExtent l="0" t="0" r="0" b="5715"/>
            <wp:docPr id="118136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5798" w14:textId="2F623D76" w:rsidR="00C000C5" w:rsidRPr="005C3A45" w:rsidRDefault="00C000C5" w:rsidP="00C000C5">
      <w:pPr>
        <w:pStyle w:val="ab"/>
      </w:pPr>
      <w:r w:rsidRPr="005C3A45">
        <w:t xml:space="preserve">Рисунок 4.1 – Результат </w:t>
      </w:r>
      <w:r w:rsidR="0057240E" w:rsidRPr="005C3A45">
        <w:t>обчислення для першого набору аргументів</w:t>
      </w:r>
    </w:p>
    <w:p w14:paraId="548C8127" w14:textId="6C2AE05A" w:rsidR="00C000C5" w:rsidRPr="005C3A45" w:rsidRDefault="0057240E" w:rsidP="00C000C5">
      <w:pPr>
        <w:pStyle w:val="ab"/>
      </w:pPr>
      <w:r w:rsidRPr="005C3A45">
        <w:rPr>
          <w:noProof/>
        </w:rPr>
        <w:drawing>
          <wp:inline distT="0" distB="0" distL="0" distR="0" wp14:anchorId="43EDD674" wp14:editId="2D64BB5A">
            <wp:extent cx="6120130" cy="957580"/>
            <wp:effectExtent l="0" t="0" r="0" b="0"/>
            <wp:docPr id="160962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3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DCB0" w14:textId="68BC38AC" w:rsidR="00C000C5" w:rsidRPr="005C3A45" w:rsidRDefault="00C000C5" w:rsidP="00C000C5">
      <w:pPr>
        <w:pStyle w:val="ab"/>
      </w:pPr>
      <w:r w:rsidRPr="005C3A45">
        <w:t xml:space="preserve">Рисунок 4.2 – </w:t>
      </w:r>
      <w:r w:rsidR="0057240E" w:rsidRPr="005C3A45">
        <w:t>Результат обчислення для другого набору аргументів</w:t>
      </w:r>
    </w:p>
    <w:p w14:paraId="29BF7BD2" w14:textId="4FF47848" w:rsidR="00C000C5" w:rsidRPr="005C3A45" w:rsidRDefault="0057240E" w:rsidP="00C000C5">
      <w:pPr>
        <w:pStyle w:val="ab"/>
      </w:pPr>
      <w:r w:rsidRPr="005C3A45">
        <w:rPr>
          <w:noProof/>
        </w:rPr>
        <w:drawing>
          <wp:inline distT="0" distB="0" distL="0" distR="0" wp14:anchorId="70B75133" wp14:editId="59B80ACE">
            <wp:extent cx="6120130" cy="983615"/>
            <wp:effectExtent l="0" t="0" r="0" b="6985"/>
            <wp:docPr id="140808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5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4ABE" w14:textId="0DB7DAF3" w:rsidR="00C000C5" w:rsidRPr="005C3A45" w:rsidRDefault="00C000C5" w:rsidP="00C000C5">
      <w:pPr>
        <w:pStyle w:val="ab"/>
      </w:pPr>
      <w:r w:rsidRPr="005C3A45">
        <w:t xml:space="preserve">Рисунок 4.3 – </w:t>
      </w:r>
      <w:r w:rsidR="0057240E" w:rsidRPr="005C3A45">
        <w:t>Результат обчислення для третього набору аргументів</w:t>
      </w:r>
    </w:p>
    <w:p w14:paraId="68CCF7B2" w14:textId="6356354C" w:rsidR="00C000C5" w:rsidRPr="005C3A45" w:rsidRDefault="0057240E" w:rsidP="00C000C5">
      <w:pPr>
        <w:pStyle w:val="ab"/>
      </w:pPr>
      <w:r w:rsidRPr="005C3A45">
        <w:rPr>
          <w:noProof/>
        </w:rPr>
        <w:lastRenderedPageBreak/>
        <w:drawing>
          <wp:inline distT="0" distB="0" distL="0" distR="0" wp14:anchorId="7D47A269" wp14:editId="44E88D0B">
            <wp:extent cx="6120130" cy="976630"/>
            <wp:effectExtent l="0" t="0" r="0" b="0"/>
            <wp:docPr id="146668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34A3" w14:textId="4F5A2816" w:rsidR="0057240E" w:rsidRPr="005C3A45" w:rsidRDefault="005C3A45" w:rsidP="00C000C5">
      <w:pPr>
        <w:pStyle w:val="ab"/>
        <w:rPr>
          <w:noProof/>
        </w:rPr>
      </w:pPr>
      <w:r w:rsidRPr="005C3A45">
        <w:t xml:space="preserve">Рисунок </w:t>
      </w:r>
      <w:r w:rsidR="0057240E" w:rsidRPr="005C3A45">
        <w:t>4.4 – Результат тестування для четвертого набору аргументів</w:t>
      </w:r>
      <w:r w:rsidR="0057240E" w:rsidRPr="005C3A45">
        <w:rPr>
          <w:noProof/>
        </w:rPr>
        <w:t xml:space="preserve"> </w:t>
      </w:r>
      <w:r w:rsidR="0057240E" w:rsidRPr="005C3A45">
        <w:rPr>
          <w:noProof/>
        </w:rPr>
        <w:drawing>
          <wp:inline distT="0" distB="0" distL="0" distR="0" wp14:anchorId="14D1AA78" wp14:editId="4D1C9DFE">
            <wp:extent cx="6120130" cy="973455"/>
            <wp:effectExtent l="0" t="0" r="0" b="0"/>
            <wp:docPr id="97042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0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D32" w14:textId="0BB2E1D3" w:rsidR="0057240E" w:rsidRPr="005C3A45" w:rsidRDefault="005C3A45" w:rsidP="00C000C5">
      <w:pPr>
        <w:pStyle w:val="ab"/>
      </w:pPr>
      <w:r w:rsidRPr="005C3A45">
        <w:t xml:space="preserve">Рисунок </w:t>
      </w:r>
      <w:r w:rsidR="0057240E" w:rsidRPr="005C3A45">
        <w:t>4.</w:t>
      </w:r>
      <w:r w:rsidRPr="005C3A45">
        <w:t>5</w:t>
      </w:r>
      <w:r w:rsidR="0057240E" w:rsidRPr="005C3A45">
        <w:t xml:space="preserve"> – Результат тестування для п’ятого набору аргументів</w:t>
      </w:r>
    </w:p>
    <w:p w14:paraId="2ABF4F7E" w14:textId="279C6CFE" w:rsidR="005C3A45" w:rsidRPr="005C3A45" w:rsidRDefault="005C3A45" w:rsidP="005C3A45">
      <w:pPr>
        <w:jc w:val="center"/>
      </w:pPr>
      <w:r w:rsidRPr="005C3A45">
        <w:t>Код програми</w:t>
      </w:r>
    </w:p>
    <w:p w14:paraId="1E1CD5E7" w14:textId="77777777" w:rsidR="005C3A45" w:rsidRPr="005C3A45" w:rsidRDefault="005C3A45" w:rsidP="005C3A45">
      <w:pPr>
        <w:pStyle w:val="af3"/>
      </w:pPr>
      <w:r w:rsidRPr="005C3A45">
        <w:t>import math</w:t>
      </w:r>
    </w:p>
    <w:p w14:paraId="5346B05F" w14:textId="77777777" w:rsidR="005C3A45" w:rsidRPr="005C3A45" w:rsidRDefault="005C3A45" w:rsidP="005C3A45">
      <w:pPr>
        <w:pStyle w:val="af3"/>
      </w:pPr>
    </w:p>
    <w:p w14:paraId="59E901DB" w14:textId="77777777" w:rsidR="005C3A45" w:rsidRPr="005C3A45" w:rsidRDefault="005C3A45" w:rsidP="005C3A45">
      <w:pPr>
        <w:pStyle w:val="af3"/>
      </w:pPr>
      <w:r w:rsidRPr="005C3A45">
        <w:t># from datetime import date</w:t>
      </w:r>
    </w:p>
    <w:p w14:paraId="5AF90420" w14:textId="77777777" w:rsidR="005C3A45" w:rsidRPr="005C3A45" w:rsidRDefault="005C3A45" w:rsidP="005C3A45">
      <w:pPr>
        <w:pStyle w:val="af3"/>
      </w:pPr>
    </w:p>
    <w:p w14:paraId="1E202A1A" w14:textId="77777777" w:rsidR="005C3A45" w:rsidRPr="005C3A45" w:rsidRDefault="005C3A45" w:rsidP="005C3A45">
      <w:pPr>
        <w:pStyle w:val="af3"/>
      </w:pPr>
      <w:r w:rsidRPr="005C3A45">
        <w:t># name = input("Введіть ім'я особи: ")</w:t>
      </w:r>
    </w:p>
    <w:p w14:paraId="52FBDF31" w14:textId="77777777" w:rsidR="005C3A45" w:rsidRPr="005C3A45" w:rsidRDefault="005C3A45" w:rsidP="005C3A45">
      <w:pPr>
        <w:pStyle w:val="af3"/>
      </w:pPr>
      <w:r w:rsidRPr="005C3A45">
        <w:t># day, month, year = map(</w:t>
      </w:r>
    </w:p>
    <w:p w14:paraId="23AE3A09" w14:textId="77777777" w:rsidR="005C3A45" w:rsidRPr="005C3A45" w:rsidRDefault="005C3A45" w:rsidP="005C3A45">
      <w:pPr>
        <w:pStyle w:val="af3"/>
      </w:pPr>
      <w:r w:rsidRPr="005C3A45">
        <w:t>#     int,</w:t>
      </w:r>
    </w:p>
    <w:p w14:paraId="6DF53FF0" w14:textId="77777777" w:rsidR="005C3A45" w:rsidRPr="005C3A45" w:rsidRDefault="005C3A45" w:rsidP="005C3A45">
      <w:pPr>
        <w:pStyle w:val="af3"/>
      </w:pPr>
      <w:r w:rsidRPr="005C3A45">
        <w:t>#     input("Введіть день, місяць і рік народження через пробіл: ").split(),</w:t>
      </w:r>
    </w:p>
    <w:p w14:paraId="74A2BDC4" w14:textId="77777777" w:rsidR="005C3A45" w:rsidRPr="005C3A45" w:rsidRDefault="005C3A45" w:rsidP="005C3A45">
      <w:pPr>
        <w:pStyle w:val="af3"/>
      </w:pPr>
      <w:r w:rsidRPr="005C3A45">
        <w:t># )</w:t>
      </w:r>
    </w:p>
    <w:p w14:paraId="2256F17B" w14:textId="77777777" w:rsidR="005C3A45" w:rsidRPr="005C3A45" w:rsidRDefault="005C3A45" w:rsidP="005C3A45">
      <w:pPr>
        <w:pStyle w:val="af3"/>
      </w:pPr>
    </w:p>
    <w:p w14:paraId="7C7AB719" w14:textId="77777777" w:rsidR="005C3A45" w:rsidRPr="005C3A45" w:rsidRDefault="005C3A45" w:rsidP="005C3A45">
      <w:pPr>
        <w:pStyle w:val="af3"/>
      </w:pPr>
      <w:r w:rsidRPr="005C3A45">
        <w:t># birth_date = date(year, month, day)</w:t>
      </w:r>
    </w:p>
    <w:p w14:paraId="0ACF3BDD" w14:textId="77777777" w:rsidR="005C3A45" w:rsidRPr="005C3A45" w:rsidRDefault="005C3A45" w:rsidP="005C3A45">
      <w:pPr>
        <w:pStyle w:val="af3"/>
      </w:pPr>
      <w:r w:rsidRPr="005C3A45">
        <w:t># today = date.today()</w:t>
      </w:r>
    </w:p>
    <w:p w14:paraId="4B38317A" w14:textId="77777777" w:rsidR="005C3A45" w:rsidRPr="005C3A45" w:rsidRDefault="005C3A45" w:rsidP="005C3A45">
      <w:pPr>
        <w:pStyle w:val="af3"/>
      </w:pPr>
      <w:r w:rsidRPr="005C3A45">
        <w:t># age = today.year - birth_date.year</w:t>
      </w:r>
    </w:p>
    <w:p w14:paraId="45CEE4E5" w14:textId="77777777" w:rsidR="005C3A45" w:rsidRPr="005C3A45" w:rsidRDefault="005C3A45" w:rsidP="005C3A45">
      <w:pPr>
        <w:pStyle w:val="af3"/>
      </w:pPr>
    </w:p>
    <w:p w14:paraId="2D2FFB49" w14:textId="77777777" w:rsidR="005C3A45" w:rsidRPr="005C3A45" w:rsidRDefault="005C3A45" w:rsidP="005C3A45">
      <w:pPr>
        <w:pStyle w:val="af3"/>
      </w:pPr>
      <w:r w:rsidRPr="005C3A45">
        <w:t># if (today.month, today.day) &lt; (birth_date.month, birth_date.day):</w:t>
      </w:r>
    </w:p>
    <w:p w14:paraId="24C7EE0C" w14:textId="77777777" w:rsidR="005C3A45" w:rsidRPr="005C3A45" w:rsidRDefault="005C3A45" w:rsidP="005C3A45">
      <w:pPr>
        <w:pStyle w:val="af3"/>
      </w:pPr>
      <w:r w:rsidRPr="005C3A45">
        <w:t>#     age -= 1</w:t>
      </w:r>
    </w:p>
    <w:p w14:paraId="250403A0" w14:textId="77777777" w:rsidR="005C3A45" w:rsidRPr="005C3A45" w:rsidRDefault="005C3A45" w:rsidP="005C3A45">
      <w:pPr>
        <w:pStyle w:val="af3"/>
      </w:pPr>
    </w:p>
    <w:p w14:paraId="260BCC9F" w14:textId="77777777" w:rsidR="005C3A45" w:rsidRPr="005C3A45" w:rsidRDefault="005C3A45" w:rsidP="005C3A45">
      <w:pPr>
        <w:pStyle w:val="af3"/>
      </w:pPr>
      <w:r w:rsidRPr="005C3A45">
        <w:t># print(f"Ім'я особи: {name}")</w:t>
      </w:r>
    </w:p>
    <w:p w14:paraId="2DB5ABC8" w14:textId="77777777" w:rsidR="005C3A45" w:rsidRPr="005C3A45" w:rsidRDefault="005C3A45" w:rsidP="005C3A45">
      <w:pPr>
        <w:pStyle w:val="af3"/>
      </w:pPr>
      <w:r w:rsidRPr="005C3A45">
        <w:t># print(f"Дата народження: {day:02d}.{month:02d}.{year}")</w:t>
      </w:r>
    </w:p>
    <w:p w14:paraId="2D8BDE17" w14:textId="77777777" w:rsidR="005C3A45" w:rsidRPr="005C3A45" w:rsidRDefault="005C3A45" w:rsidP="005C3A45">
      <w:pPr>
        <w:pStyle w:val="af3"/>
      </w:pPr>
      <w:r w:rsidRPr="005C3A45">
        <w:t># if age &gt;= 18:</w:t>
      </w:r>
    </w:p>
    <w:p w14:paraId="69D3E84D" w14:textId="77777777" w:rsidR="005C3A45" w:rsidRPr="005C3A45" w:rsidRDefault="005C3A45" w:rsidP="005C3A45">
      <w:pPr>
        <w:pStyle w:val="af3"/>
      </w:pPr>
      <w:r w:rsidRPr="005C3A45">
        <w:t>#     print("Особа є повнолітньою.")</w:t>
      </w:r>
    </w:p>
    <w:p w14:paraId="0183CAE9" w14:textId="77777777" w:rsidR="005C3A45" w:rsidRPr="005C3A45" w:rsidRDefault="005C3A45" w:rsidP="005C3A45">
      <w:pPr>
        <w:pStyle w:val="af3"/>
      </w:pPr>
      <w:r w:rsidRPr="005C3A45">
        <w:t># else:</w:t>
      </w:r>
    </w:p>
    <w:p w14:paraId="380C0691" w14:textId="77777777" w:rsidR="005C3A45" w:rsidRPr="005C3A45" w:rsidRDefault="005C3A45" w:rsidP="005C3A45">
      <w:pPr>
        <w:pStyle w:val="af3"/>
      </w:pPr>
      <w:r w:rsidRPr="005C3A45">
        <w:t>#     print("Особа не є повнолітньою.")</w:t>
      </w:r>
    </w:p>
    <w:p w14:paraId="4064ABD0" w14:textId="77777777" w:rsidR="005C3A45" w:rsidRPr="005C3A45" w:rsidRDefault="005C3A45" w:rsidP="005C3A45">
      <w:pPr>
        <w:pStyle w:val="af3"/>
      </w:pPr>
    </w:p>
    <w:p w14:paraId="71202646" w14:textId="77777777" w:rsidR="005C3A45" w:rsidRPr="005C3A45" w:rsidRDefault="005C3A45" w:rsidP="005C3A45">
      <w:pPr>
        <w:pStyle w:val="af3"/>
      </w:pPr>
      <w:r w:rsidRPr="005C3A45">
        <w:t>def F(x, a, b, c):</w:t>
      </w:r>
    </w:p>
    <w:p w14:paraId="796931DA" w14:textId="77777777" w:rsidR="005C3A45" w:rsidRPr="005C3A45" w:rsidRDefault="005C3A45" w:rsidP="005C3A45">
      <w:pPr>
        <w:pStyle w:val="af3"/>
      </w:pPr>
      <w:r w:rsidRPr="005C3A45">
        <w:t>    if x &lt; 0 and a != 0:</w:t>
      </w:r>
    </w:p>
    <w:p w14:paraId="53AA8416" w14:textId="77777777" w:rsidR="005C3A45" w:rsidRPr="005C3A45" w:rsidRDefault="005C3A45" w:rsidP="005C3A45">
      <w:pPr>
        <w:pStyle w:val="af3"/>
      </w:pPr>
      <w:r w:rsidRPr="005C3A45">
        <w:t>        denominator = 2 * x - 5</w:t>
      </w:r>
    </w:p>
    <w:p w14:paraId="4F9A1EA0" w14:textId="77777777" w:rsidR="005C3A45" w:rsidRPr="005C3A45" w:rsidRDefault="005C3A45" w:rsidP="005C3A45">
      <w:pPr>
        <w:pStyle w:val="af3"/>
      </w:pPr>
      <w:r w:rsidRPr="005C3A45">
        <w:t>        if denominator == 0:</w:t>
      </w:r>
    </w:p>
    <w:p w14:paraId="6695C9C6" w14:textId="77777777" w:rsidR="005C3A45" w:rsidRPr="005C3A45" w:rsidRDefault="005C3A45" w:rsidP="005C3A45">
      <w:pPr>
        <w:pStyle w:val="af3"/>
      </w:pPr>
      <w:r w:rsidRPr="005C3A45">
        <w:t>            raise ZeroDivisionError("Ділення на нуль у 1-й гілці")</w:t>
      </w:r>
    </w:p>
    <w:p w14:paraId="1B6A8F1E" w14:textId="77777777" w:rsidR="005C3A45" w:rsidRPr="005C3A45" w:rsidRDefault="005C3A45" w:rsidP="005C3A45">
      <w:pPr>
        <w:pStyle w:val="af3"/>
      </w:pPr>
      <w:r w:rsidRPr="005C3A45">
        <w:t>        value = (a * x**2 + b * x + c) / denominator</w:t>
      </w:r>
    </w:p>
    <w:p w14:paraId="620131BC" w14:textId="77777777" w:rsidR="005C3A45" w:rsidRPr="005C3A45" w:rsidRDefault="005C3A45" w:rsidP="005C3A45">
      <w:pPr>
        <w:pStyle w:val="af3"/>
      </w:pPr>
      <w:r w:rsidRPr="005C3A45">
        <w:t>        return value, "x &lt; 0, a != 0"</w:t>
      </w:r>
    </w:p>
    <w:p w14:paraId="62DDF035" w14:textId="77777777" w:rsidR="005C3A45" w:rsidRPr="005C3A45" w:rsidRDefault="005C3A45" w:rsidP="005C3A45">
      <w:pPr>
        <w:pStyle w:val="af3"/>
      </w:pPr>
    </w:p>
    <w:p w14:paraId="77550535" w14:textId="77777777" w:rsidR="005C3A45" w:rsidRPr="005C3A45" w:rsidRDefault="005C3A45" w:rsidP="005C3A45">
      <w:pPr>
        <w:pStyle w:val="af3"/>
      </w:pPr>
      <w:r w:rsidRPr="005C3A45">
        <w:t>    elif 0 &lt;= x &lt; 1:</w:t>
      </w:r>
    </w:p>
    <w:p w14:paraId="13B5A7EF" w14:textId="77777777" w:rsidR="005C3A45" w:rsidRPr="005C3A45" w:rsidRDefault="005C3A45" w:rsidP="005C3A45">
      <w:pPr>
        <w:pStyle w:val="af3"/>
      </w:pPr>
      <w:r w:rsidRPr="005C3A45">
        <w:t>        base = a * (x**c) - 4**b</w:t>
      </w:r>
    </w:p>
    <w:p w14:paraId="3AF84208" w14:textId="77777777" w:rsidR="005C3A45" w:rsidRPr="005C3A45" w:rsidRDefault="005C3A45" w:rsidP="005C3A45">
      <w:pPr>
        <w:pStyle w:val="af3"/>
      </w:pPr>
      <w:r w:rsidRPr="005C3A45">
        <w:t>        exponent = 3 * a + c</w:t>
      </w:r>
    </w:p>
    <w:p w14:paraId="610A0E50" w14:textId="77777777" w:rsidR="005C3A45" w:rsidRPr="005C3A45" w:rsidRDefault="005C3A45" w:rsidP="005C3A45">
      <w:pPr>
        <w:pStyle w:val="af3"/>
      </w:pPr>
      <w:r w:rsidRPr="005C3A45">
        <w:t>        value = base**exponent</w:t>
      </w:r>
    </w:p>
    <w:p w14:paraId="59D3F1FF" w14:textId="77777777" w:rsidR="005C3A45" w:rsidRPr="005C3A45" w:rsidRDefault="005C3A45" w:rsidP="005C3A45">
      <w:pPr>
        <w:pStyle w:val="af3"/>
      </w:pPr>
      <w:r w:rsidRPr="005C3A45">
        <w:t>        return value, "0 &lt;= x &lt; 1"</w:t>
      </w:r>
    </w:p>
    <w:p w14:paraId="32F7A2CC" w14:textId="77777777" w:rsidR="005C3A45" w:rsidRPr="005C3A45" w:rsidRDefault="005C3A45" w:rsidP="005C3A45">
      <w:pPr>
        <w:pStyle w:val="af3"/>
      </w:pPr>
    </w:p>
    <w:p w14:paraId="612D39CF" w14:textId="77777777" w:rsidR="005C3A45" w:rsidRPr="005C3A45" w:rsidRDefault="005C3A45" w:rsidP="005C3A45">
      <w:pPr>
        <w:pStyle w:val="af3"/>
      </w:pPr>
      <w:r w:rsidRPr="005C3A45">
        <w:t>    elif x &gt;= 1 and b == 0:</w:t>
      </w:r>
    </w:p>
    <w:p w14:paraId="1F0FA1E7" w14:textId="77777777" w:rsidR="005C3A45" w:rsidRPr="005C3A45" w:rsidRDefault="005C3A45" w:rsidP="005C3A45">
      <w:pPr>
        <w:pStyle w:val="af3"/>
      </w:pPr>
      <w:r w:rsidRPr="005C3A45">
        <w:t>        radicand = x**3 + 3 ** (a + 1)</w:t>
      </w:r>
    </w:p>
    <w:p w14:paraId="35C2DD61" w14:textId="77777777" w:rsidR="005C3A45" w:rsidRPr="005C3A45" w:rsidRDefault="005C3A45" w:rsidP="005C3A45">
      <w:pPr>
        <w:pStyle w:val="af3"/>
      </w:pPr>
      <w:r w:rsidRPr="005C3A45">
        <w:lastRenderedPageBreak/>
        <w:t>        if radicand &lt; 0:</w:t>
      </w:r>
    </w:p>
    <w:p w14:paraId="0FB3B080" w14:textId="77777777" w:rsidR="005C3A45" w:rsidRPr="005C3A45" w:rsidRDefault="005C3A45" w:rsidP="005C3A45">
      <w:pPr>
        <w:pStyle w:val="af3"/>
      </w:pPr>
      <w:r w:rsidRPr="005C3A45">
        <w:t>            raise ValueError("Від’ємне підкореневе у 3-й гілці")</w:t>
      </w:r>
    </w:p>
    <w:p w14:paraId="7B86E54E" w14:textId="77777777" w:rsidR="005C3A45" w:rsidRPr="005C3A45" w:rsidRDefault="005C3A45" w:rsidP="005C3A45">
      <w:pPr>
        <w:pStyle w:val="af3"/>
      </w:pPr>
      <w:r w:rsidRPr="005C3A45">
        <w:t>        value = (4 * x + a * c) / math.sqrt(radicand)</w:t>
      </w:r>
    </w:p>
    <w:p w14:paraId="0117D421" w14:textId="77777777" w:rsidR="005C3A45" w:rsidRPr="005C3A45" w:rsidRDefault="005C3A45" w:rsidP="005C3A45">
      <w:pPr>
        <w:pStyle w:val="af3"/>
      </w:pPr>
      <w:r w:rsidRPr="005C3A45">
        <w:t>        return value, "x &gt;= 1, b = 0"</w:t>
      </w:r>
    </w:p>
    <w:p w14:paraId="0A31B3F5" w14:textId="77777777" w:rsidR="005C3A45" w:rsidRPr="005C3A45" w:rsidRDefault="005C3A45" w:rsidP="005C3A45">
      <w:pPr>
        <w:pStyle w:val="af3"/>
      </w:pPr>
    </w:p>
    <w:p w14:paraId="2FD179CD" w14:textId="77777777" w:rsidR="005C3A45" w:rsidRPr="005C3A45" w:rsidRDefault="005C3A45" w:rsidP="005C3A45">
      <w:pPr>
        <w:pStyle w:val="af3"/>
      </w:pPr>
      <w:r w:rsidRPr="005C3A45">
        <w:t>    elif x &gt; 1 and a == 0 and b &lt; 0 and c != 0:</w:t>
      </w:r>
    </w:p>
    <w:p w14:paraId="123A6A81" w14:textId="77777777" w:rsidR="005C3A45" w:rsidRPr="005C3A45" w:rsidRDefault="005C3A45" w:rsidP="005C3A45">
      <w:pPr>
        <w:pStyle w:val="af3"/>
      </w:pPr>
      <w:r w:rsidRPr="005C3A45">
        <w:t>        denominator = 2 * c**3</w:t>
      </w:r>
    </w:p>
    <w:p w14:paraId="66149B75" w14:textId="77777777" w:rsidR="005C3A45" w:rsidRPr="005C3A45" w:rsidRDefault="005C3A45" w:rsidP="005C3A45">
      <w:pPr>
        <w:pStyle w:val="af3"/>
      </w:pPr>
      <w:r w:rsidRPr="005C3A45">
        <w:t>        if denominator == 0:</w:t>
      </w:r>
    </w:p>
    <w:p w14:paraId="3F9CCFBA" w14:textId="77777777" w:rsidR="005C3A45" w:rsidRPr="005C3A45" w:rsidRDefault="005C3A45" w:rsidP="005C3A45">
      <w:pPr>
        <w:pStyle w:val="af3"/>
      </w:pPr>
      <w:r w:rsidRPr="005C3A45">
        <w:t>            raise ZeroDivisionError("Ділення на нуль у 4-й гілці")</w:t>
      </w:r>
    </w:p>
    <w:p w14:paraId="7DD9EA3C" w14:textId="77777777" w:rsidR="005C3A45" w:rsidRPr="005C3A45" w:rsidRDefault="005C3A45" w:rsidP="005C3A45">
      <w:pPr>
        <w:pStyle w:val="af3"/>
      </w:pPr>
    </w:p>
    <w:p w14:paraId="2BFBED92" w14:textId="77777777" w:rsidR="005C3A45" w:rsidRPr="005C3A45" w:rsidRDefault="005C3A45" w:rsidP="005C3A45">
      <w:pPr>
        <w:pStyle w:val="af3"/>
      </w:pPr>
      <w:r w:rsidRPr="005C3A45">
        <w:t>        radicand = x**c + b**2</w:t>
      </w:r>
    </w:p>
    <w:p w14:paraId="7AD5B18F" w14:textId="77777777" w:rsidR="005C3A45" w:rsidRPr="005C3A45" w:rsidRDefault="005C3A45" w:rsidP="005C3A45">
      <w:pPr>
        <w:pStyle w:val="af3"/>
      </w:pPr>
      <w:r w:rsidRPr="005C3A45">
        <w:t>        if radicand &lt; 0:</w:t>
      </w:r>
    </w:p>
    <w:p w14:paraId="7309ABA3" w14:textId="77777777" w:rsidR="005C3A45" w:rsidRPr="005C3A45" w:rsidRDefault="005C3A45" w:rsidP="005C3A45">
      <w:pPr>
        <w:pStyle w:val="af3"/>
      </w:pPr>
      <w:r w:rsidRPr="005C3A45">
        <w:t>            raise ValueError("Від’ємне підкореневе у 4-й гілці")</w:t>
      </w:r>
    </w:p>
    <w:p w14:paraId="550A939C" w14:textId="77777777" w:rsidR="005C3A45" w:rsidRPr="005C3A45" w:rsidRDefault="005C3A45" w:rsidP="005C3A45">
      <w:pPr>
        <w:pStyle w:val="af3"/>
      </w:pPr>
    </w:p>
    <w:p w14:paraId="11CDAA35" w14:textId="77777777" w:rsidR="005C3A45" w:rsidRPr="005C3A45" w:rsidRDefault="005C3A45" w:rsidP="005C3A45">
      <w:pPr>
        <w:pStyle w:val="af3"/>
      </w:pPr>
      <w:r w:rsidRPr="005C3A45">
        <w:t>        value = math.sqrt(radicand) / denominator</w:t>
      </w:r>
    </w:p>
    <w:p w14:paraId="1A076143" w14:textId="77777777" w:rsidR="005C3A45" w:rsidRPr="005C3A45" w:rsidRDefault="005C3A45" w:rsidP="005C3A45">
      <w:pPr>
        <w:pStyle w:val="af3"/>
      </w:pPr>
      <w:r w:rsidRPr="005C3A45">
        <w:t>        return value, "x &gt; 1, a = 0, b &lt; 0, c != 0"</w:t>
      </w:r>
    </w:p>
    <w:p w14:paraId="282B0F0C" w14:textId="77777777" w:rsidR="005C3A45" w:rsidRPr="005C3A45" w:rsidRDefault="005C3A45" w:rsidP="005C3A45">
      <w:pPr>
        <w:pStyle w:val="af3"/>
      </w:pPr>
    </w:p>
    <w:p w14:paraId="16ED12AF" w14:textId="77777777" w:rsidR="005C3A45" w:rsidRPr="005C3A45" w:rsidRDefault="005C3A45" w:rsidP="005C3A45">
      <w:pPr>
        <w:pStyle w:val="af3"/>
      </w:pPr>
      <w:r w:rsidRPr="005C3A45">
        <w:t>    else:</w:t>
      </w:r>
    </w:p>
    <w:p w14:paraId="1FF27674" w14:textId="77777777" w:rsidR="005C3A45" w:rsidRPr="005C3A45" w:rsidRDefault="005C3A45" w:rsidP="005C3A45">
      <w:pPr>
        <w:pStyle w:val="af3"/>
      </w:pPr>
      <w:r w:rsidRPr="005C3A45">
        <w:t>        value = (a * x + c) * (b * x - c)</w:t>
      </w:r>
    </w:p>
    <w:p w14:paraId="33B7006E" w14:textId="77777777" w:rsidR="005C3A45" w:rsidRPr="005C3A45" w:rsidRDefault="005C3A45" w:rsidP="005C3A45">
      <w:pPr>
        <w:pStyle w:val="af3"/>
      </w:pPr>
      <w:r w:rsidRPr="005C3A45">
        <w:t>        return value, "(a * x + c) * (b * x - c)"</w:t>
      </w:r>
    </w:p>
    <w:p w14:paraId="0E984FF5" w14:textId="77777777" w:rsidR="005C3A45" w:rsidRPr="005C3A45" w:rsidRDefault="005C3A45" w:rsidP="005C3A45">
      <w:pPr>
        <w:pStyle w:val="af3"/>
      </w:pPr>
    </w:p>
    <w:p w14:paraId="0440353C" w14:textId="77777777" w:rsidR="005C3A45" w:rsidRPr="005C3A45" w:rsidRDefault="005C3A45" w:rsidP="005C3A45">
      <w:pPr>
        <w:pStyle w:val="af3"/>
      </w:pPr>
      <w:r w:rsidRPr="005C3A45">
        <w:t>try:</w:t>
      </w:r>
    </w:p>
    <w:p w14:paraId="2E47005C" w14:textId="77777777" w:rsidR="005C3A45" w:rsidRPr="005C3A45" w:rsidRDefault="005C3A45" w:rsidP="005C3A45">
      <w:pPr>
        <w:pStyle w:val="af3"/>
      </w:pPr>
      <w:r w:rsidRPr="005C3A45">
        <w:t>    x = float(input("Введіть x: "))</w:t>
      </w:r>
    </w:p>
    <w:p w14:paraId="74E5A0C9" w14:textId="77777777" w:rsidR="005C3A45" w:rsidRPr="005C3A45" w:rsidRDefault="005C3A45" w:rsidP="005C3A45">
      <w:pPr>
        <w:pStyle w:val="af3"/>
      </w:pPr>
      <w:r w:rsidRPr="005C3A45">
        <w:t>    a = float(input("Введіть a: "))</w:t>
      </w:r>
    </w:p>
    <w:p w14:paraId="28563748" w14:textId="77777777" w:rsidR="005C3A45" w:rsidRPr="005C3A45" w:rsidRDefault="005C3A45" w:rsidP="005C3A45">
      <w:pPr>
        <w:pStyle w:val="af3"/>
      </w:pPr>
      <w:r w:rsidRPr="005C3A45">
        <w:t>    b = float(input("Введіть b: "))</w:t>
      </w:r>
    </w:p>
    <w:p w14:paraId="0E938D2A" w14:textId="77777777" w:rsidR="005C3A45" w:rsidRPr="005C3A45" w:rsidRDefault="005C3A45" w:rsidP="005C3A45">
      <w:pPr>
        <w:pStyle w:val="af3"/>
      </w:pPr>
      <w:r w:rsidRPr="005C3A45">
        <w:t>    c = float(input("Введіть c: "))</w:t>
      </w:r>
    </w:p>
    <w:p w14:paraId="4D9B4D16" w14:textId="77777777" w:rsidR="005C3A45" w:rsidRPr="005C3A45" w:rsidRDefault="005C3A45" w:rsidP="005C3A45">
      <w:pPr>
        <w:pStyle w:val="af3"/>
      </w:pPr>
    </w:p>
    <w:p w14:paraId="59E9341C" w14:textId="77777777" w:rsidR="005C3A45" w:rsidRPr="005C3A45" w:rsidRDefault="005C3A45" w:rsidP="005C3A45">
      <w:pPr>
        <w:pStyle w:val="af3"/>
      </w:pPr>
      <w:r w:rsidRPr="005C3A45">
        <w:t>    value, branch = F(x, a, b, c)</w:t>
      </w:r>
    </w:p>
    <w:p w14:paraId="6280FE52" w14:textId="77777777" w:rsidR="005C3A45" w:rsidRPr="005C3A45" w:rsidRDefault="005C3A45" w:rsidP="005C3A45">
      <w:pPr>
        <w:pStyle w:val="af3"/>
      </w:pPr>
    </w:p>
    <w:p w14:paraId="09A97C10" w14:textId="77777777" w:rsidR="005C3A45" w:rsidRPr="005C3A45" w:rsidRDefault="005C3A45" w:rsidP="005C3A45">
      <w:pPr>
        <w:pStyle w:val="af3"/>
      </w:pPr>
      <w:r w:rsidRPr="005C3A45">
        <w:t>    print("Обчислено при", branch)</w:t>
      </w:r>
    </w:p>
    <w:p w14:paraId="46093759" w14:textId="77777777" w:rsidR="005C3A45" w:rsidRPr="005C3A45" w:rsidRDefault="005C3A45" w:rsidP="005C3A45">
      <w:pPr>
        <w:pStyle w:val="af3"/>
      </w:pPr>
      <w:r w:rsidRPr="005C3A45">
        <w:t>    print("Результат:", value)</w:t>
      </w:r>
    </w:p>
    <w:p w14:paraId="6A9D1A63" w14:textId="77777777" w:rsidR="005C3A45" w:rsidRPr="005C3A45" w:rsidRDefault="005C3A45" w:rsidP="005C3A45">
      <w:pPr>
        <w:pStyle w:val="af3"/>
      </w:pPr>
    </w:p>
    <w:p w14:paraId="280A25A1" w14:textId="77777777" w:rsidR="005C3A45" w:rsidRPr="005C3A45" w:rsidRDefault="005C3A45" w:rsidP="005C3A45">
      <w:pPr>
        <w:pStyle w:val="af3"/>
      </w:pPr>
      <w:r w:rsidRPr="005C3A45">
        <w:t>except ZeroDivisionError as e:</w:t>
      </w:r>
    </w:p>
    <w:p w14:paraId="285246EA" w14:textId="77777777" w:rsidR="005C3A45" w:rsidRPr="005C3A45" w:rsidRDefault="005C3A45" w:rsidP="005C3A45">
      <w:pPr>
        <w:pStyle w:val="af3"/>
      </w:pPr>
      <w:r w:rsidRPr="005C3A45">
        <w:t>    print("Помилка:", e)</w:t>
      </w:r>
    </w:p>
    <w:p w14:paraId="77774609" w14:textId="77777777" w:rsidR="005C3A45" w:rsidRPr="005C3A45" w:rsidRDefault="005C3A45" w:rsidP="005C3A45">
      <w:pPr>
        <w:pStyle w:val="af3"/>
      </w:pPr>
    </w:p>
    <w:p w14:paraId="35C6CEF7" w14:textId="77777777" w:rsidR="005C3A45" w:rsidRPr="005C3A45" w:rsidRDefault="005C3A45" w:rsidP="005C3A45">
      <w:pPr>
        <w:pStyle w:val="af3"/>
      </w:pPr>
      <w:r w:rsidRPr="005C3A45">
        <w:t>except ValueError as e:</w:t>
      </w:r>
    </w:p>
    <w:p w14:paraId="26FEB1C6" w14:textId="77777777" w:rsidR="005C3A45" w:rsidRPr="005C3A45" w:rsidRDefault="005C3A45" w:rsidP="005C3A45">
      <w:pPr>
        <w:pStyle w:val="af3"/>
      </w:pPr>
      <w:r w:rsidRPr="005C3A45">
        <w:t>    print("Помилка:", e)</w:t>
      </w:r>
    </w:p>
    <w:p w14:paraId="13F6BCD1" w14:textId="77777777" w:rsidR="005C3A45" w:rsidRPr="005C3A45" w:rsidRDefault="005C3A45" w:rsidP="005C3A45">
      <w:pPr>
        <w:pStyle w:val="af3"/>
      </w:pPr>
    </w:p>
    <w:p w14:paraId="7BB66721" w14:textId="77777777" w:rsidR="005C3A45" w:rsidRPr="005C3A45" w:rsidRDefault="005C3A45" w:rsidP="005C3A45">
      <w:pPr>
        <w:pStyle w:val="af3"/>
      </w:pPr>
      <w:r w:rsidRPr="005C3A45">
        <w:t>except Exception as e:</w:t>
      </w:r>
    </w:p>
    <w:p w14:paraId="1F9F4896" w14:textId="77777777" w:rsidR="005C3A45" w:rsidRPr="005C3A45" w:rsidRDefault="005C3A45" w:rsidP="005C3A45">
      <w:pPr>
        <w:pStyle w:val="af3"/>
      </w:pPr>
      <w:r w:rsidRPr="005C3A45">
        <w:t>    print("Невідома помилка:", e)</w:t>
      </w:r>
    </w:p>
    <w:p w14:paraId="3CB0760A" w14:textId="77777777" w:rsidR="005C3A45" w:rsidRPr="005C3A45" w:rsidRDefault="005C3A45" w:rsidP="005C3A45">
      <w:pPr>
        <w:pStyle w:val="af3"/>
      </w:pPr>
    </w:p>
    <w:p w14:paraId="326EF403" w14:textId="77777777" w:rsidR="005C3A45" w:rsidRPr="005C3A45" w:rsidRDefault="005C3A45" w:rsidP="005C3A45">
      <w:pPr>
        <w:pStyle w:val="af3"/>
      </w:pPr>
    </w:p>
    <w:p w14:paraId="4D4F5587" w14:textId="51F81276" w:rsidR="007475D7" w:rsidRPr="005C3A45" w:rsidRDefault="007475D7" w:rsidP="007475D7">
      <w:pPr>
        <w:pStyle w:val="aa"/>
      </w:pPr>
      <w:r w:rsidRPr="005C3A45">
        <w:t>Висновок.</w:t>
      </w:r>
      <w:r w:rsidR="008701C9" w:rsidRPr="005C3A45">
        <w:t xml:space="preserve"> </w:t>
      </w:r>
      <w:r w:rsidR="005C3A45" w:rsidRPr="005C3A45">
        <w:t>Отримав практичні навички по розробці інструкцій для розгалуженого алгоритму роботи програм мовою Python.</w:t>
      </w:r>
    </w:p>
    <w:sectPr w:rsidR="007475D7" w:rsidRPr="005C3A45" w:rsidSect="00DF6B87">
      <w:headerReference w:type="default" r:id="rId14"/>
      <w:footerReference w:type="default" r:id="rId15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A2AAC" w14:textId="77777777" w:rsidR="00DB57C7" w:rsidRDefault="00DB57C7" w:rsidP="00C25072">
      <w:pPr>
        <w:spacing w:line="240" w:lineRule="auto"/>
      </w:pPr>
      <w:r>
        <w:separator/>
      </w:r>
    </w:p>
  </w:endnote>
  <w:endnote w:type="continuationSeparator" w:id="0">
    <w:p w14:paraId="35FFF212" w14:textId="77777777" w:rsidR="00DB57C7" w:rsidRDefault="00DB57C7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B54E" w14:textId="641F13A3" w:rsidR="007E65E2" w:rsidRPr="00C34686" w:rsidRDefault="00C34686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F2</w:t>
    </w:r>
    <w:r>
      <w:rPr>
        <w:sz w:val="28"/>
        <w:szCs w:val="20"/>
      </w:rPr>
      <w:t>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>
      <w:rPr>
        <w:sz w:val="28"/>
        <w:szCs w:val="20"/>
      </w:rPr>
      <w:t xml:space="preserve"> ПР-</w:t>
    </w:r>
    <w:r>
      <w:rPr>
        <w:sz w:val="28"/>
        <w:szCs w:val="20"/>
        <w:lang w:val="en-US"/>
      </w:rPr>
      <w:t>0</w:t>
    </w:r>
    <w:r w:rsidR="006157D1">
      <w:rPr>
        <w:sz w:val="28"/>
        <w:szCs w:val="20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975E7" w14:textId="77777777" w:rsidR="00DB57C7" w:rsidRDefault="00DB57C7" w:rsidP="00C25072">
      <w:pPr>
        <w:spacing w:line="240" w:lineRule="auto"/>
      </w:pPr>
      <w:r>
        <w:separator/>
      </w:r>
    </w:p>
  </w:footnote>
  <w:footnote w:type="continuationSeparator" w:id="0">
    <w:p w14:paraId="543425A5" w14:textId="77777777" w:rsidR="00DB57C7" w:rsidRDefault="00DB57C7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B3E5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uk-UA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1006A00B" wp14:editId="69368F46">
              <wp:simplePos x="0" y="0"/>
              <wp:positionH relativeFrom="column">
                <wp:posOffset>-195580</wp:posOffset>
              </wp:positionH>
              <wp:positionV relativeFrom="paragraph">
                <wp:posOffset>-196215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29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2362FE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9E4DF7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7B5F56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91BF1F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6579ED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4093F4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17"/>
                            <a:ext cx="2248" cy="502"/>
                            <a:chOff x="1163" y="15601"/>
                            <a:chExt cx="2248" cy="502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1B1A9E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3CC40A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DC7E5D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1"/>
                              <a:ext cx="2248" cy="232"/>
                              <a:chOff x="1163" y="15601"/>
                              <a:chExt cx="2248" cy="232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2886D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519D28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1"/>
                                <a:ext cx="1294" cy="2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E37EE" w14:textId="77777777" w:rsidR="00694E0A" w:rsidRPr="009C7450" w:rsidRDefault="00C34686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Шарандак.О.В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06A00B" id="Group 187" o:spid="_x0000_s1026" style="position:absolute;left:0;text-align:left;margin-left:-15.4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29,15571" to="3430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6D2362FE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D9E4DF7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5B7B5F56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1191BF1F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696579ED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1E4093F4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17;width:2248;height:502" coordorigin="1163,15601" coordsize="2248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681B1A9E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0C3CC40A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3DDC7E5D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1;width:2248;height:232" coordorigin="1163,15601" coordsize="224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4A2886D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25519D28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1;width:1294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6A1E37EE" w14:textId="77777777" w:rsidR="00694E0A" w:rsidRPr="009C7450" w:rsidRDefault="00C34686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Шарандак.О.В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BAD4A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33116391">
    <w:abstractNumId w:val="15"/>
  </w:num>
  <w:num w:numId="2" w16cid:durableId="330109840">
    <w:abstractNumId w:val="16"/>
  </w:num>
  <w:num w:numId="3" w16cid:durableId="897933899">
    <w:abstractNumId w:val="14"/>
  </w:num>
  <w:num w:numId="4" w16cid:durableId="720137171">
    <w:abstractNumId w:val="9"/>
  </w:num>
  <w:num w:numId="5" w16cid:durableId="897135402">
    <w:abstractNumId w:val="7"/>
  </w:num>
  <w:num w:numId="6" w16cid:durableId="1978991735">
    <w:abstractNumId w:val="6"/>
  </w:num>
  <w:num w:numId="7" w16cid:durableId="297616005">
    <w:abstractNumId w:val="5"/>
  </w:num>
  <w:num w:numId="8" w16cid:durableId="191774245">
    <w:abstractNumId w:val="4"/>
  </w:num>
  <w:num w:numId="9" w16cid:durableId="234319422">
    <w:abstractNumId w:val="8"/>
  </w:num>
  <w:num w:numId="10" w16cid:durableId="1392078972">
    <w:abstractNumId w:val="3"/>
  </w:num>
  <w:num w:numId="11" w16cid:durableId="416949988">
    <w:abstractNumId w:val="2"/>
  </w:num>
  <w:num w:numId="12" w16cid:durableId="528877643">
    <w:abstractNumId w:val="1"/>
  </w:num>
  <w:num w:numId="13" w16cid:durableId="1520393361">
    <w:abstractNumId w:val="0"/>
  </w:num>
  <w:num w:numId="14" w16cid:durableId="454830833">
    <w:abstractNumId w:val="10"/>
  </w:num>
  <w:num w:numId="15" w16cid:durableId="212086973">
    <w:abstractNumId w:val="12"/>
  </w:num>
  <w:num w:numId="16" w16cid:durableId="1329021385">
    <w:abstractNumId w:val="11"/>
  </w:num>
  <w:num w:numId="17" w16cid:durableId="869953543">
    <w:abstractNumId w:val="13"/>
  </w:num>
  <w:num w:numId="18" w16cid:durableId="1564556872">
    <w:abstractNumId w:val="8"/>
    <w:lvlOverride w:ilvl="0">
      <w:startOverride w:val="1"/>
    </w:lvlOverride>
  </w:num>
  <w:num w:numId="19" w16cid:durableId="1526213080">
    <w:abstractNumId w:val="8"/>
  </w:num>
  <w:num w:numId="20" w16cid:durableId="168612602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686"/>
    <w:rsid w:val="00005255"/>
    <w:rsid w:val="0000562D"/>
    <w:rsid w:val="0001377F"/>
    <w:rsid w:val="0001785E"/>
    <w:rsid w:val="00023092"/>
    <w:rsid w:val="00035C79"/>
    <w:rsid w:val="00051987"/>
    <w:rsid w:val="00063CE3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35D98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81331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2606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240E"/>
    <w:rsid w:val="00574A1A"/>
    <w:rsid w:val="00576F08"/>
    <w:rsid w:val="00593A00"/>
    <w:rsid w:val="005954D0"/>
    <w:rsid w:val="005B449B"/>
    <w:rsid w:val="005C2E9A"/>
    <w:rsid w:val="005C3A45"/>
    <w:rsid w:val="005D1427"/>
    <w:rsid w:val="005D5DE5"/>
    <w:rsid w:val="005F4893"/>
    <w:rsid w:val="00606C5B"/>
    <w:rsid w:val="00612AAC"/>
    <w:rsid w:val="00613436"/>
    <w:rsid w:val="006157D1"/>
    <w:rsid w:val="006228B0"/>
    <w:rsid w:val="006409FD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5B2"/>
    <w:rsid w:val="007E4ACB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01C9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6236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00C5"/>
    <w:rsid w:val="00C023A9"/>
    <w:rsid w:val="00C1004C"/>
    <w:rsid w:val="00C12DBD"/>
    <w:rsid w:val="00C25072"/>
    <w:rsid w:val="00C25998"/>
    <w:rsid w:val="00C30E28"/>
    <w:rsid w:val="00C33CA3"/>
    <w:rsid w:val="00C34686"/>
    <w:rsid w:val="00C4364D"/>
    <w:rsid w:val="00C43BF2"/>
    <w:rsid w:val="00C5518D"/>
    <w:rsid w:val="00C5682B"/>
    <w:rsid w:val="00C71AC7"/>
    <w:rsid w:val="00C7423D"/>
    <w:rsid w:val="00C93ABB"/>
    <w:rsid w:val="00CA2106"/>
    <w:rsid w:val="00CA4EBD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1851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B57C7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EF6CAD"/>
    <w:rsid w:val="00F06850"/>
    <w:rsid w:val="00F503C9"/>
    <w:rsid w:val="00F51857"/>
    <w:rsid w:val="00F67091"/>
    <w:rsid w:val="00F72FC2"/>
    <w:rsid w:val="00F918EB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7F054"/>
  <w15:docId w15:val="{1AE56A01-9791-452B-AF63-9C459591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C346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2"/>
    <w:uiPriority w:val="99"/>
    <w:semiHidden/>
    <w:unhideWhenUsed/>
    <w:rsid w:val="0002309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5AF07-41B3-4BDB-8D3C-D629ECD53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337</TotalTime>
  <Pages>4</Pages>
  <Words>2686</Words>
  <Characters>1532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2026-04-17T09:39:00Z</dcterms:created>
  <dcterms:modified xsi:type="dcterms:W3CDTF">2026-04-22T15:16:00Z</dcterms:modified>
</cp:coreProperties>
</file>