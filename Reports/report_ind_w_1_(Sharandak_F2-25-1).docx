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EA3DE" w14:textId="77777777" w:rsidR="00C47731" w:rsidRPr="005810C2" w:rsidRDefault="00C47731" w:rsidP="00C47731">
      <w:pPr>
        <w:pStyle w:val="ae"/>
      </w:pPr>
      <w:r w:rsidRPr="005810C2">
        <w:t>ЗВІТ ПРО ВИКОНАННЯ ІНДИВІДУАЛЬНОГО ЗАВДАННЯ №1</w:t>
      </w:r>
    </w:p>
    <w:p w14:paraId="40A14A8D" w14:textId="77777777" w:rsidR="009C7450" w:rsidRPr="005810C2" w:rsidRDefault="009C7450" w:rsidP="00C47731">
      <w:pPr>
        <w:pStyle w:val="aa"/>
      </w:pPr>
      <w:r w:rsidRPr="005810C2">
        <w:t>Тема.</w:t>
      </w:r>
      <w:r w:rsidR="00C47731" w:rsidRPr="005810C2">
        <w:t xml:space="preserve"> Робота із числами та змінними, використання операторів присвоювання, виконання арифметичних операцій, виведення результатів.</w:t>
      </w:r>
    </w:p>
    <w:p w14:paraId="06B5D7F8" w14:textId="77777777" w:rsidR="009C7450" w:rsidRPr="005810C2" w:rsidRDefault="009C7450" w:rsidP="009C7450">
      <w:pPr>
        <w:pStyle w:val="aa"/>
      </w:pPr>
      <w:r w:rsidRPr="005810C2">
        <w:t>Мета</w:t>
      </w:r>
      <w:r w:rsidR="00496FF0" w:rsidRPr="005810C2">
        <w:t>.</w:t>
      </w:r>
      <w:r w:rsidR="00C47731" w:rsidRPr="005810C2">
        <w:t xml:space="preserve"> Отримати практичні навички по роботі із числами та змінними, використанню операторів присвоювання, виконанню арифметичних операцій, виведенню результатів.</w:t>
      </w:r>
    </w:p>
    <w:p w14:paraId="092B0948" w14:textId="77777777" w:rsidR="00496FF0" w:rsidRPr="005810C2" w:rsidRDefault="00496FF0" w:rsidP="007475D7">
      <w:pPr>
        <w:spacing w:before="360"/>
        <w:ind w:firstLine="0"/>
        <w:jc w:val="center"/>
      </w:pPr>
      <w:r w:rsidRPr="005810C2">
        <w:t>Порядок виконання роботи</w:t>
      </w:r>
    </w:p>
    <w:p w14:paraId="530FCDDF" w14:textId="77777777" w:rsidR="008F6D4B" w:rsidRPr="005810C2" w:rsidRDefault="00C47731" w:rsidP="00ED492E">
      <w:pPr>
        <w:pStyle w:val="a"/>
      </w:pPr>
      <w:r w:rsidRPr="005810C2">
        <w:t>Створив python-файл:</w:t>
      </w:r>
    </w:p>
    <w:p w14:paraId="2059BF20" w14:textId="77777777" w:rsidR="00C47731" w:rsidRPr="005810C2" w:rsidRDefault="00C47731" w:rsidP="00C47731">
      <w:pPr>
        <w:pStyle w:val="a0"/>
      </w:pPr>
      <w:r w:rsidRPr="005810C2">
        <w:t>присвоїв назву python-файлу ind_w_1_(Sharandak_F2-25-1).py;</w:t>
      </w:r>
    </w:p>
    <w:p w14:paraId="2E0603AC" w14:textId="77777777" w:rsidR="00C47731" w:rsidRPr="005810C2" w:rsidRDefault="00C47731" w:rsidP="00C47731">
      <w:pPr>
        <w:pStyle w:val="a0"/>
      </w:pPr>
      <w:r w:rsidRPr="005810C2">
        <w:t>здійснив тестовий запуск створеного python-файла.</w:t>
      </w:r>
    </w:p>
    <w:p w14:paraId="37C7972E" w14:textId="77777777" w:rsidR="00C47731" w:rsidRPr="005810C2" w:rsidRDefault="00C47731" w:rsidP="00C47731">
      <w:pPr>
        <w:pStyle w:val="a"/>
      </w:pPr>
      <w:r w:rsidRPr="005810C2">
        <w:t>Здійснив організацію введення вхідних даних:</w:t>
      </w:r>
    </w:p>
    <w:p w14:paraId="7EFF944D" w14:textId="77777777" w:rsidR="00C47731" w:rsidRPr="005810C2" w:rsidRDefault="00C47731" w:rsidP="00C47731">
      <w:pPr>
        <w:pStyle w:val="a0"/>
      </w:pPr>
      <w:r w:rsidRPr="005810C2">
        <w:t>присвоїв об’єктам a, b, c, d значення, спираючись на таблицю 1.1;</w:t>
      </w:r>
    </w:p>
    <w:p w14:paraId="2DE950F3" w14:textId="77777777" w:rsidR="00C47731" w:rsidRPr="005810C2" w:rsidRDefault="00C47731" w:rsidP="00C47731">
      <w:pPr>
        <w:pStyle w:val="a0"/>
      </w:pPr>
      <w:r w:rsidRPr="005810C2">
        <w:t>присвоїв об’єкту data дані, спираючись на таблицю 1.2;</w:t>
      </w:r>
    </w:p>
    <w:p w14:paraId="6AD3413B" w14:textId="77777777" w:rsidR="00C47731" w:rsidRPr="005810C2" w:rsidRDefault="00C47731" w:rsidP="00C47731">
      <w:r w:rsidRPr="005810C2">
        <w:t>Таблиця 1.1 – Індивідуальні вхідні дані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944"/>
        <w:gridCol w:w="1921"/>
        <w:gridCol w:w="1921"/>
        <w:gridCol w:w="1921"/>
        <w:gridCol w:w="1921"/>
      </w:tblGrid>
      <w:tr w:rsidR="00C47731" w:rsidRPr="005810C2" w14:paraId="4F3926FD" w14:textId="77777777" w:rsidTr="00C47731">
        <w:tc>
          <w:tcPr>
            <w:tcW w:w="1970" w:type="dxa"/>
          </w:tcPr>
          <w:p w14:paraId="457A7529" w14:textId="77777777" w:rsidR="00C47731" w:rsidRPr="005810C2" w:rsidRDefault="00C47731" w:rsidP="00C47731">
            <w:pPr>
              <w:ind w:firstLine="0"/>
              <w:jc w:val="center"/>
            </w:pPr>
            <w:r w:rsidRPr="005810C2">
              <w:t>Варіант</w:t>
            </w:r>
          </w:p>
        </w:tc>
        <w:tc>
          <w:tcPr>
            <w:tcW w:w="1971" w:type="dxa"/>
          </w:tcPr>
          <w:p w14:paraId="05ED8223" w14:textId="77777777" w:rsidR="00C47731" w:rsidRPr="005810C2" w:rsidRDefault="00C47731" w:rsidP="00C47731">
            <w:pPr>
              <w:ind w:firstLine="0"/>
              <w:jc w:val="center"/>
            </w:pPr>
            <w:r w:rsidRPr="005810C2">
              <w:t>p</w:t>
            </w:r>
          </w:p>
        </w:tc>
        <w:tc>
          <w:tcPr>
            <w:tcW w:w="1971" w:type="dxa"/>
          </w:tcPr>
          <w:p w14:paraId="03A61CD6" w14:textId="77777777" w:rsidR="00C47731" w:rsidRPr="005810C2" w:rsidRDefault="00C47731" w:rsidP="00C47731">
            <w:pPr>
              <w:ind w:firstLine="0"/>
              <w:jc w:val="center"/>
            </w:pPr>
            <w:r w:rsidRPr="005810C2">
              <w:t>q</w:t>
            </w:r>
          </w:p>
        </w:tc>
        <w:tc>
          <w:tcPr>
            <w:tcW w:w="1971" w:type="dxa"/>
          </w:tcPr>
          <w:p w14:paraId="16ACDFFD" w14:textId="77777777" w:rsidR="00C47731" w:rsidRPr="005810C2" w:rsidRDefault="00C47731" w:rsidP="00C47731">
            <w:pPr>
              <w:ind w:firstLine="0"/>
              <w:jc w:val="center"/>
            </w:pPr>
            <w:r w:rsidRPr="005810C2">
              <w:t>u</w:t>
            </w:r>
          </w:p>
        </w:tc>
        <w:tc>
          <w:tcPr>
            <w:tcW w:w="1971" w:type="dxa"/>
          </w:tcPr>
          <w:p w14:paraId="0119A0C4" w14:textId="77777777" w:rsidR="00C47731" w:rsidRPr="005810C2" w:rsidRDefault="00C47731" w:rsidP="00C47731">
            <w:pPr>
              <w:ind w:firstLine="0"/>
              <w:jc w:val="center"/>
            </w:pPr>
            <w:r w:rsidRPr="005810C2">
              <w:t>v</w:t>
            </w:r>
          </w:p>
        </w:tc>
      </w:tr>
      <w:tr w:rsidR="00C47731" w:rsidRPr="005810C2" w14:paraId="5377FA99" w14:textId="77777777" w:rsidTr="00C47731">
        <w:tc>
          <w:tcPr>
            <w:tcW w:w="1970" w:type="dxa"/>
          </w:tcPr>
          <w:p w14:paraId="5E99A30F" w14:textId="77777777" w:rsidR="00C47731" w:rsidRPr="005810C2" w:rsidRDefault="00C47731" w:rsidP="00C47731">
            <w:pPr>
              <w:ind w:firstLine="0"/>
              <w:jc w:val="center"/>
            </w:pPr>
            <w:r w:rsidRPr="005810C2">
              <w:t>18</w:t>
            </w:r>
          </w:p>
        </w:tc>
        <w:tc>
          <w:tcPr>
            <w:tcW w:w="1971" w:type="dxa"/>
          </w:tcPr>
          <w:p w14:paraId="47115203" w14:textId="77777777" w:rsidR="00C47731" w:rsidRPr="005810C2" w:rsidRDefault="00C47731" w:rsidP="00C47731">
            <w:pPr>
              <w:ind w:firstLine="0"/>
              <w:jc w:val="center"/>
            </w:pPr>
            <w:r w:rsidRPr="005810C2">
              <w:t>-2</w:t>
            </w:r>
          </w:p>
        </w:tc>
        <w:tc>
          <w:tcPr>
            <w:tcW w:w="1971" w:type="dxa"/>
          </w:tcPr>
          <w:p w14:paraId="7E841594" w14:textId="77777777" w:rsidR="00C47731" w:rsidRPr="005810C2" w:rsidRDefault="00C47731" w:rsidP="00C47731">
            <w:pPr>
              <w:ind w:firstLine="0"/>
              <w:jc w:val="center"/>
            </w:pPr>
            <w:r w:rsidRPr="005810C2">
              <w:t>6</w:t>
            </w:r>
          </w:p>
        </w:tc>
        <w:tc>
          <w:tcPr>
            <w:tcW w:w="1971" w:type="dxa"/>
          </w:tcPr>
          <w:p w14:paraId="2C3CBC76" w14:textId="77777777" w:rsidR="00C47731" w:rsidRPr="005810C2" w:rsidRDefault="00C47731" w:rsidP="00C47731">
            <w:pPr>
              <w:ind w:firstLine="0"/>
              <w:jc w:val="center"/>
            </w:pPr>
            <w:r w:rsidRPr="005810C2">
              <w:t>-4</w:t>
            </w:r>
          </w:p>
        </w:tc>
        <w:tc>
          <w:tcPr>
            <w:tcW w:w="1971" w:type="dxa"/>
          </w:tcPr>
          <w:p w14:paraId="3116D1B6" w14:textId="77777777" w:rsidR="00C47731" w:rsidRPr="005810C2" w:rsidRDefault="00C47731" w:rsidP="00C47731">
            <w:pPr>
              <w:ind w:firstLine="0"/>
              <w:jc w:val="center"/>
            </w:pPr>
            <w:r w:rsidRPr="005810C2">
              <w:t>3</w:t>
            </w:r>
          </w:p>
        </w:tc>
      </w:tr>
    </w:tbl>
    <w:p w14:paraId="3CD5A45C" w14:textId="77777777" w:rsidR="00C47731" w:rsidRPr="005810C2" w:rsidRDefault="00C47731" w:rsidP="00C47731"/>
    <w:p w14:paraId="6B0F4306" w14:textId="77777777" w:rsidR="00C47731" w:rsidRPr="005810C2" w:rsidRDefault="00C47731" w:rsidP="00C47731">
      <w:r w:rsidRPr="005810C2">
        <w:t>Таблиця 1.2 – Масив індивідуальних даних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61"/>
        <w:gridCol w:w="970"/>
        <w:gridCol w:w="970"/>
        <w:gridCol w:w="970"/>
        <w:gridCol w:w="960"/>
        <w:gridCol w:w="960"/>
        <w:gridCol w:w="971"/>
        <w:gridCol w:w="953"/>
        <w:gridCol w:w="953"/>
        <w:gridCol w:w="960"/>
      </w:tblGrid>
      <w:tr w:rsidR="00C47731" w:rsidRPr="005810C2" w14:paraId="4BBF5863" w14:textId="77777777" w:rsidTr="00E90897">
        <w:tc>
          <w:tcPr>
            <w:tcW w:w="9854" w:type="dxa"/>
            <w:gridSpan w:val="10"/>
          </w:tcPr>
          <w:p w14:paraId="438B22B5" w14:textId="77777777" w:rsidR="00C47731" w:rsidRPr="005810C2" w:rsidRDefault="00C47731" w:rsidP="00C47731">
            <w:pPr>
              <w:ind w:firstLine="0"/>
              <w:jc w:val="center"/>
            </w:pPr>
            <w:r w:rsidRPr="005810C2">
              <w:t>spisok</w:t>
            </w:r>
          </w:p>
        </w:tc>
      </w:tr>
      <w:tr w:rsidR="00C47731" w:rsidRPr="005810C2" w14:paraId="0BB532E1" w14:textId="77777777" w:rsidTr="00C47731">
        <w:tc>
          <w:tcPr>
            <w:tcW w:w="985" w:type="dxa"/>
          </w:tcPr>
          <w:p w14:paraId="06AEB79E" w14:textId="77777777" w:rsidR="00C47731" w:rsidRPr="005810C2" w:rsidRDefault="00C47731" w:rsidP="00C47731">
            <w:pPr>
              <w:ind w:firstLine="0"/>
              <w:jc w:val="center"/>
            </w:pPr>
            <w:r w:rsidRPr="005810C2">
              <w:t>29</w:t>
            </w:r>
          </w:p>
        </w:tc>
        <w:tc>
          <w:tcPr>
            <w:tcW w:w="985" w:type="dxa"/>
          </w:tcPr>
          <w:p w14:paraId="77C6E038" w14:textId="77777777" w:rsidR="00C47731" w:rsidRPr="005810C2" w:rsidRDefault="00C47731" w:rsidP="00C47731">
            <w:pPr>
              <w:ind w:firstLine="0"/>
              <w:jc w:val="center"/>
            </w:pPr>
            <w:r w:rsidRPr="005810C2">
              <w:t>1,47</w:t>
            </w:r>
          </w:p>
        </w:tc>
        <w:tc>
          <w:tcPr>
            <w:tcW w:w="985" w:type="dxa"/>
          </w:tcPr>
          <w:p w14:paraId="2394AA8C" w14:textId="77777777" w:rsidR="00C47731" w:rsidRPr="005810C2" w:rsidRDefault="00C47731" w:rsidP="00C47731">
            <w:pPr>
              <w:ind w:firstLine="0"/>
              <w:jc w:val="center"/>
            </w:pPr>
            <w:r w:rsidRPr="005810C2">
              <w:t>-1,53</w:t>
            </w:r>
          </w:p>
        </w:tc>
        <w:tc>
          <w:tcPr>
            <w:tcW w:w="985" w:type="dxa"/>
          </w:tcPr>
          <w:p w14:paraId="195F8D69" w14:textId="77777777" w:rsidR="00C47731" w:rsidRPr="005810C2" w:rsidRDefault="00C47731" w:rsidP="00C47731">
            <w:pPr>
              <w:ind w:firstLine="0"/>
              <w:jc w:val="center"/>
            </w:pPr>
            <w:r w:rsidRPr="005810C2">
              <w:t>0,38</w:t>
            </w:r>
          </w:p>
        </w:tc>
        <w:tc>
          <w:tcPr>
            <w:tcW w:w="985" w:type="dxa"/>
          </w:tcPr>
          <w:p w14:paraId="01C0B2BD" w14:textId="77777777" w:rsidR="00C47731" w:rsidRPr="005810C2" w:rsidRDefault="00C47731" w:rsidP="00C47731">
            <w:pPr>
              <w:ind w:firstLine="0"/>
              <w:jc w:val="center"/>
            </w:pPr>
            <w:r w:rsidRPr="005810C2">
              <w:t>-67</w:t>
            </w:r>
          </w:p>
        </w:tc>
        <w:tc>
          <w:tcPr>
            <w:tcW w:w="985" w:type="dxa"/>
          </w:tcPr>
          <w:p w14:paraId="5895BBF9" w14:textId="77777777" w:rsidR="00C47731" w:rsidRPr="005810C2" w:rsidRDefault="00C47731" w:rsidP="00C47731">
            <w:pPr>
              <w:ind w:firstLine="0"/>
              <w:jc w:val="center"/>
            </w:pPr>
            <w:r w:rsidRPr="005810C2">
              <w:t>96</w:t>
            </w:r>
          </w:p>
        </w:tc>
        <w:tc>
          <w:tcPr>
            <w:tcW w:w="986" w:type="dxa"/>
          </w:tcPr>
          <w:p w14:paraId="03592BF6" w14:textId="77777777" w:rsidR="00C47731" w:rsidRPr="005810C2" w:rsidRDefault="00C47731" w:rsidP="00C47731">
            <w:pPr>
              <w:ind w:firstLine="0"/>
              <w:jc w:val="center"/>
            </w:pPr>
            <w:r w:rsidRPr="005810C2">
              <w:t>-3,08</w:t>
            </w:r>
          </w:p>
        </w:tc>
        <w:tc>
          <w:tcPr>
            <w:tcW w:w="986" w:type="dxa"/>
          </w:tcPr>
          <w:p w14:paraId="0EF82116" w14:textId="77777777" w:rsidR="00C47731" w:rsidRPr="005810C2" w:rsidRDefault="00C47731" w:rsidP="00C47731">
            <w:pPr>
              <w:ind w:firstLine="0"/>
              <w:jc w:val="center"/>
            </w:pPr>
            <w:r w:rsidRPr="005810C2">
              <w:t>5</w:t>
            </w:r>
          </w:p>
        </w:tc>
        <w:tc>
          <w:tcPr>
            <w:tcW w:w="986" w:type="dxa"/>
          </w:tcPr>
          <w:p w14:paraId="6019FC9E" w14:textId="77777777" w:rsidR="00C47731" w:rsidRPr="005810C2" w:rsidRDefault="00C47731" w:rsidP="00C47731">
            <w:pPr>
              <w:ind w:firstLine="0"/>
              <w:jc w:val="center"/>
            </w:pPr>
            <w:r w:rsidRPr="005810C2">
              <w:t>2</w:t>
            </w:r>
          </w:p>
        </w:tc>
        <w:tc>
          <w:tcPr>
            <w:tcW w:w="986" w:type="dxa"/>
          </w:tcPr>
          <w:p w14:paraId="5FFD1901" w14:textId="77777777" w:rsidR="00C47731" w:rsidRPr="005810C2" w:rsidRDefault="00C47731" w:rsidP="00C47731">
            <w:pPr>
              <w:ind w:firstLine="0"/>
              <w:jc w:val="center"/>
            </w:pPr>
            <w:r w:rsidRPr="005810C2">
              <w:t>-15</w:t>
            </w:r>
          </w:p>
        </w:tc>
      </w:tr>
    </w:tbl>
    <w:p w14:paraId="416D8A5A" w14:textId="77777777" w:rsidR="00C47731" w:rsidRPr="005810C2" w:rsidRDefault="00C47731" w:rsidP="00C47731"/>
    <w:p w14:paraId="22616368" w14:textId="77777777" w:rsidR="00FA66EC" w:rsidRPr="005810C2" w:rsidRDefault="00FA66EC" w:rsidP="00FA66EC">
      <w:pPr>
        <w:pStyle w:val="a"/>
      </w:pPr>
      <w:r w:rsidRPr="005810C2">
        <w:t>Організував виконання арифметичних розрахунків:</w:t>
      </w:r>
    </w:p>
    <w:p w14:paraId="0D2F55EA" w14:textId="77777777" w:rsidR="00FA66EC" w:rsidRPr="005810C2" w:rsidRDefault="00FA66EC" w:rsidP="00FA66EC">
      <w:pPr>
        <w:pStyle w:val="a0"/>
      </w:pPr>
      <w:r w:rsidRPr="005810C2">
        <w:t>реалізував розрахунок Rsult_1, спираючись на формулу (1.1);</w:t>
      </w:r>
    </w:p>
    <w:p w14:paraId="6BFFB045" w14:textId="60D4CAEF" w:rsidR="00FA66EC" w:rsidRPr="005810C2" w:rsidRDefault="00FC3504" w:rsidP="009C324D">
      <w:pPr>
        <w:spacing w:before="100" w:beforeAutospacing="1" w:after="100" w:afterAutospacing="1"/>
        <w:jc w:val="right"/>
      </w:pPr>
      <m:oMathPara>
        <m:oMath>
          <m:r>
            <w:rPr>
              <w:rFonts w:ascii="Cambria Math" w:hAnsi="Cambria Math"/>
            </w:rPr>
            <m:t>Rsult_1=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</m:num>
            <m:den>
              <m:r>
                <w:rPr>
                  <w:rFonts w:ascii="Cambria Math" w:hAnsi="Cambria Math"/>
                </w:rPr>
                <m:t>u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2p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2p-q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4u</m:t>
              </m:r>
            </m:num>
            <m:den>
              <m:r>
                <w:rPr>
                  <w:rFonts w:ascii="Cambria Math" w:hAnsi="Cambria Math"/>
                </w:rPr>
                <m:t>p</m:t>
              </m:r>
            </m:den>
          </m:f>
          <m:r>
            <w:rPr>
              <w:rFonts w:ascii="Cambria Math" w:hAnsi="Cambria Math"/>
            </w:rPr>
            <m:t xml:space="preserve"> (1.1);</m:t>
          </m:r>
        </m:oMath>
      </m:oMathPara>
    </w:p>
    <w:p w14:paraId="2F93BEF9" w14:textId="49AC72E3" w:rsidR="00111CD7" w:rsidRPr="005810C2" w:rsidRDefault="00FA66EC" w:rsidP="00111CD7">
      <w:pPr>
        <w:pStyle w:val="a0"/>
        <w:jc w:val="left"/>
      </w:pPr>
      <w:r w:rsidRPr="005810C2">
        <w:t>реалізував виведення результату розрахунку (лістинг 1.1);</w:t>
      </w:r>
      <w:r w:rsidR="00111CD7" w:rsidRPr="005810C2">
        <w:br/>
      </w:r>
    </w:p>
    <w:p w14:paraId="49D997A3" w14:textId="1B01CFF6" w:rsidR="00FA66EC" w:rsidRPr="005810C2" w:rsidRDefault="001427A7" w:rsidP="001427A7">
      <w:pPr>
        <w:ind w:left="709" w:firstLine="0"/>
      </w:pPr>
      <w:r w:rsidRPr="005810C2">
        <w:lastRenderedPageBreak/>
        <w:t>Лістинг 1.1 – Реалізація розрахунку та виведення результату Rsult_1</w:t>
      </w:r>
    </w:p>
    <w:p w14:paraId="3B9B33F6" w14:textId="77777777" w:rsidR="001427A7" w:rsidRPr="005810C2" w:rsidRDefault="001427A7" w:rsidP="001427A7">
      <w:pPr>
        <w:pStyle w:val="af3"/>
      </w:pPr>
      <w:r w:rsidRPr="005810C2">
        <w:t>Rsult_1 = p / u + u / (2 * v) - (2 * p - q) / v + (4 * u) / p</w:t>
      </w:r>
    </w:p>
    <w:p w14:paraId="4C2545D9" w14:textId="77777777" w:rsidR="001427A7" w:rsidRPr="005810C2" w:rsidRDefault="001427A7" w:rsidP="001427A7">
      <w:pPr>
        <w:pStyle w:val="af3"/>
      </w:pPr>
      <w:r w:rsidRPr="005810C2">
        <w:t>print("Rsult_1 =", Rsult_1)</w:t>
      </w:r>
    </w:p>
    <w:p w14:paraId="0098B657" w14:textId="3C367A45" w:rsidR="00BD068F" w:rsidRPr="005810C2" w:rsidRDefault="001427A7" w:rsidP="00111CD7">
      <w:pPr>
        <w:pStyle w:val="a0"/>
      </w:pPr>
      <w:r w:rsidRPr="005810C2">
        <w:t>реалізував розрахунок Rsult_2, спираючись на формулу (1.2);</w:t>
      </w:r>
    </w:p>
    <w:p w14:paraId="7D97CF50" w14:textId="7EF98BAF" w:rsidR="00E63D4F" w:rsidRPr="005810C2" w:rsidRDefault="00111CD7" w:rsidP="007475D7">
      <w:pPr>
        <w:pStyle w:val="aa"/>
        <w:rPr>
          <w:rFonts w:eastAsia="Calibri" w:cs="Times New Roman"/>
          <w:iCs w:val="0"/>
          <w:color w:val="auto"/>
          <w:spacing w:val="0"/>
          <w:szCs w:val="22"/>
        </w:rPr>
      </w:pPr>
      <m:oMathPara>
        <m:oMath>
          <m:r>
            <w:rPr>
              <w:rFonts w:ascii="Cambria Math" w:eastAsia="Calibri" w:hAnsi="Cambria Math" w:cs="Times New Roman"/>
              <w:color w:val="auto"/>
              <w:spacing w:val="0"/>
              <w:szCs w:val="22"/>
            </w:rPr>
            <m:t>Rsult_2=</m:t>
          </m:r>
          <m:d>
            <m:dPr>
              <m:ctrlPr>
                <w:rPr>
                  <w:rFonts w:ascii="Cambria Math" w:eastAsia="Calibri" w:hAnsi="Cambria Math" w:cs="Times New Roman"/>
                  <w:iCs w:val="0"/>
                  <w:color w:val="auto"/>
                  <w:spacing w:val="0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eastAsia="Calibri" w:hAnsi="Cambria Math" w:cs="Times New Roman"/>
                      <w:iCs w:val="0"/>
                      <w:color w:val="auto"/>
                      <w:spacing w:val="0"/>
                      <w:szCs w:val="22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color w:val="auto"/>
                      <w:spacing w:val="0"/>
                      <w:szCs w:val="22"/>
                    </w:rPr>
                    <m:t>2u</m:t>
                  </m:r>
                  <m:ctrlPr>
                    <w:rPr>
                      <w:rFonts w:ascii="Cambria Math" w:eastAsia="Calibri" w:hAnsi="Cambria Math" w:cs="Times New Roman"/>
                      <w:i/>
                      <w:iCs w:val="0"/>
                      <w:color w:val="auto"/>
                      <w:spacing w:val="0"/>
                      <w:szCs w:val="22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color w:val="auto"/>
                      <w:spacing w:val="0"/>
                      <w:szCs w:val="22"/>
                    </w:rPr>
                    <m:t>3q</m:t>
                  </m:r>
                  <m:ctrlPr>
                    <w:rPr>
                      <w:rFonts w:ascii="Cambria Math" w:eastAsia="Calibri" w:hAnsi="Cambria Math" w:cs="Times New Roman"/>
                      <w:i/>
                      <w:iCs w:val="0"/>
                      <w:color w:val="auto"/>
                      <w:spacing w:val="0"/>
                      <w:szCs w:val="22"/>
                    </w:rPr>
                  </m:ctrlPr>
                </m:den>
              </m:f>
              <m:r>
                <w:rPr>
                  <w:rFonts w:ascii="Cambria Math" w:eastAsia="Calibri" w:hAnsi="Cambria Math" w:cs="Times New Roman"/>
                  <w:color w:val="auto"/>
                  <w:spacing w:val="0"/>
                  <w:szCs w:val="22"/>
                </w:rPr>
                <m:t>-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 w:val="0"/>
                      <w:color w:val="auto"/>
                      <w:spacing w:val="0"/>
                      <w:szCs w:val="22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color w:val="auto"/>
                      <w:spacing w:val="0"/>
                      <w:szCs w:val="22"/>
                    </w:rPr>
                    <m:t>v-2</m:t>
                  </m:r>
                  <m:ctrlPr>
                    <w:rPr>
                      <w:rFonts w:ascii="Cambria Math" w:eastAsia="Calibri" w:hAnsi="Cambria Math" w:cs="Times New Roman"/>
                      <w:i/>
                      <w:iCs w:val="0"/>
                      <w:color w:val="auto"/>
                      <w:spacing w:val="0"/>
                      <w:szCs w:val="22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color w:val="auto"/>
                      <w:spacing w:val="0"/>
                      <w:szCs w:val="22"/>
                    </w:rPr>
                    <m:t>p</m:t>
                  </m:r>
                  <m:ctrlPr>
                    <w:rPr>
                      <w:rFonts w:ascii="Cambria Math" w:eastAsia="Calibri" w:hAnsi="Cambria Math" w:cs="Times New Roman"/>
                      <w:i/>
                      <w:iCs w:val="0"/>
                      <w:color w:val="auto"/>
                      <w:spacing w:val="0"/>
                      <w:szCs w:val="22"/>
                    </w:rPr>
                  </m:ctrlPr>
                </m:den>
              </m:f>
              <m:ctrlPr>
                <w:rPr>
                  <w:rFonts w:ascii="Cambria Math" w:eastAsia="Calibri" w:hAnsi="Cambria Math" w:cs="Times New Roman"/>
                  <w:i/>
                  <w:iCs w:val="0"/>
                  <w:color w:val="auto"/>
                  <w:spacing w:val="0"/>
                  <w:szCs w:val="22"/>
                </w:rPr>
              </m:ctrlPr>
            </m:e>
          </m:d>
          <m:r>
            <w:rPr>
              <w:rFonts w:ascii="Cambria Math" w:eastAsia="Calibri" w:hAnsi="Cambria Math" w:cs="Times New Roman"/>
              <w:color w:val="auto"/>
              <w:spacing w:val="0"/>
              <w:szCs w:val="22"/>
            </w:rPr>
            <m:t>:</m:t>
          </m:r>
          <m:d>
            <m:dPr>
              <m:ctrlPr>
                <w:rPr>
                  <w:rFonts w:ascii="Cambria Math" w:eastAsia="Calibri" w:hAnsi="Cambria Math" w:cs="Times New Roman"/>
                  <w:iCs w:val="0"/>
                  <w:color w:val="auto"/>
                  <w:spacing w:val="0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eastAsia="Calibri" w:hAnsi="Cambria Math" w:cs="Times New Roman"/>
                      <w:iCs w:val="0"/>
                      <w:color w:val="auto"/>
                      <w:spacing w:val="0"/>
                      <w:szCs w:val="22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color w:val="auto"/>
                      <w:spacing w:val="0"/>
                      <w:szCs w:val="22"/>
                    </w:rPr>
                    <m:t>pu</m:t>
                  </m:r>
                  <m:ctrlPr>
                    <w:rPr>
                      <w:rFonts w:ascii="Cambria Math" w:eastAsia="Calibri" w:hAnsi="Cambria Math" w:cs="Times New Roman"/>
                      <w:i/>
                      <w:iCs w:val="0"/>
                      <w:color w:val="auto"/>
                      <w:spacing w:val="0"/>
                      <w:szCs w:val="22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color w:val="auto"/>
                      <w:spacing w:val="0"/>
                      <w:szCs w:val="22"/>
                    </w:rPr>
                    <m:t>v</m:t>
                  </m:r>
                  <m:ctrlPr>
                    <w:rPr>
                      <w:rFonts w:ascii="Cambria Math" w:eastAsia="Calibri" w:hAnsi="Cambria Math" w:cs="Times New Roman"/>
                      <w:i/>
                      <w:iCs w:val="0"/>
                      <w:color w:val="auto"/>
                      <w:spacing w:val="0"/>
                      <w:szCs w:val="22"/>
                    </w:rPr>
                  </m:ctrlPr>
                </m:den>
              </m:f>
              <m:r>
                <w:rPr>
                  <w:rFonts w:ascii="Cambria Math" w:eastAsia="Calibri" w:hAnsi="Cambria Math" w:cs="Times New Roman"/>
                  <w:color w:val="auto"/>
                  <w:spacing w:val="0"/>
                  <w:szCs w:val="22"/>
                </w:rPr>
                <m:t>-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 w:val="0"/>
                      <w:color w:val="auto"/>
                      <w:spacing w:val="0"/>
                      <w:szCs w:val="22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color w:val="auto"/>
                      <w:spacing w:val="0"/>
                      <w:szCs w:val="22"/>
                    </w:rPr>
                    <m:t>u+v</m:t>
                  </m:r>
                  <m:ctrlPr>
                    <w:rPr>
                      <w:rFonts w:ascii="Cambria Math" w:eastAsia="Calibri" w:hAnsi="Cambria Math" w:cs="Times New Roman"/>
                      <w:i/>
                      <w:iCs w:val="0"/>
                      <w:color w:val="auto"/>
                      <w:spacing w:val="0"/>
                      <w:szCs w:val="22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color w:val="auto"/>
                      <w:spacing w:val="0"/>
                      <w:szCs w:val="22"/>
                    </w:rPr>
                    <m:t>p+2q</m:t>
                  </m:r>
                  <m:ctrlPr>
                    <w:rPr>
                      <w:rFonts w:ascii="Cambria Math" w:eastAsia="Calibri" w:hAnsi="Cambria Math" w:cs="Times New Roman"/>
                      <w:i/>
                      <w:iCs w:val="0"/>
                      <w:color w:val="auto"/>
                      <w:spacing w:val="0"/>
                      <w:szCs w:val="22"/>
                    </w:rPr>
                  </m:ctrlPr>
                </m:den>
              </m:f>
              <m:ctrlPr>
                <w:rPr>
                  <w:rFonts w:ascii="Cambria Math" w:eastAsia="Calibri" w:hAnsi="Cambria Math" w:cs="Times New Roman"/>
                  <w:i/>
                  <w:iCs w:val="0"/>
                  <w:color w:val="auto"/>
                  <w:spacing w:val="0"/>
                  <w:szCs w:val="22"/>
                </w:rPr>
              </m:ctrlPr>
            </m:e>
          </m:d>
          <m:r>
            <w:rPr>
              <w:rFonts w:ascii="Cambria Math" w:eastAsia="Calibri" w:hAnsi="Cambria Math" w:cs="Times New Roman"/>
              <w:color w:val="auto"/>
              <w:spacing w:val="0"/>
              <w:szCs w:val="22"/>
            </w:rPr>
            <m:t>(1.2);</m:t>
          </m:r>
        </m:oMath>
      </m:oMathPara>
    </w:p>
    <w:p w14:paraId="66BB9BB3" w14:textId="249537EB" w:rsidR="00F3083C" w:rsidRPr="005810C2" w:rsidRDefault="00F3083C" w:rsidP="00F3083C">
      <w:pPr>
        <w:pStyle w:val="a0"/>
      </w:pPr>
      <w:r w:rsidRPr="005810C2">
        <w:t>реалізував виведення результату розрахунку (лістинг 1.2);</w:t>
      </w:r>
    </w:p>
    <w:p w14:paraId="5968EAB7" w14:textId="2516F6A7" w:rsidR="00F3083C" w:rsidRPr="005810C2" w:rsidRDefault="00F3083C" w:rsidP="00F3083C">
      <w:r w:rsidRPr="005810C2">
        <w:t>Лістинг 1.2 – Реалізація розрахунку та виведення результату Rsult_2</w:t>
      </w:r>
    </w:p>
    <w:p w14:paraId="7B481FF5" w14:textId="786CCCD3" w:rsidR="00F3083C" w:rsidRPr="005810C2" w:rsidRDefault="00F3083C" w:rsidP="00F3083C">
      <w:pPr>
        <w:pStyle w:val="af3"/>
      </w:pPr>
      <w:r w:rsidRPr="005810C2">
        <w:t>Rsult_2 = ((2 * u) / (3 * q) - (v - 2) / p) / ((p * u) / v - (u + v) /</w:t>
      </w:r>
      <w:r w:rsidR="00111CD7" w:rsidRPr="005810C2">
        <w:br/>
      </w:r>
      <w:r w:rsidR="00111CD7" w:rsidRPr="005810C2">
        <w:t>/ (p + 2 * q))</w:t>
      </w:r>
    </w:p>
    <w:p w14:paraId="60BD19CD" w14:textId="06E8EAFD" w:rsidR="00F3083C" w:rsidRPr="005810C2" w:rsidRDefault="00F3083C" w:rsidP="00F3083C">
      <w:pPr>
        <w:pStyle w:val="af3"/>
      </w:pPr>
      <w:r w:rsidRPr="005810C2">
        <w:t>print("Rsult_2 =", Rsult_2)</w:t>
      </w:r>
    </w:p>
    <w:p w14:paraId="4EE0DDB6" w14:textId="20C79E77" w:rsidR="00111CD7" w:rsidRPr="005810C2" w:rsidRDefault="00111CD7" w:rsidP="00111CD7">
      <w:pPr>
        <w:pStyle w:val="a0"/>
      </w:pPr>
      <w:r w:rsidRPr="005810C2">
        <w:t>реалізував розрахунок Rsult_3, спираючись на формулу (1.3);</w:t>
      </w:r>
    </w:p>
    <w:p w14:paraId="31FA6C01" w14:textId="6A6E0A3F" w:rsidR="00111CD7" w:rsidRPr="005810C2" w:rsidRDefault="00111CD7" w:rsidP="00111CD7">
      <w:pPr>
        <w:rPr>
          <w:i/>
        </w:rPr>
      </w:pPr>
      <m:oMathPara>
        <m:oMath>
          <m:r>
            <w:rPr>
              <w:rFonts w:ascii="Cambria Math" w:hAnsi="Cambria Math"/>
            </w:rPr>
            <m:t>Rsult_3=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3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-3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8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5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 xml:space="preserve"> (1.3);</m:t>
          </m:r>
        </m:oMath>
      </m:oMathPara>
    </w:p>
    <w:p w14:paraId="32467BCF" w14:textId="70F67E62" w:rsidR="00111CD7" w:rsidRPr="005810C2" w:rsidRDefault="00111CD7" w:rsidP="00111CD7">
      <w:pPr>
        <w:pStyle w:val="a0"/>
      </w:pPr>
      <w:r w:rsidRPr="005810C2">
        <w:t>реалізував виведення результату розрахунку (лістинг 1.3);</w:t>
      </w:r>
    </w:p>
    <w:p w14:paraId="695B0EFB" w14:textId="1C73C7E0" w:rsidR="00111CD7" w:rsidRPr="005810C2" w:rsidRDefault="00111CD7" w:rsidP="00111CD7">
      <w:r w:rsidRPr="005810C2">
        <w:t>Лістинг 1.3 – Реалізація розрахунку та виведення результату Rsult_3</w:t>
      </w:r>
    </w:p>
    <w:p w14:paraId="7F583732" w14:textId="785E79BF" w:rsidR="00111CD7" w:rsidRPr="005810C2" w:rsidRDefault="00111CD7" w:rsidP="00111CD7">
      <w:pPr>
        <w:pStyle w:val="af3"/>
      </w:pPr>
      <w:r w:rsidRPr="005810C2">
        <w:t xml:space="preserve">Rsult_3 = </w:t>
      </w:r>
      <w:r w:rsidRPr="005810C2">
        <w:t>(</w:t>
      </w:r>
      <w:r w:rsidRPr="005810C2">
        <w:br/>
        <w:t xml:space="preserve"> </w:t>
      </w:r>
      <w:r w:rsidR="0087636E" w:rsidRPr="005810C2">
        <w:tab/>
      </w:r>
      <w:r w:rsidRPr="005810C2">
        <w:t>(3 * pow(p, 2)) / 2 - (2 * pow(q, 3)) + (3 * pow(u, -3)) / 8 -</w:t>
      </w:r>
      <w:r w:rsidRPr="005810C2">
        <w:br/>
        <w:t xml:space="preserve"> </w:t>
      </w:r>
      <w:r w:rsidR="0087636E" w:rsidRPr="005810C2">
        <w:tab/>
      </w:r>
      <w:r w:rsidRPr="005810C2">
        <w:t>-(4 * pow(v, -2)) / 5</w:t>
      </w:r>
      <w:r w:rsidRPr="005810C2">
        <w:br/>
      </w:r>
      <w:r w:rsidRPr="005810C2">
        <w:t>)</w:t>
      </w:r>
    </w:p>
    <w:p w14:paraId="54129DF9" w14:textId="14B1DE83" w:rsidR="00111CD7" w:rsidRPr="005810C2" w:rsidRDefault="00111CD7" w:rsidP="00111CD7">
      <w:pPr>
        <w:pStyle w:val="af3"/>
      </w:pPr>
      <w:r w:rsidRPr="005810C2">
        <w:t>print(</w:t>
      </w:r>
      <w:r w:rsidRPr="005810C2">
        <w:t>"Rsult_3 =", Rsult_3)</w:t>
      </w:r>
    </w:p>
    <w:p w14:paraId="60AF015F" w14:textId="41D4D172" w:rsidR="0087636E" w:rsidRPr="005810C2" w:rsidRDefault="0087636E" w:rsidP="0087636E">
      <w:pPr>
        <w:pStyle w:val="a0"/>
      </w:pPr>
      <w:r w:rsidRPr="005810C2">
        <w:t>реалізував розрахунок Rsult_4, спираючись на формулу (1.4);</w:t>
      </w:r>
    </w:p>
    <w:p w14:paraId="1BDD074B" w14:textId="0D4CDFFB" w:rsidR="0087636E" w:rsidRPr="005810C2" w:rsidRDefault="0087636E" w:rsidP="0087636E">
      <m:oMathPara>
        <m:oMath>
          <m:r>
            <w:rPr>
              <w:rFonts w:ascii="Cambria Math" w:hAnsi="Cambria Math"/>
            </w:rPr>
            <m:t>Rsult_4=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pv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4v-pq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1.4</m:t>
              </m:r>
            </m:e>
          </m:d>
          <m:r>
            <w:rPr>
              <w:rFonts w:ascii="Cambria Math" w:hAnsi="Cambria Math"/>
            </w:rPr>
            <m:t>;</m:t>
          </m:r>
        </m:oMath>
      </m:oMathPara>
    </w:p>
    <w:p w14:paraId="1E36343A" w14:textId="6EB2BA53" w:rsidR="0087636E" w:rsidRPr="005810C2" w:rsidRDefault="0087636E" w:rsidP="0087636E">
      <w:pPr>
        <w:pStyle w:val="a0"/>
      </w:pPr>
      <w:r w:rsidRPr="005810C2">
        <w:t>реалізував виведення результату розрахунку (лістинг 1.4);</w:t>
      </w:r>
    </w:p>
    <w:p w14:paraId="5CA13A2F" w14:textId="7A8EA96C" w:rsidR="0087636E" w:rsidRPr="005810C2" w:rsidRDefault="0087636E" w:rsidP="0087636E">
      <w:r w:rsidRPr="005810C2">
        <w:t>Лістинг 1.4 – Реалізація розрахунку та виведення результату Rsult_4</w:t>
      </w:r>
    </w:p>
    <w:p w14:paraId="5D15C3B9" w14:textId="77777777" w:rsidR="0087636E" w:rsidRPr="005810C2" w:rsidRDefault="0087636E" w:rsidP="0087636E">
      <w:pPr>
        <w:pStyle w:val="af3"/>
      </w:pPr>
      <w:r w:rsidRPr="005810C2">
        <w:t>Rsult_4 = (</w:t>
      </w:r>
      <w:r w:rsidRPr="005810C2">
        <w:br/>
        <w:t xml:space="preserve"> </w:t>
      </w:r>
      <w:r w:rsidRPr="005810C2">
        <w:tab/>
      </w:r>
      <w:r w:rsidRPr="005810C2">
        <w:t>p * v / (pow(u, 2) + pow(q, 2)) - (4 * v - p * q) / (1 + pow(u, 2)) +</w:t>
      </w:r>
      <w:r w:rsidRPr="005810C2">
        <w:br/>
        <w:t xml:space="preserve"> </w:t>
      </w:r>
      <w:r w:rsidRPr="005810C2">
        <w:tab/>
        <w:t xml:space="preserve">+ </w:t>
      </w:r>
      <w:r w:rsidRPr="005810C2">
        <w:t>pow(q, 3) / u</w:t>
      </w:r>
      <w:r w:rsidRPr="005810C2">
        <w:br/>
      </w:r>
      <w:r w:rsidRPr="005810C2">
        <w:t>)</w:t>
      </w:r>
    </w:p>
    <w:p w14:paraId="6F146C03" w14:textId="27026D92" w:rsidR="0087636E" w:rsidRPr="005810C2" w:rsidRDefault="0087636E" w:rsidP="0087636E">
      <w:pPr>
        <w:pStyle w:val="af3"/>
      </w:pPr>
      <w:r w:rsidRPr="005810C2">
        <w:t>print("Rsult_4 =", Rsult_4)</w:t>
      </w:r>
    </w:p>
    <w:p w14:paraId="58E61D28" w14:textId="3BC531BF" w:rsidR="0087636E" w:rsidRPr="005810C2" w:rsidRDefault="0087636E" w:rsidP="0087636E">
      <w:pPr>
        <w:pStyle w:val="a0"/>
      </w:pPr>
      <w:r w:rsidRPr="005810C2">
        <w:t>реалізував розрахунок Rsult_5, спираючись на формулу (1.5);</w:t>
      </w:r>
    </w:p>
    <w:p w14:paraId="24C8AD89" w14:textId="43858BA5" w:rsidR="0087636E" w:rsidRPr="005810C2" w:rsidRDefault="0087636E" w:rsidP="0087636E">
      <w:pPr>
        <w:rPr>
          <w:i/>
        </w:rPr>
      </w:pPr>
      <m:oMathPara>
        <m:oMath>
          <m:r>
            <w:rPr>
              <w:rFonts w:ascii="Cambria Math" w:hAnsi="Cambria Math"/>
            </w:rPr>
            <m:t>Rsult_5=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3p+q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⋅</m:t>
                      </m:r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 xml:space="preserve"> (1.5);</m:t>
          </m:r>
        </m:oMath>
      </m:oMathPara>
    </w:p>
    <w:p w14:paraId="35B40398" w14:textId="33781F65" w:rsidR="0087636E" w:rsidRPr="005810C2" w:rsidRDefault="0087636E" w:rsidP="0087636E">
      <w:pPr>
        <w:pStyle w:val="a0"/>
      </w:pPr>
      <w:r w:rsidRPr="005810C2">
        <w:t>реалізував виведення результату розрахунку (лістинг 1.5);</w:t>
      </w:r>
    </w:p>
    <w:p w14:paraId="50E4E43F" w14:textId="630A4C09" w:rsidR="0087636E" w:rsidRPr="005810C2" w:rsidRDefault="0087636E" w:rsidP="0087636E">
      <w:r w:rsidRPr="005810C2">
        <w:t>Лістинг 1.5 – Реалізація розрахунку та виведення результату Rsult_5</w:t>
      </w:r>
    </w:p>
    <w:p w14:paraId="6020FE05" w14:textId="77777777" w:rsidR="0087636E" w:rsidRPr="005810C2" w:rsidRDefault="0087636E" w:rsidP="0087636E">
      <w:pPr>
        <w:pStyle w:val="af3"/>
      </w:pPr>
      <w:r w:rsidRPr="005810C2">
        <w:t>Rsult_5 = (pow(3 * p + q * v, 2) - pow(u, 4)) / (pow(u, 2) + pow(v, 2) + 6)</w:t>
      </w:r>
    </w:p>
    <w:p w14:paraId="1D140A4D" w14:textId="6CBDED71" w:rsidR="0087636E" w:rsidRPr="005810C2" w:rsidRDefault="0087636E" w:rsidP="0087636E">
      <w:pPr>
        <w:pStyle w:val="af3"/>
      </w:pPr>
      <w:r w:rsidRPr="005810C2">
        <w:t>print("Rsult_5 =", Rsult_5)</w:t>
      </w:r>
    </w:p>
    <w:p w14:paraId="4DFC4BD0" w14:textId="4EA67E5D" w:rsidR="0087636E" w:rsidRPr="005810C2" w:rsidRDefault="0087636E" w:rsidP="0087636E">
      <w:pPr>
        <w:pStyle w:val="a0"/>
      </w:pPr>
      <w:r w:rsidRPr="005810C2">
        <w:lastRenderedPageBreak/>
        <w:t>реалізував розрахунок Rsult_6, спираючись на формулу (1.6);</w:t>
      </w:r>
    </w:p>
    <w:p w14:paraId="1F09B58B" w14:textId="389A9EFB" w:rsidR="0087636E" w:rsidRPr="005810C2" w:rsidRDefault="0087636E" w:rsidP="0087636E">
      <w:pPr>
        <w:rPr>
          <w:i/>
        </w:rPr>
      </w:pPr>
      <m:oMathPara>
        <m:oMath>
          <m:r>
            <w:rPr>
              <w:rFonts w:ascii="Cambria Math" w:hAnsi="Cambria Math"/>
            </w:rPr>
            <m:t>Rsult_6=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2u-3q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2v</m:t>
              </m:r>
            </m:sup>
          </m:sSup>
          <m:r>
            <w:rPr>
              <w:rFonts w:ascii="Cambria Math" w:hAnsi="Cambria Math"/>
            </w:rPr>
            <m:t>+8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3p+2</m:t>
              </m:r>
            </m:sup>
          </m:sSup>
          <m:r>
            <w:rPr>
              <w:rFonts w:ascii="Cambria Math" w:hAnsi="Cambria Math"/>
            </w:rPr>
            <m:t xml:space="preserve"> (1.6);</m:t>
          </m:r>
        </m:oMath>
      </m:oMathPara>
    </w:p>
    <w:p w14:paraId="0F121BCC" w14:textId="44878ED1" w:rsidR="0087636E" w:rsidRPr="005810C2" w:rsidRDefault="0087636E" w:rsidP="0087636E">
      <w:pPr>
        <w:pStyle w:val="a0"/>
      </w:pPr>
      <w:r w:rsidRPr="005810C2">
        <w:t>реалізував виведення результату розрахунку (лістинг 1.6);</w:t>
      </w:r>
    </w:p>
    <w:p w14:paraId="1222195F" w14:textId="0A5E2986" w:rsidR="0087636E" w:rsidRPr="005810C2" w:rsidRDefault="0087636E" w:rsidP="0087636E">
      <w:r w:rsidRPr="005810C2">
        <w:t>Лістинг 1.6 – Реалізація розрахунку та виведення результату Rsult_6</w:t>
      </w:r>
    </w:p>
    <w:p w14:paraId="1D086835" w14:textId="1CA0F9BE" w:rsidR="0087636E" w:rsidRPr="005810C2" w:rsidRDefault="0087636E" w:rsidP="0087636E">
      <w:pPr>
        <w:pStyle w:val="af3"/>
      </w:pPr>
      <w:r w:rsidRPr="005810C2">
        <w:t>Rsult_6 = pow(p, 2 * u - 3 * q) - pow(4, 2 * v) + 8 * pow(q, 3 * p + 2)</w:t>
      </w:r>
    </w:p>
    <w:p w14:paraId="4A18166F" w14:textId="19218541" w:rsidR="0087636E" w:rsidRPr="005810C2" w:rsidRDefault="0087636E" w:rsidP="0087636E">
      <w:pPr>
        <w:pStyle w:val="af3"/>
      </w:pPr>
      <w:r w:rsidRPr="005810C2">
        <w:t>print("Rsult_6 =", Rsult_6)</w:t>
      </w:r>
    </w:p>
    <w:p w14:paraId="26DECA7A" w14:textId="3601DBCA" w:rsidR="0087636E" w:rsidRPr="005810C2" w:rsidRDefault="0087636E" w:rsidP="0087636E">
      <w:pPr>
        <w:pStyle w:val="a0"/>
      </w:pPr>
      <w:r w:rsidRPr="005810C2">
        <w:t>реалізував розрахунок Rsult_7, спираючись на формулу (1.7);</w:t>
      </w:r>
    </w:p>
    <w:p w14:paraId="0C01CC6F" w14:textId="566604E3" w:rsidR="0087636E" w:rsidRPr="005810C2" w:rsidRDefault="0087636E" w:rsidP="0087636E">
      <w:pPr>
        <w:rPr>
          <w:i/>
        </w:rPr>
      </w:pPr>
      <m:oMathPara>
        <m:oMath>
          <m:r>
            <w:rPr>
              <w:rFonts w:ascii="Cambria Math" w:hAnsi="Cambria Math"/>
            </w:rPr>
            <m:t>Rsult_7=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q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v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u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u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3v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3p+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u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 xml:space="preserve"> (1.7);</m:t>
          </m:r>
        </m:oMath>
      </m:oMathPara>
    </w:p>
    <w:p w14:paraId="011E32CB" w14:textId="5373F903" w:rsidR="0087636E" w:rsidRPr="005810C2" w:rsidRDefault="00A149AF" w:rsidP="00A149AF">
      <w:pPr>
        <w:pStyle w:val="a0"/>
      </w:pPr>
      <w:r w:rsidRPr="005810C2">
        <w:t>реалізував виведення результату розрахунку (лістинг 1.7);</w:t>
      </w:r>
    </w:p>
    <w:p w14:paraId="54A953B3" w14:textId="4DC6B58E" w:rsidR="00A149AF" w:rsidRPr="005810C2" w:rsidRDefault="00A149AF" w:rsidP="00A149AF">
      <w:r w:rsidRPr="005810C2">
        <w:t>Лістинг 1.7 – Реалізація розрахунку та виведення результату Rsult_7</w:t>
      </w:r>
    </w:p>
    <w:p w14:paraId="0DAE0FCE" w14:textId="77777777" w:rsidR="00A149AF" w:rsidRPr="005810C2" w:rsidRDefault="00A149AF" w:rsidP="00A149AF">
      <w:pPr>
        <w:pStyle w:val="af3"/>
      </w:pPr>
      <w:r w:rsidRPr="005810C2">
        <w:t>Rsult_7 = (pow(2, q) * pow(pow(p, 2) - 3 * pow(q, 3), v)) / pow(3, u) - (</w:t>
      </w:r>
      <w:r w:rsidRPr="005810C2">
        <w:br/>
        <w:t xml:space="preserve"> </w:t>
      </w:r>
      <w:r w:rsidRPr="005810C2">
        <w:tab/>
      </w:r>
      <w:r w:rsidRPr="005810C2">
        <w:t>pow(2, u) * pow(u, 3 * v)</w:t>
      </w:r>
      <w:r w:rsidRPr="005810C2">
        <w:br/>
      </w:r>
      <w:r w:rsidRPr="005810C2">
        <w:t>) / (3 * p + pow(4, u))</w:t>
      </w:r>
    </w:p>
    <w:p w14:paraId="56170C64" w14:textId="69A0FFD7" w:rsidR="00A149AF" w:rsidRPr="005810C2" w:rsidRDefault="00A149AF" w:rsidP="00A149AF">
      <w:pPr>
        <w:pStyle w:val="af3"/>
      </w:pPr>
      <w:r w:rsidRPr="005810C2">
        <w:t>print("Rsult_7 =", Rsult_7)</w:t>
      </w:r>
    </w:p>
    <w:p w14:paraId="3C82D2DB" w14:textId="48F1F04C" w:rsidR="00A149AF" w:rsidRPr="005810C2" w:rsidRDefault="00A149AF" w:rsidP="00A149AF">
      <w:pPr>
        <w:pStyle w:val="a0"/>
      </w:pPr>
      <w:r w:rsidRPr="005810C2">
        <w:t>реалізував розрахунок Rsult_8, спираючись на формулу (1.8);</w:t>
      </w:r>
    </w:p>
    <w:p w14:paraId="7EAFB700" w14:textId="6A3ED1CF" w:rsidR="00A149AF" w:rsidRPr="005810C2" w:rsidRDefault="00A149AF" w:rsidP="00A149AF">
      <w:pPr>
        <w:rPr>
          <w:i/>
        </w:rPr>
      </w:pPr>
      <m:oMathPara>
        <m:oMath>
          <m:r>
            <w:rPr>
              <w:rFonts w:ascii="Cambria Math" w:hAnsi="Cambria Math"/>
            </w:rPr>
            <m:t>Rsult_8=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4u-1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2p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u-2v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u+v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v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 xml:space="preserve"> (1.8);</m:t>
          </m:r>
        </m:oMath>
      </m:oMathPara>
    </w:p>
    <w:p w14:paraId="3B83AC13" w14:textId="71C2CA51" w:rsidR="00A149AF" w:rsidRPr="005810C2" w:rsidRDefault="00A149AF" w:rsidP="00A149AF">
      <w:pPr>
        <w:pStyle w:val="a0"/>
      </w:pPr>
      <w:r w:rsidRPr="005810C2">
        <w:t>реалізував виведення результату розрахунку (лістинг 1.</w:t>
      </w:r>
      <w:r w:rsidRPr="005810C2">
        <w:t>8</w:t>
      </w:r>
      <w:r w:rsidRPr="005810C2">
        <w:t>);</w:t>
      </w:r>
    </w:p>
    <w:p w14:paraId="42CE8050" w14:textId="0CCE586D" w:rsidR="00A149AF" w:rsidRPr="005810C2" w:rsidRDefault="00A149AF" w:rsidP="00A149AF">
      <w:r w:rsidRPr="005810C2">
        <w:t>Лістинг 1.8 – Реалізація розрахунку та виведення результату Rsult_8</w:t>
      </w:r>
    </w:p>
    <w:p w14:paraId="33E5FD7F" w14:textId="77777777" w:rsidR="00A149AF" w:rsidRPr="005810C2" w:rsidRDefault="00A149AF" w:rsidP="00A149AF">
      <w:pPr>
        <w:pStyle w:val="af3"/>
      </w:pPr>
      <w:r w:rsidRPr="005810C2">
        <w:t>Rsult_8 = (</w:t>
      </w:r>
      <w:r w:rsidRPr="005810C2">
        <w:br/>
        <w:t xml:space="preserve"> </w:t>
      </w:r>
      <w:r w:rsidRPr="005810C2">
        <w:tab/>
      </w:r>
      <w:r w:rsidRPr="005810C2">
        <w:t>(pow(q, 4 * u - 1) - pow(3, 2 * p)) / pow(5, u - 2 * v)</w:t>
      </w:r>
      <w:r w:rsidRPr="005810C2">
        <w:br/>
      </w:r>
      <w:r w:rsidRPr="005810C2">
        <w:t xml:space="preserve"> </w:t>
      </w:r>
      <w:r w:rsidRPr="005810C2">
        <w:tab/>
      </w:r>
      <w:r w:rsidRPr="005810C2">
        <w:t>- (3 * pow(p, 3)) / pow(3, u + v)</w:t>
      </w:r>
      <w:r w:rsidRPr="005810C2">
        <w:br/>
      </w:r>
      <w:r w:rsidRPr="005810C2">
        <w:t xml:space="preserve"> </w:t>
      </w:r>
      <w:r w:rsidRPr="005810C2">
        <w:tab/>
      </w:r>
      <w:r w:rsidRPr="005810C2">
        <w:t>+ pow(u, 2) / (pow(v, 3) + pow(3, v))</w:t>
      </w:r>
      <w:r w:rsidRPr="005810C2">
        <w:br/>
      </w:r>
    </w:p>
    <w:p w14:paraId="2DE75480" w14:textId="193ACECD" w:rsidR="00A149AF" w:rsidRPr="005810C2" w:rsidRDefault="00A149AF" w:rsidP="00A149AF">
      <w:pPr>
        <w:pStyle w:val="af3"/>
      </w:pPr>
      <w:r w:rsidRPr="005810C2">
        <w:t>print("Rsult_8 =", Rsult_8))</w:t>
      </w:r>
    </w:p>
    <w:p w14:paraId="57659596" w14:textId="080F45F0" w:rsidR="00A149AF" w:rsidRPr="005810C2" w:rsidRDefault="00A149AF" w:rsidP="00A149AF">
      <w:pPr>
        <w:pStyle w:val="a0"/>
      </w:pPr>
      <w:r w:rsidRPr="005810C2">
        <w:t>реалізував розрахунок Rsult_9, спираючись на формулу (1.9);</w:t>
      </w:r>
    </w:p>
    <w:p w14:paraId="47A10DEB" w14:textId="55BA1409" w:rsidR="00A149AF" w:rsidRPr="005810C2" w:rsidRDefault="00A149AF" w:rsidP="00A149AF">
      <w:pPr>
        <w:rPr>
          <w:i/>
        </w:rPr>
      </w:pPr>
      <m:oMathPara>
        <m:oMath>
          <m:r>
            <w:rPr>
              <w:rFonts w:ascii="Cambria Math" w:hAnsi="Cambria Math"/>
            </w:rPr>
            <m:t>Rsult_9=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spisok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spisok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spisok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spisok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2uv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spisok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 xml:space="preserve"> (1.9);</m:t>
          </m:r>
        </m:oMath>
      </m:oMathPara>
    </w:p>
    <w:p w14:paraId="2913430A" w14:textId="08B90D59" w:rsidR="00A149AF" w:rsidRPr="005810C2" w:rsidRDefault="00A149AF" w:rsidP="00A149AF">
      <w:pPr>
        <w:pStyle w:val="a0"/>
      </w:pPr>
      <w:r w:rsidRPr="005810C2">
        <w:t>реалізував виведення результату розрахунку (лістинг 1.9);</w:t>
      </w:r>
    </w:p>
    <w:p w14:paraId="76249C7A" w14:textId="1A055608" w:rsidR="00A149AF" w:rsidRPr="005810C2" w:rsidRDefault="00A149AF" w:rsidP="00A149AF">
      <w:r w:rsidRPr="005810C2">
        <w:t>Лістинг 1.9 – Реалізація розрахунку та виведення результату Result_9</w:t>
      </w:r>
    </w:p>
    <w:p w14:paraId="34BDF71E" w14:textId="111FF3BD" w:rsidR="005810C2" w:rsidRPr="005810C2" w:rsidRDefault="005810C2" w:rsidP="005810C2">
      <w:pPr>
        <w:pStyle w:val="af3"/>
      </w:pPr>
      <w:r w:rsidRPr="005810C2">
        <w:t>Rsult_9 = p * spisok[2] / (q * spisok[4]) - spisok[6] * spisok[8] /</w:t>
      </w:r>
      <w:r w:rsidRPr="005810C2">
        <w:t xml:space="preserve"> (</w:t>
      </w:r>
      <w:r w:rsidRPr="005810C2">
        <w:br/>
        <w:t xml:space="preserve"> </w:t>
      </w:r>
      <w:r w:rsidRPr="005810C2">
        <w:tab/>
      </w:r>
      <w:r w:rsidRPr="005810C2">
        <w:t>2 * u * v *</w:t>
      </w:r>
      <w:r w:rsidRPr="005810C2">
        <w:t xml:space="preserve"> </w:t>
      </w:r>
      <w:r w:rsidRPr="005810C2">
        <w:t>spisok[0]</w:t>
      </w:r>
      <w:r w:rsidRPr="005810C2">
        <w:br/>
      </w:r>
      <w:r w:rsidRPr="005810C2">
        <w:t>)</w:t>
      </w:r>
    </w:p>
    <w:p w14:paraId="653D4AAE" w14:textId="285A12E9" w:rsidR="005810C2" w:rsidRPr="005810C2" w:rsidRDefault="005810C2" w:rsidP="005810C2">
      <w:pPr>
        <w:pStyle w:val="af3"/>
      </w:pPr>
      <w:r w:rsidRPr="005810C2">
        <w:t>print("Rsult_9 =", Rsult_9)</w:t>
      </w:r>
    </w:p>
    <w:p w14:paraId="2B943F40" w14:textId="4CFAB824" w:rsidR="005810C2" w:rsidRPr="005810C2" w:rsidRDefault="005810C2" w:rsidP="005810C2">
      <w:pPr>
        <w:pStyle w:val="a0"/>
      </w:pPr>
      <w:r w:rsidRPr="005810C2">
        <w:t>реалізував розрахунок Rsult_10, спираючись на формулу (1.10);</w:t>
      </w:r>
    </w:p>
    <w:p w14:paraId="7A26F67C" w14:textId="3587A7CD" w:rsidR="005810C2" w:rsidRPr="005810C2" w:rsidRDefault="005810C2" w:rsidP="005810C2">
      <w:pPr>
        <w:rPr>
          <w:i/>
        </w:rPr>
      </w:pPr>
      <m:oMathPara>
        <m:oMath>
          <m:r>
            <w:rPr>
              <w:rFonts w:ascii="Cambria Math" w:hAnsi="Cambria Math"/>
            </w:rPr>
            <m:t>Rsult_10=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spisok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spisok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spisok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p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spisok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q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 xml:space="preserve"> (1.10);</m:t>
          </m:r>
        </m:oMath>
      </m:oMathPara>
    </w:p>
    <w:p w14:paraId="05BF0F67" w14:textId="5571076E" w:rsidR="005810C2" w:rsidRPr="005810C2" w:rsidRDefault="005810C2" w:rsidP="005810C2">
      <w:pPr>
        <w:pStyle w:val="a0"/>
      </w:pPr>
      <w:r w:rsidRPr="005810C2">
        <w:lastRenderedPageBreak/>
        <w:t>реалізував виведення результату розрахунку (лістинг 1.10);</w:t>
      </w:r>
    </w:p>
    <w:p w14:paraId="13A52441" w14:textId="6DBCAB2E" w:rsidR="005810C2" w:rsidRPr="005810C2" w:rsidRDefault="005810C2" w:rsidP="005810C2">
      <w:r w:rsidRPr="005810C2">
        <w:t>Лістинг 1.10 – Реалізація розрахунку та виведення результату Result_10</w:t>
      </w:r>
    </w:p>
    <w:p w14:paraId="0A57F6C9" w14:textId="70C17033" w:rsidR="005810C2" w:rsidRPr="005810C2" w:rsidRDefault="005810C2" w:rsidP="005810C2">
      <w:pPr>
        <w:pStyle w:val="af3"/>
      </w:pPr>
      <w:r w:rsidRPr="005810C2">
        <w:t>Rsult_10 = (</w:t>
      </w:r>
      <w:r w:rsidRPr="005810C2">
        <w:br/>
        <w:t xml:space="preserve"> </w:t>
      </w:r>
      <w:r w:rsidRPr="005810C2">
        <w:tab/>
      </w:r>
      <w:r w:rsidRPr="005810C2">
        <w:t>pow(spisok[0], 2) / pow(p, 2)</w:t>
      </w:r>
      <w:r w:rsidRPr="005810C2">
        <w:br/>
      </w:r>
      <w:r w:rsidRPr="005810C2">
        <w:t xml:space="preserve"> </w:t>
      </w:r>
      <w:r w:rsidRPr="005810C2">
        <w:tab/>
      </w:r>
      <w:r w:rsidRPr="005810C2">
        <w:t>- spisok[1] / pow(q, -2)</w:t>
      </w:r>
      <w:r w:rsidRPr="005810C2">
        <w:br/>
      </w:r>
      <w:r w:rsidRPr="005810C2">
        <w:t xml:space="preserve"> </w:t>
      </w:r>
      <w:r w:rsidRPr="005810C2">
        <w:tab/>
      </w:r>
      <w:r w:rsidRPr="005810C2">
        <w:t>+ pow(spisok[5], 3) / pow(u, p)</w:t>
      </w:r>
      <w:r w:rsidRPr="005810C2">
        <w:br/>
      </w:r>
      <w:r w:rsidRPr="005810C2">
        <w:t xml:space="preserve"> </w:t>
      </w:r>
      <w:r w:rsidRPr="005810C2">
        <w:tab/>
      </w:r>
      <w:r w:rsidRPr="005810C2">
        <w:t>- spisok[9] / pow(v, q)</w:t>
      </w:r>
      <w:r w:rsidRPr="005810C2">
        <w:br/>
      </w:r>
      <w:r w:rsidRPr="005810C2">
        <w:t>)</w:t>
      </w:r>
    </w:p>
    <w:p w14:paraId="49FB3075" w14:textId="6BA33F54" w:rsidR="005810C2" w:rsidRPr="005810C2" w:rsidRDefault="005810C2" w:rsidP="005810C2">
      <w:pPr>
        <w:pStyle w:val="af3"/>
      </w:pPr>
      <w:r w:rsidRPr="005810C2">
        <w:t>print("Rsult_10 =", Rsult_10)</w:t>
      </w:r>
    </w:p>
    <w:p w14:paraId="6BC780F4" w14:textId="2323F6D6" w:rsidR="005810C2" w:rsidRPr="005810C2" w:rsidRDefault="005810C2" w:rsidP="005810C2">
      <w:pPr>
        <w:pStyle w:val="a"/>
      </w:pPr>
      <w:r w:rsidRPr="005810C2">
        <w:t>Реалізував порівняння отриманих значень результатів арифметичних</w:t>
      </w:r>
      <w:r w:rsidRPr="005810C2">
        <w:t xml:space="preserve"> </w:t>
      </w:r>
      <w:r w:rsidRPr="005810C2">
        <w:t>розрахунків (лістинг 1.11)</w:t>
      </w:r>
    </w:p>
    <w:p w14:paraId="585B405C" w14:textId="07DDFC61" w:rsidR="005810C2" w:rsidRDefault="005810C2" w:rsidP="005810C2">
      <w:pPr>
        <w:rPr>
          <w:lang w:val="ru-RU"/>
        </w:rPr>
      </w:pPr>
      <w:r w:rsidRPr="005810C2">
        <w:t>Лістинг 1.11 – Реалізація порівняння отриманих значень</w:t>
      </w:r>
    </w:p>
    <w:p w14:paraId="57021609" w14:textId="77777777" w:rsidR="005810C2" w:rsidRPr="005810C2" w:rsidRDefault="005810C2" w:rsidP="005810C2">
      <w:pPr>
        <w:pStyle w:val="af3"/>
        <w:rPr>
          <w:lang w:val="ru-RU"/>
        </w:rPr>
      </w:pPr>
      <w:r w:rsidRPr="005810C2">
        <w:rPr>
          <w:lang w:val="ru-RU"/>
        </w:rPr>
        <w:t>print(f"\nResult_1 &gt; Result_9 \t {Rsult_1 &gt; Rsult_9}")</w:t>
      </w:r>
    </w:p>
    <w:p w14:paraId="061429B2" w14:textId="77777777" w:rsidR="005810C2" w:rsidRPr="005810C2" w:rsidRDefault="005810C2" w:rsidP="005810C2">
      <w:pPr>
        <w:pStyle w:val="af3"/>
        <w:rPr>
          <w:lang w:val="ru-RU"/>
        </w:rPr>
      </w:pPr>
      <w:r w:rsidRPr="005810C2">
        <w:rPr>
          <w:lang w:val="ru-RU"/>
        </w:rPr>
        <w:t>print(f"Result_2 &lt; Result_4 \t {Rsult_2 &lt; Rsult_4}")</w:t>
      </w:r>
    </w:p>
    <w:p w14:paraId="4E903DA5" w14:textId="77777777" w:rsidR="005810C2" w:rsidRPr="005810C2" w:rsidRDefault="005810C2" w:rsidP="005810C2">
      <w:pPr>
        <w:pStyle w:val="af3"/>
        <w:rPr>
          <w:lang w:val="ru-RU"/>
        </w:rPr>
      </w:pPr>
      <w:r w:rsidRPr="005810C2">
        <w:rPr>
          <w:lang w:val="ru-RU"/>
        </w:rPr>
        <w:t>print(f"Result_5 &lt; Result_7 \t {Rsult_5 &lt; Rsult_7}")</w:t>
      </w:r>
    </w:p>
    <w:p w14:paraId="0E99D4B0" w14:textId="77777777" w:rsidR="005810C2" w:rsidRPr="005810C2" w:rsidRDefault="005810C2" w:rsidP="005810C2">
      <w:pPr>
        <w:pStyle w:val="af3"/>
        <w:rPr>
          <w:lang w:val="ru-RU"/>
        </w:rPr>
      </w:pPr>
      <w:r w:rsidRPr="005810C2">
        <w:rPr>
          <w:lang w:val="ru-RU"/>
        </w:rPr>
        <w:t>print(f"Result_6 &gt; Result_8 \t {Rsult_6 &gt; Rsult_8}")</w:t>
      </w:r>
    </w:p>
    <w:p w14:paraId="11439D90" w14:textId="3E810D13" w:rsidR="005810C2" w:rsidRDefault="005810C2" w:rsidP="005810C2">
      <w:pPr>
        <w:pStyle w:val="af3"/>
        <w:rPr>
          <w:lang w:val="ru-RU"/>
        </w:rPr>
      </w:pPr>
      <w:r w:rsidRPr="005810C2">
        <w:rPr>
          <w:lang w:val="ru-RU"/>
        </w:rPr>
        <w:t>print(f"Result_3 &gt; Result_10 \t {Rsult_3 &gt; Rsult_10}\n")</w:t>
      </w:r>
    </w:p>
    <w:p w14:paraId="4F9A1C30" w14:textId="59C8B31F" w:rsidR="005810C2" w:rsidRDefault="005810C2" w:rsidP="005810C2">
      <w:pPr>
        <w:pStyle w:val="a"/>
      </w:pPr>
      <w:r w:rsidRPr="005810C2">
        <w:t>Об’єднав значення виконаних розрахунків у масив даних Rsult_list.</w:t>
      </w:r>
    </w:p>
    <w:p w14:paraId="410444FD" w14:textId="7DC31AB5" w:rsidR="005810C2" w:rsidRDefault="005810C2" w:rsidP="005810C2">
      <w:pPr>
        <w:pStyle w:val="a"/>
      </w:pPr>
      <w:r w:rsidRPr="005810C2">
        <w:t>Здійснив аналітику отриманих результатів (лістинг 1.12):</w:t>
      </w:r>
    </w:p>
    <w:p w14:paraId="75F620F3" w14:textId="77777777" w:rsidR="005810C2" w:rsidRDefault="005810C2" w:rsidP="005810C2">
      <w:pPr>
        <w:pStyle w:val="a0"/>
      </w:pPr>
      <w:r>
        <w:t>округлив отримані значення до трьох знаків після коми;</w:t>
      </w:r>
    </w:p>
    <w:p w14:paraId="7E5B0FCC" w14:textId="3F955FEB" w:rsidR="005810C2" w:rsidRDefault="005810C2" w:rsidP="005810C2">
      <w:pPr>
        <w:pStyle w:val="a0"/>
      </w:pPr>
      <w:r>
        <w:t>реалізував сортування елементів списку Result_list за зростанням;</w:t>
      </w:r>
    </w:p>
    <w:p w14:paraId="0679F954" w14:textId="2F932EC9" w:rsidR="005810C2" w:rsidRDefault="005810C2" w:rsidP="005810C2">
      <w:pPr>
        <w:pStyle w:val="a0"/>
      </w:pPr>
      <w:r>
        <w:t>реалізував сортування елементів списку Result_list за спаданням;</w:t>
      </w:r>
    </w:p>
    <w:p w14:paraId="3E16DF7A" w14:textId="4E6B8735" w:rsidR="005810C2" w:rsidRDefault="005810C2" w:rsidP="005810C2">
      <w:pPr>
        <w:pStyle w:val="a0"/>
      </w:pPr>
      <w:r>
        <w:t>реалізував виведення максимального та мінімального значень серед</w:t>
      </w:r>
      <w:r>
        <w:t xml:space="preserve"> </w:t>
      </w:r>
      <w:r>
        <w:t>елементів списку Result_list;</w:t>
      </w:r>
    </w:p>
    <w:p w14:paraId="380B8F0B" w14:textId="4C5EAC45" w:rsidR="005810C2" w:rsidRDefault="005810C2" w:rsidP="005810C2">
      <w:r w:rsidRPr="005810C2">
        <w:t>Лістинг 1.12 – Реалізація аналітики отриманих значень результатів</w:t>
      </w:r>
    </w:p>
    <w:p w14:paraId="57857BC9" w14:textId="77777777" w:rsidR="005810C2" w:rsidRDefault="005810C2" w:rsidP="005810C2">
      <w:pPr>
        <w:pStyle w:val="af3"/>
      </w:pPr>
      <w:r>
        <w:t>Rsult_list.sort()</w:t>
      </w:r>
    </w:p>
    <w:p w14:paraId="36EAB340" w14:textId="77777777" w:rsidR="005810C2" w:rsidRDefault="005810C2" w:rsidP="005810C2">
      <w:pPr>
        <w:pStyle w:val="af3"/>
      </w:pPr>
      <w:r>
        <w:t>print(f"Сортування за зростанням:{Rsult_list}\n")</w:t>
      </w:r>
    </w:p>
    <w:p w14:paraId="64EB60EF" w14:textId="77777777" w:rsidR="005810C2" w:rsidRDefault="005810C2" w:rsidP="005810C2">
      <w:pPr>
        <w:pStyle w:val="af3"/>
      </w:pPr>
    </w:p>
    <w:p w14:paraId="34F2A3FD" w14:textId="77777777" w:rsidR="005810C2" w:rsidRDefault="005810C2" w:rsidP="005810C2">
      <w:pPr>
        <w:pStyle w:val="af3"/>
      </w:pPr>
      <w:r>
        <w:t>Rsult_list.sort(reverse=1)</w:t>
      </w:r>
    </w:p>
    <w:p w14:paraId="5B8A01B7" w14:textId="77777777" w:rsidR="005810C2" w:rsidRDefault="005810C2" w:rsidP="005810C2">
      <w:pPr>
        <w:pStyle w:val="af3"/>
      </w:pPr>
      <w:r>
        <w:t>print(f"Сортування за спаданням:{Rsult_list}\n")</w:t>
      </w:r>
    </w:p>
    <w:p w14:paraId="5870BD65" w14:textId="77777777" w:rsidR="005810C2" w:rsidRDefault="005810C2" w:rsidP="005810C2">
      <w:pPr>
        <w:pStyle w:val="af3"/>
      </w:pPr>
    </w:p>
    <w:p w14:paraId="781EA574" w14:textId="77777777" w:rsidR="005810C2" w:rsidRDefault="005810C2" w:rsidP="005810C2">
      <w:pPr>
        <w:pStyle w:val="af3"/>
      </w:pPr>
      <w:r>
        <w:t>print(f"Максимальне значення серед результатів:\t{round(max(Rsult_list), 3)}")</w:t>
      </w:r>
    </w:p>
    <w:p w14:paraId="4ABE4435" w14:textId="77777777" w:rsidR="005810C2" w:rsidRDefault="005810C2" w:rsidP="005810C2">
      <w:pPr>
        <w:pStyle w:val="af3"/>
      </w:pPr>
      <w:r>
        <w:t>print(f"Мінімальне значення серед результатів:\t{round(min(Rsult_list), 3)}")</w:t>
      </w:r>
    </w:p>
    <w:p w14:paraId="146042B2" w14:textId="004B82D8" w:rsidR="005810C2" w:rsidRDefault="005810C2" w:rsidP="005810C2">
      <w:pPr>
        <w:pStyle w:val="af3"/>
      </w:pPr>
      <w:r>
        <w:t>print(f"Сума отриманих результатів:\t{round(sum(Rsult_list), 3)}")</w:t>
      </w:r>
    </w:p>
    <w:p w14:paraId="1F6BD3CE" w14:textId="478C4939" w:rsidR="00D86573" w:rsidRDefault="00D86573" w:rsidP="00D86573">
      <w:pPr>
        <w:pStyle w:val="a"/>
      </w:pPr>
      <w:r w:rsidRPr="00D86573">
        <w:t>Здійснив налагодження та тестування програми (рисунок 1.1).</w:t>
      </w:r>
    </w:p>
    <w:p w14:paraId="5311A551" w14:textId="2DB47F97" w:rsidR="00D86573" w:rsidRDefault="00D86573" w:rsidP="00D86573">
      <w:pPr>
        <w:pStyle w:val="ab"/>
      </w:pPr>
      <w:r w:rsidRPr="00D86573">
        <w:lastRenderedPageBreak/>
        <w:drawing>
          <wp:inline distT="0" distB="0" distL="0" distR="0" wp14:anchorId="008F9455" wp14:editId="00657DAC">
            <wp:extent cx="6120130" cy="3025140"/>
            <wp:effectExtent l="0" t="0" r="0" b="3810"/>
            <wp:docPr id="1220927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9275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889D1" w14:textId="3132002C" w:rsidR="00D86573" w:rsidRDefault="00D86573" w:rsidP="00D86573">
      <w:pPr>
        <w:pStyle w:val="ab"/>
      </w:pPr>
      <w:r w:rsidRPr="00D86573">
        <w:t>Рисунок 1.1 – Результат тестування програми</w:t>
      </w:r>
    </w:p>
    <w:p w14:paraId="5C3F149A" w14:textId="06A09FAB" w:rsidR="00D86573" w:rsidRDefault="00D86573" w:rsidP="00D86573">
      <w:pPr>
        <w:jc w:val="center"/>
      </w:pPr>
      <w:r w:rsidRPr="00D86573">
        <w:t>Код програми</w:t>
      </w:r>
    </w:p>
    <w:p w14:paraId="02EDF499" w14:textId="77777777" w:rsidR="00D86573" w:rsidRDefault="00D86573" w:rsidP="00D86573">
      <w:pPr>
        <w:pStyle w:val="af3"/>
      </w:pPr>
      <w:r>
        <w:t>name = "Олександр"</w:t>
      </w:r>
    </w:p>
    <w:p w14:paraId="7DCD49DA" w14:textId="77777777" w:rsidR="00D86573" w:rsidRDefault="00D86573" w:rsidP="00D86573">
      <w:pPr>
        <w:pStyle w:val="af3"/>
      </w:pPr>
      <w:r>
        <w:t>surname = "Шарандак"</w:t>
      </w:r>
    </w:p>
    <w:p w14:paraId="479719D9" w14:textId="77777777" w:rsidR="00D86573" w:rsidRDefault="00D86573" w:rsidP="00D86573">
      <w:pPr>
        <w:pStyle w:val="af3"/>
      </w:pPr>
      <w:r>
        <w:t>group = "ПЗ-25-1"</w:t>
      </w:r>
    </w:p>
    <w:p w14:paraId="0AC768BC" w14:textId="77777777" w:rsidR="00D86573" w:rsidRDefault="00D86573" w:rsidP="00D86573">
      <w:pPr>
        <w:pStyle w:val="af3"/>
      </w:pPr>
    </w:p>
    <w:p w14:paraId="1F09B20A" w14:textId="77777777" w:rsidR="00D86573" w:rsidRDefault="00D86573" w:rsidP="00D86573">
      <w:pPr>
        <w:pStyle w:val="af3"/>
      </w:pPr>
      <w:r>
        <w:t>author = f"{surname} {name} \t {group} \n"</w:t>
      </w:r>
    </w:p>
    <w:p w14:paraId="51FFF6E2" w14:textId="77777777" w:rsidR="00D86573" w:rsidRDefault="00D86573" w:rsidP="00D86573">
      <w:pPr>
        <w:pStyle w:val="af3"/>
      </w:pPr>
      <w:r>
        <w:t>p, q, u, v = -8, 2, 4, -1</w:t>
      </w:r>
    </w:p>
    <w:p w14:paraId="63AF205B" w14:textId="77777777" w:rsidR="00D86573" w:rsidRDefault="00D86573" w:rsidP="00D86573">
      <w:pPr>
        <w:pStyle w:val="af3"/>
      </w:pPr>
      <w:r>
        <w:t>spisok = [29, 1.47, -1.53, 0.38, -67, 96, -3.08, 5, 2, -15]</w:t>
      </w:r>
    </w:p>
    <w:p w14:paraId="50791E3F" w14:textId="77777777" w:rsidR="00D86573" w:rsidRDefault="00D86573" w:rsidP="00D86573">
      <w:pPr>
        <w:pStyle w:val="af3"/>
      </w:pPr>
    </w:p>
    <w:p w14:paraId="518A32E6" w14:textId="77777777" w:rsidR="00D86573" w:rsidRDefault="00D86573" w:rsidP="00D86573">
      <w:pPr>
        <w:pStyle w:val="af3"/>
      </w:pPr>
      <w:r>
        <w:t>Rsult_1 = p / u + u / (2 * v) - (2 * p - q) / v + (4 * u) / p</w:t>
      </w:r>
    </w:p>
    <w:p w14:paraId="3DCF7D7E" w14:textId="77777777" w:rsidR="00D86573" w:rsidRDefault="00D86573" w:rsidP="00D86573">
      <w:pPr>
        <w:pStyle w:val="af3"/>
      </w:pPr>
      <w:r>
        <w:t>Rsult_2 = ((2 * u) / (3 * q) - (v - 2) / p) / ((p * u) / v - (u + v) / (p + 2 * q))</w:t>
      </w:r>
    </w:p>
    <w:p w14:paraId="5C0E1FBE" w14:textId="77777777" w:rsidR="00D86573" w:rsidRDefault="00D86573" w:rsidP="00D86573">
      <w:pPr>
        <w:pStyle w:val="af3"/>
      </w:pPr>
      <w:r>
        <w:t>Rsult_3 = (</w:t>
      </w:r>
    </w:p>
    <w:p w14:paraId="24E4951D" w14:textId="77777777" w:rsidR="00D86573" w:rsidRDefault="00D86573" w:rsidP="00D86573">
      <w:pPr>
        <w:pStyle w:val="af3"/>
      </w:pPr>
      <w:r>
        <w:t xml:space="preserve">    (3 * pow(p, 2)) / 2 - (2 * pow(q, 3)) + (3 * pow(u, -3)) / 8 - (4 * pow(v, -2)) / 5</w:t>
      </w:r>
    </w:p>
    <w:p w14:paraId="7039523F" w14:textId="77777777" w:rsidR="00D86573" w:rsidRDefault="00D86573" w:rsidP="00D86573">
      <w:pPr>
        <w:pStyle w:val="af3"/>
      </w:pPr>
      <w:r>
        <w:t>)</w:t>
      </w:r>
    </w:p>
    <w:p w14:paraId="62153D7C" w14:textId="77777777" w:rsidR="00D86573" w:rsidRDefault="00D86573" w:rsidP="00D86573">
      <w:pPr>
        <w:pStyle w:val="af3"/>
      </w:pPr>
      <w:r>
        <w:t>Rsult_4 = (</w:t>
      </w:r>
    </w:p>
    <w:p w14:paraId="63E4AEF6" w14:textId="77777777" w:rsidR="00D86573" w:rsidRDefault="00D86573" w:rsidP="00D86573">
      <w:pPr>
        <w:pStyle w:val="af3"/>
      </w:pPr>
      <w:r>
        <w:t xml:space="preserve">    p * v / (pow(u, 2) + pow(q, 2)) - (4 * v - p * q) / (1 + pow(u, 2)) + pow(q, 3) / u</w:t>
      </w:r>
    </w:p>
    <w:p w14:paraId="5719094E" w14:textId="77777777" w:rsidR="00D86573" w:rsidRDefault="00D86573" w:rsidP="00D86573">
      <w:pPr>
        <w:pStyle w:val="af3"/>
      </w:pPr>
      <w:r>
        <w:t>)</w:t>
      </w:r>
    </w:p>
    <w:p w14:paraId="7686CB6D" w14:textId="77777777" w:rsidR="00D86573" w:rsidRDefault="00D86573" w:rsidP="00D86573">
      <w:pPr>
        <w:pStyle w:val="af3"/>
      </w:pPr>
      <w:r>
        <w:t>Rsult_5 = (pow(3 * p + q * v, 2) - pow(u, 4)) / (pow(u, 2) + pow(v, 2) + 6)</w:t>
      </w:r>
    </w:p>
    <w:p w14:paraId="2C37097D" w14:textId="77777777" w:rsidR="00D86573" w:rsidRDefault="00D86573" w:rsidP="00D86573">
      <w:pPr>
        <w:pStyle w:val="af3"/>
      </w:pPr>
      <w:r>
        <w:t>Rsult_6 = pow(p, 2 * u - 3 * q) - pow(4, 2 * v) + 8 * pow(q, 3 * p + 2)</w:t>
      </w:r>
    </w:p>
    <w:p w14:paraId="5673C1AC" w14:textId="77777777" w:rsidR="00D86573" w:rsidRDefault="00D86573" w:rsidP="00D86573">
      <w:pPr>
        <w:pStyle w:val="af3"/>
      </w:pPr>
      <w:r>
        <w:t>Rsult_7 = (pow(2, q) * pow(pow(p, 2) - 3 * pow(q, 3), v)) / pow(3, u) - (</w:t>
      </w:r>
    </w:p>
    <w:p w14:paraId="31D9C558" w14:textId="77777777" w:rsidR="00D86573" w:rsidRDefault="00D86573" w:rsidP="00D86573">
      <w:pPr>
        <w:pStyle w:val="af3"/>
      </w:pPr>
      <w:r>
        <w:t xml:space="preserve">    pow(2, u) * pow(u, 3 * v)</w:t>
      </w:r>
    </w:p>
    <w:p w14:paraId="0A747CFD" w14:textId="77777777" w:rsidR="00D86573" w:rsidRDefault="00D86573" w:rsidP="00D86573">
      <w:pPr>
        <w:pStyle w:val="af3"/>
      </w:pPr>
      <w:r>
        <w:t>) / (3 * p + pow(4, u))</w:t>
      </w:r>
    </w:p>
    <w:p w14:paraId="31EBBC58" w14:textId="77777777" w:rsidR="00D86573" w:rsidRDefault="00D86573" w:rsidP="00D86573">
      <w:pPr>
        <w:pStyle w:val="af3"/>
      </w:pPr>
      <w:r>
        <w:t>Rsult_8 = (</w:t>
      </w:r>
    </w:p>
    <w:p w14:paraId="3BA54BEB" w14:textId="77777777" w:rsidR="00D86573" w:rsidRDefault="00D86573" w:rsidP="00D86573">
      <w:pPr>
        <w:pStyle w:val="af3"/>
      </w:pPr>
      <w:r>
        <w:t xml:space="preserve">    (pow(q, 4 * u - 1) - pow(3, 2 * p)) / pow(5, u - 2 * v)</w:t>
      </w:r>
    </w:p>
    <w:p w14:paraId="4F5E48F1" w14:textId="77777777" w:rsidR="00D86573" w:rsidRDefault="00D86573" w:rsidP="00D86573">
      <w:pPr>
        <w:pStyle w:val="af3"/>
      </w:pPr>
      <w:r>
        <w:t xml:space="preserve">    - (3 * pow(p, 3)) / pow(3, u + v)</w:t>
      </w:r>
    </w:p>
    <w:p w14:paraId="6F2125D5" w14:textId="77777777" w:rsidR="00D86573" w:rsidRDefault="00D86573" w:rsidP="00D86573">
      <w:pPr>
        <w:pStyle w:val="af3"/>
      </w:pPr>
      <w:r>
        <w:t xml:space="preserve">    + pow(u, 2) / (pow(v, 3) + pow(3, v))</w:t>
      </w:r>
    </w:p>
    <w:p w14:paraId="65B545E0" w14:textId="77777777" w:rsidR="00D86573" w:rsidRDefault="00D86573" w:rsidP="00D86573">
      <w:pPr>
        <w:pStyle w:val="af3"/>
      </w:pPr>
      <w:r>
        <w:t>)</w:t>
      </w:r>
    </w:p>
    <w:p w14:paraId="764698FC" w14:textId="77777777" w:rsidR="00D86573" w:rsidRDefault="00D86573" w:rsidP="00D86573">
      <w:pPr>
        <w:pStyle w:val="af3"/>
      </w:pPr>
      <w:r>
        <w:t>Rsult_9 = p * spisok[2] / (q * spisok[4]) - spisok[6] * spisok[8] / (</w:t>
      </w:r>
    </w:p>
    <w:p w14:paraId="0D67E9FF" w14:textId="77777777" w:rsidR="00D86573" w:rsidRDefault="00D86573" w:rsidP="00D86573">
      <w:pPr>
        <w:pStyle w:val="af3"/>
      </w:pPr>
      <w:r>
        <w:t xml:space="preserve">    2 * u * v * spisok[0]</w:t>
      </w:r>
    </w:p>
    <w:p w14:paraId="66888538" w14:textId="77777777" w:rsidR="00D86573" w:rsidRDefault="00D86573" w:rsidP="00D86573">
      <w:pPr>
        <w:pStyle w:val="af3"/>
      </w:pPr>
      <w:r>
        <w:t>)</w:t>
      </w:r>
    </w:p>
    <w:p w14:paraId="1E6BAE48" w14:textId="7748DCDB" w:rsidR="00D86573" w:rsidRDefault="00D86573" w:rsidP="00D86573">
      <w:pPr>
        <w:pStyle w:val="af3"/>
      </w:pPr>
      <w:r>
        <w:br/>
      </w:r>
      <w:r>
        <w:br/>
      </w:r>
      <w:r>
        <w:lastRenderedPageBreak/>
        <w:br/>
      </w:r>
      <w:r>
        <w:t>Rsult_10 = (</w:t>
      </w:r>
    </w:p>
    <w:p w14:paraId="2409BA14" w14:textId="77777777" w:rsidR="00D86573" w:rsidRDefault="00D86573" w:rsidP="00D86573">
      <w:pPr>
        <w:pStyle w:val="af3"/>
      </w:pPr>
      <w:r>
        <w:t xml:space="preserve">    pow(spisok[0], 2) / pow(p, 2)</w:t>
      </w:r>
    </w:p>
    <w:p w14:paraId="24345467" w14:textId="77777777" w:rsidR="00D86573" w:rsidRDefault="00D86573" w:rsidP="00D86573">
      <w:pPr>
        <w:pStyle w:val="af3"/>
      </w:pPr>
      <w:r>
        <w:t xml:space="preserve">    - spisok[1] / pow(q, -2)</w:t>
      </w:r>
    </w:p>
    <w:p w14:paraId="0696C3AC" w14:textId="77777777" w:rsidR="00D86573" w:rsidRDefault="00D86573" w:rsidP="00D86573">
      <w:pPr>
        <w:pStyle w:val="af3"/>
      </w:pPr>
      <w:r>
        <w:t xml:space="preserve">    + pow(spisok[5], 3) / pow(u, p)</w:t>
      </w:r>
    </w:p>
    <w:p w14:paraId="60DD3F33" w14:textId="77777777" w:rsidR="00D86573" w:rsidRDefault="00D86573" w:rsidP="00D86573">
      <w:pPr>
        <w:pStyle w:val="af3"/>
      </w:pPr>
      <w:r>
        <w:t xml:space="preserve">    - spisok[9] / pow(v, q)</w:t>
      </w:r>
    </w:p>
    <w:p w14:paraId="22CE7DB1" w14:textId="77777777" w:rsidR="00D86573" w:rsidRDefault="00D86573" w:rsidP="00D86573">
      <w:pPr>
        <w:pStyle w:val="af3"/>
      </w:pPr>
      <w:r>
        <w:t>)</w:t>
      </w:r>
    </w:p>
    <w:p w14:paraId="66B8B3EF" w14:textId="77777777" w:rsidR="00D86573" w:rsidRDefault="00D86573" w:rsidP="00D86573">
      <w:pPr>
        <w:pStyle w:val="af3"/>
      </w:pPr>
    </w:p>
    <w:p w14:paraId="56DBC059" w14:textId="77777777" w:rsidR="00D86573" w:rsidRDefault="00D86573" w:rsidP="00D86573">
      <w:pPr>
        <w:pStyle w:val="af3"/>
      </w:pPr>
      <w:r>
        <w:t>print(author)</w:t>
      </w:r>
    </w:p>
    <w:p w14:paraId="476EFF15" w14:textId="77777777" w:rsidR="00D86573" w:rsidRDefault="00D86573" w:rsidP="00D86573">
      <w:pPr>
        <w:pStyle w:val="af3"/>
      </w:pPr>
      <w:r>
        <w:t>print(f"p = {p:&lt;4}\tq = {q:&lt;4}\tu = {u:&lt;4}\tv = {v:&lt;4}\n")</w:t>
      </w:r>
    </w:p>
    <w:p w14:paraId="083C9FED" w14:textId="77777777" w:rsidR="00D86573" w:rsidRDefault="00D86573" w:rsidP="00D86573">
      <w:pPr>
        <w:pStyle w:val="af3"/>
      </w:pPr>
      <w:r>
        <w:t>print("Rsult_1 =", Rsult_1)</w:t>
      </w:r>
    </w:p>
    <w:p w14:paraId="18CFEBAA" w14:textId="77777777" w:rsidR="00D86573" w:rsidRDefault="00D86573" w:rsidP="00D86573">
      <w:pPr>
        <w:pStyle w:val="af3"/>
      </w:pPr>
      <w:r>
        <w:t>print("Rsult_2 =", Rsult_2)</w:t>
      </w:r>
    </w:p>
    <w:p w14:paraId="7B90A4CF" w14:textId="77777777" w:rsidR="00D86573" w:rsidRDefault="00D86573" w:rsidP="00D86573">
      <w:pPr>
        <w:pStyle w:val="af3"/>
      </w:pPr>
      <w:r>
        <w:t>print("Rsult_3 =", Rsult_3)</w:t>
      </w:r>
    </w:p>
    <w:p w14:paraId="770F810C" w14:textId="77777777" w:rsidR="00D86573" w:rsidRDefault="00D86573" w:rsidP="00D86573">
      <w:pPr>
        <w:pStyle w:val="af3"/>
      </w:pPr>
      <w:r>
        <w:t>print("Rsult_4 =", Rsult_4)</w:t>
      </w:r>
    </w:p>
    <w:p w14:paraId="28D6A046" w14:textId="77777777" w:rsidR="00D86573" w:rsidRDefault="00D86573" w:rsidP="00D86573">
      <w:pPr>
        <w:pStyle w:val="af3"/>
      </w:pPr>
      <w:r>
        <w:t>print("Rsult_5 =", Rsult_5)</w:t>
      </w:r>
    </w:p>
    <w:p w14:paraId="4CCF5B18" w14:textId="77777777" w:rsidR="00D86573" w:rsidRDefault="00D86573" w:rsidP="00D86573">
      <w:pPr>
        <w:pStyle w:val="af3"/>
      </w:pPr>
      <w:r>
        <w:t>print("Rsult_6 =", Rsult_6)</w:t>
      </w:r>
    </w:p>
    <w:p w14:paraId="49E6945D" w14:textId="77777777" w:rsidR="00D86573" w:rsidRDefault="00D86573" w:rsidP="00D86573">
      <w:pPr>
        <w:pStyle w:val="af3"/>
      </w:pPr>
      <w:r>
        <w:t>print("Rsult_7 =", Rsult_7)</w:t>
      </w:r>
    </w:p>
    <w:p w14:paraId="2DD69C29" w14:textId="77777777" w:rsidR="00D86573" w:rsidRDefault="00D86573" w:rsidP="00D86573">
      <w:pPr>
        <w:pStyle w:val="af3"/>
      </w:pPr>
      <w:r>
        <w:t>print("Rsult_8 =", Rsult_8)</w:t>
      </w:r>
    </w:p>
    <w:p w14:paraId="1D31ABB6" w14:textId="77777777" w:rsidR="00D86573" w:rsidRDefault="00D86573" w:rsidP="00D86573">
      <w:pPr>
        <w:pStyle w:val="af3"/>
      </w:pPr>
      <w:r>
        <w:t>print("Rsult_9 =", Rsult_9)</w:t>
      </w:r>
    </w:p>
    <w:p w14:paraId="15951E4A" w14:textId="77777777" w:rsidR="00D86573" w:rsidRDefault="00D86573" w:rsidP="00D86573">
      <w:pPr>
        <w:pStyle w:val="af3"/>
      </w:pPr>
      <w:r>
        <w:t>print("Rsult_10 =", Rsult_10)</w:t>
      </w:r>
    </w:p>
    <w:p w14:paraId="14B7C711" w14:textId="77777777" w:rsidR="00D86573" w:rsidRDefault="00D86573" w:rsidP="00D86573">
      <w:pPr>
        <w:pStyle w:val="af3"/>
      </w:pPr>
      <w:r>
        <w:t>print(f"\nResult_1 &gt; Result_9 \t {Rsult_1 &gt; Rsult_9}")</w:t>
      </w:r>
    </w:p>
    <w:p w14:paraId="695C83E8" w14:textId="77777777" w:rsidR="00D86573" w:rsidRDefault="00D86573" w:rsidP="00D86573">
      <w:pPr>
        <w:pStyle w:val="af3"/>
      </w:pPr>
      <w:r>
        <w:t>print(f"Result_2 &lt; Result_4 \t {Rsult_2 &lt; Rsult_4}")</w:t>
      </w:r>
    </w:p>
    <w:p w14:paraId="1D3D45FB" w14:textId="77777777" w:rsidR="00D86573" w:rsidRDefault="00D86573" w:rsidP="00D86573">
      <w:pPr>
        <w:pStyle w:val="af3"/>
      </w:pPr>
      <w:r>
        <w:t>print(f"Result_5 &lt; Result_7 \t {Rsult_5 &lt; Rsult_7}")</w:t>
      </w:r>
    </w:p>
    <w:p w14:paraId="52B27AD6" w14:textId="77777777" w:rsidR="00D86573" w:rsidRDefault="00D86573" w:rsidP="00D86573">
      <w:pPr>
        <w:pStyle w:val="af3"/>
      </w:pPr>
      <w:r>
        <w:t>print(f"Result_6 &gt; Result_8 \t {Rsult_6 &gt; Rsult_8}")</w:t>
      </w:r>
    </w:p>
    <w:p w14:paraId="241F369D" w14:textId="77777777" w:rsidR="00D86573" w:rsidRDefault="00D86573" w:rsidP="00D86573">
      <w:pPr>
        <w:pStyle w:val="af3"/>
      </w:pPr>
      <w:r>
        <w:t>print(f"Result_3 &gt; Result_10 \t {Rsult_3 &gt; Rsult_10}\n")</w:t>
      </w:r>
    </w:p>
    <w:p w14:paraId="5C7EFAD4" w14:textId="77777777" w:rsidR="00D86573" w:rsidRDefault="00D86573" w:rsidP="00D86573">
      <w:pPr>
        <w:pStyle w:val="af3"/>
      </w:pPr>
    </w:p>
    <w:p w14:paraId="0E697009" w14:textId="77777777" w:rsidR="00D86573" w:rsidRDefault="00D86573" w:rsidP="00D86573">
      <w:pPr>
        <w:pStyle w:val="af3"/>
      </w:pPr>
    </w:p>
    <w:p w14:paraId="7DFBB4A6" w14:textId="77777777" w:rsidR="00D86573" w:rsidRDefault="00D86573" w:rsidP="00D86573">
      <w:pPr>
        <w:pStyle w:val="af3"/>
      </w:pPr>
      <w:r>
        <w:t>Rsult_list = [</w:t>
      </w:r>
    </w:p>
    <w:p w14:paraId="3C4E4B07" w14:textId="77777777" w:rsidR="00D86573" w:rsidRDefault="00D86573" w:rsidP="00D86573">
      <w:pPr>
        <w:pStyle w:val="af3"/>
      </w:pPr>
      <w:r>
        <w:t xml:space="preserve">    Rsult_1,</w:t>
      </w:r>
    </w:p>
    <w:p w14:paraId="22A115CD" w14:textId="77777777" w:rsidR="00D86573" w:rsidRDefault="00D86573" w:rsidP="00D86573">
      <w:pPr>
        <w:pStyle w:val="af3"/>
      </w:pPr>
      <w:r>
        <w:t xml:space="preserve">    Rsult_2,</w:t>
      </w:r>
    </w:p>
    <w:p w14:paraId="18CE0D2D" w14:textId="77777777" w:rsidR="00D86573" w:rsidRDefault="00D86573" w:rsidP="00D86573">
      <w:pPr>
        <w:pStyle w:val="af3"/>
      </w:pPr>
      <w:r>
        <w:t xml:space="preserve">    Rsult_3,</w:t>
      </w:r>
    </w:p>
    <w:p w14:paraId="33DC3790" w14:textId="77777777" w:rsidR="00D86573" w:rsidRDefault="00D86573" w:rsidP="00D86573">
      <w:pPr>
        <w:pStyle w:val="af3"/>
      </w:pPr>
      <w:r>
        <w:t xml:space="preserve">    Rsult_4,</w:t>
      </w:r>
    </w:p>
    <w:p w14:paraId="224C5C57" w14:textId="77777777" w:rsidR="00D86573" w:rsidRDefault="00D86573" w:rsidP="00D86573">
      <w:pPr>
        <w:pStyle w:val="af3"/>
      </w:pPr>
      <w:r>
        <w:t xml:space="preserve">    Rsult_5,</w:t>
      </w:r>
    </w:p>
    <w:p w14:paraId="667F44F4" w14:textId="77777777" w:rsidR="00D86573" w:rsidRDefault="00D86573" w:rsidP="00D86573">
      <w:pPr>
        <w:pStyle w:val="af3"/>
      </w:pPr>
      <w:r>
        <w:t xml:space="preserve">    Rsult_6,</w:t>
      </w:r>
    </w:p>
    <w:p w14:paraId="3B852C31" w14:textId="77777777" w:rsidR="00D86573" w:rsidRDefault="00D86573" w:rsidP="00D86573">
      <w:pPr>
        <w:pStyle w:val="af3"/>
      </w:pPr>
      <w:r>
        <w:t xml:space="preserve">    Rsult_7,</w:t>
      </w:r>
    </w:p>
    <w:p w14:paraId="7EFD2EAF" w14:textId="77777777" w:rsidR="00D86573" w:rsidRDefault="00D86573" w:rsidP="00D86573">
      <w:pPr>
        <w:pStyle w:val="af3"/>
      </w:pPr>
      <w:r>
        <w:t xml:space="preserve">    Rsult_8,</w:t>
      </w:r>
    </w:p>
    <w:p w14:paraId="51F4FC70" w14:textId="77777777" w:rsidR="00D86573" w:rsidRDefault="00D86573" w:rsidP="00D86573">
      <w:pPr>
        <w:pStyle w:val="af3"/>
      </w:pPr>
      <w:r>
        <w:t xml:space="preserve">    Rsult_9,</w:t>
      </w:r>
    </w:p>
    <w:p w14:paraId="3E85411C" w14:textId="77777777" w:rsidR="00D86573" w:rsidRDefault="00D86573" w:rsidP="00D86573">
      <w:pPr>
        <w:pStyle w:val="af3"/>
      </w:pPr>
      <w:r>
        <w:t xml:space="preserve">    Rsult_10,</w:t>
      </w:r>
    </w:p>
    <w:p w14:paraId="191FA2A5" w14:textId="77777777" w:rsidR="00D86573" w:rsidRDefault="00D86573" w:rsidP="00D86573">
      <w:pPr>
        <w:pStyle w:val="af3"/>
      </w:pPr>
      <w:r>
        <w:t>]</w:t>
      </w:r>
    </w:p>
    <w:p w14:paraId="6DAF54C0" w14:textId="77777777" w:rsidR="00D86573" w:rsidRDefault="00D86573" w:rsidP="00D86573">
      <w:pPr>
        <w:pStyle w:val="af3"/>
      </w:pPr>
      <w:r>
        <w:t>print(f"Rsult_list:\n{Rsult_list} \nКількість елементів: {len(Rsult_list)}\n")</w:t>
      </w:r>
    </w:p>
    <w:p w14:paraId="7A534E85" w14:textId="77777777" w:rsidR="00D86573" w:rsidRDefault="00D86573" w:rsidP="00D86573">
      <w:pPr>
        <w:pStyle w:val="af3"/>
      </w:pPr>
    </w:p>
    <w:p w14:paraId="68F83F6C" w14:textId="77777777" w:rsidR="00D86573" w:rsidRDefault="00D86573" w:rsidP="00D86573">
      <w:pPr>
        <w:pStyle w:val="af3"/>
      </w:pPr>
      <w:r>
        <w:t>Rsult_list.sort()</w:t>
      </w:r>
    </w:p>
    <w:p w14:paraId="16A5FCDC" w14:textId="77777777" w:rsidR="00D86573" w:rsidRDefault="00D86573" w:rsidP="00D86573">
      <w:pPr>
        <w:pStyle w:val="af3"/>
      </w:pPr>
      <w:r>
        <w:t>print(f"Сортування за зростанням:\n{Rsult_list}\n")</w:t>
      </w:r>
    </w:p>
    <w:p w14:paraId="78E2499A" w14:textId="77777777" w:rsidR="00D86573" w:rsidRDefault="00D86573" w:rsidP="00D86573">
      <w:pPr>
        <w:pStyle w:val="af3"/>
      </w:pPr>
    </w:p>
    <w:p w14:paraId="1C2E964E" w14:textId="77777777" w:rsidR="00D86573" w:rsidRDefault="00D86573" w:rsidP="00D86573">
      <w:pPr>
        <w:pStyle w:val="af3"/>
      </w:pPr>
      <w:r>
        <w:t>Rsult_list.sort(reverse=1)</w:t>
      </w:r>
    </w:p>
    <w:p w14:paraId="4248DD77" w14:textId="77777777" w:rsidR="00D86573" w:rsidRDefault="00D86573" w:rsidP="00D86573">
      <w:pPr>
        <w:pStyle w:val="af3"/>
      </w:pPr>
      <w:r>
        <w:t>print(f"Сортування за спаданням:\n{Rsult_list}\n")</w:t>
      </w:r>
    </w:p>
    <w:p w14:paraId="006501BD" w14:textId="77777777" w:rsidR="00D86573" w:rsidRDefault="00D86573" w:rsidP="00D86573">
      <w:pPr>
        <w:pStyle w:val="af3"/>
      </w:pPr>
    </w:p>
    <w:p w14:paraId="3E006B87" w14:textId="77777777" w:rsidR="00D86573" w:rsidRDefault="00D86573" w:rsidP="00D86573">
      <w:pPr>
        <w:pStyle w:val="af3"/>
      </w:pPr>
      <w:r>
        <w:t>print(f"Максимальне значення серед результатів:\t{round(max(Rsult_list), 3)}")</w:t>
      </w:r>
    </w:p>
    <w:p w14:paraId="3129F8E8" w14:textId="77777777" w:rsidR="00D86573" w:rsidRDefault="00D86573" w:rsidP="00D86573">
      <w:pPr>
        <w:pStyle w:val="af3"/>
      </w:pPr>
      <w:r>
        <w:t>print(f"Мінімальне значення серед результатів:\t{round(min(Rsult_list), 3)}")</w:t>
      </w:r>
    </w:p>
    <w:p w14:paraId="12D91DA5" w14:textId="323E9C7F" w:rsidR="00D86573" w:rsidRPr="005810C2" w:rsidRDefault="00D86573" w:rsidP="00D86573">
      <w:pPr>
        <w:pStyle w:val="af3"/>
      </w:pPr>
      <w:r>
        <w:t>print(f"Сума отриманих результатів:\t{round(sum(Rsult_list), 3)}")</w:t>
      </w:r>
    </w:p>
    <w:p w14:paraId="43F93A9B" w14:textId="7F89025A" w:rsidR="007475D7" w:rsidRPr="00A149AF" w:rsidRDefault="007475D7" w:rsidP="00D86573">
      <w:pPr>
        <w:pStyle w:val="aa"/>
        <w:rPr>
          <w:rFonts w:eastAsia="Calibri" w:cs="Times New Roman"/>
        </w:rPr>
      </w:pPr>
      <w:r w:rsidRPr="005810C2">
        <w:t>Висновок.</w:t>
      </w:r>
      <w:r w:rsidR="00D86573" w:rsidRPr="00D86573">
        <w:t xml:space="preserve"> </w:t>
      </w:r>
      <w:r w:rsidR="00D86573">
        <w:t>Отрима</w:t>
      </w:r>
      <w:r w:rsidR="00D86573">
        <w:t>в</w:t>
      </w:r>
      <w:r w:rsidR="00D86573">
        <w:t xml:space="preserve"> практичні навички по роботі із числами та</w:t>
      </w:r>
      <w:r w:rsidR="00D86573">
        <w:t xml:space="preserve"> </w:t>
      </w:r>
      <w:r w:rsidR="00D86573">
        <w:t>змінними, використанню операторів присвоювання, виконанню</w:t>
      </w:r>
      <w:r w:rsidR="00D86573">
        <w:t xml:space="preserve"> </w:t>
      </w:r>
      <w:r w:rsidR="00D86573">
        <w:t>арифметичних операцій, виведенню результатів.</w:t>
      </w:r>
    </w:p>
    <w:sectPr w:rsidR="007475D7" w:rsidRPr="00A149AF" w:rsidSect="00DF6B87">
      <w:headerReference w:type="default" r:id="rId9"/>
      <w:footerReference w:type="default" r:id="rId10"/>
      <w:pgSz w:w="11906" w:h="16838"/>
      <w:pgMar w:top="851" w:right="850" w:bottom="1701" w:left="1418" w:header="709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45B7E" w14:textId="77777777" w:rsidR="00811B3F" w:rsidRPr="005810C2" w:rsidRDefault="00811B3F" w:rsidP="00C25072">
      <w:pPr>
        <w:spacing w:line="240" w:lineRule="auto"/>
      </w:pPr>
      <w:r w:rsidRPr="005810C2">
        <w:separator/>
      </w:r>
    </w:p>
  </w:endnote>
  <w:endnote w:type="continuationSeparator" w:id="0">
    <w:p w14:paraId="78A12350" w14:textId="77777777" w:rsidR="00811B3F" w:rsidRPr="005810C2" w:rsidRDefault="00811B3F" w:rsidP="00C25072">
      <w:pPr>
        <w:spacing w:line="240" w:lineRule="auto"/>
      </w:pPr>
      <w:r w:rsidRPr="005810C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F7A0B" w14:textId="384E78D3" w:rsidR="007E65E2" w:rsidRPr="005810C2" w:rsidRDefault="009C324D" w:rsidP="00DF6B87">
    <w:pPr>
      <w:pStyle w:val="a8"/>
      <w:ind w:firstLine="3969"/>
      <w:rPr>
        <w:sz w:val="28"/>
        <w:szCs w:val="20"/>
      </w:rPr>
    </w:pPr>
    <w:r w:rsidRPr="005810C2">
      <w:rPr>
        <w:sz w:val="28"/>
        <w:szCs w:val="20"/>
      </w:rPr>
      <w:t>F2</w:t>
    </w:r>
    <w:r w:rsidR="00111CD7" w:rsidRPr="005810C2">
      <w:rPr>
        <w:sz w:val="28"/>
        <w:szCs w:val="20"/>
      </w:rPr>
      <w:t>.</w:t>
    </w:r>
    <w:r w:rsidRPr="005810C2">
      <w:rPr>
        <w:sz w:val="28"/>
        <w:szCs w:val="20"/>
      </w:rPr>
      <w:t>25-1</w:t>
    </w:r>
    <w:r w:rsidR="00ED492E" w:rsidRPr="005810C2">
      <w:rPr>
        <w:sz w:val="28"/>
        <w:szCs w:val="20"/>
      </w:rPr>
      <w:t>.</w:t>
    </w:r>
    <w:r w:rsidRPr="005810C2">
      <w:rPr>
        <w:sz w:val="28"/>
        <w:szCs w:val="20"/>
      </w:rPr>
      <w:t>18</w:t>
    </w:r>
    <w:r w:rsidR="00ED492E" w:rsidRPr="005810C2">
      <w:rPr>
        <w:sz w:val="28"/>
        <w:szCs w:val="20"/>
      </w:rPr>
      <w:t xml:space="preserve"> </w:t>
    </w:r>
    <w:r w:rsidR="00111CD7" w:rsidRPr="005810C2">
      <w:rPr>
        <w:sz w:val="28"/>
        <w:szCs w:val="20"/>
      </w:rPr>
      <w:t>ІЗ</w:t>
    </w:r>
    <w:r w:rsidR="00ED492E" w:rsidRPr="005810C2">
      <w:rPr>
        <w:sz w:val="28"/>
        <w:szCs w:val="20"/>
      </w:rPr>
      <w:t>-</w:t>
    </w:r>
    <w:r w:rsidRPr="005810C2">
      <w:rPr>
        <w:sz w:val="28"/>
        <w:szCs w:val="20"/>
      </w:rPr>
      <w:t>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9F45F" w14:textId="77777777" w:rsidR="00811B3F" w:rsidRPr="005810C2" w:rsidRDefault="00811B3F" w:rsidP="00C25072">
      <w:pPr>
        <w:spacing w:line="240" w:lineRule="auto"/>
      </w:pPr>
      <w:r w:rsidRPr="005810C2">
        <w:separator/>
      </w:r>
    </w:p>
  </w:footnote>
  <w:footnote w:type="continuationSeparator" w:id="0">
    <w:p w14:paraId="1A05E6C9" w14:textId="77777777" w:rsidR="00811B3F" w:rsidRPr="005810C2" w:rsidRDefault="00811B3F" w:rsidP="00C25072">
      <w:pPr>
        <w:spacing w:line="240" w:lineRule="auto"/>
      </w:pPr>
      <w:r w:rsidRPr="005810C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B1807" w14:textId="77777777" w:rsidR="007E65E2" w:rsidRPr="005810C2" w:rsidRDefault="008F6D4B" w:rsidP="00B94230">
    <w:pPr>
      <w:spacing w:line="240" w:lineRule="auto"/>
      <w:rPr>
        <w:sz w:val="2"/>
        <w:szCs w:val="2"/>
      </w:rPr>
    </w:pPr>
    <w:r w:rsidRPr="005810C2">
      <w:rPr>
        <w:sz w:val="2"/>
        <w:szCs w:val="2"/>
        <w:lang w:eastAsia="uk-UA"/>
      </w:rPr>
      <mc:AlternateContent>
        <mc:Choice Requires="wpg">
          <w:drawing>
            <wp:anchor distT="0" distB="0" distL="114300" distR="114300" simplePos="0" relativeHeight="251770880" behindDoc="0" locked="0" layoutInCell="1" allowOverlap="1" wp14:anchorId="7A3D6CCF" wp14:editId="09175EB9">
              <wp:simplePos x="0" y="0"/>
              <wp:positionH relativeFrom="column">
                <wp:posOffset>-199203</wp:posOffset>
              </wp:positionH>
              <wp:positionV relativeFrom="paragraph">
                <wp:posOffset>-197773</wp:posOffset>
              </wp:positionV>
              <wp:extent cx="6573520" cy="10186670"/>
              <wp:effectExtent l="0" t="0" r="36830" b="24130"/>
              <wp:wrapNone/>
              <wp:docPr id="1" name="Group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73520" cy="10186670"/>
                        <a:chOff x="1108" y="398"/>
                        <a:chExt cx="10352" cy="16042"/>
                      </a:xfrm>
                    </wpg:grpSpPr>
                    <wpg:grpSp>
                      <wpg:cNvPr id="2" name="Group 182"/>
                      <wpg:cNvGrpSpPr>
                        <a:grpSpLocks/>
                      </wpg:cNvGrpSpPr>
                      <wpg:grpSpPr bwMode="auto">
                        <a:xfrm>
                          <a:off x="1108" y="398"/>
                          <a:ext cx="10352" cy="16042"/>
                          <a:chOff x="1108" y="398"/>
                          <a:chExt cx="10352" cy="16042"/>
                        </a:xfrm>
                      </wpg:grpSpPr>
                      <wps:wsp>
                        <wps:cNvPr id="3" name="Line 151"/>
                        <wps:cNvCnPr/>
                        <wps:spPr bwMode="auto">
                          <a:xfrm>
                            <a:off x="10995" y="15575"/>
                            <a:ext cx="1" cy="857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lg"/>
                            <a:tailEnd type="none" w="sm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" name="Group 181"/>
                        <wpg:cNvGrpSpPr>
                          <a:grpSpLocks/>
                        </wpg:cNvGrpSpPr>
                        <wpg:grpSpPr bwMode="auto">
                          <a:xfrm>
                            <a:off x="1108" y="398"/>
                            <a:ext cx="10352" cy="16042"/>
                            <a:chOff x="1108" y="398"/>
                            <a:chExt cx="10352" cy="16042"/>
                          </a:xfrm>
                        </wpg:grpSpPr>
                        <wps:wsp>
                          <wps:cNvPr id="5" name="Rectangle 143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9" y="398"/>
                              <a:ext cx="10341" cy="16031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6" name="Group 179"/>
                          <wpg:cNvGrpSpPr>
                            <a:grpSpLocks/>
                          </wpg:cNvGrpSpPr>
                          <wpg:grpSpPr bwMode="auto">
                            <a:xfrm>
                              <a:off x="1108" y="15568"/>
                              <a:ext cx="10352" cy="872"/>
                              <a:chOff x="1108" y="15568"/>
                              <a:chExt cx="10352" cy="872"/>
                            </a:xfrm>
                          </wpg:grpSpPr>
                          <wps:wsp>
                            <wps:cNvPr id="7" name="Line 137"/>
                            <wps:cNvCnPr/>
                            <wps:spPr bwMode="auto">
                              <a:xfrm>
                                <a:off x="2098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Line 138"/>
                            <wps:cNvCnPr/>
                            <wps:spPr bwMode="auto">
                              <a:xfrm>
                                <a:off x="3421" y="15568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" name="Line 139"/>
                            <wps:cNvCnPr/>
                            <wps:spPr bwMode="auto">
                              <a:xfrm>
                                <a:off x="1526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" name="Line 140"/>
                            <wps:cNvCnPr/>
                            <wps:spPr bwMode="auto">
                              <a:xfrm>
                                <a:off x="4278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" name="Line 141"/>
                            <wps:cNvCnPr/>
                            <wps:spPr bwMode="auto">
                              <a:xfrm>
                                <a:off x="4850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" name="Line 144"/>
                            <wps:cNvCnPr/>
                            <wps:spPr bwMode="auto">
                              <a:xfrm>
                                <a:off x="1108" y="15583"/>
                                <a:ext cx="10352" cy="1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" name="Line 145"/>
                            <wps:cNvCnPr/>
                            <wps:spPr bwMode="auto">
                              <a:xfrm>
                                <a:off x="1126" y="15869"/>
                                <a:ext cx="3727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" name="Line 146"/>
                            <wps:cNvCnPr/>
                            <wps:spPr bwMode="auto">
                              <a:xfrm>
                                <a:off x="1126" y="16154"/>
                                <a:ext cx="3727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" name="Line 152"/>
                            <wps:cNvCnPr/>
                            <wps:spPr bwMode="auto">
                              <a:xfrm>
                                <a:off x="10995" y="15983"/>
                                <a:ext cx="454" cy="1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grpSp>
                    <wpg:grpSp>
                      <wpg:cNvPr id="16" name="Group 186"/>
                      <wpg:cNvGrpSpPr>
                        <a:grpSpLocks/>
                      </wpg:cNvGrpSpPr>
                      <wpg:grpSpPr bwMode="auto">
                        <a:xfrm>
                          <a:off x="1113" y="15617"/>
                          <a:ext cx="10301" cy="811"/>
                          <a:chOff x="1113" y="15617"/>
                          <a:chExt cx="10301" cy="811"/>
                        </a:xfrm>
                      </wpg:grpSpPr>
                      <wps:wsp>
                        <wps:cNvPr id="17" name="Rectangle 153"/>
                        <wps:cNvSpPr>
                          <a:spLocks noChangeArrowheads="1"/>
                        </wps:cNvSpPr>
                        <wps:spPr bwMode="auto">
                          <a:xfrm>
                            <a:off x="11017" y="15617"/>
                            <a:ext cx="397" cy="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210EE7" w14:textId="77777777" w:rsidR="00694E0A" w:rsidRPr="005810C2" w:rsidRDefault="00694E0A" w:rsidP="002B1B83">
                              <w:pPr>
                                <w:pStyle w:val="a8"/>
                              </w:pPr>
                              <w:r w:rsidRPr="005810C2">
                                <w:t>Арк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g:grpSp>
                        <wpg:cNvPr id="18" name="Group 173"/>
                        <wpg:cNvGrpSpPr>
                          <a:grpSpLocks/>
                        </wpg:cNvGrpSpPr>
                        <wpg:grpSpPr bwMode="auto">
                          <a:xfrm>
                            <a:off x="1113" y="16199"/>
                            <a:ext cx="3681" cy="229"/>
                            <a:chOff x="1113" y="16183"/>
                            <a:chExt cx="3681" cy="229"/>
                          </a:xfrm>
                        </wpg:grpSpPr>
                        <wps:wsp>
                          <wps:cNvPr id="19" name="Rectangle 147"/>
                          <wps:cNvSpPr>
                            <a:spLocks noChangeArrowheads="1"/>
                          </wps:cNvSpPr>
                          <wps:spPr bwMode="auto">
                            <a:xfrm>
                              <a:off x="1557" y="16183"/>
                              <a:ext cx="516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335C6F" w14:textId="77777777" w:rsidR="00694E0A" w:rsidRPr="005810C2" w:rsidRDefault="00694E0A" w:rsidP="002B1B83">
                                <w:pPr>
                                  <w:pStyle w:val="a8"/>
                                </w:pPr>
                                <w:r w:rsidRPr="005810C2"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0" name="Rectangle 148"/>
                          <wps:cNvSpPr>
                            <a:spLocks noChangeArrowheads="1"/>
                          </wps:cNvSpPr>
                          <wps:spPr bwMode="auto">
                            <a:xfrm>
                              <a:off x="2098" y="16183"/>
                              <a:ext cx="1147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59CB391" w14:textId="77777777" w:rsidR="00694E0A" w:rsidRPr="005810C2" w:rsidRDefault="00694E0A" w:rsidP="002B1B83">
                                <w:pPr>
                                  <w:pStyle w:val="a8"/>
                                </w:pPr>
                                <w:r w:rsidRPr="005810C2">
                                  <w:t>№ докум.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1" name="Rectangle 149"/>
                          <wps:cNvSpPr>
                            <a:spLocks noChangeArrowheads="1"/>
                          </wps:cNvSpPr>
                          <wps:spPr bwMode="auto">
                            <a:xfrm>
                              <a:off x="3280" y="16183"/>
                              <a:ext cx="974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3B004F" w14:textId="77777777" w:rsidR="00694E0A" w:rsidRPr="005810C2" w:rsidRDefault="00694E0A" w:rsidP="002B1B83">
                                <w:pPr>
                                  <w:pStyle w:val="a8"/>
                                </w:pPr>
                                <w:r w:rsidRPr="005810C2"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2" name="Rectangle 150"/>
                          <wps:cNvSpPr>
                            <a:spLocks noChangeArrowheads="1"/>
                          </wps:cNvSpPr>
                          <wps:spPr bwMode="auto">
                            <a:xfrm>
                              <a:off x="1113" y="16183"/>
                              <a:ext cx="397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F83FBB4" w14:textId="77777777" w:rsidR="00694E0A" w:rsidRPr="005810C2" w:rsidRDefault="00694E0A" w:rsidP="00422E4C">
                                <w:pPr>
                                  <w:pStyle w:val="a8"/>
                                </w:pPr>
                                <w:r w:rsidRPr="005810C2">
                                  <w:rPr>
                                    <w:rStyle w:val="a9"/>
                                  </w:rPr>
                                  <w:t>Ізм</w:t>
                                </w:r>
                                <w:r w:rsidRPr="005810C2"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3" name="Rectangle 155"/>
                          <wps:cNvSpPr>
                            <a:spLocks noChangeArrowheads="1"/>
                          </wps:cNvSpPr>
                          <wps:spPr bwMode="auto">
                            <a:xfrm>
                              <a:off x="4335" y="16183"/>
                              <a:ext cx="459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10ABA3" w14:textId="77777777" w:rsidR="00694E0A" w:rsidRPr="005810C2" w:rsidRDefault="00694E0A" w:rsidP="002B1B83">
                                <w:pPr>
                                  <w:pStyle w:val="a8"/>
                                </w:pPr>
                                <w:r w:rsidRPr="005810C2"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177"/>
                        <wpg:cNvGrpSpPr>
                          <a:grpSpLocks/>
                        </wpg:cNvGrpSpPr>
                        <wpg:grpSpPr bwMode="auto">
                          <a:xfrm>
                            <a:off x="1181" y="15622"/>
                            <a:ext cx="2240" cy="497"/>
                            <a:chOff x="1163" y="15606"/>
                            <a:chExt cx="2240" cy="497"/>
                          </a:xfrm>
                        </wpg:grpSpPr>
                        <wpg:grpSp>
                          <wpg:cNvPr id="25" name="Group 176"/>
                          <wpg:cNvGrpSpPr>
                            <a:grpSpLocks/>
                          </wpg:cNvGrpSpPr>
                          <wpg:grpSpPr bwMode="auto">
                            <a:xfrm>
                              <a:off x="1163" y="15876"/>
                              <a:ext cx="2088" cy="227"/>
                              <a:chOff x="1163" y="15876"/>
                              <a:chExt cx="2088" cy="227"/>
                            </a:xfrm>
                          </wpg:grpSpPr>
                          <wps:wsp>
                            <wps:cNvPr id="26" name="Text Box 16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63" y="15876"/>
                                <a:ext cx="283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3ABB172" w14:textId="77777777" w:rsidR="00694E0A" w:rsidRPr="005810C2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7" name="Text Box 16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53" y="15876"/>
                                <a:ext cx="454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83083B0" w14:textId="77777777" w:rsidR="00694E0A" w:rsidRPr="005810C2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8" name="Text Box 16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17" y="15876"/>
                                <a:ext cx="1134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C45B390" w14:textId="77777777" w:rsidR="00694E0A" w:rsidRPr="005810C2" w:rsidRDefault="00D22652" w:rsidP="00422E4C">
                                  <w:pPr>
                                    <w:pStyle w:val="a8"/>
                                    <w:jc w:val="both"/>
                                  </w:pPr>
                                  <w:r w:rsidRPr="005810C2">
                                    <w:t>Буряк Г.І.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9" name="Group 175"/>
                          <wpg:cNvGrpSpPr>
                            <a:grpSpLocks/>
                          </wpg:cNvGrpSpPr>
                          <wpg:grpSpPr bwMode="auto">
                            <a:xfrm>
                              <a:off x="1163" y="15606"/>
                              <a:ext cx="2240" cy="227"/>
                              <a:chOff x="1163" y="15606"/>
                              <a:chExt cx="2240" cy="227"/>
                            </a:xfrm>
                          </wpg:grpSpPr>
                          <wps:wsp>
                            <wps:cNvPr id="30" name="Text Box 16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63" y="15606"/>
                                <a:ext cx="283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4DDCC77" w14:textId="77777777" w:rsidR="00694E0A" w:rsidRPr="005810C2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1" name="Text Box 16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53" y="15606"/>
                                <a:ext cx="454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87788A5" w14:textId="77777777" w:rsidR="00694E0A" w:rsidRPr="005810C2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2" name="Text Box 16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17" y="15606"/>
                                <a:ext cx="1286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6051A6F" w14:textId="47F43270" w:rsidR="00694E0A" w:rsidRPr="005810C2" w:rsidRDefault="00111CD7" w:rsidP="00422E4C">
                                  <w:pPr>
                                    <w:pStyle w:val="a8"/>
                                    <w:jc w:val="both"/>
                                  </w:pPr>
                                  <w:r w:rsidRPr="005810C2">
                                    <w:t>Шарандак.О.В</w:t>
                                  </w:r>
                                  <w:r w:rsidR="00ED492E" w:rsidRPr="005810C2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A3D6CCF" id="Group 187" o:spid="_x0000_s1026" style="position:absolute;left:0;text-align:left;margin-left:-15.7pt;margin-top:-15.55pt;width:517.6pt;height:802.1pt;z-index:251770880" coordorigin="1108,398" coordsize="10352,16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">
              <v:group id="Group 182" o:spid="_x0000_s1027" style="position:absolute;left:1108;top:398;width:10352;height:16042" coordorigin="1108,398" coordsize="10352,16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line id="Line 151" o:spid="_x0000_s1028" style="position:absolute;visibility:visible;mso-wrap-style:square" from="10995,15575" to="10996,16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" strokeweight="1.5pt">
                  <v:stroke startarrowwidth="narrow" startarrowlength="long" endarrowwidth="narrow" endarrowlength="long"/>
                </v:line>
                <v:group id="Group 181" o:spid="_x0000_s1029" style="position:absolute;left:1108;top:398;width:10352;height:16042" coordorigin="1108,398" coordsize="10352,16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angle 143" o:spid="_x0000_s1030" style="position:absolute;left:1109;top:398;width:10341;height:16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" filled="f" strokeweight="1.5pt">
                    <v:textbox inset="0,0,0,0"/>
                  </v:rect>
                  <v:group id="Group 179" o:spid="_x0000_s1031" style="position:absolute;left:1108;top:15568;width:10352;height:872" coordorigin="1108,15568" coordsize="10352,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line id="Line 137" o:spid="_x0000_s1032" style="position:absolute;visibility:visible;mso-wrap-style:square" from="2098,15583" to="2099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" strokeweight="1.5pt">
                      <v:stroke startarrowwidth="narrow" startarrowlength="long" endarrowwidth="narrow" endarrowlength="long"/>
                    </v:line>
                    <v:line id="Line 138" o:spid="_x0000_s1033" style="position:absolute;visibility:visible;mso-wrap-style:square" from="3421,15568" to="3422,164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" strokeweight="1.5pt">
                      <v:stroke startarrowwidth="narrow" startarrowlength="long" endarrowwidth="narrow" endarrowlength="long"/>
                    </v:line>
                    <v:line id="Line 139" o:spid="_x0000_s1034" style="position:absolute;visibility:visible;mso-wrap-style:square" from="1526,15583" to="1527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" strokeweight="1.5pt">
                      <v:stroke startarrowwidth="narrow" startarrowlength="long" endarrowwidth="narrow" endarrowlength="long"/>
                    </v:line>
                    <v:line id="Line 140" o:spid="_x0000_s1035" style="position:absolute;visibility:visible;mso-wrap-style:square" from="4278,15583" to="4279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" strokeweight="1.5pt">
                      <v:stroke startarrowwidth="narrow" startarrowlength="long" endarrowwidth="narrow" endarrowlength="long"/>
                    </v:line>
                    <v:line id="Line 141" o:spid="_x0000_s1036" style="position:absolute;visibility:visible;mso-wrap-style:square" from="4850,15583" to="4851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" strokeweight="1.5pt">
                      <v:stroke startarrowwidth="narrow" startarrowlength="long" endarrowwidth="narrow" endarrowlength="long"/>
                    </v:line>
                    <v:line id="Line 144" o:spid="_x0000_s1037" style="position:absolute;visibility:visible;mso-wrap-style:square" from="1108,15583" to="11460,15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" strokeweight="1.5pt">
                      <v:stroke startarrowwidth="narrow" startarrowlength="long" endarrowwidth="narrow" endarrowlength="long"/>
                    </v:line>
                    <v:line id="Line 145" o:spid="_x0000_s1038" style="position:absolute;visibility:visible;mso-wrap-style:square" from="1126,15869" to="4853,1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">
                      <v:stroke startarrowwidth="narrow" startarrowlength="long" endarrowwidth="narrow" endarrowlength="long"/>
                    </v:line>
                    <v:line id="Line 146" o:spid="_x0000_s1039" style="position:absolute;visibility:visible;mso-wrap-style:square" from="1126,16154" to="4853,16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">
                      <v:stroke startarrowwidth="narrow" startarrowlength="long" endarrowwidth="narrow" endarrowlength="long"/>
                    </v:line>
                    <v:line id="Line 152" o:spid="_x0000_s1040" style="position:absolute;visibility:visible;mso-wrap-style:square" from="10995,15983" to="11449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" strokeweight="1.5pt">
                      <v:stroke startarrowwidth="narrow" startarrowlength="long" endarrowwidth="narrow" endarrowlength="long"/>
                    </v:line>
                  </v:group>
                </v:group>
              </v:group>
              <v:group id="Group 186" o:spid="_x0000_s1041" style="position:absolute;left:1113;top:15617;width:10301;height:811" coordorigin="1113,15617" coordsize="10301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ctangle 153" o:spid="_x0000_s1042" style="position:absolute;left:11017;top:15617;width:397;height:3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" filled="f" stroked="f" strokeweight="1.5pt">
                  <v:textbox inset="0,0,0,0">
                    <w:txbxContent>
                      <w:p w14:paraId="6B210EE7" w14:textId="77777777" w:rsidR="00694E0A" w:rsidRPr="005810C2" w:rsidRDefault="00694E0A" w:rsidP="002B1B83">
                        <w:pPr>
                          <w:pStyle w:val="a8"/>
                        </w:pPr>
                        <w:r w:rsidRPr="005810C2">
                          <w:t>Арк</w:t>
                        </w:r>
                      </w:p>
                    </w:txbxContent>
                  </v:textbox>
                </v:rect>
                <v:group id="Group 173" o:spid="_x0000_s1043" style="position:absolute;left:1113;top:16199;width:3681;height:229" coordorigin="1113,16183" coordsize="3681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ctangle 147" o:spid="_x0000_s1044" style="position:absolute;left:1557;top:16183;width:516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" filled="f" stroked="f" strokeweight="1.5pt">
                    <v:textbox inset="0,0,0,0">
                      <w:txbxContent>
                        <w:p w14:paraId="00335C6F" w14:textId="77777777" w:rsidR="00694E0A" w:rsidRPr="005810C2" w:rsidRDefault="00694E0A" w:rsidP="002B1B83">
                          <w:pPr>
                            <w:pStyle w:val="a8"/>
                          </w:pPr>
                          <w:r w:rsidRPr="005810C2">
                            <w:t>Арк.</w:t>
                          </w:r>
                        </w:p>
                      </w:txbxContent>
                    </v:textbox>
                  </v:rect>
                  <v:rect id="Rectangle 148" o:spid="_x0000_s1045" style="position:absolute;left:2098;top:16183;width:1147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" filled="f" stroked="f" strokeweight="1.5pt">
                    <v:textbox inset="0,0,0,0">
                      <w:txbxContent>
                        <w:p w14:paraId="059CB391" w14:textId="77777777" w:rsidR="00694E0A" w:rsidRPr="005810C2" w:rsidRDefault="00694E0A" w:rsidP="002B1B83">
                          <w:pPr>
                            <w:pStyle w:val="a8"/>
                          </w:pPr>
                          <w:r w:rsidRPr="005810C2">
                            <w:t>№ докум.</w:t>
                          </w:r>
                        </w:p>
                      </w:txbxContent>
                    </v:textbox>
                  </v:rect>
                  <v:rect id="Rectangle 149" o:spid="_x0000_s1046" style="position:absolute;left:3280;top:16183;width:974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" filled="f" stroked="f" strokeweight="1.5pt">
                    <v:textbox inset="0,0,0,0">
                      <w:txbxContent>
                        <w:p w14:paraId="363B004F" w14:textId="77777777" w:rsidR="00694E0A" w:rsidRPr="005810C2" w:rsidRDefault="00694E0A" w:rsidP="002B1B83">
                          <w:pPr>
                            <w:pStyle w:val="a8"/>
                          </w:pPr>
                          <w:r w:rsidRPr="005810C2">
                            <w:t>Підпис</w:t>
                          </w:r>
                        </w:p>
                      </w:txbxContent>
                    </v:textbox>
                  </v:rect>
                  <v:rect id="Rectangle 150" o:spid="_x0000_s1047" style="position:absolute;left:1113;top:16183;width:397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" filled="f" stroked="f" strokeweight="1.5pt">
                    <v:textbox inset="0,0,0,0">
                      <w:txbxContent>
                        <w:p w14:paraId="3F83FBB4" w14:textId="77777777" w:rsidR="00694E0A" w:rsidRPr="005810C2" w:rsidRDefault="00694E0A" w:rsidP="00422E4C">
                          <w:pPr>
                            <w:pStyle w:val="a8"/>
                          </w:pPr>
                          <w:r w:rsidRPr="005810C2">
                            <w:rPr>
                              <w:rStyle w:val="a9"/>
                            </w:rPr>
                            <w:t>Ізм</w:t>
                          </w:r>
                          <w:r w:rsidRPr="005810C2">
                            <w:t>.</w:t>
                          </w:r>
                        </w:p>
                      </w:txbxContent>
                    </v:textbox>
                  </v:rect>
                  <v:rect id="Rectangle 155" o:spid="_x0000_s1048" style="position:absolute;left:4335;top:16183;width:459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" filled="f" stroked="f" strokeweight="1.5pt">
                    <v:textbox inset="0,0,0,0">
                      <w:txbxContent>
                        <w:p w14:paraId="7510ABA3" w14:textId="77777777" w:rsidR="00694E0A" w:rsidRPr="005810C2" w:rsidRDefault="00694E0A" w:rsidP="002B1B83">
                          <w:pPr>
                            <w:pStyle w:val="a8"/>
                          </w:pPr>
                          <w:r w:rsidRPr="005810C2">
                            <w:t>Дата</w:t>
                          </w:r>
                        </w:p>
                      </w:txbxContent>
                    </v:textbox>
                  </v:rect>
                </v:group>
                <v:group id="Group 177" o:spid="_x0000_s1049" style="position:absolute;left:1181;top:15622;width:2240;height:497" coordorigin="1163,15606" coordsize="224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group id="Group 176" o:spid="_x0000_s1050" style="position:absolute;left:1163;top:15876;width:2088;height:227" coordorigin="1163,15876" coordsize="2088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64" o:spid="_x0000_s1051" type="#_x0000_t202" style="position:absolute;left:1163;top:15876;width:28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    <v:textbox inset="0,0,0,0">
                        <w:txbxContent>
                          <w:p w14:paraId="53ABB172" w14:textId="77777777" w:rsidR="00694E0A" w:rsidRPr="005810C2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6" o:spid="_x0000_s1052" type="#_x0000_t202" style="position:absolute;left:1553;top:15876;width:45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    <v:textbox inset="0,0,0,0">
                        <w:txbxContent>
                          <w:p w14:paraId="683083B0" w14:textId="77777777" w:rsidR="00694E0A" w:rsidRPr="005810C2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8" o:spid="_x0000_s1053" type="#_x0000_t202" style="position:absolute;left:2117;top:15876;width:113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    <v:textbox inset="0,0,0,0">
                        <w:txbxContent>
                          <w:p w14:paraId="2C45B390" w14:textId="77777777" w:rsidR="00694E0A" w:rsidRPr="005810C2" w:rsidRDefault="00D22652" w:rsidP="00422E4C">
                            <w:pPr>
                              <w:pStyle w:val="a8"/>
                              <w:jc w:val="both"/>
                            </w:pPr>
                            <w:r w:rsidRPr="005810C2">
                              <w:t>Буряк Г.І.</w:t>
                            </w:r>
                          </w:p>
                        </w:txbxContent>
                      </v:textbox>
                    </v:shape>
                  </v:group>
                  <v:group id="Group 175" o:spid="_x0000_s1054" style="position:absolute;left:1163;top:15606;width:2240;height:227" coordorigin="1163,15606" coordsize="2240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<v:shape id="Text Box 163" o:spid="_x0000_s1055" type="#_x0000_t202" style="position:absolute;left:1163;top:15606;width:28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    <v:textbox inset="0,0,0,0">
                        <w:txbxContent>
                          <w:p w14:paraId="54DDCC77" w14:textId="77777777" w:rsidR="00694E0A" w:rsidRPr="005810C2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5" o:spid="_x0000_s1056" type="#_x0000_t202" style="position:absolute;left:1553;top:15606;width:45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    <v:textbox inset="0,0,0,0">
                        <w:txbxContent>
                          <w:p w14:paraId="187788A5" w14:textId="77777777" w:rsidR="00694E0A" w:rsidRPr="005810C2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7" o:spid="_x0000_s1057" type="#_x0000_t202" style="position:absolute;left:2117;top:15606;width:1286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    <v:textbox inset="0,0,0,0">
                        <w:txbxContent>
                          <w:p w14:paraId="76051A6F" w14:textId="47F43270" w:rsidR="00694E0A" w:rsidRPr="005810C2" w:rsidRDefault="00111CD7" w:rsidP="00422E4C">
                            <w:pPr>
                              <w:pStyle w:val="a8"/>
                              <w:jc w:val="both"/>
                            </w:pPr>
                            <w:r w:rsidRPr="005810C2">
                              <w:t>Шарандак.О.В</w:t>
                            </w:r>
                            <w:r w:rsidR="00ED492E" w:rsidRPr="005810C2">
                              <w:t>.</w:t>
                            </w:r>
                          </w:p>
                        </w:txbxContent>
                      </v:textbox>
                    </v:shape>
                  </v:group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E08335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864606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9EADBB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BA2999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F686F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AE2DD5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0F2B13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E34FC0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88399C"/>
    <w:lvl w:ilvl="0">
      <w:start w:val="1"/>
      <w:numFmt w:val="decimal"/>
      <w:pStyle w:val="a"/>
      <w:lvlText w:val="%1"/>
      <w:lvlJc w:val="left"/>
      <w:pPr>
        <w:ind w:left="1069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825431D2"/>
    <w:lvl w:ilvl="0">
      <w:start w:val="1"/>
      <w:numFmt w:val="bullet"/>
      <w:pStyle w:val="a0"/>
      <w:lvlText w:val=""/>
      <w:lvlJc w:val="left"/>
      <w:pPr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527117"/>
    <w:multiLevelType w:val="hybridMultilevel"/>
    <w:tmpl w:val="DBF606BE"/>
    <w:lvl w:ilvl="0" w:tplc="BE900A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CC0A16"/>
    <w:multiLevelType w:val="multilevel"/>
    <w:tmpl w:val="557CD704"/>
    <w:styleLink w:val="a1"/>
    <w:lvl w:ilvl="0">
      <w:start w:val="1"/>
      <w:numFmt w:val="decimal"/>
      <w:lvlText w:val="%1."/>
      <w:lvlJc w:val="left"/>
      <w:pPr>
        <w:ind w:left="1287" w:hanging="360"/>
      </w:pPr>
      <w:rPr>
        <w:sz w:val="24"/>
      </w:r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2ADF64C3"/>
    <w:multiLevelType w:val="hybridMultilevel"/>
    <w:tmpl w:val="B35EA866"/>
    <w:lvl w:ilvl="0" w:tplc="825216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8A225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ED97D54"/>
    <w:multiLevelType w:val="hybridMultilevel"/>
    <w:tmpl w:val="C78E06B0"/>
    <w:lvl w:ilvl="0" w:tplc="65EC8C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9DC7EEE"/>
    <w:multiLevelType w:val="hybridMultilevel"/>
    <w:tmpl w:val="0332ED86"/>
    <w:lvl w:ilvl="0" w:tplc="C650A3B6">
      <w:start w:val="1"/>
      <w:numFmt w:val="bullet"/>
      <w:lvlText w:val=""/>
      <w:lvlJc w:val="left"/>
      <w:pPr>
        <w:tabs>
          <w:tab w:val="num" w:pos="578"/>
        </w:tabs>
        <w:ind w:left="578" w:hanging="360"/>
      </w:pPr>
      <w:rPr>
        <w:rFonts w:ascii="Symbol" w:hAnsi="Symbol"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98"/>
        </w:tabs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18"/>
        </w:tabs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38"/>
        </w:tabs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58"/>
        </w:tabs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78"/>
        </w:tabs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98"/>
        </w:tabs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18"/>
        </w:tabs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38"/>
        </w:tabs>
        <w:ind w:left="6338" w:hanging="180"/>
      </w:pPr>
    </w:lvl>
  </w:abstractNum>
  <w:abstractNum w:abstractNumId="16" w15:restartNumberingAfterBreak="0">
    <w:nsid w:val="581E47A5"/>
    <w:multiLevelType w:val="hybridMultilevel"/>
    <w:tmpl w:val="437C712E"/>
    <w:lvl w:ilvl="0" w:tplc="B3F2BF9C">
      <w:numFmt w:val="bullet"/>
      <w:lvlText w:val=""/>
      <w:lvlJc w:val="left"/>
      <w:pPr>
        <w:ind w:left="1069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659E188D"/>
    <w:multiLevelType w:val="hybridMultilevel"/>
    <w:tmpl w:val="300EEED4"/>
    <w:lvl w:ilvl="0" w:tplc="30C69622">
      <w:start w:val="3"/>
      <w:numFmt w:val="bullet"/>
      <w:lvlText w:val=""/>
      <w:lvlJc w:val="left"/>
      <w:pPr>
        <w:ind w:left="785" w:hanging="360"/>
      </w:pPr>
      <w:rPr>
        <w:rFonts w:ascii="Symbol" w:eastAsia="Calibr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916329162">
    <w:abstractNumId w:val="15"/>
  </w:num>
  <w:num w:numId="2" w16cid:durableId="736975784">
    <w:abstractNumId w:val="16"/>
  </w:num>
  <w:num w:numId="3" w16cid:durableId="393040874">
    <w:abstractNumId w:val="14"/>
  </w:num>
  <w:num w:numId="4" w16cid:durableId="438720903">
    <w:abstractNumId w:val="9"/>
  </w:num>
  <w:num w:numId="5" w16cid:durableId="1639604169">
    <w:abstractNumId w:val="7"/>
  </w:num>
  <w:num w:numId="6" w16cid:durableId="1447697659">
    <w:abstractNumId w:val="6"/>
  </w:num>
  <w:num w:numId="7" w16cid:durableId="1221672098">
    <w:abstractNumId w:val="5"/>
  </w:num>
  <w:num w:numId="8" w16cid:durableId="1447579526">
    <w:abstractNumId w:val="4"/>
  </w:num>
  <w:num w:numId="9" w16cid:durableId="2077047468">
    <w:abstractNumId w:val="8"/>
  </w:num>
  <w:num w:numId="10" w16cid:durableId="372391313">
    <w:abstractNumId w:val="3"/>
  </w:num>
  <w:num w:numId="11" w16cid:durableId="1723822814">
    <w:abstractNumId w:val="2"/>
  </w:num>
  <w:num w:numId="12" w16cid:durableId="1806462267">
    <w:abstractNumId w:val="1"/>
  </w:num>
  <w:num w:numId="13" w16cid:durableId="266474368">
    <w:abstractNumId w:val="0"/>
  </w:num>
  <w:num w:numId="14" w16cid:durableId="1523477453">
    <w:abstractNumId w:val="10"/>
  </w:num>
  <w:num w:numId="15" w16cid:durableId="678654863">
    <w:abstractNumId w:val="12"/>
  </w:num>
  <w:num w:numId="16" w16cid:durableId="1857230423">
    <w:abstractNumId w:val="11"/>
  </w:num>
  <w:num w:numId="17" w16cid:durableId="716321888">
    <w:abstractNumId w:val="13"/>
  </w:num>
  <w:num w:numId="18" w16cid:durableId="10018595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5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623"/>
    <w:rsid w:val="00005255"/>
    <w:rsid w:val="0000562D"/>
    <w:rsid w:val="0001377F"/>
    <w:rsid w:val="0001785E"/>
    <w:rsid w:val="00035C79"/>
    <w:rsid w:val="00051987"/>
    <w:rsid w:val="0007234C"/>
    <w:rsid w:val="00077F4B"/>
    <w:rsid w:val="00084543"/>
    <w:rsid w:val="000857E4"/>
    <w:rsid w:val="00085BC1"/>
    <w:rsid w:val="00096B0A"/>
    <w:rsid w:val="000A45A3"/>
    <w:rsid w:val="000D50AC"/>
    <w:rsid w:val="000F1C12"/>
    <w:rsid w:val="00107E52"/>
    <w:rsid w:val="00111CD7"/>
    <w:rsid w:val="001427A7"/>
    <w:rsid w:val="00172BC1"/>
    <w:rsid w:val="00185197"/>
    <w:rsid w:val="001868A7"/>
    <w:rsid w:val="001929CF"/>
    <w:rsid w:val="00195AEF"/>
    <w:rsid w:val="001A50CC"/>
    <w:rsid w:val="001A58A6"/>
    <w:rsid w:val="001B3CE0"/>
    <w:rsid w:val="001C003D"/>
    <w:rsid w:val="001D01D1"/>
    <w:rsid w:val="001D4052"/>
    <w:rsid w:val="001D764A"/>
    <w:rsid w:val="001F7F88"/>
    <w:rsid w:val="00201451"/>
    <w:rsid w:val="00205CE3"/>
    <w:rsid w:val="00207233"/>
    <w:rsid w:val="00211389"/>
    <w:rsid w:val="00226455"/>
    <w:rsid w:val="002268E4"/>
    <w:rsid w:val="002570A6"/>
    <w:rsid w:val="00257E4D"/>
    <w:rsid w:val="00261ABB"/>
    <w:rsid w:val="002A0EB4"/>
    <w:rsid w:val="002A4ED1"/>
    <w:rsid w:val="002B1B83"/>
    <w:rsid w:val="002C12A6"/>
    <w:rsid w:val="003013B1"/>
    <w:rsid w:val="00316B82"/>
    <w:rsid w:val="00321317"/>
    <w:rsid w:val="00330B37"/>
    <w:rsid w:val="0036039B"/>
    <w:rsid w:val="00362DF2"/>
    <w:rsid w:val="00374949"/>
    <w:rsid w:val="00383846"/>
    <w:rsid w:val="003A6D65"/>
    <w:rsid w:val="003D2E2A"/>
    <w:rsid w:val="003D45FA"/>
    <w:rsid w:val="004008F7"/>
    <w:rsid w:val="00414215"/>
    <w:rsid w:val="00422E4C"/>
    <w:rsid w:val="00423E27"/>
    <w:rsid w:val="00424AF8"/>
    <w:rsid w:val="0044119F"/>
    <w:rsid w:val="00456E69"/>
    <w:rsid w:val="0046637A"/>
    <w:rsid w:val="00467092"/>
    <w:rsid w:val="00473BA3"/>
    <w:rsid w:val="00483375"/>
    <w:rsid w:val="0048622F"/>
    <w:rsid w:val="004868D8"/>
    <w:rsid w:val="00496FF0"/>
    <w:rsid w:val="004A4167"/>
    <w:rsid w:val="004A7562"/>
    <w:rsid w:val="004C1147"/>
    <w:rsid w:val="004C4A88"/>
    <w:rsid w:val="004C6740"/>
    <w:rsid w:val="004E188D"/>
    <w:rsid w:val="004F0A77"/>
    <w:rsid w:val="004F0D3E"/>
    <w:rsid w:val="00502334"/>
    <w:rsid w:val="005032A6"/>
    <w:rsid w:val="00506FC9"/>
    <w:rsid w:val="005074CE"/>
    <w:rsid w:val="005076D1"/>
    <w:rsid w:val="00507D1B"/>
    <w:rsid w:val="00511A89"/>
    <w:rsid w:val="00517910"/>
    <w:rsid w:val="005208DE"/>
    <w:rsid w:val="00522DB6"/>
    <w:rsid w:val="005249C5"/>
    <w:rsid w:val="00525992"/>
    <w:rsid w:val="005338D7"/>
    <w:rsid w:val="0054609C"/>
    <w:rsid w:val="0055017D"/>
    <w:rsid w:val="00557316"/>
    <w:rsid w:val="00566CA7"/>
    <w:rsid w:val="00574A1A"/>
    <w:rsid w:val="00576F08"/>
    <w:rsid w:val="005810C2"/>
    <w:rsid w:val="00593A00"/>
    <w:rsid w:val="005954D0"/>
    <w:rsid w:val="00596623"/>
    <w:rsid w:val="005B449B"/>
    <w:rsid w:val="005C2E9A"/>
    <w:rsid w:val="005D1427"/>
    <w:rsid w:val="005D5DE5"/>
    <w:rsid w:val="005F4893"/>
    <w:rsid w:val="00606C5B"/>
    <w:rsid w:val="00610996"/>
    <w:rsid w:val="00613436"/>
    <w:rsid w:val="006228B0"/>
    <w:rsid w:val="006409FD"/>
    <w:rsid w:val="00692DF9"/>
    <w:rsid w:val="0069312F"/>
    <w:rsid w:val="00694E0A"/>
    <w:rsid w:val="00696C91"/>
    <w:rsid w:val="006D6100"/>
    <w:rsid w:val="006E73E0"/>
    <w:rsid w:val="00702409"/>
    <w:rsid w:val="007040F2"/>
    <w:rsid w:val="0071140F"/>
    <w:rsid w:val="00744FE5"/>
    <w:rsid w:val="007475D7"/>
    <w:rsid w:val="007609D0"/>
    <w:rsid w:val="007619A9"/>
    <w:rsid w:val="00765722"/>
    <w:rsid w:val="00774362"/>
    <w:rsid w:val="00780D64"/>
    <w:rsid w:val="007845A1"/>
    <w:rsid w:val="00784DD7"/>
    <w:rsid w:val="007A6510"/>
    <w:rsid w:val="007C1A69"/>
    <w:rsid w:val="007C22FA"/>
    <w:rsid w:val="007D0396"/>
    <w:rsid w:val="007D29B0"/>
    <w:rsid w:val="007E4ACB"/>
    <w:rsid w:val="007E644C"/>
    <w:rsid w:val="007E65E2"/>
    <w:rsid w:val="007F7590"/>
    <w:rsid w:val="00811B3F"/>
    <w:rsid w:val="00827852"/>
    <w:rsid w:val="00834D49"/>
    <w:rsid w:val="00835B06"/>
    <w:rsid w:val="008447D3"/>
    <w:rsid w:val="008503A6"/>
    <w:rsid w:val="008635A2"/>
    <w:rsid w:val="00867904"/>
    <w:rsid w:val="0087636E"/>
    <w:rsid w:val="00877730"/>
    <w:rsid w:val="00882B11"/>
    <w:rsid w:val="00893C72"/>
    <w:rsid w:val="00893F6B"/>
    <w:rsid w:val="008B1C19"/>
    <w:rsid w:val="008B681A"/>
    <w:rsid w:val="008F5277"/>
    <w:rsid w:val="008F6D4B"/>
    <w:rsid w:val="00921E84"/>
    <w:rsid w:val="009275C2"/>
    <w:rsid w:val="00936267"/>
    <w:rsid w:val="00947EEF"/>
    <w:rsid w:val="00953A47"/>
    <w:rsid w:val="00955F22"/>
    <w:rsid w:val="00973615"/>
    <w:rsid w:val="00984AB9"/>
    <w:rsid w:val="00991846"/>
    <w:rsid w:val="00994056"/>
    <w:rsid w:val="009A1F29"/>
    <w:rsid w:val="009B17E7"/>
    <w:rsid w:val="009C1844"/>
    <w:rsid w:val="009C324D"/>
    <w:rsid w:val="009C7450"/>
    <w:rsid w:val="009C7774"/>
    <w:rsid w:val="009D66EA"/>
    <w:rsid w:val="009D72A1"/>
    <w:rsid w:val="009F3A44"/>
    <w:rsid w:val="00A0076A"/>
    <w:rsid w:val="00A041D6"/>
    <w:rsid w:val="00A149AF"/>
    <w:rsid w:val="00A15FD8"/>
    <w:rsid w:val="00A21DB3"/>
    <w:rsid w:val="00A23E49"/>
    <w:rsid w:val="00A275D1"/>
    <w:rsid w:val="00A34B1D"/>
    <w:rsid w:val="00A359FF"/>
    <w:rsid w:val="00A456A2"/>
    <w:rsid w:val="00A4648A"/>
    <w:rsid w:val="00A553FB"/>
    <w:rsid w:val="00A67ED6"/>
    <w:rsid w:val="00A864BE"/>
    <w:rsid w:val="00A96A2E"/>
    <w:rsid w:val="00AD078D"/>
    <w:rsid w:val="00AD6340"/>
    <w:rsid w:val="00AF0FDA"/>
    <w:rsid w:val="00B14D31"/>
    <w:rsid w:val="00B15A8D"/>
    <w:rsid w:val="00B21146"/>
    <w:rsid w:val="00B34FA4"/>
    <w:rsid w:val="00B43411"/>
    <w:rsid w:val="00B869D8"/>
    <w:rsid w:val="00B93D50"/>
    <w:rsid w:val="00B94230"/>
    <w:rsid w:val="00BA1CAE"/>
    <w:rsid w:val="00BA2CC6"/>
    <w:rsid w:val="00BB06F9"/>
    <w:rsid w:val="00BB3ABE"/>
    <w:rsid w:val="00BC0C60"/>
    <w:rsid w:val="00BC3A40"/>
    <w:rsid w:val="00BD068F"/>
    <w:rsid w:val="00BD7216"/>
    <w:rsid w:val="00BD7CB9"/>
    <w:rsid w:val="00BF2F24"/>
    <w:rsid w:val="00BF4D8D"/>
    <w:rsid w:val="00C023A9"/>
    <w:rsid w:val="00C1004C"/>
    <w:rsid w:val="00C12DBD"/>
    <w:rsid w:val="00C25072"/>
    <w:rsid w:val="00C25998"/>
    <w:rsid w:val="00C30E28"/>
    <w:rsid w:val="00C33CA3"/>
    <w:rsid w:val="00C4364D"/>
    <w:rsid w:val="00C43BF2"/>
    <w:rsid w:val="00C47731"/>
    <w:rsid w:val="00C5518D"/>
    <w:rsid w:val="00C5682B"/>
    <w:rsid w:val="00C71AC7"/>
    <w:rsid w:val="00C7423D"/>
    <w:rsid w:val="00C93ABB"/>
    <w:rsid w:val="00CA2106"/>
    <w:rsid w:val="00CB1928"/>
    <w:rsid w:val="00CD2B63"/>
    <w:rsid w:val="00CF0AC5"/>
    <w:rsid w:val="00CF4A00"/>
    <w:rsid w:val="00D00E26"/>
    <w:rsid w:val="00D048F5"/>
    <w:rsid w:val="00D07459"/>
    <w:rsid w:val="00D10215"/>
    <w:rsid w:val="00D15F78"/>
    <w:rsid w:val="00D166AE"/>
    <w:rsid w:val="00D21D6B"/>
    <w:rsid w:val="00D22652"/>
    <w:rsid w:val="00D2516C"/>
    <w:rsid w:val="00D345A2"/>
    <w:rsid w:val="00D47F30"/>
    <w:rsid w:val="00D51A34"/>
    <w:rsid w:val="00D52467"/>
    <w:rsid w:val="00D651E3"/>
    <w:rsid w:val="00D66A7D"/>
    <w:rsid w:val="00D80748"/>
    <w:rsid w:val="00D818C1"/>
    <w:rsid w:val="00D86573"/>
    <w:rsid w:val="00DA2001"/>
    <w:rsid w:val="00DA745A"/>
    <w:rsid w:val="00DB1E8B"/>
    <w:rsid w:val="00DD2E78"/>
    <w:rsid w:val="00DD78FE"/>
    <w:rsid w:val="00DF14C9"/>
    <w:rsid w:val="00DF417A"/>
    <w:rsid w:val="00DF6B87"/>
    <w:rsid w:val="00E05171"/>
    <w:rsid w:val="00E06CC4"/>
    <w:rsid w:val="00E35F0C"/>
    <w:rsid w:val="00E6264A"/>
    <w:rsid w:val="00E63D4F"/>
    <w:rsid w:val="00E71B97"/>
    <w:rsid w:val="00E72066"/>
    <w:rsid w:val="00EA4399"/>
    <w:rsid w:val="00EC0AFB"/>
    <w:rsid w:val="00EC5A44"/>
    <w:rsid w:val="00ED492E"/>
    <w:rsid w:val="00ED50BC"/>
    <w:rsid w:val="00ED726C"/>
    <w:rsid w:val="00F06850"/>
    <w:rsid w:val="00F3083C"/>
    <w:rsid w:val="00F503C9"/>
    <w:rsid w:val="00F51857"/>
    <w:rsid w:val="00F67091"/>
    <w:rsid w:val="00F72FC2"/>
    <w:rsid w:val="00F96FFC"/>
    <w:rsid w:val="00FA3D2D"/>
    <w:rsid w:val="00FA66EC"/>
    <w:rsid w:val="00FB32B8"/>
    <w:rsid w:val="00FC3504"/>
    <w:rsid w:val="00FC73E7"/>
    <w:rsid w:val="00FD42A5"/>
    <w:rsid w:val="00FE209D"/>
    <w:rsid w:val="00FE4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CC6F02"/>
  <w15:docId w15:val="{F7A70A51-2A4A-40E8-8A5A-27AC42EB9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111CD7"/>
    <w:rPr>
      <w:rFonts w:ascii="Times New Roman" w:eastAsia="Calibri" w:hAnsi="Times New Roman" w:cs="Times New Roman"/>
      <w:sz w:val="28"/>
      <w:lang w:val="uk-UA" w:eastAsia="en-US"/>
    </w:rPr>
  </w:style>
  <w:style w:type="paragraph" w:styleId="1">
    <w:name w:val="heading 1"/>
    <w:basedOn w:val="a2"/>
    <w:next w:val="a2"/>
    <w:link w:val="10"/>
    <w:uiPriority w:val="9"/>
    <w:rsid w:val="00BC0C6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Subtitle"/>
    <w:basedOn w:val="a2"/>
    <w:next w:val="a2"/>
    <w:link w:val="a7"/>
    <w:rsid w:val="00096B0A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7">
    <w:name w:val="Підзаголовок Знак"/>
    <w:basedOn w:val="a3"/>
    <w:link w:val="a6"/>
    <w:rsid w:val="00096B0A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  <w:lang w:eastAsia="en-US"/>
    </w:rPr>
  </w:style>
  <w:style w:type="paragraph" w:styleId="a0">
    <w:name w:val="List Bullet"/>
    <w:basedOn w:val="a2"/>
    <w:uiPriority w:val="99"/>
    <w:unhideWhenUsed/>
    <w:qFormat/>
    <w:rsid w:val="00ED492E"/>
    <w:pPr>
      <w:numPr>
        <w:numId w:val="4"/>
      </w:numPr>
      <w:tabs>
        <w:tab w:val="left" w:pos="1021"/>
      </w:tabs>
      <w:ind w:left="0" w:firstLine="709"/>
      <w:contextualSpacing/>
    </w:pPr>
  </w:style>
  <w:style w:type="paragraph" w:styleId="a8">
    <w:name w:val="footer"/>
    <w:basedOn w:val="a2"/>
    <w:link w:val="a9"/>
    <w:uiPriority w:val="99"/>
    <w:rsid w:val="00422E4C"/>
    <w:pPr>
      <w:tabs>
        <w:tab w:val="center" w:pos="4677"/>
        <w:tab w:val="right" w:pos="9355"/>
      </w:tabs>
      <w:spacing w:line="240" w:lineRule="auto"/>
      <w:ind w:firstLine="0"/>
      <w:jc w:val="center"/>
    </w:pPr>
    <w:rPr>
      <w:sz w:val="20"/>
    </w:rPr>
  </w:style>
  <w:style w:type="character" w:customStyle="1" w:styleId="a9">
    <w:name w:val="Нижній колонтитул Знак"/>
    <w:basedOn w:val="a3"/>
    <w:link w:val="a8"/>
    <w:uiPriority w:val="99"/>
    <w:rsid w:val="00422E4C"/>
    <w:rPr>
      <w:rFonts w:ascii="Times New Roman" w:eastAsia="Calibri" w:hAnsi="Times New Roman" w:cs="Times New Roman"/>
      <w:sz w:val="20"/>
      <w:lang w:eastAsia="en-US"/>
    </w:rPr>
  </w:style>
  <w:style w:type="paragraph" w:styleId="a">
    <w:name w:val="List Number"/>
    <w:basedOn w:val="a2"/>
    <w:uiPriority w:val="99"/>
    <w:unhideWhenUsed/>
    <w:qFormat/>
    <w:rsid w:val="00ED492E"/>
    <w:pPr>
      <w:numPr>
        <w:numId w:val="9"/>
      </w:numPr>
      <w:tabs>
        <w:tab w:val="left" w:pos="1021"/>
      </w:tabs>
      <w:ind w:left="0" w:firstLine="709"/>
    </w:pPr>
  </w:style>
  <w:style w:type="paragraph" w:customStyle="1" w:styleId="aa">
    <w:name w:val="Тема"/>
    <w:basedOn w:val="a6"/>
    <w:qFormat/>
    <w:rsid w:val="0007234C"/>
    <w:pPr>
      <w:spacing w:before="240" w:after="240"/>
      <w:contextualSpacing/>
    </w:pPr>
    <w:rPr>
      <w:rFonts w:ascii="Times New Roman" w:hAnsi="Times New Roman"/>
      <w:i w:val="0"/>
      <w:color w:val="002060"/>
      <w:sz w:val="28"/>
    </w:rPr>
  </w:style>
  <w:style w:type="paragraph" w:customStyle="1" w:styleId="ab">
    <w:name w:val="Рисунок"/>
    <w:basedOn w:val="a2"/>
    <w:qFormat/>
    <w:rsid w:val="00D66A7D"/>
    <w:pPr>
      <w:spacing w:before="360" w:after="360"/>
      <w:ind w:firstLine="0"/>
      <w:contextualSpacing/>
      <w:jc w:val="center"/>
    </w:pPr>
    <w:rPr>
      <w:color w:val="2F5496" w:themeColor="accent5" w:themeShade="BF"/>
    </w:rPr>
  </w:style>
  <w:style w:type="numbering" w:customStyle="1" w:styleId="a1">
    <w:name w:val="Стиль нумерованный:"/>
    <w:basedOn w:val="a5"/>
    <w:rsid w:val="00CF0AC5"/>
    <w:pPr>
      <w:numPr>
        <w:numId w:val="16"/>
      </w:numPr>
    </w:pPr>
  </w:style>
  <w:style w:type="paragraph" w:styleId="ac">
    <w:name w:val="header"/>
    <w:basedOn w:val="a2"/>
    <w:link w:val="ad"/>
    <w:unhideWhenUsed/>
    <w:rsid w:val="00D22652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ій колонтитул Знак"/>
    <w:basedOn w:val="a3"/>
    <w:link w:val="ac"/>
    <w:rsid w:val="00D22652"/>
    <w:rPr>
      <w:rFonts w:ascii="Times New Roman" w:eastAsia="Calibri" w:hAnsi="Times New Roman" w:cs="Times New Roman"/>
      <w:sz w:val="28"/>
      <w:lang w:eastAsia="en-US"/>
    </w:rPr>
  </w:style>
  <w:style w:type="character" w:customStyle="1" w:styleId="10">
    <w:name w:val="Заголовок 1 Знак"/>
    <w:basedOn w:val="a3"/>
    <w:link w:val="1"/>
    <w:uiPriority w:val="9"/>
    <w:rsid w:val="00BC0C6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11">
    <w:name w:val="toc 1"/>
    <w:basedOn w:val="a2"/>
    <w:next w:val="a2"/>
    <w:autoRedefine/>
    <w:uiPriority w:val="39"/>
    <w:unhideWhenUsed/>
    <w:rsid w:val="00BC0C60"/>
    <w:pPr>
      <w:spacing w:after="100"/>
    </w:pPr>
  </w:style>
  <w:style w:type="paragraph" w:customStyle="1" w:styleId="ae">
    <w:name w:val="Заголовок практической работы"/>
    <w:basedOn w:val="a2"/>
    <w:link w:val="af"/>
    <w:qFormat/>
    <w:rsid w:val="00ED492E"/>
    <w:pPr>
      <w:spacing w:after="360"/>
      <w:jc w:val="center"/>
    </w:pPr>
    <w:rPr>
      <w:caps/>
      <w:color w:val="002060"/>
      <w:szCs w:val="28"/>
    </w:rPr>
  </w:style>
  <w:style w:type="character" w:customStyle="1" w:styleId="af">
    <w:name w:val="Заголовок практической работы Знак"/>
    <w:basedOn w:val="a3"/>
    <w:link w:val="ae"/>
    <w:rsid w:val="00ED492E"/>
    <w:rPr>
      <w:rFonts w:ascii="Times New Roman" w:eastAsia="Calibri" w:hAnsi="Times New Roman" w:cs="Times New Roman"/>
      <w:caps/>
      <w:color w:val="002060"/>
      <w:sz w:val="28"/>
      <w:szCs w:val="28"/>
      <w:lang w:val="uk-UA" w:eastAsia="en-US"/>
    </w:rPr>
  </w:style>
  <w:style w:type="character" w:styleId="af0">
    <w:name w:val="Placeholder Text"/>
    <w:basedOn w:val="a3"/>
    <w:uiPriority w:val="99"/>
    <w:semiHidden/>
    <w:rsid w:val="00893F6B"/>
    <w:rPr>
      <w:color w:val="808080"/>
    </w:rPr>
  </w:style>
  <w:style w:type="paragraph" w:styleId="af1">
    <w:name w:val="Balloon Text"/>
    <w:basedOn w:val="a2"/>
    <w:link w:val="af2"/>
    <w:uiPriority w:val="99"/>
    <w:semiHidden/>
    <w:unhideWhenUsed/>
    <w:rsid w:val="002268E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у виносці Знак"/>
    <w:basedOn w:val="a3"/>
    <w:link w:val="af1"/>
    <w:uiPriority w:val="99"/>
    <w:semiHidden/>
    <w:rsid w:val="002268E4"/>
    <w:rPr>
      <w:rFonts w:ascii="Segoe UI" w:eastAsia="Calibri" w:hAnsi="Segoe UI" w:cs="Segoe UI"/>
      <w:sz w:val="18"/>
      <w:szCs w:val="18"/>
      <w:lang w:eastAsia="en-US"/>
    </w:rPr>
  </w:style>
  <w:style w:type="paragraph" w:customStyle="1" w:styleId="af3">
    <w:name w:val="Код програми"/>
    <w:basedOn w:val="a2"/>
    <w:qFormat/>
    <w:rsid w:val="00496FF0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HTML">
    <w:name w:val="HTML Preformatted"/>
    <w:basedOn w:val="a2"/>
    <w:link w:val="HTML0"/>
    <w:uiPriority w:val="99"/>
    <w:semiHidden/>
    <w:unhideWhenUsed/>
    <w:rsid w:val="00496F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ий HTML Знак"/>
    <w:basedOn w:val="a3"/>
    <w:link w:val="HTML"/>
    <w:uiPriority w:val="99"/>
    <w:semiHidden/>
    <w:rsid w:val="00496FF0"/>
    <w:rPr>
      <w:rFonts w:ascii="Courier New" w:eastAsia="Times New Roman" w:hAnsi="Courier New" w:cs="Courier New"/>
      <w:sz w:val="20"/>
      <w:szCs w:val="20"/>
      <w:lang w:eastAsia="ru-RU"/>
    </w:rPr>
  </w:style>
  <w:style w:type="table" w:styleId="af4">
    <w:name w:val="Table Grid"/>
    <w:basedOn w:val="a4"/>
    <w:uiPriority w:val="39"/>
    <w:rsid w:val="00C4773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66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8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79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27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75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9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6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9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0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tal\Downloads\report_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288E9D-8401-4292-A985-15505BDEB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report_template.dotx</Template>
  <TotalTime>66</TotalTime>
  <Pages>6</Pages>
  <Words>5615</Words>
  <Characters>3202</Characters>
  <Application>Microsoft Office Word</Application>
  <DocSecurity>0</DocSecurity>
  <Lines>26</Lines>
  <Paragraphs>17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Софія Тесля</dc:creator>
  <cp:lastModifiedBy>PC _</cp:lastModifiedBy>
  <cp:revision>2</cp:revision>
  <dcterms:created xsi:type="dcterms:W3CDTF">2026-04-18T09:10:00Z</dcterms:created>
  <dcterms:modified xsi:type="dcterms:W3CDTF">2026-04-18T10:16:00Z</dcterms:modified>
</cp:coreProperties>
</file>