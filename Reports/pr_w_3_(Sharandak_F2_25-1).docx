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D20BC" w14:textId="5DF92855" w:rsidR="00CF0AC5" w:rsidRPr="009B6A02" w:rsidRDefault="009C7450" w:rsidP="009C7450">
      <w:pPr>
        <w:pStyle w:val="ae"/>
        <w:rPr>
          <w:lang w:val="en-US"/>
        </w:rPr>
      </w:pPr>
      <w:r w:rsidRPr="00496FF0">
        <w:t>Звіт про виконання практичної роботи №</w:t>
      </w:r>
      <w:r w:rsidR="009B6A02">
        <w:rPr>
          <w:lang w:val="en-US"/>
        </w:rPr>
        <w:t>3</w:t>
      </w:r>
    </w:p>
    <w:p w14:paraId="5C8D7FFF" w14:textId="0A8EC710" w:rsidR="009C7450" w:rsidRPr="00496FF0" w:rsidRDefault="009C7450" w:rsidP="009C7450">
      <w:pPr>
        <w:pStyle w:val="aa"/>
      </w:pPr>
      <w:r w:rsidRPr="00496FF0">
        <w:t>Тема.</w:t>
      </w:r>
      <w:r w:rsidR="009B6A02" w:rsidRPr="009B6A02">
        <w:rPr>
          <w:rFonts w:eastAsia="Calibri" w:cs="Times New Roman"/>
          <w:iCs w:val="0"/>
          <w:color w:val="auto"/>
          <w:spacing w:val="0"/>
          <w:szCs w:val="22"/>
        </w:rPr>
        <w:t xml:space="preserve"> </w:t>
      </w:r>
      <w:r w:rsidR="009B6A02" w:rsidRPr="009B6A02">
        <w:t>Розробка інструкцій для розгалуженого алгоритму роботи програм мовою Python.</w:t>
      </w:r>
    </w:p>
    <w:p w14:paraId="3B744037" w14:textId="7AD08477" w:rsidR="009C7450" w:rsidRPr="00496FF0" w:rsidRDefault="009C7450" w:rsidP="009C7450">
      <w:pPr>
        <w:pStyle w:val="aa"/>
      </w:pPr>
      <w:r w:rsidRPr="00496FF0">
        <w:t>Мета</w:t>
      </w:r>
      <w:r w:rsidR="00496FF0" w:rsidRPr="00496FF0">
        <w:t>.</w:t>
      </w:r>
      <w:r w:rsidR="009B6A02" w:rsidRPr="009B6A02">
        <w:t xml:space="preserve"> </w:t>
      </w:r>
      <w:r w:rsidR="009B6A02">
        <w:t>Отримати практичні навички по розробці інструкцій для розгалуженого алгоритму роботи програм мовою Python.</w:t>
      </w:r>
    </w:p>
    <w:p w14:paraId="75D04B01" w14:textId="77777777" w:rsidR="00496FF0" w:rsidRPr="00496FF0" w:rsidRDefault="00496FF0" w:rsidP="007475D7">
      <w:pPr>
        <w:spacing w:before="360"/>
        <w:ind w:firstLine="0"/>
        <w:jc w:val="center"/>
      </w:pPr>
      <w:r w:rsidRPr="007475D7">
        <w:t>Порядок</w:t>
      </w:r>
      <w:r w:rsidRPr="00496FF0">
        <w:t xml:space="preserve"> виконання роботи</w:t>
      </w:r>
    </w:p>
    <w:p w14:paraId="43518793" w14:textId="77777777" w:rsidR="009B6A02" w:rsidRPr="009B6A02" w:rsidRDefault="009B6A02" w:rsidP="00ED492E">
      <w:pPr>
        <w:pStyle w:val="a"/>
      </w:pPr>
      <w:r>
        <w:t xml:space="preserve">Створив python-файл: </w:t>
      </w:r>
    </w:p>
    <w:p w14:paraId="6A66A82F" w14:textId="2E846C5B" w:rsidR="009B6A02" w:rsidRPr="009B6A02" w:rsidRDefault="009B6A02" w:rsidP="009B6A02">
      <w:pPr>
        <w:pStyle w:val="a0"/>
      </w:pPr>
      <w:r>
        <w:t>присвоїв назву python-файлу pr_w_3_(</w:t>
      </w:r>
      <w:r>
        <w:rPr>
          <w:lang w:val="en-US"/>
        </w:rPr>
        <w:t>Sharandak</w:t>
      </w:r>
      <w:r>
        <w:t>_</w:t>
      </w:r>
      <w:r>
        <w:rPr>
          <w:lang w:val="en-US"/>
        </w:rPr>
        <w:t>F2</w:t>
      </w:r>
      <w:r>
        <w:t>_</w:t>
      </w:r>
      <w:r>
        <w:rPr>
          <w:lang w:val="en-US"/>
        </w:rPr>
        <w:t>25-1</w:t>
      </w:r>
      <w:r>
        <w:t xml:space="preserve">).py; </w:t>
      </w:r>
    </w:p>
    <w:p w14:paraId="52DA5B13" w14:textId="2EF835D2" w:rsidR="008F6D4B" w:rsidRPr="009B6A02" w:rsidRDefault="009B6A02" w:rsidP="009B6A02">
      <w:pPr>
        <w:pStyle w:val="a0"/>
      </w:pPr>
      <w:r>
        <w:t>здійснив тестовий запуск створеного python-файла.</w:t>
      </w:r>
    </w:p>
    <w:p w14:paraId="3FBD234C" w14:textId="7FCABB42" w:rsidR="009B6A02" w:rsidRPr="009B6A02" w:rsidRDefault="009B6A02" w:rsidP="009B6A02">
      <w:pPr>
        <w:pStyle w:val="a"/>
      </w:pPr>
      <w:r>
        <w:t>Розробив програму, яка за вказаними користувачем даними — дати народження, здатна здійснити розрахунок віку особи:</w:t>
      </w:r>
    </w:p>
    <w:p w14:paraId="16D1C04B" w14:textId="77777777" w:rsidR="009B6A02" w:rsidRPr="009B6A02" w:rsidRDefault="009B6A02" w:rsidP="009B6A02">
      <w:pPr>
        <w:pStyle w:val="a0"/>
      </w:pPr>
      <w:r>
        <w:t xml:space="preserve">здійснив впровадження стандартного модуля datetime; </w:t>
      </w:r>
    </w:p>
    <w:p w14:paraId="07F43369" w14:textId="08F590F3" w:rsidR="009B6A02" w:rsidRPr="009B6A02" w:rsidRDefault="009B6A02" w:rsidP="009B6A02">
      <w:pPr>
        <w:pStyle w:val="a0"/>
      </w:pPr>
      <w:r>
        <w:t xml:space="preserve">отримав вхідні дані поточної дати; </w:t>
      </w:r>
      <w:r>
        <w:sym w:font="Symbol" w:char="F02D"/>
      </w:r>
      <w:r>
        <w:t xml:space="preserve"> через залучання функції input() організував отримання вхідних даних дати народження користувача; </w:t>
      </w:r>
    </w:p>
    <w:p w14:paraId="42491404" w14:textId="0914664F" w:rsidR="009B6A02" w:rsidRPr="009B6A02" w:rsidRDefault="009B6A02" w:rsidP="009B6A02">
      <w:pPr>
        <w:pStyle w:val="a0"/>
      </w:pPr>
      <w:r>
        <w:t xml:space="preserve">через залучання функції int() реалізував процес конвертації вхідних даних дати народження користувача; </w:t>
      </w:r>
    </w:p>
    <w:p w14:paraId="59066BDB" w14:textId="61199009" w:rsidR="009B6A02" w:rsidRPr="009B6A02" w:rsidRDefault="009B6A02" w:rsidP="009B6A02">
      <w:pPr>
        <w:pStyle w:val="a0"/>
      </w:pPr>
      <w:r>
        <w:t xml:space="preserve">здійснив розрахунок віку користувача; </w:t>
      </w:r>
    </w:p>
    <w:p w14:paraId="3D90B506" w14:textId="1AE7EFE9" w:rsidR="009B6A02" w:rsidRPr="009B6A02" w:rsidRDefault="009B6A02" w:rsidP="009B6A02">
      <w:pPr>
        <w:pStyle w:val="a0"/>
      </w:pPr>
      <w:r>
        <w:t xml:space="preserve">в процесі організації одноальтенативного алгоритму розгалуження, здійснив групове порівняння даних поточного місяця і дня із відповідними вхідними даними, що були зазначені користувачем; </w:t>
      </w:r>
    </w:p>
    <w:p w14:paraId="30D9CDD8" w14:textId="3B3CAE77" w:rsidR="009B6A02" w:rsidRPr="009B6A02" w:rsidRDefault="009B6A02" w:rsidP="009B6A02">
      <w:pPr>
        <w:pStyle w:val="a0"/>
      </w:pPr>
      <w:r>
        <w:t xml:space="preserve">у сприятливій альтернативі алгоритму виконав пониження розрахованого віку на одиницю. </w:t>
      </w:r>
    </w:p>
    <w:p w14:paraId="4C038DF5" w14:textId="252FAADE" w:rsidR="009B6A02" w:rsidRPr="009B6A02" w:rsidRDefault="009B6A02" w:rsidP="009B6A02">
      <w:pPr>
        <w:pStyle w:val="a0"/>
      </w:pPr>
      <w:r>
        <w:t>поза алгоритмом розгалуження реалізував виведення результату розрахунку віку користувача.</w:t>
      </w:r>
    </w:p>
    <w:p w14:paraId="08C7D52D" w14:textId="78A624C0" w:rsidR="009B6A02" w:rsidRDefault="009B6A02" w:rsidP="009B6A02">
      <w:pPr>
        <w:pStyle w:val="a0"/>
      </w:pPr>
      <w:r>
        <w:t>запобіг введенню некоректних даних</w:t>
      </w:r>
    </w:p>
    <w:p w14:paraId="6D1DA650" w14:textId="6650788B" w:rsidR="009B6A02" w:rsidRDefault="009B6A02" w:rsidP="009B6A02">
      <w:pPr>
        <w:pStyle w:val="a"/>
      </w:pPr>
      <w:r>
        <w:t>Виконав тестування програми</w:t>
      </w:r>
      <w:r>
        <w:t>:</w:t>
      </w:r>
    </w:p>
    <w:p w14:paraId="41230709" w14:textId="2042D86A" w:rsidR="009B6A02" w:rsidRDefault="009B6A02" w:rsidP="009B6A02">
      <w:pPr>
        <w:pStyle w:val="a0"/>
      </w:pPr>
      <w:r>
        <w:lastRenderedPageBreak/>
        <w:t>провів тестування програми за сприятливою умовою алгоритму розгалуження (рисунок 3.1);</w:t>
      </w:r>
    </w:p>
    <w:p w14:paraId="21667D59" w14:textId="51CF1696" w:rsidR="009B6A02" w:rsidRDefault="009B6A02" w:rsidP="009B6A02">
      <w:pPr>
        <w:pStyle w:val="ab"/>
      </w:pPr>
      <w:r>
        <w:rPr>
          <w:noProof/>
        </w:rPr>
        <w:drawing>
          <wp:inline distT="0" distB="0" distL="0" distR="0" wp14:anchorId="7682D5CA" wp14:editId="0B1E410B">
            <wp:extent cx="6120130" cy="1497965"/>
            <wp:effectExtent l="0" t="0" r="0" b="6985"/>
            <wp:docPr id="527089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89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Рисунок 3.1 – Тестування за сприятливою умовою алгоритму розгалуження</w:t>
      </w:r>
    </w:p>
    <w:p w14:paraId="461C8C04" w14:textId="2B3DAD94" w:rsidR="009B6A02" w:rsidRDefault="009B6A02" w:rsidP="009B6A02">
      <w:pPr>
        <w:pStyle w:val="a0"/>
      </w:pPr>
      <w:r>
        <w:t>провів тестування програми за несприятливою умовою альтернативі розгалуження (рисунок 3.2).</w:t>
      </w:r>
    </w:p>
    <w:p w14:paraId="4E83BD16" w14:textId="0654142C" w:rsidR="009B6A02" w:rsidRDefault="009B6A02" w:rsidP="009B6A02">
      <w:pPr>
        <w:pStyle w:val="ab"/>
      </w:pPr>
      <w:r>
        <w:rPr>
          <w:noProof/>
        </w:rPr>
        <w:drawing>
          <wp:inline distT="0" distB="0" distL="0" distR="0" wp14:anchorId="39546E2F" wp14:editId="2FDC8DCB">
            <wp:extent cx="6120130" cy="1525905"/>
            <wp:effectExtent l="0" t="0" r="0" b="0"/>
            <wp:docPr id="197990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0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Рисунок 3.2 – Тестування за несприятливою умовою алгоритму розгалуження</w:t>
      </w:r>
    </w:p>
    <w:p w14:paraId="0DCD445A" w14:textId="67EEC381" w:rsidR="009B6A02" w:rsidRDefault="009B6A02" w:rsidP="009B6A02">
      <w:pPr>
        <w:pStyle w:val="a0"/>
      </w:pPr>
      <w:r>
        <w:t xml:space="preserve">провів тестування програми </w:t>
      </w:r>
      <w:r>
        <w:t>при введенні некоректних даних</w:t>
      </w:r>
      <w:r>
        <w:br/>
      </w:r>
      <w:r>
        <w:t>(рисунок 3.</w:t>
      </w:r>
      <w:r>
        <w:t>3</w:t>
      </w:r>
      <w:r>
        <w:t>).</w:t>
      </w:r>
    </w:p>
    <w:p w14:paraId="6ABE1B8E" w14:textId="61F80CB1" w:rsidR="009B6A02" w:rsidRDefault="009B6A02" w:rsidP="009B6A02">
      <w:pPr>
        <w:pStyle w:val="ab"/>
      </w:pPr>
      <w:r>
        <w:rPr>
          <w:noProof/>
        </w:rPr>
        <w:lastRenderedPageBreak/>
        <w:drawing>
          <wp:inline distT="0" distB="0" distL="0" distR="0" wp14:anchorId="496AB12D" wp14:editId="2820200A">
            <wp:extent cx="6120130" cy="2190750"/>
            <wp:effectExtent l="0" t="0" r="0" b="0"/>
            <wp:docPr id="1237694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94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3.3 </w:t>
      </w:r>
      <w:r>
        <w:t xml:space="preserve">– Тестування за </w:t>
      </w:r>
      <w:r>
        <w:t>некоректних даних</w:t>
      </w:r>
    </w:p>
    <w:p w14:paraId="551D3622" w14:textId="48BBB9B0" w:rsidR="009B6A02" w:rsidRDefault="009B6A02" w:rsidP="009B6A02">
      <w:pPr>
        <w:pStyle w:val="a"/>
      </w:pPr>
      <w:r>
        <w:t>Приступив до розробки програми двоальтернативного розгалуженого алгоритму для розрахунку значення заданої функції f (k, n).</w:t>
      </w:r>
    </w:p>
    <w:p w14:paraId="7874E19A" w14:textId="55621795" w:rsidR="008B04C1" w:rsidRPr="00DA5BB2" w:rsidRDefault="00DA5BB2" w:rsidP="00DA5BB2">
      <w:pPr>
        <w:ind w:firstLine="0"/>
        <w:jc w:val="left"/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k,n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shp m:val="match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Cambria Math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 +2n +3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7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+3k</m:t>
                      </m:r>
                    </m:den>
                  </m:f>
                  <m:r>
                    <w:rPr>
                      <w:rFonts w:ascii="Cambria Math" w:hAnsi="Cambria Math"/>
                    </w:rPr>
                    <m:t>,  &amp;k&gt;0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grow m:val="0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n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k+1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,  &amp;k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(3.1)</m:t>
          </m:r>
        </m:oMath>
      </m:oMathPara>
    </w:p>
    <w:p w14:paraId="02BB4D63" w14:textId="75DB3C99" w:rsidR="00DA5BB2" w:rsidRPr="00DA5BB2" w:rsidRDefault="00DA5BB2" w:rsidP="00DA5BB2">
      <w:pPr>
        <w:pStyle w:val="a"/>
        <w:rPr>
          <w:rFonts w:ascii="Cambria Math" w:hAnsi="Cambria Math"/>
          <w:lang w:val="en-US"/>
          <w:oMath/>
        </w:rPr>
      </w:pPr>
      <w:r>
        <w:t xml:space="preserve">Здійснив впровадження стандартного модуля math (лістинг 3.1). </w:t>
      </w:r>
    </w:p>
    <w:p w14:paraId="0E5CEBE2" w14:textId="5C1B5E6D" w:rsidR="00DA5BB2" w:rsidRDefault="00DA5BB2" w:rsidP="00DA5BB2">
      <w:pPr>
        <w:rPr>
          <w:lang w:val="en-US"/>
        </w:rPr>
      </w:pPr>
      <w:r>
        <w:t>Лістинг 3.1 – Імпорт стандартного модуля math</w:t>
      </w:r>
    </w:p>
    <w:p w14:paraId="1A9734B9" w14:textId="14F7AA5C" w:rsidR="00DA5BB2" w:rsidRDefault="00DA5BB2" w:rsidP="00DA5BB2">
      <w:pPr>
        <w:pStyle w:val="af3"/>
        <w:rPr>
          <w:rFonts w:ascii="Times New Roman" w:hAnsi="Times New Roman"/>
          <w:lang w:val="en-US"/>
        </w:rPr>
      </w:pPr>
      <w:r w:rsidRPr="00DA5BB2">
        <w:rPr>
          <w:rFonts w:ascii="Times New Roman" w:hAnsi="Times New Roman"/>
          <w:lang w:val="en-US"/>
        </w:rPr>
        <w:t>from math import *</w:t>
      </w:r>
    </w:p>
    <w:p w14:paraId="0715D044" w14:textId="7F08C9F2" w:rsidR="00DA5BB2" w:rsidRPr="00DA5BB2" w:rsidRDefault="00DA5BB2" w:rsidP="00DA5BB2">
      <w:pPr>
        <w:pStyle w:val="a"/>
        <w:rPr>
          <w:rFonts w:ascii="Cambria Math" w:hAnsi="Cambria Math"/>
          <w:lang w:val="en-US"/>
          <w:oMath/>
        </w:rPr>
      </w:pPr>
      <w:r>
        <w:t xml:space="preserve">Організував отримання вхідних даних: </w:t>
      </w:r>
    </w:p>
    <w:p w14:paraId="473F4219" w14:textId="521ADEA9" w:rsidR="00DA5BB2" w:rsidRPr="00DA5BB2" w:rsidRDefault="00DA5BB2" w:rsidP="00DA5BB2">
      <w:pPr>
        <w:pStyle w:val="a0"/>
        <w:rPr>
          <w:rFonts w:ascii="Cambria Math" w:hAnsi="Cambria Math"/>
          <w:lang w:val="en-US"/>
          <w:oMath/>
        </w:rPr>
      </w:pPr>
      <w:r>
        <w:t xml:space="preserve">через залучання функції input() забезпечив введення вхідних даних безпосередньо в консолі; </w:t>
      </w:r>
    </w:p>
    <w:p w14:paraId="34085A1D" w14:textId="6F3B7065" w:rsidR="00DA5BB2" w:rsidRPr="00DA5BB2" w:rsidRDefault="00DA5BB2" w:rsidP="00DA5BB2">
      <w:pPr>
        <w:pStyle w:val="a0"/>
        <w:rPr>
          <w:rFonts w:ascii="Cambria Math" w:hAnsi="Cambria Math"/>
          <w:lang w:val="en-US"/>
          <w:oMath/>
        </w:rPr>
      </w:pPr>
      <w:r>
        <w:t xml:space="preserve">через залучання функції float() забезпечив конвертацію введених вхідних даних у формат дійсних чисел (лістинг 3.2). </w:t>
      </w:r>
    </w:p>
    <w:p w14:paraId="09233D68" w14:textId="22A09F5A" w:rsidR="00DA5BB2" w:rsidRDefault="00DA5BB2" w:rsidP="00DA5BB2">
      <w:pPr>
        <w:rPr>
          <w:lang w:val="en-US"/>
        </w:rPr>
      </w:pPr>
      <w:r>
        <w:t xml:space="preserve">Лістинг 3.2 – Організація отримання вхідних даних </w:t>
      </w:r>
    </w:p>
    <w:p w14:paraId="27F0A844" w14:textId="77777777" w:rsidR="00DA5BB2" w:rsidRPr="00DA5BB2" w:rsidRDefault="00DA5BB2" w:rsidP="00DA5BB2">
      <w:pPr>
        <w:pStyle w:val="af3"/>
        <w:rPr>
          <w:rFonts w:ascii="Times New Roman" w:hAnsi="Times New Roman"/>
          <w:lang w:val="en-US"/>
        </w:rPr>
      </w:pPr>
      <w:r w:rsidRPr="00DA5BB2">
        <w:rPr>
          <w:rFonts w:ascii="Times New Roman" w:hAnsi="Times New Roman"/>
          <w:lang w:val="en-US"/>
        </w:rPr>
        <w:t>def input_check(text):</w:t>
      </w:r>
    </w:p>
    <w:p w14:paraId="56740D85" w14:textId="77777777" w:rsidR="00DA5BB2" w:rsidRPr="00DA5BB2" w:rsidRDefault="00DA5BB2" w:rsidP="00DA5BB2">
      <w:pPr>
        <w:pStyle w:val="af3"/>
        <w:rPr>
          <w:rFonts w:ascii="Times New Roman" w:hAnsi="Times New Roman"/>
          <w:lang w:val="en-US"/>
        </w:rPr>
      </w:pPr>
      <w:r w:rsidRPr="00DA5BB2">
        <w:rPr>
          <w:rFonts w:ascii="Times New Roman" w:hAnsi="Times New Roman"/>
          <w:lang w:val="en-US"/>
        </w:rPr>
        <w:t xml:space="preserve">    while True:</w:t>
      </w:r>
    </w:p>
    <w:p w14:paraId="3D3798D5" w14:textId="77777777" w:rsidR="00DA5BB2" w:rsidRPr="00DA5BB2" w:rsidRDefault="00DA5BB2" w:rsidP="00DA5BB2">
      <w:pPr>
        <w:pStyle w:val="af3"/>
        <w:rPr>
          <w:rFonts w:ascii="Times New Roman" w:hAnsi="Times New Roman"/>
          <w:lang w:val="en-US"/>
        </w:rPr>
      </w:pPr>
      <w:r w:rsidRPr="00DA5BB2">
        <w:rPr>
          <w:rFonts w:ascii="Times New Roman" w:hAnsi="Times New Roman"/>
          <w:lang w:val="en-US"/>
        </w:rPr>
        <w:t xml:space="preserve">        try:</w:t>
      </w:r>
    </w:p>
    <w:p w14:paraId="18EF0457" w14:textId="77777777" w:rsidR="00DA5BB2" w:rsidRPr="00DA5BB2" w:rsidRDefault="00DA5BB2" w:rsidP="00DA5BB2">
      <w:pPr>
        <w:pStyle w:val="af3"/>
        <w:rPr>
          <w:rFonts w:ascii="Times New Roman" w:hAnsi="Times New Roman"/>
          <w:lang w:val="en-US"/>
        </w:rPr>
      </w:pPr>
      <w:r w:rsidRPr="00DA5BB2">
        <w:rPr>
          <w:rFonts w:ascii="Times New Roman" w:hAnsi="Times New Roman"/>
          <w:lang w:val="en-US"/>
        </w:rPr>
        <w:t xml:space="preserve">            value = float(input(text))</w:t>
      </w:r>
    </w:p>
    <w:p w14:paraId="248632BB" w14:textId="77777777" w:rsidR="00DA5BB2" w:rsidRPr="00DA5BB2" w:rsidRDefault="00DA5BB2" w:rsidP="00DA5BB2">
      <w:pPr>
        <w:pStyle w:val="af3"/>
        <w:rPr>
          <w:rFonts w:ascii="Times New Roman" w:hAnsi="Times New Roman"/>
          <w:lang w:val="en-US"/>
        </w:rPr>
      </w:pPr>
      <w:r w:rsidRPr="00DA5BB2">
        <w:rPr>
          <w:rFonts w:ascii="Times New Roman" w:hAnsi="Times New Roman"/>
          <w:lang w:val="en-US"/>
        </w:rPr>
        <w:t xml:space="preserve">            return value</w:t>
      </w:r>
    </w:p>
    <w:p w14:paraId="4B550175" w14:textId="77777777" w:rsidR="00DA5BB2" w:rsidRPr="00DA5BB2" w:rsidRDefault="00DA5BB2" w:rsidP="00DA5BB2">
      <w:pPr>
        <w:pStyle w:val="af3"/>
        <w:rPr>
          <w:rFonts w:ascii="Times New Roman" w:hAnsi="Times New Roman"/>
          <w:lang w:val="en-US"/>
        </w:rPr>
      </w:pPr>
      <w:r w:rsidRPr="00DA5BB2">
        <w:rPr>
          <w:rFonts w:ascii="Times New Roman" w:hAnsi="Times New Roman"/>
          <w:lang w:val="en-US"/>
        </w:rPr>
        <w:t xml:space="preserve">        except ValueError:</w:t>
      </w:r>
    </w:p>
    <w:p w14:paraId="1725B0F6" w14:textId="23B29164" w:rsidR="00DA5BB2" w:rsidRPr="00DA5BB2" w:rsidRDefault="00DA5BB2" w:rsidP="00DA5BB2">
      <w:pPr>
        <w:pStyle w:val="af3"/>
        <w:rPr>
          <w:rFonts w:ascii="Times New Roman" w:hAnsi="Times New Roman"/>
          <w:lang w:val="en-US"/>
        </w:rPr>
      </w:pPr>
      <w:r w:rsidRPr="00DA5BB2">
        <w:rPr>
          <w:rFonts w:ascii="Times New Roman" w:hAnsi="Times New Roman"/>
          <w:lang w:val="en-US"/>
        </w:rPr>
        <w:t xml:space="preserve">            print("Помилка: введіть число!\n")</w:t>
      </w:r>
      <w:r>
        <w:rPr>
          <w:rFonts w:ascii="Times New Roman" w:hAnsi="Times New Roman"/>
          <w:lang w:val="en-US"/>
        </w:rPr>
        <w:br/>
      </w:r>
    </w:p>
    <w:p w14:paraId="1C027D79" w14:textId="77777777" w:rsidR="00DA5BB2" w:rsidRPr="00DA5BB2" w:rsidRDefault="00DA5BB2" w:rsidP="00DA5BB2">
      <w:pPr>
        <w:pStyle w:val="af3"/>
        <w:rPr>
          <w:rFonts w:ascii="Times New Roman" w:hAnsi="Times New Roman"/>
          <w:lang w:val="en-US"/>
        </w:rPr>
      </w:pPr>
      <w:r w:rsidRPr="00DA5BB2">
        <w:rPr>
          <w:rFonts w:ascii="Times New Roman" w:hAnsi="Times New Roman"/>
          <w:lang w:val="en-US"/>
        </w:rPr>
        <w:t>k = input_check("Вкажіть значення:\nk = ")</w:t>
      </w:r>
    </w:p>
    <w:p w14:paraId="3F583EC3" w14:textId="269455F6" w:rsidR="00DA5BB2" w:rsidRDefault="00DA5BB2" w:rsidP="00DA5BB2">
      <w:pPr>
        <w:pStyle w:val="af3"/>
        <w:rPr>
          <w:rFonts w:ascii="Times New Roman" w:hAnsi="Times New Roman"/>
          <w:lang w:val="en-US"/>
        </w:rPr>
      </w:pPr>
      <w:r w:rsidRPr="00DA5BB2">
        <w:rPr>
          <w:rFonts w:ascii="Times New Roman" w:hAnsi="Times New Roman"/>
          <w:lang w:val="en-US"/>
        </w:rPr>
        <w:t>n = input_check("Вкажіть значення:\nn = ")</w:t>
      </w:r>
    </w:p>
    <w:p w14:paraId="1CF08B70" w14:textId="19A64E51" w:rsidR="00DA5BB2" w:rsidRPr="00DA5BB2" w:rsidRDefault="00DA5BB2" w:rsidP="00DA5BB2">
      <w:pPr>
        <w:pStyle w:val="a"/>
        <w:rPr>
          <w:rFonts w:ascii="Cambria Math" w:hAnsi="Cambria Math"/>
          <w:lang w:val="en-US"/>
          <w:oMath/>
        </w:rPr>
      </w:pPr>
      <w:r>
        <w:lastRenderedPageBreak/>
        <w:t xml:space="preserve">Організував аналіз вхідних даних для реалізації розгалуженого алгоритму розрахунку значення функції. </w:t>
      </w:r>
    </w:p>
    <w:p w14:paraId="337E6D04" w14:textId="1AA2FFB4" w:rsidR="00DA5BB2" w:rsidRPr="00DA5BB2" w:rsidRDefault="00DA5BB2" w:rsidP="00DA5BB2">
      <w:pPr>
        <w:pStyle w:val="a"/>
        <w:rPr>
          <w:rFonts w:ascii="Cambria Math" w:hAnsi="Cambria Math"/>
          <w:lang w:val="en-US"/>
          <w:oMath/>
        </w:rPr>
      </w:pPr>
      <w:r>
        <w:t xml:space="preserve">Реалізував вивід результату. </w:t>
      </w:r>
    </w:p>
    <w:p w14:paraId="1B84831F" w14:textId="425A3329" w:rsidR="00DA5BB2" w:rsidRPr="00DA5BB2" w:rsidRDefault="00DA5BB2" w:rsidP="00DA5BB2">
      <w:pPr>
        <w:pStyle w:val="a"/>
        <w:rPr>
          <w:rFonts w:ascii="Cambria Math" w:hAnsi="Cambria Math"/>
          <w:lang w:val="en-US"/>
          <w:oMath/>
        </w:rPr>
      </w:pPr>
      <w:r>
        <w:t>Приступив до тестування програми</w:t>
      </w:r>
    </w:p>
    <w:p w14:paraId="743028CD" w14:textId="6FA7D796" w:rsidR="00DA5BB2" w:rsidRPr="00DA5BB2" w:rsidRDefault="00DA5BB2" w:rsidP="00DA5BB2">
      <w:pPr>
        <w:pStyle w:val="a0"/>
        <w:rPr>
          <w:rFonts w:ascii="Cambria Math" w:hAnsi="Cambria Math"/>
          <w:lang w:val="en-US"/>
          <w:oMath/>
        </w:rPr>
      </w:pPr>
      <w:r>
        <w:t xml:space="preserve">спираючись на вхідні дані таблиці 3.1 здійснив тестування програми за </w:t>
      </w:r>
      <w:r w:rsidR="00650D30">
        <w:t>першою</w:t>
      </w:r>
      <w:r>
        <w:t xml:space="preserve"> альтернативою (рисунок 3.</w:t>
      </w:r>
      <w:r>
        <w:rPr>
          <w:lang w:val="en-US"/>
        </w:rPr>
        <w:t>4</w:t>
      </w:r>
      <w:r>
        <w:t xml:space="preserve">); </w:t>
      </w:r>
    </w:p>
    <w:p w14:paraId="730F69AC" w14:textId="77A7095B" w:rsidR="00DA5BB2" w:rsidRDefault="00DA5BB2" w:rsidP="00DA5BB2">
      <w:pPr>
        <w:rPr>
          <w:lang w:val="en-US"/>
        </w:rPr>
      </w:pPr>
      <w:r>
        <w:t xml:space="preserve">Таблиця 3.1 – Індивідуальні вхідні дані для тестування 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  <w:gridCol w:w="1971"/>
      </w:tblGrid>
      <w:tr w:rsidR="00DA5BB2" w14:paraId="43DFB2F2" w14:textId="77777777" w:rsidTr="00DA5BB2">
        <w:trPr>
          <w:trHeight w:val="267"/>
        </w:trPr>
        <w:tc>
          <w:tcPr>
            <w:tcW w:w="1970" w:type="dxa"/>
            <w:vAlign w:val="center"/>
          </w:tcPr>
          <w:p w14:paraId="1CA33BA8" w14:textId="7A6215BE" w:rsidR="00DA5BB2" w:rsidRPr="00DA5BB2" w:rsidRDefault="00DA5BB2" w:rsidP="00DA5BB2">
            <w:pPr>
              <w:ind w:firstLine="0"/>
              <w:jc w:val="center"/>
            </w:pPr>
            <w:r>
              <w:t>Варіант</w:t>
            </w:r>
          </w:p>
        </w:tc>
        <w:tc>
          <w:tcPr>
            <w:tcW w:w="1971" w:type="dxa"/>
            <w:vAlign w:val="center"/>
          </w:tcPr>
          <w:p w14:paraId="3D345773" w14:textId="76B8BE12" w:rsidR="00DA5BB2" w:rsidRPr="00650D30" w:rsidRDefault="00650D30" w:rsidP="00DA5BB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 xml:space="preserve">1 </w:t>
            </w:r>
          </w:p>
        </w:tc>
        <w:tc>
          <w:tcPr>
            <w:tcW w:w="1971" w:type="dxa"/>
            <w:vAlign w:val="center"/>
          </w:tcPr>
          <w:p w14:paraId="1C0BB231" w14:textId="07E44835" w:rsidR="00DA5BB2" w:rsidRPr="00650D30" w:rsidRDefault="00650D30" w:rsidP="00DA5BB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>
              <w:rPr>
                <w:vertAlign w:val="subscript"/>
                <w:lang w:val="en-US"/>
              </w:rPr>
              <w:t xml:space="preserve">1 </w:t>
            </w:r>
          </w:p>
        </w:tc>
        <w:tc>
          <w:tcPr>
            <w:tcW w:w="1971" w:type="dxa"/>
            <w:vAlign w:val="center"/>
          </w:tcPr>
          <w:p w14:paraId="07BFCC5C" w14:textId="736DEA3C" w:rsidR="00DA5BB2" w:rsidRPr="00650D30" w:rsidRDefault="00650D30" w:rsidP="00DA5BB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1971" w:type="dxa"/>
            <w:vAlign w:val="center"/>
          </w:tcPr>
          <w:p w14:paraId="640F8EA1" w14:textId="11937FEC" w:rsidR="00DA5BB2" w:rsidRPr="00650D30" w:rsidRDefault="00650D30" w:rsidP="00DA5BB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>
              <w:rPr>
                <w:vertAlign w:val="subscript"/>
                <w:lang w:val="en-US"/>
              </w:rPr>
              <w:t>2</w:t>
            </w:r>
          </w:p>
        </w:tc>
      </w:tr>
      <w:tr w:rsidR="00DA5BB2" w14:paraId="004F7804" w14:textId="77777777" w:rsidTr="00DA5BB2">
        <w:tc>
          <w:tcPr>
            <w:tcW w:w="1970" w:type="dxa"/>
            <w:vAlign w:val="center"/>
          </w:tcPr>
          <w:p w14:paraId="77E0BC70" w14:textId="4924DCE8" w:rsidR="00DA5BB2" w:rsidRPr="00DA5BB2" w:rsidRDefault="00DA5BB2" w:rsidP="00DA5BB2">
            <w:pPr>
              <w:ind w:firstLine="0"/>
              <w:jc w:val="center"/>
            </w:pPr>
            <w:r>
              <w:t>18</w:t>
            </w:r>
          </w:p>
        </w:tc>
        <w:tc>
          <w:tcPr>
            <w:tcW w:w="1971" w:type="dxa"/>
            <w:vAlign w:val="center"/>
          </w:tcPr>
          <w:p w14:paraId="03A9FC51" w14:textId="629F3688" w:rsidR="00DA5BB2" w:rsidRDefault="00650D30" w:rsidP="00DA5BB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71" w:type="dxa"/>
            <w:vAlign w:val="center"/>
          </w:tcPr>
          <w:p w14:paraId="2B416AFF" w14:textId="10FBE948" w:rsidR="00DA5BB2" w:rsidRDefault="00650D30" w:rsidP="00DA5BB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71" w:type="dxa"/>
            <w:vAlign w:val="center"/>
          </w:tcPr>
          <w:p w14:paraId="07B27BA0" w14:textId="1AD326F1" w:rsidR="00DA5BB2" w:rsidRDefault="00650D30" w:rsidP="00DA5BB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-5</w:t>
            </w:r>
          </w:p>
        </w:tc>
        <w:tc>
          <w:tcPr>
            <w:tcW w:w="1971" w:type="dxa"/>
            <w:vAlign w:val="center"/>
          </w:tcPr>
          <w:p w14:paraId="653D6B6F" w14:textId="0C2D0D1A" w:rsidR="00DA5BB2" w:rsidRDefault="00650D30" w:rsidP="00DA5BB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-4</w:t>
            </w:r>
          </w:p>
        </w:tc>
      </w:tr>
    </w:tbl>
    <w:p w14:paraId="72413ACA" w14:textId="4453C487" w:rsidR="00650D30" w:rsidRDefault="00650D30" w:rsidP="00650D30">
      <w:pPr>
        <w:pStyle w:val="ab"/>
      </w:pPr>
      <w:r w:rsidRPr="00650D30">
        <w:drawing>
          <wp:inline distT="0" distB="0" distL="0" distR="0" wp14:anchorId="5CA74090" wp14:editId="0505639F">
            <wp:extent cx="6120130" cy="1664970"/>
            <wp:effectExtent l="0" t="0" r="0" b="0"/>
            <wp:docPr id="1895429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29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CB5A" w14:textId="6676B891" w:rsidR="00650D30" w:rsidRDefault="00650D30" w:rsidP="00650D30">
      <w:pPr>
        <w:pStyle w:val="ab"/>
      </w:pPr>
      <w:r>
        <w:t>Р</w:t>
      </w:r>
      <w:r>
        <w:t>исунок 3.</w:t>
      </w:r>
      <w:r>
        <w:rPr>
          <w:lang w:val="en-US"/>
        </w:rPr>
        <w:t>4</w:t>
      </w:r>
      <w:r>
        <w:t xml:space="preserve"> </w:t>
      </w:r>
      <w:r>
        <w:t>– Результат тестування додатку при k &gt; 0</w:t>
      </w:r>
    </w:p>
    <w:p w14:paraId="0B178907" w14:textId="5C81C5C4" w:rsidR="00650D30" w:rsidRDefault="00650D30" w:rsidP="00650D30">
      <w:pPr>
        <w:pStyle w:val="a0"/>
      </w:pPr>
      <w:r>
        <w:t>здійснив тестування програми за другою альтернативою (рисунок 3.</w:t>
      </w:r>
      <w:r>
        <w:t>5</w:t>
      </w:r>
      <w:r>
        <w:t>)</w:t>
      </w:r>
      <w:r>
        <w:t>.</w:t>
      </w:r>
    </w:p>
    <w:p w14:paraId="03C41C59" w14:textId="3A352A63" w:rsidR="00650D30" w:rsidRDefault="00650D30" w:rsidP="00650D30">
      <w:pPr>
        <w:pStyle w:val="ab"/>
      </w:pPr>
      <w:r w:rsidRPr="00650D30">
        <w:drawing>
          <wp:inline distT="0" distB="0" distL="0" distR="0" wp14:anchorId="69CDE980" wp14:editId="2F9BC501">
            <wp:extent cx="6120130" cy="1617345"/>
            <wp:effectExtent l="0" t="0" r="0" b="1905"/>
            <wp:docPr id="553825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25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Рисунок 3.</w:t>
      </w:r>
      <w:r>
        <w:t>5</w:t>
      </w:r>
      <w:r>
        <w:t xml:space="preserve"> – Результат тестування додатку при k </w:t>
      </w:r>
      <w:r>
        <w:rPr>
          <w:lang w:val="en-US"/>
        </w:rPr>
        <w:t>≤</w:t>
      </w:r>
      <w:r>
        <w:t xml:space="preserve"> 0</w:t>
      </w:r>
    </w:p>
    <w:p w14:paraId="5302CE8F" w14:textId="1E45739E" w:rsidR="00650D30" w:rsidRDefault="00650D30" w:rsidP="00650D30">
      <w:pPr>
        <w:jc w:val="center"/>
        <w:rPr>
          <w:lang w:val="en-US"/>
        </w:rPr>
      </w:pPr>
      <w:r>
        <w:t>Код програми</w:t>
      </w:r>
    </w:p>
    <w:p w14:paraId="57E41B97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import datetime</w:t>
      </w:r>
    </w:p>
    <w:p w14:paraId="69CA7A82" w14:textId="5A2ED161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from math import *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br/>
      </w:r>
      <w:r w:rsidRPr="00650D30">
        <w:rPr>
          <w:lang w:val="en-US"/>
        </w:rPr>
        <w:t>def division_check(numerator, denominator, message):</w:t>
      </w:r>
    </w:p>
    <w:p w14:paraId="17CABE85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if abs(denominator) &lt; 1e-10:</w:t>
      </w:r>
    </w:p>
    <w:p w14:paraId="57FBC05E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    raise ZeroDivisionError(message)</w:t>
      </w:r>
    </w:p>
    <w:p w14:paraId="26F8D666" w14:textId="67A9252D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return numerator / denominator</w:t>
      </w:r>
    </w:p>
    <w:p w14:paraId="3345DD26" w14:textId="77777777" w:rsidR="00650D30" w:rsidRPr="00650D30" w:rsidRDefault="00650D30" w:rsidP="00650D30">
      <w:pPr>
        <w:pStyle w:val="af3"/>
        <w:rPr>
          <w:lang w:val="en-US"/>
        </w:rPr>
      </w:pPr>
    </w:p>
    <w:p w14:paraId="1A41C955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def sqrt_check(radicand):</w:t>
      </w:r>
    </w:p>
    <w:p w14:paraId="68D58324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if radicand &lt; 0:</w:t>
      </w:r>
    </w:p>
    <w:p w14:paraId="6214DDEF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    raise ValueError(f"Помилка обчислення кореня: від'ємний аргумент ({radicand})")</w:t>
      </w:r>
    </w:p>
    <w:p w14:paraId="02E243B1" w14:textId="449372D5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return sqrt(radicand)</w:t>
      </w:r>
    </w:p>
    <w:p w14:paraId="3D4B86E3" w14:textId="77777777" w:rsidR="00650D30" w:rsidRPr="00650D30" w:rsidRDefault="00650D30" w:rsidP="00650D30">
      <w:pPr>
        <w:pStyle w:val="af3"/>
        <w:rPr>
          <w:lang w:val="en-US"/>
        </w:rPr>
      </w:pPr>
    </w:p>
    <w:p w14:paraId="1582850B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def input_check(text):</w:t>
      </w:r>
    </w:p>
    <w:p w14:paraId="4B36A18E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while True:</w:t>
      </w:r>
    </w:p>
    <w:p w14:paraId="09E0A506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    try:</w:t>
      </w:r>
    </w:p>
    <w:p w14:paraId="0A2781E4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        value = float(input(text))</w:t>
      </w:r>
    </w:p>
    <w:p w14:paraId="28AECFD6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        return value</w:t>
      </w:r>
    </w:p>
    <w:p w14:paraId="55680D92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    except ValueError:</w:t>
      </w:r>
    </w:p>
    <w:p w14:paraId="13DD8929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        print("Помилка: введіть число!\n")</w:t>
      </w:r>
    </w:p>
    <w:p w14:paraId="1D3E1E7C" w14:textId="77777777" w:rsidR="00650D30" w:rsidRPr="00650D30" w:rsidRDefault="00650D30" w:rsidP="00650D30">
      <w:pPr>
        <w:pStyle w:val="af3"/>
        <w:rPr>
          <w:lang w:val="en-US"/>
        </w:rPr>
      </w:pPr>
    </w:p>
    <w:p w14:paraId="73244094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current_date = datetime.date.today()</w:t>
      </w:r>
    </w:p>
    <w:p w14:paraId="50CE5D2F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current_year = current_date.year</w:t>
      </w:r>
    </w:p>
    <w:p w14:paraId="17D9B1D0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current_month = current_date.month</w:t>
      </w:r>
    </w:p>
    <w:p w14:paraId="158734F5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current_day = current_date.day</w:t>
      </w:r>
    </w:p>
    <w:p w14:paraId="7F075DE9" w14:textId="77777777" w:rsidR="00650D30" w:rsidRPr="00650D30" w:rsidRDefault="00650D30" w:rsidP="00650D30">
      <w:pPr>
        <w:pStyle w:val="af3"/>
        <w:rPr>
          <w:lang w:val="en-US"/>
        </w:rPr>
      </w:pPr>
    </w:p>
    <w:p w14:paraId="58AABBB7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user_year = int(input("Введіть рік народження: "))</w:t>
      </w:r>
    </w:p>
    <w:p w14:paraId="28F02FED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user_month = int(input("Введіть місяць народження: "))</w:t>
      </w:r>
    </w:p>
    <w:p w14:paraId="216B65C6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user_day = int(input("Введіть день народження: "))</w:t>
      </w:r>
    </w:p>
    <w:p w14:paraId="302C2C21" w14:textId="77777777" w:rsidR="00650D30" w:rsidRPr="00650D30" w:rsidRDefault="00650D30" w:rsidP="00650D30">
      <w:pPr>
        <w:pStyle w:val="af3"/>
        <w:rPr>
          <w:lang w:val="en-US"/>
        </w:rPr>
      </w:pPr>
    </w:p>
    <w:p w14:paraId="29A5C79B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user_age = current_year - user_year</w:t>
      </w:r>
    </w:p>
    <w:p w14:paraId="57E74213" w14:textId="77777777" w:rsidR="00650D30" w:rsidRPr="00650D30" w:rsidRDefault="00650D30" w:rsidP="00650D30">
      <w:pPr>
        <w:pStyle w:val="af3"/>
        <w:rPr>
          <w:lang w:val="en-US"/>
        </w:rPr>
      </w:pPr>
    </w:p>
    <w:p w14:paraId="5DDEB8A7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while user_age &gt; 120 or user_day &gt; 31 or user_month &gt; 12:</w:t>
      </w:r>
    </w:p>
    <w:p w14:paraId="445ED222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print("Введені некоректні дані. Спробуйте ще раз.\n")</w:t>
      </w:r>
    </w:p>
    <w:p w14:paraId="04B038AC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user_year = int(input("Введіть рік народження: "))</w:t>
      </w:r>
    </w:p>
    <w:p w14:paraId="777ADB8C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user_month = int(input("Введіть місяць народження: "))</w:t>
      </w:r>
    </w:p>
    <w:p w14:paraId="3F458B7C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user_day = int(input("Введіть день народження: "))</w:t>
      </w:r>
    </w:p>
    <w:p w14:paraId="0CCC358D" w14:textId="51234DAE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user_age = current_year - user_year</w:t>
      </w:r>
    </w:p>
    <w:p w14:paraId="112F122E" w14:textId="77777777" w:rsidR="00650D30" w:rsidRPr="00650D30" w:rsidRDefault="00650D30" w:rsidP="00650D30">
      <w:pPr>
        <w:pStyle w:val="af3"/>
        <w:rPr>
          <w:lang w:val="en-US"/>
        </w:rPr>
      </w:pPr>
    </w:p>
    <w:p w14:paraId="55D92BC7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print(f"{user_day:02d}.{user_month:02d}.{user_year}")</w:t>
      </w:r>
    </w:p>
    <w:p w14:paraId="07714C8F" w14:textId="77777777" w:rsidR="00650D30" w:rsidRPr="00650D30" w:rsidRDefault="00650D30" w:rsidP="00650D30">
      <w:pPr>
        <w:pStyle w:val="af3"/>
        <w:rPr>
          <w:lang w:val="en-US"/>
        </w:rPr>
      </w:pPr>
    </w:p>
    <w:p w14:paraId="2092C692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if (current_month, current_day) &lt; (user_month, user_day):</w:t>
      </w:r>
    </w:p>
    <w:p w14:paraId="39D8807E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user_age -= 1</w:t>
      </w:r>
    </w:p>
    <w:p w14:paraId="41C6371E" w14:textId="77777777" w:rsidR="00650D30" w:rsidRPr="00650D30" w:rsidRDefault="00650D30" w:rsidP="00650D30">
      <w:pPr>
        <w:pStyle w:val="af3"/>
        <w:rPr>
          <w:lang w:val="en-US"/>
        </w:rPr>
      </w:pPr>
    </w:p>
    <w:p w14:paraId="6C3D4F77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print(f"Повних років: {user_age}")</w:t>
      </w:r>
    </w:p>
    <w:p w14:paraId="071E72B5" w14:textId="77777777" w:rsidR="00650D30" w:rsidRPr="00650D30" w:rsidRDefault="00650D30" w:rsidP="00650D30">
      <w:pPr>
        <w:pStyle w:val="af3"/>
        <w:rPr>
          <w:lang w:val="en-US"/>
        </w:rPr>
      </w:pPr>
    </w:p>
    <w:p w14:paraId="36234194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k = input_check("Вкажіть значення:\nk = ")</w:t>
      </w:r>
    </w:p>
    <w:p w14:paraId="01978A9C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n = input_check("Вкажіть значення:\nn = ")</w:t>
      </w:r>
    </w:p>
    <w:p w14:paraId="679EB183" w14:textId="77777777" w:rsidR="00650D30" w:rsidRPr="00650D30" w:rsidRDefault="00650D30" w:rsidP="00650D30">
      <w:pPr>
        <w:pStyle w:val="af3"/>
        <w:rPr>
          <w:lang w:val="en-US"/>
        </w:rPr>
      </w:pPr>
    </w:p>
    <w:p w14:paraId="4E0CDFC5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def F(k, n):</w:t>
      </w:r>
    </w:p>
    <w:p w14:paraId="5EF15D62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if k &gt; 0:</w:t>
      </w:r>
    </w:p>
    <w:p w14:paraId="6C986A1E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    numerator = sqrt_check(n**2 + 2 * n + 3)</w:t>
      </w:r>
    </w:p>
    <w:p w14:paraId="2E2BE1DB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    denominator = 7 * n**4 + 3 * k</w:t>
      </w:r>
    </w:p>
    <w:p w14:paraId="64846A32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    print("k&gt;0")</w:t>
      </w:r>
    </w:p>
    <w:p w14:paraId="46EADF9F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else:</w:t>
      </w:r>
    </w:p>
    <w:p w14:paraId="3B91C056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    numerator = (5**n - 2**k) ** 3</w:t>
      </w:r>
    </w:p>
    <w:p w14:paraId="618C7A75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    denominator = 8 * k**2 + 3 ** (k + 1)</w:t>
      </w:r>
    </w:p>
    <w:p w14:paraId="6542C4D3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    print("k&lt;=0")</w:t>
      </w:r>
    </w:p>
    <w:p w14:paraId="077C6DEE" w14:textId="5267E513" w:rsid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return division_check(numerator, denominator, "Ділення на нуль")</w:t>
      </w:r>
    </w:p>
    <w:p w14:paraId="095F6582" w14:textId="43964D82" w:rsidR="00650D30" w:rsidRPr="00650D30" w:rsidRDefault="00650D30" w:rsidP="00650D30">
      <w:pPr>
        <w:pStyle w:val="af3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4B9207B8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lastRenderedPageBreak/>
        <w:t>try:</w:t>
      </w:r>
    </w:p>
    <w:p w14:paraId="3C3F09E4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result = F(k, n)</w:t>
      </w:r>
    </w:p>
    <w:p w14:paraId="596B46D2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print(f"Result = {result}")</w:t>
      </w:r>
    </w:p>
    <w:p w14:paraId="0388BBB6" w14:textId="77777777" w:rsidR="00650D30" w:rsidRPr="00650D30" w:rsidRDefault="00650D30" w:rsidP="00650D30">
      <w:pPr>
        <w:pStyle w:val="af3"/>
        <w:rPr>
          <w:lang w:val="en-US"/>
        </w:rPr>
      </w:pPr>
    </w:p>
    <w:p w14:paraId="2F95EB4B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except ZeroDivisionError as error:</w:t>
      </w:r>
    </w:p>
    <w:p w14:paraId="25705C3D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print(error)</w:t>
      </w:r>
    </w:p>
    <w:p w14:paraId="628F4848" w14:textId="77777777" w:rsidR="00650D30" w:rsidRPr="00650D30" w:rsidRDefault="00650D30" w:rsidP="00650D30">
      <w:pPr>
        <w:pStyle w:val="af3"/>
        <w:rPr>
          <w:lang w:val="en-US"/>
        </w:rPr>
      </w:pPr>
    </w:p>
    <w:p w14:paraId="2DD4CDDF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except ValueError as error:</w:t>
      </w:r>
    </w:p>
    <w:p w14:paraId="57EAA413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print(error)</w:t>
      </w:r>
    </w:p>
    <w:p w14:paraId="5FA5525B" w14:textId="77777777" w:rsidR="00650D30" w:rsidRPr="00650D30" w:rsidRDefault="00650D30" w:rsidP="00650D30">
      <w:pPr>
        <w:pStyle w:val="af3"/>
        <w:rPr>
          <w:lang w:val="en-US"/>
        </w:rPr>
      </w:pPr>
    </w:p>
    <w:p w14:paraId="645544A6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except OverflowError:</w:t>
      </w:r>
    </w:p>
    <w:p w14:paraId="36377B1B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print("Помилка переповнення числа!")</w:t>
      </w:r>
    </w:p>
    <w:p w14:paraId="097A9CBE" w14:textId="77777777" w:rsidR="00650D30" w:rsidRPr="00650D30" w:rsidRDefault="00650D30" w:rsidP="00650D30">
      <w:pPr>
        <w:pStyle w:val="af3"/>
        <w:rPr>
          <w:lang w:val="en-US"/>
        </w:rPr>
      </w:pPr>
    </w:p>
    <w:p w14:paraId="3FDBE802" w14:textId="77777777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>except Exception as error:</w:t>
      </w:r>
    </w:p>
    <w:p w14:paraId="623B566C" w14:textId="72607D66" w:rsidR="00650D30" w:rsidRPr="00650D30" w:rsidRDefault="00650D30" w:rsidP="00650D30">
      <w:pPr>
        <w:pStyle w:val="af3"/>
        <w:rPr>
          <w:lang w:val="en-US"/>
        </w:rPr>
      </w:pPr>
      <w:r w:rsidRPr="00650D30">
        <w:rPr>
          <w:lang w:val="en-US"/>
        </w:rPr>
        <w:t xml:space="preserve">    print(f"Невідома помилка: {error}")</w:t>
      </w:r>
    </w:p>
    <w:p w14:paraId="1DE4CF88" w14:textId="2A3EE862" w:rsidR="007475D7" w:rsidRPr="00496FF0" w:rsidRDefault="007475D7" w:rsidP="007475D7">
      <w:pPr>
        <w:pStyle w:val="aa"/>
      </w:pPr>
      <w:r>
        <w:t>Висновок.</w:t>
      </w:r>
      <w:r w:rsidR="00650D30" w:rsidRPr="00650D30">
        <w:t xml:space="preserve"> </w:t>
      </w:r>
      <w:r w:rsidR="00650D30">
        <w:t>Отримав практичні навички по розробці інструкцій розгалуженого алгоритму роботи програм мовою Python.</w:t>
      </w:r>
    </w:p>
    <w:sectPr w:rsidR="007475D7" w:rsidRPr="00496FF0" w:rsidSect="00DF6B87">
      <w:headerReference w:type="default" r:id="rId13"/>
      <w:footerReference w:type="default" r:id="rId14"/>
      <w:pgSz w:w="11906" w:h="16838"/>
      <w:pgMar w:top="851" w:right="850" w:bottom="1701" w:left="1418" w:header="709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0DBE3" w14:textId="77777777" w:rsidR="00F26B9A" w:rsidRDefault="00F26B9A" w:rsidP="00C25072">
      <w:pPr>
        <w:spacing w:line="240" w:lineRule="auto"/>
      </w:pPr>
      <w:r>
        <w:separator/>
      </w:r>
    </w:p>
  </w:endnote>
  <w:endnote w:type="continuationSeparator" w:id="0">
    <w:p w14:paraId="6814BEB3" w14:textId="77777777" w:rsidR="00F26B9A" w:rsidRDefault="00F26B9A" w:rsidP="00C250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ABA38" w14:textId="02047887" w:rsidR="007E65E2" w:rsidRPr="00650D30" w:rsidRDefault="00650D30" w:rsidP="00DF6B87">
    <w:pPr>
      <w:pStyle w:val="a8"/>
      <w:ind w:firstLine="3969"/>
      <w:rPr>
        <w:sz w:val="28"/>
        <w:szCs w:val="20"/>
        <w:lang w:val="en-US"/>
      </w:rPr>
    </w:pPr>
    <w:r>
      <w:rPr>
        <w:sz w:val="28"/>
        <w:szCs w:val="20"/>
        <w:lang w:val="en-US"/>
      </w:rPr>
      <w:t>F2</w:t>
    </w:r>
    <w:r w:rsidR="00ED492E">
      <w:rPr>
        <w:sz w:val="28"/>
        <w:szCs w:val="20"/>
      </w:rPr>
      <w:t>.</w:t>
    </w:r>
    <w:r>
      <w:rPr>
        <w:sz w:val="28"/>
        <w:szCs w:val="20"/>
        <w:lang w:val="en-US"/>
      </w:rPr>
      <w:t xml:space="preserve">25-1.18 </w:t>
    </w:r>
    <w:r w:rsidR="00ED492E">
      <w:rPr>
        <w:sz w:val="28"/>
        <w:szCs w:val="20"/>
      </w:rPr>
      <w:t>ПР-</w:t>
    </w:r>
    <w:r>
      <w:rPr>
        <w:sz w:val="28"/>
        <w:szCs w:val="20"/>
      </w:rPr>
      <w:t>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51F42" w14:textId="77777777" w:rsidR="00F26B9A" w:rsidRDefault="00F26B9A" w:rsidP="00C25072">
      <w:pPr>
        <w:spacing w:line="240" w:lineRule="auto"/>
      </w:pPr>
      <w:r>
        <w:separator/>
      </w:r>
    </w:p>
  </w:footnote>
  <w:footnote w:type="continuationSeparator" w:id="0">
    <w:p w14:paraId="03C83F89" w14:textId="77777777" w:rsidR="00F26B9A" w:rsidRDefault="00F26B9A" w:rsidP="00C250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7C39E" w14:textId="77777777" w:rsidR="007E65E2" w:rsidRPr="00982FCC" w:rsidRDefault="008F6D4B" w:rsidP="00B94230">
    <w:pPr>
      <w:spacing w:line="240" w:lineRule="auto"/>
      <w:rPr>
        <w:sz w:val="2"/>
        <w:szCs w:val="2"/>
      </w:rPr>
    </w:pPr>
    <w:r>
      <w:rPr>
        <w:noProof/>
        <w:sz w:val="2"/>
        <w:szCs w:val="2"/>
        <w:lang w:eastAsia="ru-RU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5CBFE1B0" wp14:editId="3899DDBB">
              <wp:simplePos x="0" y="0"/>
              <wp:positionH relativeFrom="column">
                <wp:posOffset>-196740</wp:posOffset>
              </wp:positionH>
              <wp:positionV relativeFrom="paragraph">
                <wp:posOffset>-195773</wp:posOffset>
              </wp:positionV>
              <wp:extent cx="6573520" cy="10186670"/>
              <wp:effectExtent l="0" t="0" r="36830" b="24130"/>
              <wp:wrapNone/>
              <wp:docPr id="1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3520" cy="10186670"/>
                        <a:chOff x="1108" y="398"/>
                        <a:chExt cx="10352" cy="16042"/>
                      </a:xfrm>
                    </wpg:grpSpPr>
                    <wpg:grpSp>
                      <wpg:cNvPr id="2" name="Group 182"/>
                      <wpg:cNvGrpSpPr>
                        <a:grpSpLocks/>
                      </wpg:cNvGrpSpPr>
                      <wpg:grpSpPr bwMode="auto">
                        <a:xfrm>
                          <a:off x="1108" y="398"/>
                          <a:ext cx="10352" cy="16042"/>
                          <a:chOff x="1108" y="398"/>
                          <a:chExt cx="10352" cy="16042"/>
                        </a:xfrm>
                      </wpg:grpSpPr>
                      <wps:wsp>
                        <wps:cNvPr id="3" name="Line 151"/>
                        <wps:cNvCnPr/>
                        <wps:spPr bwMode="auto">
                          <a:xfrm>
                            <a:off x="10995" y="15575"/>
                            <a:ext cx="1" cy="8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181"/>
                        <wpg:cNvGrpSpPr>
                          <a:grpSpLocks/>
                        </wpg:cNvGrpSpPr>
                        <wpg:grpSpPr bwMode="auto">
                          <a:xfrm>
                            <a:off x="1108" y="398"/>
                            <a:ext cx="10352" cy="16042"/>
                            <a:chOff x="1108" y="398"/>
                            <a:chExt cx="10352" cy="16042"/>
                          </a:xfrm>
                        </wpg:grpSpPr>
                        <wps:wsp>
                          <wps:cNvPr id="5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9" y="398"/>
                              <a:ext cx="10341" cy="1603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1108" y="15583"/>
                              <a:ext cx="10352" cy="857"/>
                              <a:chOff x="1108" y="15583"/>
                              <a:chExt cx="10352" cy="857"/>
                            </a:xfrm>
                          </wpg:grpSpPr>
                          <wps:wsp>
                            <wps:cNvPr id="7" name="Line 137"/>
                            <wps:cNvCnPr/>
                            <wps:spPr bwMode="auto">
                              <a:xfrm>
                                <a:off x="209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8"/>
                            <wps:cNvCnPr/>
                            <wps:spPr bwMode="auto">
                              <a:xfrm>
                                <a:off x="3429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9"/>
                            <wps:cNvCnPr/>
                            <wps:spPr bwMode="auto">
                              <a:xfrm>
                                <a:off x="1526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40"/>
                            <wps:cNvCnPr/>
                            <wps:spPr bwMode="auto">
                              <a:xfrm>
                                <a:off x="427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41"/>
                            <wps:cNvCnPr/>
                            <wps:spPr bwMode="auto">
                              <a:xfrm>
                                <a:off x="485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44"/>
                            <wps:cNvCnPr/>
                            <wps:spPr bwMode="auto">
                              <a:xfrm>
                                <a:off x="1108" y="15583"/>
                                <a:ext cx="10352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5"/>
                            <wps:cNvCnPr/>
                            <wps:spPr bwMode="auto">
                              <a:xfrm>
                                <a:off x="1126" y="15869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6"/>
                            <wps:cNvCnPr/>
                            <wps:spPr bwMode="auto">
                              <a:xfrm>
                                <a:off x="1126" y="16154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2"/>
                            <wps:cNvCnPr/>
                            <wps:spPr bwMode="auto">
                              <a:xfrm>
                                <a:off x="10995" y="15983"/>
                                <a:ext cx="454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6" name="Group 186"/>
                      <wpg:cNvGrpSpPr>
                        <a:grpSpLocks/>
                      </wpg:cNvGrpSpPr>
                      <wpg:grpSpPr bwMode="auto">
                        <a:xfrm>
                          <a:off x="1113" y="15617"/>
                          <a:ext cx="10301" cy="811"/>
                          <a:chOff x="1113" y="15617"/>
                          <a:chExt cx="10301" cy="811"/>
                        </a:xfrm>
                      </wpg:grpSpPr>
                      <wps:wsp>
                        <wps:cNvPr id="1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1017" y="15617"/>
                            <a:ext cx="39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0F9FB2" w14:textId="77777777" w:rsidR="00694E0A" w:rsidRPr="00DF6B87" w:rsidRDefault="00694E0A" w:rsidP="002B1B83">
                              <w:pPr>
                                <w:pStyle w:val="a8"/>
                              </w:pPr>
                              <w:r w:rsidRPr="00DF6B87">
                                <w:t>Арк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18" name="Group 173"/>
                        <wpg:cNvGrpSpPr>
                          <a:grpSpLocks/>
                        </wpg:cNvGrpSpPr>
                        <wpg:grpSpPr bwMode="auto">
                          <a:xfrm>
                            <a:off x="1113" y="16199"/>
                            <a:ext cx="3681" cy="229"/>
                            <a:chOff x="1113" y="16183"/>
                            <a:chExt cx="3681" cy="229"/>
                          </a:xfrm>
                        </wpg:grpSpPr>
                        <wps:wsp>
                          <wps:cNvPr id="19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7" y="16183"/>
                              <a:ext cx="516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383761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8" y="16183"/>
                              <a:ext cx="114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063E62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280" y="16183"/>
                              <a:ext cx="974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B42426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3" y="16183"/>
                              <a:ext cx="39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6BE6EE" w14:textId="77777777" w:rsidR="00694E0A" w:rsidRPr="00422E4C" w:rsidRDefault="00694E0A" w:rsidP="00422E4C">
                                <w:pPr>
                                  <w:pStyle w:val="a8"/>
                                </w:pPr>
                                <w:r w:rsidRPr="00422E4C">
                                  <w:rPr>
                                    <w:rStyle w:val="a9"/>
                                  </w:rPr>
                                  <w:t>Ізм</w:t>
                                </w:r>
                                <w:r w:rsidRPr="00422E4C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5" y="16183"/>
                              <a:ext cx="45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2A1B72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7"/>
                        <wpg:cNvGrpSpPr>
                          <a:grpSpLocks/>
                        </wpg:cNvGrpSpPr>
                        <wpg:grpSpPr bwMode="auto">
                          <a:xfrm>
                            <a:off x="1181" y="15622"/>
                            <a:ext cx="2284" cy="497"/>
                            <a:chOff x="1163" y="15606"/>
                            <a:chExt cx="2284" cy="497"/>
                          </a:xfrm>
                        </wpg:grpSpPr>
                        <wpg:grpSp>
                          <wpg:cNvPr id="2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1163" y="15876"/>
                              <a:ext cx="2088" cy="227"/>
                              <a:chOff x="1163" y="15876"/>
                              <a:chExt cx="2088" cy="227"/>
                            </a:xfrm>
                          </wpg:grpSpPr>
                          <wps:wsp>
                            <wps:cNvPr id="26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87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916AC2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" name="Text Box 1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87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01B937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876"/>
                                <a:ext cx="113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693CED" w14:textId="77777777" w:rsidR="00694E0A" w:rsidRPr="00D22652" w:rsidRDefault="00D22652" w:rsidP="00422E4C">
                                  <w:pPr>
                                    <w:pStyle w:val="a8"/>
                                    <w:jc w:val="both"/>
                                  </w:pPr>
                                  <w:r>
                                    <w:t>Буряк Г.І.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1163" y="15606"/>
                              <a:ext cx="2284" cy="227"/>
                              <a:chOff x="1163" y="15606"/>
                              <a:chExt cx="2284" cy="227"/>
                            </a:xfrm>
                          </wpg:grpSpPr>
                          <wps:wsp>
                            <wps:cNvPr id="30" name="Text Box 1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60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6EA586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60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D3382F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606"/>
                                <a:ext cx="1330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2C3450" w14:textId="0AB311E7" w:rsidR="00694E0A" w:rsidRPr="00650D30" w:rsidRDefault="00650D30" w:rsidP="00422E4C">
                                  <w:pPr>
                                    <w:pStyle w:val="a8"/>
                                    <w:jc w:val="both"/>
                                  </w:pPr>
                                  <w:r>
                                    <w:t>Шарандак О.В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BFE1B0" id="Group 187" o:spid="_x0000_s1026" style="position:absolute;left:0;text-align:left;margin-left:-15.5pt;margin-top:-15.4pt;width:517.6pt;height:802.1pt;z-index:251770880" coordorigin="1108,398" coordsize="10352,16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">
              <v:group id="Group 182" o:spid="_x0000_s1027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Line 151" o:spid="_x0000_s1028" style="position:absolute;visibility:visible;mso-wrap-style:square" from="10995,15575" to="10996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" strokeweight="1.5pt">
                  <v:stroke startarrowwidth="narrow" startarrowlength="long" endarrowwidth="narrow" endarrowlength="long"/>
                </v:line>
                <v:group id="Group 181" o:spid="_x0000_s1029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43" o:spid="_x0000_s1030" style="position:absolute;left:1109;top:398;width:10341;height:1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" filled="f" strokeweight="1.5pt">
                    <v:textbox inset="0,0,0,0"/>
                  </v:rect>
                  <v:group id="Group 179" o:spid="_x0000_s1031" style="position:absolute;left:1108;top:15583;width:10352;height:857" coordorigin="1108,15583" coordsize="10352,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137" o:spid="_x0000_s1032" style="position:absolute;visibility:visible;mso-wrap-style:square" from="2098,15583" to="209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38" o:spid="_x0000_s1033" style="position:absolute;visibility:visible;mso-wrap-style:square" from="3429,15583" to="3430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" strokeweight="1.5pt">
                      <v:stroke startarrowwidth="narrow" startarrowlength="long" endarrowwidth="narrow" endarrowlength="long"/>
                    </v:line>
                    <v:line id="Line 139" o:spid="_x0000_s1034" style="position:absolute;visibility:visible;mso-wrap-style:square" from="1526,15583" to="1527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0" o:spid="_x0000_s1035" style="position:absolute;visibility:visible;mso-wrap-style:square" from="4278,15583" to="427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1" o:spid="_x0000_s1036" style="position:absolute;visibility:visible;mso-wrap-style:square" from="4850,15583" to="485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" strokeweight="1.5pt">
                      <v:stroke startarrowwidth="narrow" startarrowlength="long" endarrowwidth="narrow" endarrowlength="long"/>
                    </v:line>
                    <v:line id="Line 144" o:spid="_x0000_s1037" style="position:absolute;visibility:visible;mso-wrap-style:square" from="1108,15583" to="11460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  <v:line id="Line 145" o:spid="_x0000_s1038" style="position:absolute;visibility:visible;mso-wrap-style:square" from="1126,15869" to="4853,1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2mwgAAANsAAAAPAAAAZHJzL2Rvd25yZXYueG1sRE9LawIx&#10;EL4X/A9hCr0UzVah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Cqz42m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46" o:spid="_x0000_s1039" style="position:absolute;visibility:visible;mso-wrap-style:square" from="1126,16154" to="4853,16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XSwgAAANsAAAAPAAAAZHJzL2Rvd25yZXYueG1sRE9LawIx&#10;EL4X/A9hCr0UzVak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AlJhXS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52" o:spid="_x0000_s1040" style="position:absolute;visibility:visible;mso-wrap-style:square" from="10995,15983" to="11449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</v:group>
                </v:group>
              </v:group>
              <v:group id="Group 186" o:spid="_x0000_s1041" style="position:absolute;left:1113;top:15617;width:10301;height:811" coordorigin="1113,15617" coordsize="10301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53" o:spid="_x0000_s1042" style="position:absolute;left:11017;top:15617;width:397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" filled="f" stroked="f" strokeweight="1.5pt">
                  <v:textbox inset="0,0,0,0">
                    <w:txbxContent>
                      <w:p w14:paraId="250F9FB2" w14:textId="77777777" w:rsidR="00694E0A" w:rsidRPr="00DF6B87" w:rsidRDefault="00694E0A" w:rsidP="002B1B83">
                        <w:pPr>
                          <w:pStyle w:val="a8"/>
                        </w:pPr>
                        <w:r w:rsidRPr="00DF6B87">
                          <w:t>Арк</w:t>
                        </w:r>
                      </w:p>
                    </w:txbxContent>
                  </v:textbox>
                </v:rect>
                <v:group id="Group 173" o:spid="_x0000_s1043" style="position:absolute;left:1113;top:16199;width:3681;height:229" coordorigin="1113,16183" coordsize="3681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47" o:spid="_x0000_s1044" style="position:absolute;left:1557;top:16183;width:516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" filled="f" stroked="f" strokeweight="1.5pt">
                    <v:textbox inset="0,0,0,0">
                      <w:txbxContent>
                        <w:p w14:paraId="15383761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Арк.</w:t>
                          </w:r>
                        </w:p>
                      </w:txbxContent>
                    </v:textbox>
                  </v:rect>
                  <v:rect id="Rectangle 148" o:spid="_x0000_s1045" style="position:absolute;left:2098;top:16183;width:114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" filled="f" stroked="f" strokeweight="1.5pt">
                    <v:textbox inset="0,0,0,0">
                      <w:txbxContent>
                        <w:p w14:paraId="34063E62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№ докум.</w:t>
                          </w:r>
                        </w:p>
                      </w:txbxContent>
                    </v:textbox>
                  </v:rect>
                  <v:rect id="Rectangle 149" o:spid="_x0000_s1046" style="position:absolute;left:3280;top:16183;width:974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" filled="f" stroked="f" strokeweight="1.5pt">
                    <v:textbox inset="0,0,0,0">
                      <w:txbxContent>
                        <w:p w14:paraId="3FB42426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Підпис</w:t>
                          </w:r>
                        </w:p>
                      </w:txbxContent>
                    </v:textbox>
                  </v:rect>
                  <v:rect id="Rectangle 150" o:spid="_x0000_s1047" style="position:absolute;left:1113;top:16183;width:39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v7xgAAANs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VxDNcv4QfI+T8AAAD//wMAUEsBAi0AFAAGAAgAAAAhANvh9svuAAAAhQEAABMAAAAAAAAA&#10;AAAAAAAAAAAAAFtDb250ZW50X1R5cGVzXS54bWxQSwECLQAUAAYACAAAACEAWvQsW78AAAAVAQAA&#10;CwAAAAAAAAAAAAAAAAAfAQAAX3JlbHMvLnJlbHNQSwECLQAUAAYACAAAACEAIQU7+8YAAADbAAAA&#10;DwAAAAAAAAAAAAAAAAAHAgAAZHJzL2Rvd25yZXYueG1sUEsFBgAAAAADAAMAtwAAAPoCAAAAAA==&#10;" filled="f" stroked="f" strokeweight="1.5pt">
                    <v:textbox inset="0,0,0,0">
                      <w:txbxContent>
                        <w:p w14:paraId="0E6BE6EE" w14:textId="77777777" w:rsidR="00694E0A" w:rsidRPr="00422E4C" w:rsidRDefault="00694E0A" w:rsidP="00422E4C">
                          <w:pPr>
                            <w:pStyle w:val="a8"/>
                          </w:pPr>
                          <w:r w:rsidRPr="00422E4C">
                            <w:rPr>
                              <w:rStyle w:val="a9"/>
                            </w:rPr>
                            <w:t>Ізм</w:t>
                          </w:r>
                          <w:r w:rsidRPr="00422E4C">
                            <w:t>.</w:t>
                          </w:r>
                        </w:p>
                      </w:txbxContent>
                    </v:textbox>
                  </v:rect>
                  <v:rect id="Rectangle 155" o:spid="_x0000_s1048" style="position:absolute;left:4335;top:16183;width:45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" filled="f" stroked="f" strokeweight="1.5pt">
                    <v:textbox inset="0,0,0,0">
                      <w:txbxContent>
                        <w:p w14:paraId="402A1B72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Дата</w:t>
                          </w:r>
                        </w:p>
                      </w:txbxContent>
                    </v:textbox>
                  </v:rect>
                </v:group>
                <v:group id="Group 177" o:spid="_x0000_s1049" style="position:absolute;left:1181;top:15622;width:2284;height:497" coordorigin="1163,15606" coordsize="2284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76" o:spid="_x0000_s1050" style="position:absolute;left:1163;top:15876;width:2088;height:227" coordorigin="1163,15876" coordsize="208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4" o:spid="_x0000_s1051" type="#_x0000_t202" style="position:absolute;left:1163;top:1587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<v:textbox inset="0,0,0,0">
                        <w:txbxContent>
                          <w:p w14:paraId="00916AC2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6" o:spid="_x0000_s1052" type="#_x0000_t202" style="position:absolute;left:1553;top:1587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  <v:textbox inset="0,0,0,0">
                        <w:txbxContent>
                          <w:p w14:paraId="0F01B937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8" o:spid="_x0000_s1053" type="#_x0000_t202" style="position:absolute;left:2117;top:15876;width:113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<v:textbox inset="0,0,0,0">
                        <w:txbxContent>
                          <w:p w14:paraId="23693CED" w14:textId="77777777" w:rsidR="00694E0A" w:rsidRPr="00D22652" w:rsidRDefault="00D22652" w:rsidP="00422E4C">
                            <w:pPr>
                              <w:pStyle w:val="a8"/>
                              <w:jc w:val="both"/>
                            </w:pPr>
                            <w:r>
                              <w:t>Буряк Г.І.</w:t>
                            </w:r>
                          </w:p>
                        </w:txbxContent>
                      </v:textbox>
                    </v:shape>
                  </v:group>
                  <v:group id="Group 175" o:spid="_x0000_s1054" style="position:absolute;left:1163;top:15606;width:2284;height:227" coordorigin="1163,15606" coordsize="2284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163" o:spid="_x0000_s1055" type="#_x0000_t202" style="position:absolute;left:1163;top:1560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14:paraId="6A6EA586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5" o:spid="_x0000_s1056" type="#_x0000_t202" style="position:absolute;left:1553;top:1560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14:paraId="38D3382F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7" o:spid="_x0000_s1057" type="#_x0000_t202" style="position:absolute;left:2117;top:15606;width:1330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14:paraId="382C3450" w14:textId="0AB311E7" w:rsidR="00694E0A" w:rsidRPr="00650D30" w:rsidRDefault="00650D30" w:rsidP="00422E4C">
                            <w:pPr>
                              <w:pStyle w:val="a8"/>
                              <w:jc w:val="both"/>
                            </w:pPr>
                            <w:r>
                              <w:t>Шарандак О.В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083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460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ADB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A299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6F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2DD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F2B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34F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88399C"/>
    <w:lvl w:ilvl="0">
      <w:start w:val="1"/>
      <w:numFmt w:val="decimal"/>
      <w:pStyle w:val="a"/>
      <w:lvlText w:val="%1"/>
      <w:lvlJc w:val="left"/>
      <w:pPr>
        <w:ind w:left="1069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9C0E66C8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27117"/>
    <w:multiLevelType w:val="hybridMultilevel"/>
    <w:tmpl w:val="DBF606BE"/>
    <w:lvl w:ilvl="0" w:tplc="BE900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CC0A16"/>
    <w:multiLevelType w:val="multilevel"/>
    <w:tmpl w:val="557CD704"/>
    <w:styleLink w:val="a1"/>
    <w:lvl w:ilvl="0">
      <w:start w:val="1"/>
      <w:numFmt w:val="decimal"/>
      <w:lvlText w:val="%1."/>
      <w:lvlJc w:val="left"/>
      <w:pPr>
        <w:ind w:left="1287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ADF64C3"/>
    <w:multiLevelType w:val="hybridMultilevel"/>
    <w:tmpl w:val="B35EA866"/>
    <w:lvl w:ilvl="0" w:tplc="8252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A225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97D54"/>
    <w:multiLevelType w:val="hybridMultilevel"/>
    <w:tmpl w:val="C78E06B0"/>
    <w:lvl w:ilvl="0" w:tplc="65EC8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DC7EEE"/>
    <w:multiLevelType w:val="hybridMultilevel"/>
    <w:tmpl w:val="0332ED86"/>
    <w:lvl w:ilvl="0" w:tplc="C650A3B6">
      <w:start w:val="1"/>
      <w:numFmt w:val="bullet"/>
      <w:lvlText w:val="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6" w15:restartNumberingAfterBreak="0">
    <w:nsid w:val="581E47A5"/>
    <w:multiLevelType w:val="hybridMultilevel"/>
    <w:tmpl w:val="437C712E"/>
    <w:lvl w:ilvl="0" w:tplc="B3F2BF9C"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85455342">
    <w:abstractNumId w:val="15"/>
  </w:num>
  <w:num w:numId="2" w16cid:durableId="865408779">
    <w:abstractNumId w:val="16"/>
  </w:num>
  <w:num w:numId="3" w16cid:durableId="27026020">
    <w:abstractNumId w:val="14"/>
  </w:num>
  <w:num w:numId="4" w16cid:durableId="688265427">
    <w:abstractNumId w:val="9"/>
  </w:num>
  <w:num w:numId="5" w16cid:durableId="1513375547">
    <w:abstractNumId w:val="7"/>
  </w:num>
  <w:num w:numId="6" w16cid:durableId="755705767">
    <w:abstractNumId w:val="6"/>
  </w:num>
  <w:num w:numId="7" w16cid:durableId="1434477819">
    <w:abstractNumId w:val="5"/>
  </w:num>
  <w:num w:numId="8" w16cid:durableId="815798796">
    <w:abstractNumId w:val="4"/>
  </w:num>
  <w:num w:numId="9" w16cid:durableId="269046112">
    <w:abstractNumId w:val="8"/>
  </w:num>
  <w:num w:numId="10" w16cid:durableId="1045258262">
    <w:abstractNumId w:val="3"/>
  </w:num>
  <w:num w:numId="11" w16cid:durableId="2142264440">
    <w:abstractNumId w:val="2"/>
  </w:num>
  <w:num w:numId="12" w16cid:durableId="341906111">
    <w:abstractNumId w:val="1"/>
  </w:num>
  <w:num w:numId="13" w16cid:durableId="177473571">
    <w:abstractNumId w:val="0"/>
  </w:num>
  <w:num w:numId="14" w16cid:durableId="1481658419">
    <w:abstractNumId w:val="10"/>
  </w:num>
  <w:num w:numId="15" w16cid:durableId="1750809351">
    <w:abstractNumId w:val="12"/>
  </w:num>
  <w:num w:numId="16" w16cid:durableId="716046339">
    <w:abstractNumId w:val="11"/>
  </w:num>
  <w:num w:numId="17" w16cid:durableId="20592324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B6A02"/>
    <w:rsid w:val="00005255"/>
    <w:rsid w:val="0000562D"/>
    <w:rsid w:val="0001377F"/>
    <w:rsid w:val="0001785E"/>
    <w:rsid w:val="00035C79"/>
    <w:rsid w:val="00051987"/>
    <w:rsid w:val="0007234C"/>
    <w:rsid w:val="00077F4B"/>
    <w:rsid w:val="00084543"/>
    <w:rsid w:val="000857E4"/>
    <w:rsid w:val="00085BC1"/>
    <w:rsid w:val="00096B0A"/>
    <w:rsid w:val="000A45A3"/>
    <w:rsid w:val="000D50AC"/>
    <w:rsid w:val="000F1C12"/>
    <w:rsid w:val="00107E52"/>
    <w:rsid w:val="00172BC1"/>
    <w:rsid w:val="00185197"/>
    <w:rsid w:val="001868A7"/>
    <w:rsid w:val="001929CF"/>
    <w:rsid w:val="00195AEF"/>
    <w:rsid w:val="001A50CC"/>
    <w:rsid w:val="001A58A6"/>
    <w:rsid w:val="001B3CE0"/>
    <w:rsid w:val="001C003D"/>
    <w:rsid w:val="001D01D1"/>
    <w:rsid w:val="001D4052"/>
    <w:rsid w:val="001D764A"/>
    <w:rsid w:val="001F7F88"/>
    <w:rsid w:val="00201451"/>
    <w:rsid w:val="00205CE3"/>
    <w:rsid w:val="00207233"/>
    <w:rsid w:val="00211389"/>
    <w:rsid w:val="00226455"/>
    <w:rsid w:val="002268E4"/>
    <w:rsid w:val="002570A6"/>
    <w:rsid w:val="00257E4D"/>
    <w:rsid w:val="00261ABB"/>
    <w:rsid w:val="002A0EB4"/>
    <w:rsid w:val="002A4ED1"/>
    <w:rsid w:val="002B1B83"/>
    <w:rsid w:val="002C12A6"/>
    <w:rsid w:val="003013B1"/>
    <w:rsid w:val="00316B82"/>
    <w:rsid w:val="00321317"/>
    <w:rsid w:val="00330B37"/>
    <w:rsid w:val="0036039B"/>
    <w:rsid w:val="00362DF2"/>
    <w:rsid w:val="00374949"/>
    <w:rsid w:val="00383846"/>
    <w:rsid w:val="003A6D65"/>
    <w:rsid w:val="003D2E2A"/>
    <w:rsid w:val="003D45FA"/>
    <w:rsid w:val="004008F7"/>
    <w:rsid w:val="00414215"/>
    <w:rsid w:val="00422E4C"/>
    <w:rsid w:val="00423E27"/>
    <w:rsid w:val="00424AF8"/>
    <w:rsid w:val="0044119F"/>
    <w:rsid w:val="00456E69"/>
    <w:rsid w:val="0046637A"/>
    <w:rsid w:val="00467092"/>
    <w:rsid w:val="00473BA3"/>
    <w:rsid w:val="00483375"/>
    <w:rsid w:val="0048622F"/>
    <w:rsid w:val="004868D8"/>
    <w:rsid w:val="00496FF0"/>
    <w:rsid w:val="004A4167"/>
    <w:rsid w:val="004A7562"/>
    <w:rsid w:val="004C1147"/>
    <w:rsid w:val="004C4A88"/>
    <w:rsid w:val="004C6740"/>
    <w:rsid w:val="004E188D"/>
    <w:rsid w:val="004F0A77"/>
    <w:rsid w:val="004F0D3E"/>
    <w:rsid w:val="00502334"/>
    <w:rsid w:val="005032A6"/>
    <w:rsid w:val="00506FC9"/>
    <w:rsid w:val="005074CE"/>
    <w:rsid w:val="005076D1"/>
    <w:rsid w:val="00507D1B"/>
    <w:rsid w:val="00511A89"/>
    <w:rsid w:val="00517910"/>
    <w:rsid w:val="005208DE"/>
    <w:rsid w:val="00522DB6"/>
    <w:rsid w:val="005249C5"/>
    <w:rsid w:val="00525992"/>
    <w:rsid w:val="005338D7"/>
    <w:rsid w:val="0054609C"/>
    <w:rsid w:val="0055017D"/>
    <w:rsid w:val="00557316"/>
    <w:rsid w:val="00566CA7"/>
    <w:rsid w:val="00574A1A"/>
    <w:rsid w:val="00576F08"/>
    <w:rsid w:val="00593A00"/>
    <w:rsid w:val="005954D0"/>
    <w:rsid w:val="005B449B"/>
    <w:rsid w:val="005C2E9A"/>
    <w:rsid w:val="005D1427"/>
    <w:rsid w:val="005D5DE5"/>
    <w:rsid w:val="005F4893"/>
    <w:rsid w:val="00606C5B"/>
    <w:rsid w:val="00613436"/>
    <w:rsid w:val="006228B0"/>
    <w:rsid w:val="006409FD"/>
    <w:rsid w:val="00650D30"/>
    <w:rsid w:val="00692DF9"/>
    <w:rsid w:val="0069312F"/>
    <w:rsid w:val="00694E0A"/>
    <w:rsid w:val="00696C91"/>
    <w:rsid w:val="006D6100"/>
    <w:rsid w:val="006E73E0"/>
    <w:rsid w:val="00702409"/>
    <w:rsid w:val="007040F2"/>
    <w:rsid w:val="0071140F"/>
    <w:rsid w:val="00744FE5"/>
    <w:rsid w:val="007475D7"/>
    <w:rsid w:val="007609D0"/>
    <w:rsid w:val="007619A9"/>
    <w:rsid w:val="00765722"/>
    <w:rsid w:val="00774362"/>
    <w:rsid w:val="00780D64"/>
    <w:rsid w:val="007845A1"/>
    <w:rsid w:val="00784DD7"/>
    <w:rsid w:val="007A6510"/>
    <w:rsid w:val="007C1A69"/>
    <w:rsid w:val="007C22FA"/>
    <w:rsid w:val="007D0396"/>
    <w:rsid w:val="007D29B0"/>
    <w:rsid w:val="007E4ACB"/>
    <w:rsid w:val="007E644C"/>
    <w:rsid w:val="007E65E2"/>
    <w:rsid w:val="007F7590"/>
    <w:rsid w:val="00827852"/>
    <w:rsid w:val="00834D49"/>
    <w:rsid w:val="00835B06"/>
    <w:rsid w:val="008447D3"/>
    <w:rsid w:val="008503A6"/>
    <w:rsid w:val="008635A2"/>
    <w:rsid w:val="00867904"/>
    <w:rsid w:val="00877730"/>
    <w:rsid w:val="00882B11"/>
    <w:rsid w:val="00893C72"/>
    <w:rsid w:val="00893F6B"/>
    <w:rsid w:val="008B04C1"/>
    <w:rsid w:val="008B1C19"/>
    <w:rsid w:val="008B681A"/>
    <w:rsid w:val="008F5277"/>
    <w:rsid w:val="008F6D4B"/>
    <w:rsid w:val="009275C2"/>
    <w:rsid w:val="00936267"/>
    <w:rsid w:val="00947EEF"/>
    <w:rsid w:val="00953A47"/>
    <w:rsid w:val="00955F22"/>
    <w:rsid w:val="00973615"/>
    <w:rsid w:val="00984AB9"/>
    <w:rsid w:val="00991846"/>
    <w:rsid w:val="00994056"/>
    <w:rsid w:val="009A1F29"/>
    <w:rsid w:val="009B17E7"/>
    <w:rsid w:val="009B6A02"/>
    <w:rsid w:val="009C1844"/>
    <w:rsid w:val="009C7450"/>
    <w:rsid w:val="009C7774"/>
    <w:rsid w:val="009D66EA"/>
    <w:rsid w:val="009D72A1"/>
    <w:rsid w:val="009F3A44"/>
    <w:rsid w:val="00A0076A"/>
    <w:rsid w:val="00A041D6"/>
    <w:rsid w:val="00A15FD8"/>
    <w:rsid w:val="00A21DB3"/>
    <w:rsid w:val="00A23E49"/>
    <w:rsid w:val="00A275D1"/>
    <w:rsid w:val="00A34B1D"/>
    <w:rsid w:val="00A359FF"/>
    <w:rsid w:val="00A456A2"/>
    <w:rsid w:val="00A4648A"/>
    <w:rsid w:val="00A553FB"/>
    <w:rsid w:val="00A67ED6"/>
    <w:rsid w:val="00A864BE"/>
    <w:rsid w:val="00A96A2E"/>
    <w:rsid w:val="00AD078D"/>
    <w:rsid w:val="00AD6340"/>
    <w:rsid w:val="00AF0FDA"/>
    <w:rsid w:val="00B102F2"/>
    <w:rsid w:val="00B14D31"/>
    <w:rsid w:val="00B15A8D"/>
    <w:rsid w:val="00B21146"/>
    <w:rsid w:val="00B34FA4"/>
    <w:rsid w:val="00B43411"/>
    <w:rsid w:val="00B869D8"/>
    <w:rsid w:val="00B93D50"/>
    <w:rsid w:val="00B94230"/>
    <w:rsid w:val="00BA1CAE"/>
    <w:rsid w:val="00BA2CC6"/>
    <w:rsid w:val="00BB06F9"/>
    <w:rsid w:val="00BB3ABE"/>
    <w:rsid w:val="00BC0C60"/>
    <w:rsid w:val="00BC3A40"/>
    <w:rsid w:val="00BD7216"/>
    <w:rsid w:val="00BD7CB9"/>
    <w:rsid w:val="00BF2F24"/>
    <w:rsid w:val="00BF4D8D"/>
    <w:rsid w:val="00C023A9"/>
    <w:rsid w:val="00C1004C"/>
    <w:rsid w:val="00C12DBD"/>
    <w:rsid w:val="00C25072"/>
    <w:rsid w:val="00C25998"/>
    <w:rsid w:val="00C30E28"/>
    <w:rsid w:val="00C33CA3"/>
    <w:rsid w:val="00C4364D"/>
    <w:rsid w:val="00C43BF2"/>
    <w:rsid w:val="00C5518D"/>
    <w:rsid w:val="00C5682B"/>
    <w:rsid w:val="00C71AC7"/>
    <w:rsid w:val="00C7423D"/>
    <w:rsid w:val="00C93ABB"/>
    <w:rsid w:val="00CA2106"/>
    <w:rsid w:val="00CB1928"/>
    <w:rsid w:val="00CD2B63"/>
    <w:rsid w:val="00CF0AC5"/>
    <w:rsid w:val="00CF4A00"/>
    <w:rsid w:val="00D00E26"/>
    <w:rsid w:val="00D048F5"/>
    <w:rsid w:val="00D07459"/>
    <w:rsid w:val="00D10215"/>
    <w:rsid w:val="00D15F78"/>
    <w:rsid w:val="00D166AE"/>
    <w:rsid w:val="00D21D6B"/>
    <w:rsid w:val="00D22652"/>
    <w:rsid w:val="00D2516C"/>
    <w:rsid w:val="00D345A2"/>
    <w:rsid w:val="00D47F30"/>
    <w:rsid w:val="00D51A34"/>
    <w:rsid w:val="00D52467"/>
    <w:rsid w:val="00D651E3"/>
    <w:rsid w:val="00D66A7D"/>
    <w:rsid w:val="00D80748"/>
    <w:rsid w:val="00D818C1"/>
    <w:rsid w:val="00DA2001"/>
    <w:rsid w:val="00DA5BB2"/>
    <w:rsid w:val="00DA745A"/>
    <w:rsid w:val="00DB1E8B"/>
    <w:rsid w:val="00DD2E78"/>
    <w:rsid w:val="00DD78FE"/>
    <w:rsid w:val="00DF14C9"/>
    <w:rsid w:val="00DF417A"/>
    <w:rsid w:val="00DF6B87"/>
    <w:rsid w:val="00E05171"/>
    <w:rsid w:val="00E06CC4"/>
    <w:rsid w:val="00E35F0C"/>
    <w:rsid w:val="00E6264A"/>
    <w:rsid w:val="00E71B97"/>
    <w:rsid w:val="00E72066"/>
    <w:rsid w:val="00EA4399"/>
    <w:rsid w:val="00EC0AFB"/>
    <w:rsid w:val="00EC5A44"/>
    <w:rsid w:val="00ED492E"/>
    <w:rsid w:val="00ED50BC"/>
    <w:rsid w:val="00ED726C"/>
    <w:rsid w:val="00F06850"/>
    <w:rsid w:val="00F26B9A"/>
    <w:rsid w:val="00F503C9"/>
    <w:rsid w:val="00F51857"/>
    <w:rsid w:val="00F67091"/>
    <w:rsid w:val="00F72FC2"/>
    <w:rsid w:val="00F96FFC"/>
    <w:rsid w:val="00FA3D2D"/>
    <w:rsid w:val="00FB32B8"/>
    <w:rsid w:val="00FC73E7"/>
    <w:rsid w:val="00FD42A5"/>
    <w:rsid w:val="00FE209D"/>
    <w:rsid w:val="00FE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D123DE"/>
  <w15:docId w15:val="{705D0827-4F65-4A9B-BCF0-36A28FC8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D492E"/>
    <w:rPr>
      <w:rFonts w:ascii="Times New Roman" w:eastAsia="Calibri" w:hAnsi="Times New Roman" w:cs="Times New Roman"/>
      <w:sz w:val="28"/>
      <w:lang w:val="uk-UA" w:eastAsia="en-US"/>
    </w:rPr>
  </w:style>
  <w:style w:type="paragraph" w:styleId="1">
    <w:name w:val="heading 1"/>
    <w:basedOn w:val="a2"/>
    <w:next w:val="a2"/>
    <w:link w:val="10"/>
    <w:uiPriority w:val="9"/>
    <w:rsid w:val="00BC0C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rsid w:val="00096B0A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ідзаголовок Знак"/>
    <w:basedOn w:val="a3"/>
    <w:link w:val="a6"/>
    <w:rsid w:val="00096B0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n-US"/>
    </w:rPr>
  </w:style>
  <w:style w:type="paragraph" w:styleId="a0">
    <w:name w:val="List Bullet"/>
    <w:basedOn w:val="a2"/>
    <w:uiPriority w:val="99"/>
    <w:unhideWhenUsed/>
    <w:qFormat/>
    <w:rsid w:val="00ED492E"/>
    <w:pPr>
      <w:numPr>
        <w:numId w:val="4"/>
      </w:numPr>
      <w:tabs>
        <w:tab w:val="left" w:pos="1021"/>
      </w:tabs>
      <w:ind w:left="0" w:firstLine="709"/>
      <w:contextualSpacing/>
    </w:pPr>
  </w:style>
  <w:style w:type="paragraph" w:styleId="a8">
    <w:name w:val="footer"/>
    <w:basedOn w:val="a2"/>
    <w:link w:val="a9"/>
    <w:uiPriority w:val="99"/>
    <w:rsid w:val="00422E4C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0"/>
    </w:rPr>
  </w:style>
  <w:style w:type="character" w:customStyle="1" w:styleId="a9">
    <w:name w:val="Нижній колонтитул Знак"/>
    <w:basedOn w:val="a3"/>
    <w:link w:val="a8"/>
    <w:uiPriority w:val="99"/>
    <w:rsid w:val="00422E4C"/>
    <w:rPr>
      <w:rFonts w:ascii="Times New Roman" w:eastAsia="Calibri" w:hAnsi="Times New Roman" w:cs="Times New Roman"/>
      <w:sz w:val="20"/>
      <w:lang w:eastAsia="en-US"/>
    </w:rPr>
  </w:style>
  <w:style w:type="paragraph" w:styleId="a">
    <w:name w:val="List Number"/>
    <w:basedOn w:val="a2"/>
    <w:uiPriority w:val="99"/>
    <w:unhideWhenUsed/>
    <w:qFormat/>
    <w:rsid w:val="00ED492E"/>
    <w:pPr>
      <w:numPr>
        <w:numId w:val="9"/>
      </w:numPr>
      <w:tabs>
        <w:tab w:val="left" w:pos="1021"/>
      </w:tabs>
      <w:ind w:left="0" w:firstLine="709"/>
    </w:pPr>
  </w:style>
  <w:style w:type="paragraph" w:customStyle="1" w:styleId="aa">
    <w:name w:val="Тема"/>
    <w:basedOn w:val="a6"/>
    <w:qFormat/>
    <w:rsid w:val="0007234C"/>
    <w:pPr>
      <w:spacing w:before="240" w:after="240"/>
      <w:contextualSpacing/>
    </w:pPr>
    <w:rPr>
      <w:rFonts w:ascii="Times New Roman" w:hAnsi="Times New Roman"/>
      <w:i w:val="0"/>
      <w:color w:val="002060"/>
      <w:sz w:val="28"/>
    </w:rPr>
  </w:style>
  <w:style w:type="paragraph" w:customStyle="1" w:styleId="ab">
    <w:name w:val="Рисунок"/>
    <w:basedOn w:val="a2"/>
    <w:qFormat/>
    <w:rsid w:val="00D66A7D"/>
    <w:pPr>
      <w:spacing w:before="360" w:after="360"/>
      <w:ind w:firstLine="0"/>
      <w:contextualSpacing/>
      <w:jc w:val="center"/>
    </w:pPr>
    <w:rPr>
      <w:color w:val="2F5496" w:themeColor="accent5" w:themeShade="BF"/>
    </w:rPr>
  </w:style>
  <w:style w:type="numbering" w:customStyle="1" w:styleId="a1">
    <w:name w:val="Стиль нумерованный:"/>
    <w:basedOn w:val="a5"/>
    <w:rsid w:val="00CF0AC5"/>
    <w:pPr>
      <w:numPr>
        <w:numId w:val="16"/>
      </w:numPr>
    </w:pPr>
  </w:style>
  <w:style w:type="paragraph" w:styleId="ac">
    <w:name w:val="header"/>
    <w:basedOn w:val="a2"/>
    <w:link w:val="ad"/>
    <w:unhideWhenUsed/>
    <w:rsid w:val="00D2265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ій колонтитул Знак"/>
    <w:basedOn w:val="a3"/>
    <w:link w:val="ac"/>
    <w:rsid w:val="00D22652"/>
    <w:rPr>
      <w:rFonts w:ascii="Times New Roman" w:eastAsia="Calibri" w:hAnsi="Times New Roman" w:cs="Times New Roman"/>
      <w:sz w:val="28"/>
      <w:lang w:eastAsia="en-US"/>
    </w:rPr>
  </w:style>
  <w:style w:type="character" w:customStyle="1" w:styleId="10">
    <w:name w:val="Заголовок 1 Знак"/>
    <w:basedOn w:val="a3"/>
    <w:link w:val="1"/>
    <w:uiPriority w:val="9"/>
    <w:rsid w:val="00BC0C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11">
    <w:name w:val="toc 1"/>
    <w:basedOn w:val="a2"/>
    <w:next w:val="a2"/>
    <w:autoRedefine/>
    <w:uiPriority w:val="39"/>
    <w:unhideWhenUsed/>
    <w:rsid w:val="00BC0C60"/>
    <w:pPr>
      <w:spacing w:after="100"/>
    </w:pPr>
  </w:style>
  <w:style w:type="paragraph" w:customStyle="1" w:styleId="ae">
    <w:name w:val="Заголовок практической работы"/>
    <w:basedOn w:val="a2"/>
    <w:link w:val="af"/>
    <w:qFormat/>
    <w:rsid w:val="00ED492E"/>
    <w:pPr>
      <w:spacing w:after="360"/>
      <w:jc w:val="center"/>
    </w:pPr>
    <w:rPr>
      <w:caps/>
      <w:color w:val="002060"/>
      <w:szCs w:val="28"/>
    </w:rPr>
  </w:style>
  <w:style w:type="character" w:customStyle="1" w:styleId="af">
    <w:name w:val="Заголовок практической работы Знак"/>
    <w:basedOn w:val="a3"/>
    <w:link w:val="ae"/>
    <w:rsid w:val="00ED492E"/>
    <w:rPr>
      <w:rFonts w:ascii="Times New Roman" w:eastAsia="Calibri" w:hAnsi="Times New Roman" w:cs="Times New Roman"/>
      <w:caps/>
      <w:color w:val="002060"/>
      <w:sz w:val="28"/>
      <w:szCs w:val="28"/>
      <w:lang w:val="uk-UA" w:eastAsia="en-US"/>
    </w:rPr>
  </w:style>
  <w:style w:type="character" w:styleId="af0">
    <w:name w:val="Placeholder Text"/>
    <w:basedOn w:val="a3"/>
    <w:uiPriority w:val="99"/>
    <w:semiHidden/>
    <w:rsid w:val="00893F6B"/>
    <w:rPr>
      <w:color w:val="808080"/>
    </w:rPr>
  </w:style>
  <w:style w:type="paragraph" w:styleId="af1">
    <w:name w:val="Balloon Text"/>
    <w:basedOn w:val="a2"/>
    <w:link w:val="af2"/>
    <w:uiPriority w:val="99"/>
    <w:semiHidden/>
    <w:unhideWhenUsed/>
    <w:rsid w:val="002268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3"/>
    <w:link w:val="af1"/>
    <w:uiPriority w:val="99"/>
    <w:semiHidden/>
    <w:rsid w:val="002268E4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f3">
    <w:name w:val="Код програми"/>
    <w:basedOn w:val="a2"/>
    <w:qFormat/>
    <w:rsid w:val="00496FF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9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3"/>
    <w:link w:val="HTML"/>
    <w:uiPriority w:val="99"/>
    <w:semiHidden/>
    <w:rsid w:val="00496FF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4">
    <w:name w:val="Normal (Web)"/>
    <w:basedOn w:val="a2"/>
    <w:uiPriority w:val="99"/>
    <w:semiHidden/>
    <w:unhideWhenUsed/>
    <w:rsid w:val="008B04C1"/>
    <w:rPr>
      <w:sz w:val="24"/>
      <w:szCs w:val="24"/>
    </w:rPr>
  </w:style>
  <w:style w:type="table" w:styleId="af5">
    <w:name w:val="Table Grid"/>
    <w:basedOn w:val="a4"/>
    <w:uiPriority w:val="39"/>
    <w:rsid w:val="00DA5BB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tal\Desktop\Coding\Informatics_F2\Reports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B8296-AEBF-45D7-A33A-EE813F6E1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41</TotalTime>
  <Pages>6</Pages>
  <Words>3438</Words>
  <Characters>1961</Characters>
  <Application>Microsoft Office Word</Application>
  <DocSecurity>0</DocSecurity>
  <Lines>16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Тесля</dc:creator>
  <cp:lastModifiedBy>PC _</cp:lastModifiedBy>
  <cp:revision>1</cp:revision>
  <dcterms:created xsi:type="dcterms:W3CDTF">2026-05-20T07:48:00Z</dcterms:created>
  <dcterms:modified xsi:type="dcterms:W3CDTF">2026-05-20T08:29:00Z</dcterms:modified>
</cp:coreProperties>
</file>